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692" w:rsidRPr="007F6321" w:rsidRDefault="004D7692">
      <w:pPr>
        <w:pStyle w:val="line"/>
        <w:rPr>
          <w:lang w:val="ru-RU"/>
        </w:rPr>
      </w:pPr>
    </w:p>
    <w:p w:rsidR="004D7692" w:rsidRPr="009D56AC" w:rsidRDefault="004D7692" w:rsidP="00602AF2">
      <w:pPr>
        <w:pStyle w:val="Title"/>
        <w:spacing w:before="0" w:after="0"/>
        <w:rPr>
          <w:lang w:val="ru-RU"/>
        </w:rPr>
      </w:pPr>
      <w:r>
        <w:rPr>
          <w:lang w:val="ru-RU"/>
        </w:rPr>
        <w:t>Спецификация требований к программному обеспечению</w:t>
      </w:r>
    </w:p>
    <w:p w:rsidR="004D7692" w:rsidRPr="00802A20" w:rsidRDefault="004D7692" w:rsidP="00602AF2">
      <w:pPr>
        <w:pStyle w:val="Title"/>
        <w:spacing w:before="0" w:after="0"/>
        <w:rPr>
          <w:lang w:val="ru-RU"/>
        </w:rPr>
      </w:pPr>
    </w:p>
    <w:p w:rsidR="004D7692" w:rsidRPr="009D56AC" w:rsidRDefault="004D7692" w:rsidP="00602AF2">
      <w:pPr>
        <w:pStyle w:val="Title"/>
        <w:spacing w:before="0" w:after="0"/>
        <w:rPr>
          <w:sz w:val="40"/>
          <w:lang w:val="ru-RU"/>
        </w:rPr>
      </w:pPr>
      <w:r>
        <w:rPr>
          <w:sz w:val="40"/>
          <w:lang w:val="ru-RU"/>
        </w:rPr>
        <w:t>Для</w:t>
      </w:r>
    </w:p>
    <w:p w:rsidR="004D7692" w:rsidRPr="00802A20" w:rsidRDefault="004D7692" w:rsidP="00602AF2">
      <w:pPr>
        <w:pStyle w:val="Title"/>
        <w:spacing w:before="0" w:after="0"/>
        <w:rPr>
          <w:sz w:val="40"/>
          <w:lang w:val="ru-RU"/>
        </w:rPr>
      </w:pPr>
      <w:r>
        <w:rPr>
          <w:sz w:val="40"/>
          <w:lang w:val="ru-RU"/>
        </w:rPr>
        <w:t>Агрегации сообщений в Telegramм</w:t>
      </w:r>
    </w:p>
    <w:p w:rsidR="004D7692" w:rsidRPr="00316758" w:rsidRDefault="004D7692" w:rsidP="00602AF2">
      <w:pPr>
        <w:pStyle w:val="Title"/>
        <w:spacing w:before="0" w:after="0"/>
        <w:rPr>
          <w:lang w:val="ru-RU"/>
        </w:rPr>
      </w:pPr>
      <w:r>
        <w:t>SILUR</w:t>
      </w:r>
    </w:p>
    <w:p w:rsidR="004D7692" w:rsidRPr="00802A20" w:rsidRDefault="004D7692" w:rsidP="00602AF2">
      <w:pPr>
        <w:pStyle w:val="Title"/>
        <w:spacing w:before="0" w:after="0"/>
        <w:rPr>
          <w:lang w:val="ru-RU"/>
        </w:rPr>
      </w:pPr>
    </w:p>
    <w:p w:rsidR="004D7692" w:rsidRPr="00802A20" w:rsidRDefault="004D7692" w:rsidP="00602AF2">
      <w:pPr>
        <w:pStyle w:val="ByLine"/>
        <w:spacing w:before="0" w:after="0"/>
        <w:rPr>
          <w:lang w:val="ru-RU"/>
        </w:rPr>
      </w:pPr>
      <w:r>
        <w:rPr>
          <w:lang w:val="ru-RU"/>
        </w:rPr>
        <w:t>Версия</w:t>
      </w:r>
      <w:r w:rsidRPr="00802A20">
        <w:rPr>
          <w:lang w:val="ru-RU"/>
        </w:rPr>
        <w:t xml:space="preserve"> </w:t>
      </w:r>
      <w:r>
        <w:rPr>
          <w:lang w:val="ru-RU"/>
        </w:rPr>
        <w:t>0.3</w:t>
      </w:r>
    </w:p>
    <w:p w:rsidR="004D7692" w:rsidRPr="00802A20" w:rsidRDefault="004D7692" w:rsidP="00602AF2">
      <w:pPr>
        <w:pStyle w:val="ByLine"/>
        <w:spacing w:before="0" w:after="0"/>
        <w:rPr>
          <w:lang w:val="ru-RU"/>
        </w:rPr>
      </w:pPr>
    </w:p>
    <w:p w:rsidR="004D7692" w:rsidRPr="009D56AC" w:rsidRDefault="004D7692" w:rsidP="00602AF2">
      <w:pPr>
        <w:pStyle w:val="ByLine"/>
        <w:spacing w:before="0" w:after="0"/>
        <w:rPr>
          <w:lang w:val="ru-RU"/>
        </w:rPr>
      </w:pPr>
      <w:r>
        <w:rPr>
          <w:lang w:val="ru-RU"/>
        </w:rPr>
        <w:t>Подготовил студент гр. ПИ-18б Моргунов Арсений</w:t>
      </w:r>
    </w:p>
    <w:p w:rsidR="004D7692" w:rsidRPr="00802A20" w:rsidRDefault="004D7692" w:rsidP="00602AF2">
      <w:pPr>
        <w:pStyle w:val="ByLine"/>
        <w:spacing w:before="0" w:after="0"/>
        <w:rPr>
          <w:lang w:val="ru-RU"/>
        </w:rPr>
      </w:pPr>
    </w:p>
    <w:p w:rsidR="004D7692" w:rsidRPr="009D56AC" w:rsidRDefault="004D7692" w:rsidP="00602AF2">
      <w:pPr>
        <w:pStyle w:val="ByLine"/>
        <w:spacing w:before="0" w:after="0"/>
        <w:rPr>
          <w:lang w:val="ru-RU"/>
        </w:rPr>
      </w:pPr>
      <w:r>
        <w:rPr>
          <w:lang w:val="ru-RU"/>
        </w:rPr>
        <w:t>ДонНТУ</w:t>
      </w:r>
    </w:p>
    <w:p w:rsidR="004D7692" w:rsidRPr="00802A20" w:rsidRDefault="004D7692" w:rsidP="00602AF2">
      <w:pPr>
        <w:pStyle w:val="ByLine"/>
        <w:spacing w:before="0" w:after="0"/>
        <w:rPr>
          <w:lang w:val="ru-RU"/>
        </w:rPr>
      </w:pPr>
    </w:p>
    <w:p w:rsidR="004D7692" w:rsidRPr="009D56AC" w:rsidRDefault="004D7692" w:rsidP="00602AF2">
      <w:pPr>
        <w:pStyle w:val="ByLine"/>
        <w:spacing w:before="0" w:after="0"/>
        <w:rPr>
          <w:lang w:val="ru-RU"/>
        </w:rPr>
      </w:pPr>
      <w:bookmarkStart w:id="0" w:name="_Toc26969054"/>
      <w:r>
        <w:rPr>
          <w:lang w:val="ru-RU"/>
        </w:rPr>
        <w:t>21.09.21</w:t>
      </w:r>
    </w:p>
    <w:p w:rsidR="004D7692" w:rsidRPr="00802A20" w:rsidRDefault="004D7692" w:rsidP="00602AF2">
      <w:pPr>
        <w:pStyle w:val="ByLine"/>
        <w:spacing w:before="0" w:after="0"/>
        <w:rPr>
          <w:lang w:val="ru-RU"/>
        </w:rPr>
      </w:pPr>
    </w:p>
    <w:p w:rsidR="004D7692" w:rsidRPr="009D56AC" w:rsidRDefault="004D7692" w:rsidP="00602AF2">
      <w:pPr>
        <w:pStyle w:val="ByLine"/>
        <w:spacing w:before="0" w:after="0"/>
        <w:rPr>
          <w:lang w:val="ru-RU"/>
        </w:rPr>
      </w:pPr>
    </w:p>
    <w:bookmarkEnd w:id="0"/>
    <w:p w:rsidR="004D7692" w:rsidRPr="00802A20" w:rsidRDefault="004D7692" w:rsidP="004D14A4">
      <w:pPr>
        <w:pStyle w:val="ByLine"/>
        <w:rPr>
          <w:lang w:val="ru-RU"/>
        </w:rPr>
      </w:pPr>
      <w:r>
        <w:rPr>
          <w:lang w:val="ru-RU"/>
        </w:rPr>
        <w:t>История проверок</w:t>
      </w: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2235"/>
        <w:gridCol w:w="1095"/>
        <w:gridCol w:w="4954"/>
        <w:gridCol w:w="1584"/>
      </w:tblGrid>
      <w:tr w:rsidR="004D7692" w:rsidTr="00C70A90">
        <w:tc>
          <w:tcPr>
            <w:tcW w:w="2235" w:type="dxa"/>
            <w:tcBorders>
              <w:top w:val="single" w:sz="12" w:space="0" w:color="auto"/>
              <w:bottom w:val="double" w:sz="12" w:space="0" w:color="auto"/>
            </w:tcBorders>
          </w:tcPr>
          <w:p w:rsidR="004D7692" w:rsidRPr="00802A20" w:rsidRDefault="004D7692" w:rsidP="00CA289D">
            <w:pPr>
              <w:spacing w:before="40" w:after="4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1095" w:type="dxa"/>
            <w:tcBorders>
              <w:top w:val="single" w:sz="12" w:space="0" w:color="auto"/>
              <w:bottom w:val="double" w:sz="12" w:space="0" w:color="auto"/>
            </w:tcBorders>
          </w:tcPr>
          <w:p w:rsidR="004D7692" w:rsidRPr="00802A20" w:rsidRDefault="004D7692" w:rsidP="00CA289D">
            <w:pPr>
              <w:spacing w:before="40" w:after="4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4D7692" w:rsidRPr="00802A20" w:rsidRDefault="004D7692" w:rsidP="00CA289D">
            <w:pPr>
              <w:spacing w:before="40" w:after="4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Причина для изменений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4D7692" w:rsidRPr="00802A20" w:rsidRDefault="004D7692" w:rsidP="00CA289D">
            <w:pPr>
              <w:spacing w:before="40" w:after="4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Версия</w:t>
            </w:r>
          </w:p>
        </w:tc>
      </w:tr>
      <w:tr w:rsidR="004D7692" w:rsidTr="00C70A90">
        <w:tc>
          <w:tcPr>
            <w:tcW w:w="2235" w:type="dxa"/>
            <w:tcBorders>
              <w:top w:val="nil"/>
            </w:tcBorders>
          </w:tcPr>
          <w:p w:rsidR="004D7692" w:rsidRPr="009D56AC" w:rsidRDefault="004D7692" w:rsidP="00CA289D">
            <w:pPr>
              <w:spacing w:before="40" w:after="40"/>
              <w:rPr>
                <w:lang w:val="ru-RU"/>
              </w:rPr>
            </w:pPr>
            <w:r w:rsidRPr="00316758">
              <w:rPr>
                <w:lang w:val="ru-RU"/>
              </w:rPr>
              <w:t>Моргунов Арсений</w:t>
            </w:r>
          </w:p>
        </w:tc>
        <w:tc>
          <w:tcPr>
            <w:tcW w:w="1095" w:type="dxa"/>
            <w:tcBorders>
              <w:top w:val="nil"/>
            </w:tcBorders>
          </w:tcPr>
          <w:p w:rsidR="004D7692" w:rsidRPr="009909EB" w:rsidRDefault="004D7692" w:rsidP="00CA289D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01.09.21</w:t>
            </w:r>
          </w:p>
        </w:tc>
        <w:tc>
          <w:tcPr>
            <w:tcW w:w="4954" w:type="dxa"/>
            <w:tcBorders>
              <w:top w:val="nil"/>
            </w:tcBorders>
          </w:tcPr>
          <w:p w:rsidR="004D7692" w:rsidRPr="009909EB" w:rsidRDefault="004D7692" w:rsidP="00CA289D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Начало разработки</w:t>
            </w:r>
          </w:p>
        </w:tc>
        <w:tc>
          <w:tcPr>
            <w:tcW w:w="1584" w:type="dxa"/>
            <w:tcBorders>
              <w:top w:val="nil"/>
            </w:tcBorders>
          </w:tcPr>
          <w:p w:rsidR="004D7692" w:rsidRPr="009D56AC" w:rsidRDefault="004D7692" w:rsidP="00CA289D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0.1</w:t>
            </w:r>
          </w:p>
        </w:tc>
      </w:tr>
      <w:tr w:rsidR="004D7692" w:rsidTr="00C70A90">
        <w:tc>
          <w:tcPr>
            <w:tcW w:w="2235" w:type="dxa"/>
          </w:tcPr>
          <w:p w:rsidR="004D7692" w:rsidRPr="009D56AC" w:rsidRDefault="004D7692" w:rsidP="00C70A90">
            <w:pPr>
              <w:spacing w:before="40" w:after="40"/>
              <w:rPr>
                <w:lang w:val="ru-RU"/>
              </w:rPr>
            </w:pPr>
            <w:r w:rsidRPr="00316758">
              <w:rPr>
                <w:lang w:val="ru-RU"/>
              </w:rPr>
              <w:t>Моргунов Арсений</w:t>
            </w:r>
          </w:p>
        </w:tc>
        <w:tc>
          <w:tcPr>
            <w:tcW w:w="1095" w:type="dxa"/>
          </w:tcPr>
          <w:p w:rsidR="004D7692" w:rsidRPr="009909EB" w:rsidRDefault="004D7692" w:rsidP="00C70A90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17.09.21</w:t>
            </w:r>
          </w:p>
        </w:tc>
        <w:tc>
          <w:tcPr>
            <w:tcW w:w="4954" w:type="dxa"/>
          </w:tcPr>
          <w:p w:rsidR="004D7692" w:rsidRPr="00C70A90" w:rsidRDefault="004D7692" w:rsidP="00C70A90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Изменение спецификации требований</w:t>
            </w:r>
          </w:p>
        </w:tc>
        <w:tc>
          <w:tcPr>
            <w:tcW w:w="1584" w:type="dxa"/>
          </w:tcPr>
          <w:p w:rsidR="004D7692" w:rsidRPr="009D56AC" w:rsidRDefault="004D7692" w:rsidP="00C70A90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0.2</w:t>
            </w:r>
          </w:p>
        </w:tc>
      </w:tr>
      <w:tr w:rsidR="004D7692" w:rsidTr="000E6922">
        <w:tc>
          <w:tcPr>
            <w:tcW w:w="2235" w:type="dxa"/>
          </w:tcPr>
          <w:p w:rsidR="004D7692" w:rsidRPr="009D56AC" w:rsidRDefault="004D7692" w:rsidP="000E6922">
            <w:pPr>
              <w:spacing w:before="40" w:after="40"/>
              <w:rPr>
                <w:lang w:val="ru-RU"/>
              </w:rPr>
            </w:pPr>
            <w:r w:rsidRPr="00316758">
              <w:rPr>
                <w:lang w:val="ru-RU"/>
              </w:rPr>
              <w:t>Моргунов Арсений</w:t>
            </w:r>
          </w:p>
        </w:tc>
        <w:tc>
          <w:tcPr>
            <w:tcW w:w="1095" w:type="dxa"/>
          </w:tcPr>
          <w:p w:rsidR="004D7692" w:rsidRPr="009909EB" w:rsidRDefault="004D7692" w:rsidP="000E6922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21.09.21</w:t>
            </w:r>
          </w:p>
        </w:tc>
        <w:tc>
          <w:tcPr>
            <w:tcW w:w="4954" w:type="dxa"/>
          </w:tcPr>
          <w:p w:rsidR="004D7692" w:rsidRPr="00C70A90" w:rsidRDefault="004D7692" w:rsidP="000E6922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Изменение описания функций системы</w:t>
            </w:r>
          </w:p>
        </w:tc>
        <w:tc>
          <w:tcPr>
            <w:tcW w:w="1584" w:type="dxa"/>
          </w:tcPr>
          <w:p w:rsidR="004D7692" w:rsidRPr="009D56AC" w:rsidRDefault="004D7692" w:rsidP="000E6922">
            <w:pPr>
              <w:spacing w:before="40" w:after="40"/>
              <w:rPr>
                <w:lang w:val="ru-RU"/>
              </w:rPr>
            </w:pPr>
            <w:r>
              <w:rPr>
                <w:lang w:val="ru-RU"/>
              </w:rPr>
              <w:t>0.3</w:t>
            </w:r>
          </w:p>
        </w:tc>
      </w:tr>
      <w:tr w:rsidR="004D7692" w:rsidTr="00C70A90">
        <w:tc>
          <w:tcPr>
            <w:tcW w:w="2235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095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4954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584" w:type="dxa"/>
          </w:tcPr>
          <w:p w:rsidR="004D7692" w:rsidRDefault="004D7692" w:rsidP="00C70A90">
            <w:pPr>
              <w:spacing w:before="40" w:after="40"/>
            </w:pPr>
          </w:p>
        </w:tc>
      </w:tr>
      <w:tr w:rsidR="004D7692" w:rsidTr="00C70A90">
        <w:tc>
          <w:tcPr>
            <w:tcW w:w="2235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095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4954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584" w:type="dxa"/>
          </w:tcPr>
          <w:p w:rsidR="004D7692" w:rsidRDefault="004D7692" w:rsidP="00C70A90">
            <w:pPr>
              <w:spacing w:before="40" w:after="40"/>
            </w:pPr>
          </w:p>
        </w:tc>
      </w:tr>
      <w:tr w:rsidR="004D7692" w:rsidTr="00C70A90">
        <w:tc>
          <w:tcPr>
            <w:tcW w:w="2235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095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4954" w:type="dxa"/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584" w:type="dxa"/>
          </w:tcPr>
          <w:p w:rsidR="004D7692" w:rsidRDefault="004D7692" w:rsidP="00C70A90">
            <w:pPr>
              <w:spacing w:before="40" w:after="40"/>
            </w:pPr>
          </w:p>
        </w:tc>
      </w:tr>
      <w:tr w:rsidR="004D7692" w:rsidTr="00C70A90">
        <w:tc>
          <w:tcPr>
            <w:tcW w:w="2235" w:type="dxa"/>
            <w:tcBorders>
              <w:bottom w:val="single" w:sz="12" w:space="0" w:color="auto"/>
            </w:tcBorders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095" w:type="dxa"/>
            <w:tcBorders>
              <w:bottom w:val="single" w:sz="12" w:space="0" w:color="auto"/>
            </w:tcBorders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4D7692" w:rsidRDefault="004D7692" w:rsidP="00C70A90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4D7692" w:rsidRDefault="004D7692" w:rsidP="00C70A90">
            <w:pPr>
              <w:spacing w:before="40" w:after="40"/>
            </w:pPr>
          </w:p>
        </w:tc>
      </w:tr>
    </w:tbl>
    <w:p w:rsidR="004D7692" w:rsidRDefault="004D7692" w:rsidP="004D14A4">
      <w:pPr>
        <w:rPr>
          <w:b/>
        </w:rPr>
      </w:pPr>
    </w:p>
    <w:p w:rsidR="004D7692" w:rsidRDefault="004D7692">
      <w:pPr>
        <w:pStyle w:val="ChangeHistoryTitle"/>
        <w:rPr>
          <w:sz w:val="32"/>
        </w:rPr>
        <w:sectPr w:rsidR="004D7692" w:rsidSect="004D14A4">
          <w:footerReference w:type="default" r:id="rId7"/>
          <w:pgSz w:w="12240" w:h="15840" w:code="1"/>
          <w:pgMar w:top="851" w:right="1440" w:bottom="1134" w:left="1440" w:header="708" w:footer="708" w:gutter="0"/>
          <w:pgNumType w:fmt="lowerRoman" w:start="1"/>
          <w:cols w:space="720"/>
          <w:rtlGutter/>
        </w:sectPr>
      </w:pPr>
    </w:p>
    <w:p w:rsidR="004D7692" w:rsidRDefault="004D7692">
      <w:pPr>
        <w:pStyle w:val="TOCEntry"/>
        <w:rPr>
          <w:lang w:val="ru-RU"/>
        </w:rPr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End w:id="1"/>
      <w:bookmarkEnd w:id="2"/>
      <w:bookmarkEnd w:id="3"/>
      <w:bookmarkEnd w:id="4"/>
      <w:bookmarkEnd w:id="5"/>
      <w:r>
        <w:rPr>
          <w:lang w:val="ru-RU"/>
        </w:rPr>
        <w:t>Содержание</w:t>
      </w:r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3201865" w:history="1">
        <w:r w:rsidRPr="00A14BCE">
          <w:rPr>
            <w:rStyle w:val="Hyperlink"/>
            <w:lang w:val="ru-RU"/>
          </w:rPr>
          <w:t>1.</w:t>
        </w:r>
        <w:r>
          <w:rPr>
            <w:rFonts w:ascii="Times New Roman" w:hAnsi="Times New Roman"/>
            <w:b w:val="0"/>
            <w:szCs w:val="24"/>
            <w:lang w:val="ru-RU" w:eastAsia="ru-RU"/>
          </w:rPr>
          <w:tab/>
        </w:r>
        <w:r w:rsidRPr="00A14BCE">
          <w:rPr>
            <w:rStyle w:val="Hyperlink"/>
            <w:lang w:val="ru-RU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_Toc83201865 \h </w:instrText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66" w:history="1">
        <w:r w:rsidRPr="00A14BCE">
          <w:rPr>
            <w:rStyle w:val="Hyperlink"/>
            <w:noProof/>
          </w:rPr>
          <w:t>1.1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Цели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_Toc83201866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67" w:history="1">
        <w:r w:rsidRPr="00A14BCE">
          <w:rPr>
            <w:rStyle w:val="Hyperlink"/>
            <w:noProof/>
          </w:rPr>
          <w:t>1.2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</w:rPr>
          <w:t>Соглашения о терминах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_Toc83201867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68" w:history="1">
        <w:r w:rsidRPr="00A14BCE">
          <w:rPr>
            <w:rStyle w:val="Hyperlink"/>
            <w:noProof/>
            <w:lang w:val="ru-RU"/>
          </w:rPr>
          <w:t>1.3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Цель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_Toc83201868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69" w:history="1">
        <w:r w:rsidRPr="00A14BCE">
          <w:rPr>
            <w:rStyle w:val="Hyperlink"/>
            <w:noProof/>
          </w:rPr>
          <w:t>1.4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Ссылки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_Toc83201869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hyperlink w:anchor="_Toc83201870" w:history="1">
        <w:r w:rsidRPr="00A14BCE">
          <w:rPr>
            <w:rStyle w:val="Hyperlink"/>
          </w:rPr>
          <w:t>2.</w:t>
        </w:r>
        <w:r>
          <w:rPr>
            <w:rFonts w:ascii="Times New Roman" w:hAnsi="Times New Roman"/>
            <w:b w:val="0"/>
            <w:szCs w:val="24"/>
            <w:lang w:val="ru-RU" w:eastAsia="ru-RU"/>
          </w:rPr>
          <w:tab/>
        </w:r>
        <w:r w:rsidRPr="00A14BCE">
          <w:rPr>
            <w:rStyle w:val="Hyperlink"/>
            <w:lang w:val="ru-RU"/>
          </w:rPr>
          <w:t>Общее описание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_Toc83201870 \h </w:instrText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1" w:history="1">
        <w:r w:rsidRPr="00A14BCE">
          <w:rPr>
            <w:rStyle w:val="Hyperlink"/>
            <w:noProof/>
            <w:lang w:val="ru-RU"/>
          </w:rPr>
          <w:t>2.1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Перспективы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2" w:history="1">
        <w:r w:rsidRPr="00A14BCE">
          <w:rPr>
            <w:rStyle w:val="Hyperlink"/>
            <w:noProof/>
            <w:lang w:val="ru-RU"/>
          </w:rPr>
          <w:t>2.2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Функции продукта (SILUR)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3" w:history="1">
        <w:r w:rsidRPr="00A14BCE">
          <w:rPr>
            <w:rStyle w:val="Hyperlink"/>
            <w:noProof/>
            <w:lang w:val="ru-RU"/>
          </w:rPr>
          <w:t>2.3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Классы пользователей и их характеристика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4" w:history="1">
        <w:r w:rsidRPr="00A14BCE">
          <w:rPr>
            <w:rStyle w:val="Hyperlink"/>
            <w:noProof/>
            <w:lang w:val="ru-RU"/>
          </w:rPr>
          <w:t>2.4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Среда функционирования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5" w:history="1">
        <w:r w:rsidRPr="00A14BCE">
          <w:rPr>
            <w:rStyle w:val="Hyperlink"/>
            <w:noProof/>
            <w:lang w:val="ru-RU"/>
          </w:rPr>
          <w:t>2.5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Рамки, ограничения, правила и стандарты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6" w:history="1">
        <w:r w:rsidRPr="00A14BCE">
          <w:rPr>
            <w:rStyle w:val="Hyperlink"/>
            <w:noProof/>
            <w:lang w:val="ru-RU"/>
          </w:rPr>
          <w:t>2.6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Документация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7" w:history="1">
        <w:r w:rsidRPr="00A14BCE">
          <w:rPr>
            <w:rStyle w:val="Hyperlink"/>
            <w:noProof/>
          </w:rPr>
          <w:t>2.7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Зависимости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hyperlink w:anchor="_Toc83201878" w:history="1">
        <w:r w:rsidRPr="00A14BCE">
          <w:rPr>
            <w:rStyle w:val="Hyperlink"/>
          </w:rPr>
          <w:t>3.</w:t>
        </w:r>
        <w:r>
          <w:rPr>
            <w:rFonts w:ascii="Times New Roman" w:hAnsi="Times New Roman"/>
            <w:b w:val="0"/>
            <w:szCs w:val="24"/>
            <w:lang w:val="ru-RU" w:eastAsia="ru-RU"/>
          </w:rPr>
          <w:tab/>
        </w:r>
        <w:r w:rsidRPr="00A14BCE">
          <w:rPr>
            <w:rStyle w:val="Hyperlink"/>
            <w:lang w:val="ru-RU"/>
          </w:rPr>
          <w:t>Функции интерфейса Системы агрегатора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_Toc83201878 \h </w:instrText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79" w:history="1">
        <w:r w:rsidRPr="00A14BCE">
          <w:rPr>
            <w:rStyle w:val="Hyperlink"/>
            <w:noProof/>
            <w:lang w:val="ru-RU"/>
          </w:rPr>
          <w:t>3.1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«Найти сообщение в сообществе»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_Toc83201879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0" w:history="1">
        <w:r w:rsidRPr="00A14BCE">
          <w:rPr>
            <w:rStyle w:val="Hyperlink"/>
            <w:noProof/>
            <w:lang w:val="ru-RU"/>
          </w:rPr>
          <w:t>3.2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«Просмотреть список каналов для поиска»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1" w:history="1">
        <w:r w:rsidRPr="00A14BCE">
          <w:rPr>
            <w:rStyle w:val="Hyperlink"/>
            <w:noProof/>
            <w:lang w:val="ru-RU"/>
          </w:rPr>
          <w:t>3.3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«Добавить канал для поиска»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2" w:history="1">
        <w:r w:rsidRPr="00A14BCE">
          <w:rPr>
            <w:rStyle w:val="Hyperlink"/>
            <w:noProof/>
            <w:lang w:val="ru-RU"/>
          </w:rPr>
          <w:t>3.4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«Убрать канал для поиска»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3" w:history="1">
        <w:r w:rsidRPr="00A14BCE">
          <w:rPr>
            <w:rStyle w:val="Hyperlink"/>
            <w:noProof/>
            <w:lang w:val="ru-RU"/>
          </w:rPr>
          <w:t>3.5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«Добавить подписку»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4" w:history="1">
        <w:r w:rsidRPr="00A14BCE">
          <w:rPr>
            <w:rStyle w:val="Hyperlink"/>
            <w:noProof/>
            <w:lang w:val="ru-RU"/>
          </w:rPr>
          <w:t>3.6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«Удалить подписку»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5" w:history="1">
        <w:r w:rsidRPr="00A14BCE">
          <w:rPr>
            <w:rStyle w:val="Hyperlink"/>
            <w:noProof/>
            <w:lang w:val="ru-RU"/>
          </w:rPr>
          <w:t>3.7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«Добавить ключевую фразу для канала»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6" w:history="1">
        <w:r w:rsidRPr="00A14BCE">
          <w:rPr>
            <w:rStyle w:val="Hyperlink"/>
            <w:noProof/>
            <w:lang w:val="ru-RU"/>
          </w:rPr>
          <w:t>3.8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«Удалить ключевую фразу для канала»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7" w:history="1">
        <w:r w:rsidRPr="00A14BCE">
          <w:rPr>
            <w:rStyle w:val="Hyperlink"/>
            <w:noProof/>
            <w:lang w:val="ru-RU"/>
          </w:rPr>
          <w:t>3.9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«Добавить ключевую фразу для подписки»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8" w:history="1">
        <w:r w:rsidRPr="00A14BCE">
          <w:rPr>
            <w:rStyle w:val="Hyperlink"/>
            <w:noProof/>
            <w:lang w:val="ru-RU"/>
          </w:rPr>
          <w:t>3.10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«Удалить ключевую фразу для подписки»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89" w:history="1">
        <w:r w:rsidRPr="00A14BCE">
          <w:rPr>
            <w:rStyle w:val="Hyperlink"/>
            <w:noProof/>
            <w:lang w:val="ru-RU"/>
          </w:rPr>
          <w:t>3.11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«Просмотреть подписки»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_Toc83201889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0" w:history="1">
        <w:r w:rsidRPr="00A14BCE">
          <w:rPr>
            <w:rStyle w:val="Hyperlink"/>
            <w:noProof/>
            <w:lang w:val="ru-RU"/>
          </w:rPr>
          <w:t>3.12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«Добавить пользователя»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1" w:history="1">
        <w:r w:rsidRPr="00A14BCE">
          <w:rPr>
            <w:rStyle w:val="Hyperlink"/>
            <w:noProof/>
            <w:lang w:val="ru-RU"/>
          </w:rPr>
          <w:t>3.13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«Добавить администратора»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2" w:history="1">
        <w:r w:rsidRPr="00A14BCE">
          <w:rPr>
            <w:rStyle w:val="Hyperlink"/>
            <w:noProof/>
            <w:lang w:val="ru-RU"/>
          </w:rPr>
          <w:t>3.14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«Продлить аренду»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_Toc83201892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3" w:history="1">
        <w:r w:rsidRPr="00A14BCE">
          <w:rPr>
            <w:rStyle w:val="Hyperlink"/>
            <w:noProof/>
            <w:lang w:val="ru-RU"/>
          </w:rPr>
          <w:t>3.15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«Удалить пользователя»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4" w:history="1">
        <w:r w:rsidRPr="00A14BCE">
          <w:rPr>
            <w:rStyle w:val="Hyperlink"/>
            <w:noProof/>
            <w:lang w:val="ru-RU"/>
          </w:rPr>
          <w:t>3.16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«Просмотреть список заявок»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5" w:history="1">
        <w:r w:rsidRPr="00A14BCE">
          <w:rPr>
            <w:rStyle w:val="Hyperlink"/>
            <w:noProof/>
            <w:lang w:val="ru-RU"/>
          </w:rPr>
          <w:t>3.17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«Просмотреть список пользователей»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6" w:history="1">
        <w:r w:rsidRPr="00A14BCE">
          <w:rPr>
            <w:rStyle w:val="Hyperlink"/>
            <w:noProof/>
            <w:lang w:val="ru-RU"/>
          </w:rPr>
          <w:t>3.18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«Групповая рассылка»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7" w:history="1">
        <w:r w:rsidRPr="00A14BCE">
          <w:rPr>
            <w:rStyle w:val="Hyperlink"/>
            <w:noProof/>
            <w:lang w:val="ru-RU"/>
          </w:rPr>
          <w:t>3.19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Функция «Подать заявку»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hyperlink w:anchor="_Toc83201898" w:history="1">
        <w:r w:rsidRPr="00A14BCE">
          <w:rPr>
            <w:rStyle w:val="Hyperlink"/>
          </w:rPr>
          <w:t>4.</w:t>
        </w:r>
        <w:r>
          <w:rPr>
            <w:rFonts w:ascii="Times New Roman" w:hAnsi="Times New Roman"/>
            <w:b w:val="0"/>
            <w:szCs w:val="24"/>
            <w:lang w:val="ru-RU" w:eastAsia="ru-RU"/>
          </w:rPr>
          <w:tab/>
        </w:r>
        <w:r w:rsidRPr="00A14BCE">
          <w:rPr>
            <w:rStyle w:val="Hyperlink"/>
            <w:lang w:val="ru-RU"/>
          </w:rPr>
          <w:t>Требования к внешним интерфейсам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_Toc83201898 \h </w:instrText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899" w:history="1">
        <w:r w:rsidRPr="00A14BCE">
          <w:rPr>
            <w:rStyle w:val="Hyperlink"/>
            <w:noProof/>
            <w:lang w:val="ru-RU"/>
          </w:rPr>
          <w:t>4.1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Пользовательский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_Toc83201899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900" w:history="1">
        <w:r w:rsidRPr="00A14BCE">
          <w:rPr>
            <w:rStyle w:val="Hyperlink"/>
            <w:noProof/>
            <w:lang w:val="ru-RU"/>
          </w:rPr>
          <w:t>4.2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Программный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_Toc83201900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901" w:history="1">
        <w:r w:rsidRPr="00A14BCE">
          <w:rPr>
            <w:rStyle w:val="Hyperlink"/>
            <w:noProof/>
          </w:rPr>
          <w:t>4.3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Аппаратный интерфейс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_Toc83201901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hyperlink w:anchor="_Toc83201902" w:history="1">
        <w:r w:rsidRPr="00A14BCE">
          <w:rPr>
            <w:rStyle w:val="Hyperlink"/>
          </w:rPr>
          <w:t>5.</w:t>
        </w:r>
        <w:r>
          <w:rPr>
            <w:rFonts w:ascii="Times New Roman" w:hAnsi="Times New Roman"/>
            <w:b w:val="0"/>
            <w:szCs w:val="24"/>
            <w:lang w:val="ru-RU" w:eastAsia="ru-RU"/>
          </w:rPr>
          <w:tab/>
        </w:r>
        <w:r w:rsidRPr="00A14BCE">
          <w:rPr>
            <w:rStyle w:val="Hyperlink"/>
            <w:lang w:val="ru-RU"/>
          </w:rPr>
          <w:t>Другие нефункциональные требования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_Toc83201902 \h </w:instrText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903" w:history="1">
        <w:r w:rsidRPr="00A14BCE">
          <w:rPr>
            <w:rStyle w:val="Hyperlink"/>
            <w:noProof/>
          </w:rPr>
          <w:t>5.1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Требования к производительности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_Toc83201903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904" w:history="1">
        <w:r w:rsidRPr="00A14BCE">
          <w:rPr>
            <w:rStyle w:val="Hyperlink"/>
            <w:noProof/>
            <w:lang w:val="ru-RU"/>
          </w:rPr>
          <w:t>5.2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Критерии качества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_Toc83201904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905" w:history="1">
        <w:r w:rsidRPr="00A14BCE">
          <w:rPr>
            <w:rStyle w:val="Hyperlink"/>
            <w:noProof/>
          </w:rPr>
          <w:t>5.3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Требования к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_Toc83201905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2"/>
        <w:tabs>
          <w:tab w:val="left" w:pos="960"/>
        </w:tabs>
        <w:rPr>
          <w:rFonts w:ascii="Times New Roman" w:hAnsi="Times New Roman"/>
          <w:noProof/>
          <w:sz w:val="24"/>
          <w:szCs w:val="24"/>
          <w:lang w:val="ru-RU" w:eastAsia="ru-RU"/>
        </w:rPr>
      </w:pPr>
      <w:hyperlink w:anchor="_Toc83201906" w:history="1">
        <w:r w:rsidRPr="00A14BCE">
          <w:rPr>
            <w:rStyle w:val="Hyperlink"/>
            <w:noProof/>
            <w:lang w:val="ru-RU"/>
          </w:rPr>
          <w:t>5.4</w:t>
        </w:r>
        <w:r>
          <w:rPr>
            <w:rFonts w:ascii="Times New Roman" w:hAnsi="Times New Roman"/>
            <w:noProof/>
            <w:sz w:val="24"/>
            <w:szCs w:val="24"/>
            <w:lang w:val="ru-RU" w:eastAsia="ru-RU"/>
          </w:rPr>
          <w:tab/>
        </w:r>
        <w:r w:rsidRPr="00A14BCE">
          <w:rPr>
            <w:rStyle w:val="Hyperlink"/>
            <w:noProof/>
            <w:lang w:val="ru-RU"/>
          </w:rPr>
          <w:t>Лицензионные соглашения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_Toc83201906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hyperlink w:anchor="_Toc83201907" w:history="1">
        <w:r w:rsidRPr="00A14BCE">
          <w:rPr>
            <w:rStyle w:val="Hyperlink"/>
            <w:lang w:val="ru-RU"/>
          </w:rPr>
          <w:t>Приложение А: Глоссарий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_Toc83201907 \h </w:instrText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D7692" w:rsidRDefault="004D7692">
      <w:pPr>
        <w:pStyle w:val="TOC1"/>
        <w:rPr>
          <w:rFonts w:ascii="Times New Roman" w:hAnsi="Times New Roman"/>
          <w:b w:val="0"/>
          <w:szCs w:val="24"/>
          <w:lang w:val="ru-RU" w:eastAsia="ru-RU"/>
        </w:rPr>
      </w:pPr>
      <w:hyperlink w:anchor="_Toc83201908" w:history="1">
        <w:r w:rsidRPr="00A14BCE">
          <w:rPr>
            <w:rStyle w:val="Hyperlink"/>
            <w:lang w:val="ru-RU"/>
          </w:rPr>
          <w:t>Приложение Б: Выписка из стандарта ГОСТ 12207-2010, относящаяся к качеству ПО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_Toc83201908 \h </w:instrText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4D7692" w:rsidRPr="006621B9" w:rsidRDefault="004D7692">
      <w:pPr>
        <w:rPr>
          <w:lang w:val="ru-RU"/>
        </w:rPr>
      </w:pPr>
      <w:r>
        <w:fldChar w:fldCharType="end"/>
      </w:r>
    </w:p>
    <w:p w:rsidR="004D7692" w:rsidRPr="00E073F1" w:rsidRDefault="004D7692">
      <w:pPr>
        <w:pStyle w:val="TOCEntry"/>
        <w:rPr>
          <w:lang w:val="ru-RU"/>
        </w:rPr>
      </w:pPr>
    </w:p>
    <w:p w:rsidR="004D7692" w:rsidRPr="00D70341" w:rsidRDefault="004D7692">
      <w:pPr>
        <w:rPr>
          <w:rFonts w:ascii="Times New Roman" w:hAnsi="Times New Roman"/>
          <w:b/>
          <w:noProof/>
          <w:lang w:val="ru-RU"/>
        </w:rPr>
      </w:pPr>
    </w:p>
    <w:p w:rsidR="004D7692" w:rsidRPr="00D70341" w:rsidRDefault="004D7692">
      <w:pPr>
        <w:rPr>
          <w:rFonts w:ascii="Times New Roman" w:hAnsi="Times New Roman"/>
          <w:b/>
          <w:noProof/>
          <w:lang w:val="ru-RU"/>
        </w:rPr>
      </w:pPr>
    </w:p>
    <w:p w:rsidR="004D7692" w:rsidRPr="00D70341" w:rsidRDefault="004D7692">
      <w:pPr>
        <w:rPr>
          <w:lang w:val="ru-RU"/>
        </w:rPr>
      </w:pPr>
    </w:p>
    <w:p w:rsidR="004D7692" w:rsidRPr="00D70341" w:rsidRDefault="004D7692">
      <w:pPr>
        <w:rPr>
          <w:lang w:val="ru-RU"/>
        </w:rPr>
        <w:sectPr w:rsidR="004D7692" w:rsidRPr="00D70341" w:rsidSect="00EB4E69">
          <w:headerReference w:type="default" r:id="rId8"/>
          <w:footerReference w:type="default" r:id="rId9"/>
          <w:pgSz w:w="12240" w:h="15840" w:code="1"/>
          <w:pgMar w:top="1440" w:right="1440" w:bottom="1440" w:left="1440" w:header="708" w:footer="708" w:gutter="0"/>
          <w:pgNumType w:fmt="lowerRoman" w:start="2"/>
          <w:cols w:space="720"/>
        </w:sectPr>
      </w:pPr>
    </w:p>
    <w:p w:rsidR="004D7692" w:rsidRPr="00E073F1" w:rsidRDefault="004D7692" w:rsidP="00515D2C">
      <w:pPr>
        <w:pStyle w:val="Heading1"/>
        <w:jc w:val="both"/>
        <w:rPr>
          <w:lang w:val="ru-RU"/>
        </w:rPr>
      </w:pPr>
      <w:bookmarkStart w:id="6" w:name="_Toc81407318"/>
      <w:bookmarkStart w:id="7" w:name="_Toc83201865"/>
      <w:r w:rsidRPr="00E073F1">
        <w:rPr>
          <w:lang w:val="ru-RU"/>
        </w:rPr>
        <w:t>Введение</w:t>
      </w:r>
      <w:bookmarkEnd w:id="6"/>
      <w:bookmarkEnd w:id="7"/>
    </w:p>
    <w:p w:rsidR="004D7692" w:rsidRPr="00E40ABF" w:rsidRDefault="004D7692" w:rsidP="00515D2C">
      <w:pPr>
        <w:pStyle w:val="Heading2"/>
        <w:jc w:val="both"/>
      </w:pPr>
      <w:bookmarkStart w:id="8" w:name="_Toc83201866"/>
      <w:r>
        <w:rPr>
          <w:lang w:val="ru-RU"/>
        </w:rPr>
        <w:t>Цели</w:t>
      </w:r>
      <w:bookmarkEnd w:id="8"/>
    </w:p>
    <w:p w:rsidR="004D7692" w:rsidRDefault="004D7692" w:rsidP="00515D2C">
      <w:pPr>
        <w:pStyle w:val="template"/>
        <w:jc w:val="both"/>
        <w:rPr>
          <w:lang w:val="ru-RU"/>
        </w:rPr>
      </w:pPr>
      <w:r>
        <w:rPr>
          <w:lang w:val="ru-RU"/>
        </w:rPr>
        <w:t xml:space="preserve">Разработать пользовательский интерфейс для администрирования и мониторинга Системы агрегатора. Для отправки команд серверу использовать </w:t>
      </w:r>
      <w:r>
        <w:t>Telegram</w:t>
      </w:r>
      <w:r>
        <w:rPr>
          <w:lang w:val="ru-RU"/>
        </w:rPr>
        <w:t xml:space="preserve"> бота.</w:t>
      </w:r>
    </w:p>
    <w:p w:rsidR="004D7692" w:rsidRDefault="004D7692" w:rsidP="00515D2C">
      <w:pPr>
        <w:pStyle w:val="Heading2"/>
        <w:jc w:val="both"/>
      </w:pPr>
      <w:bookmarkStart w:id="9" w:name="_Toc83201867"/>
      <w:r w:rsidRPr="00E073F1">
        <w:t>Соглашения о терминах</w:t>
      </w:r>
      <w:bookmarkEnd w:id="9"/>
      <w:r w:rsidRPr="00E073F1">
        <w:t xml:space="preserve"> </w:t>
      </w:r>
    </w:p>
    <w:p w:rsidR="004D7692" w:rsidRDefault="004D7692" w:rsidP="00515D2C">
      <w:pPr>
        <w:pStyle w:val="template"/>
        <w:jc w:val="both"/>
        <w:rPr>
          <w:lang w:val="ru-RU"/>
        </w:rPr>
      </w:pPr>
      <w:r>
        <w:t>Telegram</w:t>
      </w:r>
      <w:r>
        <w:rPr>
          <w:lang w:val="ru-RU"/>
        </w:rPr>
        <w:t xml:space="preserve"> бот.</w:t>
      </w:r>
    </w:p>
    <w:p w:rsidR="004D7692" w:rsidRDefault="004D7692" w:rsidP="00515D2C">
      <w:pPr>
        <w:pStyle w:val="template"/>
        <w:jc w:val="both"/>
        <w:rPr>
          <w:lang w:val="ru-RU"/>
        </w:rPr>
      </w:pPr>
      <w:r>
        <w:rPr>
          <w:lang w:val="ru-RU"/>
        </w:rPr>
        <w:t>Пользовательский интерфейс.</w:t>
      </w:r>
    </w:p>
    <w:p w:rsidR="004D7692" w:rsidRDefault="004D7692" w:rsidP="00515D2C">
      <w:pPr>
        <w:pStyle w:val="template"/>
        <w:jc w:val="both"/>
        <w:rPr>
          <w:lang w:val="ru-RU"/>
        </w:rPr>
      </w:pPr>
      <w:r>
        <w:t>Telegram</w:t>
      </w:r>
      <w:r>
        <w:rPr>
          <w:lang w:val="ru-RU"/>
        </w:rPr>
        <w:t>.</w:t>
      </w:r>
    </w:p>
    <w:p w:rsidR="004D7692" w:rsidRDefault="004D7692" w:rsidP="00515D2C">
      <w:pPr>
        <w:pStyle w:val="Heading2"/>
        <w:jc w:val="both"/>
        <w:rPr>
          <w:lang w:val="ru-RU"/>
        </w:rPr>
      </w:pPr>
      <w:bookmarkStart w:id="10" w:name="_Toc81407321"/>
      <w:bookmarkStart w:id="11" w:name="_Toc83201868"/>
      <w:r>
        <w:rPr>
          <w:lang w:val="ru-RU"/>
        </w:rPr>
        <w:t xml:space="preserve">Цель </w:t>
      </w:r>
      <w:bookmarkEnd w:id="10"/>
      <w:r>
        <w:rPr>
          <w:lang w:val="ru-RU"/>
        </w:rPr>
        <w:t>интерфейса</w:t>
      </w:r>
      <w:bookmarkEnd w:id="11"/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Цель интерфейса заключается в предоставлении пользователю интуитивно понятного доступа для Системы агрегатора, которая позволяет искать сообщения, по ключевым словам, и автоматической пересылке сообщений из одних сообществ в другие с фильтрацией по ключевым фразам.</w:t>
      </w:r>
    </w:p>
    <w:p w:rsidR="004D7692" w:rsidRDefault="004D7692" w:rsidP="00515D2C">
      <w:pPr>
        <w:jc w:val="both"/>
        <w:rPr>
          <w:lang w:val="ru-RU"/>
        </w:rPr>
      </w:pPr>
    </w:p>
    <w:p w:rsidR="004D7692" w:rsidRDefault="004D7692" w:rsidP="00515D2C">
      <w:pPr>
        <w:pStyle w:val="Heading2"/>
        <w:jc w:val="both"/>
      </w:pPr>
      <w:bookmarkStart w:id="12" w:name="_Toc81407322"/>
      <w:bookmarkStart w:id="13" w:name="_Toc83201869"/>
      <w:r>
        <w:rPr>
          <w:lang w:val="ru-RU"/>
        </w:rPr>
        <w:t>Ссылки</w:t>
      </w:r>
      <w:bookmarkEnd w:id="12"/>
      <w:bookmarkEnd w:id="13"/>
    </w:p>
    <w:p w:rsidR="004D7692" w:rsidRDefault="004D7692" w:rsidP="00515D2C">
      <w:pPr>
        <w:pStyle w:val="template"/>
        <w:jc w:val="both"/>
        <w:rPr>
          <w:rStyle w:val="Hyperlink"/>
        </w:rPr>
      </w:pPr>
      <w:hyperlink r:id="rId10" w:history="1">
        <w:r w:rsidRPr="00DF52F5">
          <w:rPr>
            <w:rStyle w:val="Hyperlink"/>
          </w:rPr>
          <w:t>https://github.com/reo7sp/tgbot-cpp</w:t>
        </w:r>
      </w:hyperlink>
    </w:p>
    <w:p w:rsidR="004D7692" w:rsidRDefault="004D7692" w:rsidP="00515D2C">
      <w:pPr>
        <w:pStyle w:val="template"/>
        <w:jc w:val="both"/>
      </w:pPr>
      <w:hyperlink r:id="rId11" w:history="1">
        <w:r w:rsidRPr="00DF52F5">
          <w:rPr>
            <w:rStyle w:val="Hyperlink"/>
          </w:rPr>
          <w:t>https://core.telegram.org/bots/api</w:t>
        </w:r>
      </w:hyperlink>
    </w:p>
    <w:p w:rsidR="004D7692" w:rsidRPr="006621B9" w:rsidRDefault="004D7692" w:rsidP="00515D2C">
      <w:pPr>
        <w:pStyle w:val="template"/>
        <w:jc w:val="both"/>
      </w:pPr>
    </w:p>
    <w:p w:rsidR="004D7692" w:rsidRDefault="004D7692" w:rsidP="00515D2C">
      <w:pPr>
        <w:pStyle w:val="Heading1"/>
        <w:jc w:val="both"/>
      </w:pPr>
      <w:bookmarkStart w:id="14" w:name="_Toc81407323"/>
      <w:bookmarkStart w:id="15" w:name="_Toc83201870"/>
      <w:r>
        <w:rPr>
          <w:lang w:val="ru-RU"/>
        </w:rPr>
        <w:t>Общее описание</w:t>
      </w:r>
      <w:bookmarkEnd w:id="14"/>
      <w:bookmarkEnd w:id="15"/>
    </w:p>
    <w:p w:rsidR="004D7692" w:rsidRDefault="004D7692" w:rsidP="00515D2C">
      <w:pPr>
        <w:pStyle w:val="Heading2"/>
        <w:jc w:val="both"/>
        <w:rPr>
          <w:lang w:val="ru-RU"/>
        </w:rPr>
      </w:pPr>
      <w:bookmarkStart w:id="16" w:name="_Toc81407324"/>
      <w:bookmarkStart w:id="17" w:name="_Toc83201871"/>
      <w:r>
        <w:rPr>
          <w:lang w:val="ru-RU"/>
        </w:rPr>
        <w:t>Перспективы продукта</w:t>
      </w:r>
      <w:bookmarkEnd w:id="16"/>
      <w:bookmarkEnd w:id="17"/>
    </w:p>
    <w:p w:rsidR="004D7692" w:rsidRPr="000D11B8" w:rsidRDefault="004D7692" w:rsidP="00515D2C">
      <w:pPr>
        <w:pStyle w:val="template"/>
        <w:jc w:val="both"/>
        <w:rPr>
          <w:lang w:val="ru-RU"/>
        </w:rPr>
      </w:pPr>
      <w:bookmarkStart w:id="18" w:name="_Toc81407325"/>
      <w:r>
        <w:rPr>
          <w:lang w:val="ru-RU"/>
        </w:rPr>
        <w:t xml:space="preserve">Программный продукт является пользовательским интерфейсом разрабатываемой Системы агрегатора </w:t>
      </w:r>
      <w:r>
        <w:t>SILUR</w:t>
      </w:r>
      <w:r>
        <w:rPr>
          <w:lang w:val="ru-RU"/>
        </w:rPr>
        <w:t>. Продукт разрабатывается с нуля. Должен быть реализован пользовательский интерфейс для администрации системы. В перспективе можно реализовать пересылку новостей не только в Telegram.</w:t>
      </w:r>
    </w:p>
    <w:p w:rsidR="004D7692" w:rsidRDefault="004D7692" w:rsidP="00515D2C">
      <w:pPr>
        <w:pStyle w:val="Heading2"/>
        <w:jc w:val="both"/>
        <w:rPr>
          <w:lang w:val="ru-RU"/>
        </w:rPr>
      </w:pPr>
      <w:bookmarkStart w:id="19" w:name="_Toc83201872"/>
      <w:r>
        <w:rPr>
          <w:lang w:val="ru-RU"/>
        </w:rPr>
        <w:t>Функции продукта</w:t>
      </w:r>
      <w:bookmarkEnd w:id="18"/>
      <w:r>
        <w:rPr>
          <w:lang w:val="ru-RU"/>
        </w:rPr>
        <w:t xml:space="preserve"> (SILUR)</w:t>
      </w:r>
      <w:bookmarkEnd w:id="19"/>
    </w:p>
    <w:p w:rsidR="004D7692" w:rsidRDefault="004D7692" w:rsidP="00515D2C">
      <w:pPr>
        <w:jc w:val="both"/>
        <w:rPr>
          <w:lang w:val="ru-RU"/>
        </w:rPr>
      </w:pPr>
      <w:r>
        <w:t xml:space="preserve">SILUR </w:t>
      </w:r>
      <w:r>
        <w:rPr>
          <w:lang w:val="ru-RU"/>
        </w:rPr>
        <w:t>позволяет: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bookmarkStart w:id="20" w:name="_Hlk82560820"/>
      <w:r>
        <w:rPr>
          <w:lang w:val="ru-RU"/>
        </w:rPr>
        <w:t>Найти сообщение в сообществе.</w:t>
      </w:r>
    </w:p>
    <w:bookmarkEnd w:id="20"/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Просмотреть список каналов для поиска.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Добавить канал для поиска.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Убрать канал для поиска.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Добавить подписку.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Удалить подписку.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Добавить ключевую фразу для канала.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Удалить ключевую фразу для канала.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Добавить ключевую фразу для подписки.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Удалить ключевую фразу для подписки.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Просмотреть подписки.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Добавить пользователя.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Добавить администратора.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Продлить аренду.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Удалить пользователя.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Просмотреть список заявок.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Просмотреть список пользователей.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Групповая рассылка.</w:t>
      </w:r>
    </w:p>
    <w:p w:rsidR="004D7692" w:rsidRDefault="004D7692" w:rsidP="00515D2C">
      <w:pPr>
        <w:numPr>
          <w:ilvl w:val="0"/>
          <w:numId w:val="10"/>
        </w:numPr>
        <w:jc w:val="both"/>
        <w:rPr>
          <w:lang w:val="ru-RU"/>
        </w:rPr>
      </w:pPr>
      <w:r>
        <w:rPr>
          <w:lang w:val="ru-RU"/>
        </w:rPr>
        <w:t>Подать заявку.</w:t>
      </w:r>
    </w:p>
    <w:p w:rsidR="004D7692" w:rsidRPr="00D95596" w:rsidRDefault="004D7692" w:rsidP="00515D2C">
      <w:pPr>
        <w:jc w:val="both"/>
        <w:rPr>
          <w:lang w:val="ru-RU"/>
        </w:rPr>
      </w:pPr>
    </w:p>
    <w:p w:rsidR="004D7692" w:rsidRDefault="004D7692" w:rsidP="00515D2C">
      <w:pPr>
        <w:pStyle w:val="Heading2"/>
        <w:jc w:val="both"/>
        <w:rPr>
          <w:lang w:val="ru-RU"/>
        </w:rPr>
      </w:pPr>
      <w:bookmarkStart w:id="21" w:name="_Toc81407326"/>
      <w:bookmarkStart w:id="22" w:name="_Toc83201873"/>
      <w:r>
        <w:rPr>
          <w:lang w:val="ru-RU"/>
        </w:rPr>
        <w:t>Классы пользователей и их характеристика</w:t>
      </w:r>
      <w:bookmarkEnd w:id="21"/>
      <w:bookmarkEnd w:id="22"/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Пользователь – имеет возможность искать сообщения и управлять подписками на каналы.</w:t>
      </w:r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Администратор – имеет возможности пользователя, имеет возможность добавлять и удалять пользователей, продлевать аренду.</w:t>
      </w:r>
    </w:p>
    <w:p w:rsidR="004D7692" w:rsidRDefault="004D7692" w:rsidP="00515D2C">
      <w:pPr>
        <w:pStyle w:val="Heading2"/>
        <w:jc w:val="both"/>
        <w:rPr>
          <w:szCs w:val="28"/>
          <w:lang w:val="ru-RU"/>
        </w:rPr>
      </w:pPr>
      <w:bookmarkStart w:id="23" w:name="_Toc81407327"/>
      <w:bookmarkStart w:id="24" w:name="_Toc83201874"/>
      <w:r w:rsidRPr="00E073F1">
        <w:rPr>
          <w:szCs w:val="28"/>
          <w:lang w:val="ru-RU"/>
        </w:rPr>
        <w:t>Среда функционирования продукта</w:t>
      </w:r>
      <w:bookmarkEnd w:id="23"/>
      <w:bookmarkEnd w:id="24"/>
    </w:p>
    <w:p w:rsidR="004D7692" w:rsidRPr="006C2542" w:rsidRDefault="004D7692" w:rsidP="00515D2C">
      <w:pPr>
        <w:jc w:val="both"/>
        <w:rPr>
          <w:lang w:val="ru-RU"/>
        </w:rPr>
      </w:pPr>
      <w:r>
        <w:rPr>
          <w:lang w:val="ru-RU"/>
        </w:rPr>
        <w:t xml:space="preserve">Программный модуль является Telegram-ботом и привязан к приложению </w:t>
      </w:r>
      <w:r>
        <w:t>Telegram</w:t>
      </w:r>
      <w:r>
        <w:rPr>
          <w:lang w:val="ru-RU"/>
        </w:rPr>
        <w:t>.</w:t>
      </w:r>
    </w:p>
    <w:p w:rsidR="004D7692" w:rsidRDefault="004D7692" w:rsidP="00515D2C">
      <w:pPr>
        <w:pStyle w:val="Heading2"/>
        <w:jc w:val="both"/>
        <w:rPr>
          <w:szCs w:val="28"/>
          <w:lang w:val="ru-RU"/>
        </w:rPr>
      </w:pPr>
      <w:bookmarkStart w:id="25" w:name="_Toc439994678"/>
      <w:bookmarkStart w:id="26" w:name="_Toc333672424"/>
      <w:bookmarkStart w:id="27" w:name="_Toc81407328"/>
      <w:bookmarkStart w:id="28" w:name="_Toc83201875"/>
      <w:r w:rsidRPr="006C2542">
        <w:rPr>
          <w:szCs w:val="28"/>
          <w:lang w:val="ru-RU"/>
        </w:rPr>
        <w:t>Рамки, ограничения, правила и стандарты</w:t>
      </w:r>
      <w:bookmarkEnd w:id="25"/>
      <w:bookmarkEnd w:id="26"/>
      <w:bookmarkEnd w:id="27"/>
      <w:bookmarkEnd w:id="28"/>
    </w:p>
    <w:p w:rsidR="004D7692" w:rsidRDefault="004D7692" w:rsidP="00515D2C">
      <w:pPr>
        <w:jc w:val="both"/>
      </w:pPr>
      <w:r>
        <w:rPr>
          <w:lang w:val="ru-RU"/>
        </w:rPr>
        <w:t>Язык программирования: С++</w:t>
      </w:r>
      <w:r>
        <w:t>.</w:t>
      </w:r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 xml:space="preserve">Компилятор: </w:t>
      </w:r>
      <w:r>
        <w:t>g</w:t>
      </w:r>
      <w:r>
        <w:rPr>
          <w:lang w:val="ru-RU"/>
        </w:rPr>
        <w:t xml:space="preserve">++, </w:t>
      </w:r>
      <w:r>
        <w:t>gcc</w:t>
      </w:r>
      <w:r>
        <w:rPr>
          <w:lang w:val="ru-RU"/>
        </w:rPr>
        <w:t>.</w:t>
      </w:r>
    </w:p>
    <w:p w:rsidR="004D7692" w:rsidRPr="00572814" w:rsidRDefault="004D7692" w:rsidP="00515D2C">
      <w:pPr>
        <w:jc w:val="both"/>
        <w:rPr>
          <w:lang w:val="ru-RU"/>
        </w:rPr>
      </w:pPr>
      <w:r>
        <w:rPr>
          <w:lang w:val="ru-RU"/>
        </w:rPr>
        <w:t>Дополнительные</w:t>
      </w:r>
      <w:r w:rsidRPr="00572814">
        <w:rPr>
          <w:lang w:val="ru-RU"/>
        </w:rPr>
        <w:t xml:space="preserve"> </w:t>
      </w:r>
      <w:r>
        <w:rPr>
          <w:lang w:val="ru-RU"/>
        </w:rPr>
        <w:t>пакеты</w:t>
      </w:r>
      <w:r w:rsidRPr="00572814">
        <w:rPr>
          <w:lang w:val="ru-RU"/>
        </w:rPr>
        <w:t xml:space="preserve">: </w:t>
      </w:r>
      <w:r>
        <w:t>git</w:t>
      </w:r>
      <w:r w:rsidRPr="00572814">
        <w:rPr>
          <w:lang w:val="ru-RU"/>
        </w:rPr>
        <w:t xml:space="preserve">, </w:t>
      </w:r>
      <w:r>
        <w:t>docker</w:t>
      </w:r>
      <w:r w:rsidRPr="00572814">
        <w:rPr>
          <w:lang w:val="ru-RU"/>
        </w:rPr>
        <w:t xml:space="preserve">, </w:t>
      </w:r>
      <w:r>
        <w:t>cmake</w:t>
      </w:r>
      <w:r w:rsidRPr="00572814">
        <w:rPr>
          <w:lang w:val="ru-RU"/>
        </w:rPr>
        <w:t xml:space="preserve">, </w:t>
      </w:r>
      <w:r>
        <w:t>make</w:t>
      </w:r>
      <w:r w:rsidRPr="00572814">
        <w:rPr>
          <w:lang w:val="ru-RU"/>
        </w:rPr>
        <w:t xml:space="preserve">, </w:t>
      </w:r>
      <w:r>
        <w:t>build</w:t>
      </w:r>
      <w:r w:rsidRPr="00572814">
        <w:rPr>
          <w:lang w:val="ru-RU"/>
        </w:rPr>
        <w:t>-</w:t>
      </w:r>
      <w:r>
        <w:t>essential</w:t>
      </w:r>
      <w:r w:rsidRPr="00572814">
        <w:rPr>
          <w:lang w:val="ru-RU"/>
        </w:rPr>
        <w:t xml:space="preserve">, </w:t>
      </w:r>
      <w:r>
        <w:t>rsync</w:t>
      </w:r>
      <w:r w:rsidRPr="00572814">
        <w:rPr>
          <w:lang w:val="ru-RU"/>
        </w:rPr>
        <w:t xml:space="preserve">, </w:t>
      </w:r>
      <w:r>
        <w:t>tgbot</w:t>
      </w:r>
      <w:r w:rsidRPr="00572814">
        <w:rPr>
          <w:lang w:val="ru-RU"/>
        </w:rPr>
        <w:t>.</w:t>
      </w:r>
    </w:p>
    <w:p w:rsidR="004D7692" w:rsidRPr="00EF7E8D" w:rsidRDefault="004D7692" w:rsidP="00515D2C">
      <w:pPr>
        <w:jc w:val="both"/>
        <w:rPr>
          <w:lang w:val="ru-RU"/>
        </w:rPr>
      </w:pPr>
      <w:r>
        <w:rPr>
          <w:lang w:val="ru-RU"/>
        </w:rPr>
        <w:t>Стандарт кодирование</w:t>
      </w:r>
      <w:r w:rsidRPr="006C2542">
        <w:rPr>
          <w:lang w:val="ru-RU"/>
        </w:rPr>
        <w:t xml:space="preserve">: </w:t>
      </w:r>
      <w:r>
        <w:t>Google</w:t>
      </w:r>
      <w:r>
        <w:rPr>
          <w:lang w:val="ru-RU"/>
        </w:rPr>
        <w:t xml:space="preserve"> </w:t>
      </w:r>
      <w:r>
        <w:t>code</w:t>
      </w:r>
      <w:r>
        <w:rPr>
          <w:lang w:val="ru-RU"/>
        </w:rPr>
        <w:t xml:space="preserve"> </w:t>
      </w:r>
      <w:r>
        <w:t>style</w:t>
      </w:r>
      <w:r>
        <w:rPr>
          <w:lang w:val="ru-RU"/>
        </w:rPr>
        <w:t>.</w:t>
      </w:r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 xml:space="preserve">База данных: </w:t>
      </w:r>
      <w:r>
        <w:t>PostgreSQL</w:t>
      </w:r>
      <w:r w:rsidRPr="006C2542">
        <w:rPr>
          <w:lang w:val="ru-RU"/>
        </w:rPr>
        <w:t>.</w:t>
      </w:r>
    </w:p>
    <w:p w:rsidR="004D7692" w:rsidRDefault="004D7692" w:rsidP="00515D2C">
      <w:pPr>
        <w:pStyle w:val="Heading2"/>
        <w:jc w:val="both"/>
        <w:rPr>
          <w:lang w:val="ru-RU"/>
        </w:rPr>
      </w:pPr>
      <w:bookmarkStart w:id="29" w:name="_Toc81407329"/>
      <w:bookmarkStart w:id="30" w:name="_Toc83201876"/>
      <w:r>
        <w:rPr>
          <w:lang w:val="ru-RU"/>
        </w:rPr>
        <w:t>Документация</w:t>
      </w:r>
      <w:bookmarkEnd w:id="29"/>
      <w:bookmarkEnd w:id="30"/>
      <w:r>
        <w:rPr>
          <w:lang w:val="ru-RU"/>
        </w:rPr>
        <w:t xml:space="preserve"> </w:t>
      </w:r>
    </w:p>
    <w:p w:rsidR="004D7692" w:rsidRPr="006C2542" w:rsidRDefault="004D7692" w:rsidP="00515D2C">
      <w:pPr>
        <w:jc w:val="both"/>
        <w:rPr>
          <w:lang w:val="ru-RU"/>
        </w:rPr>
      </w:pPr>
      <w:r>
        <w:rPr>
          <w:lang w:val="ru-RU"/>
        </w:rPr>
        <w:t>Должна быть предусмотрено руководство пользователя</w:t>
      </w:r>
      <w:r w:rsidRPr="00F72E86">
        <w:rPr>
          <w:lang w:val="ru-RU"/>
        </w:rPr>
        <w:t xml:space="preserve"> </w:t>
      </w:r>
      <w:r>
        <w:rPr>
          <w:lang w:val="ru-RU"/>
        </w:rPr>
        <w:t>и администратора.</w:t>
      </w:r>
    </w:p>
    <w:p w:rsidR="004D7692" w:rsidRPr="009878B3" w:rsidRDefault="004D7692" w:rsidP="00515D2C">
      <w:pPr>
        <w:pStyle w:val="Heading2"/>
        <w:jc w:val="both"/>
      </w:pPr>
      <w:bookmarkStart w:id="31" w:name="_Toc81407330"/>
      <w:bookmarkStart w:id="32" w:name="_Toc83201877"/>
      <w:r>
        <w:rPr>
          <w:lang w:val="ru-RU"/>
        </w:rPr>
        <w:t>Зависимости</w:t>
      </w:r>
      <w:bookmarkEnd w:id="31"/>
      <w:bookmarkEnd w:id="32"/>
    </w:p>
    <w:bookmarkStart w:id="33" w:name="_Toc81407331"/>
    <w:bookmarkStart w:id="34" w:name="_Toc439994682"/>
    <w:p w:rsidR="004D7692" w:rsidRDefault="004D7692" w:rsidP="00515D2C">
      <w:pPr>
        <w:pStyle w:val="template"/>
        <w:jc w:val="both"/>
        <w:rPr>
          <w:rStyle w:val="Hyperlink"/>
        </w:rPr>
      </w:pPr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</w:instrText>
      </w:r>
      <w:r w:rsidRPr="006621B9">
        <w:rPr>
          <w:rStyle w:val="Hyperlink"/>
        </w:rPr>
        <w:instrText>https://github.com/reo7sp/tgbot-cpp</w:instrText>
      </w:r>
      <w:r>
        <w:rPr>
          <w:rStyle w:val="Hyperlink"/>
        </w:rPr>
        <w:instrText xml:space="preserve">" </w:instrText>
      </w:r>
      <w:r w:rsidRPr="00572814">
        <w:rPr>
          <w:color w:val="0000FF"/>
          <w:u w:val="single"/>
        </w:rPr>
      </w:r>
      <w:r>
        <w:rPr>
          <w:rStyle w:val="Hyperlink"/>
        </w:rPr>
        <w:fldChar w:fldCharType="separate"/>
      </w:r>
      <w:r w:rsidRPr="00DF52F5">
        <w:rPr>
          <w:rStyle w:val="Hyperlink"/>
        </w:rPr>
        <w:t>https://github.com/reo7sp/tgbot-cpp</w:t>
      </w:r>
      <w:r>
        <w:rPr>
          <w:rStyle w:val="Hyperlink"/>
        </w:rPr>
        <w:fldChar w:fldCharType="end"/>
      </w:r>
    </w:p>
    <w:p w:rsidR="004D7692" w:rsidRDefault="004D7692" w:rsidP="00515D2C">
      <w:pPr>
        <w:pStyle w:val="template"/>
        <w:jc w:val="both"/>
        <w:rPr>
          <w:rStyle w:val="Hyperlink"/>
        </w:rPr>
      </w:pPr>
    </w:p>
    <w:p w:rsidR="004D7692" w:rsidRDefault="004D7692" w:rsidP="00515D2C">
      <w:pPr>
        <w:pStyle w:val="template"/>
        <w:jc w:val="both"/>
        <w:rPr>
          <w:rStyle w:val="Hyperlink"/>
        </w:rPr>
      </w:pPr>
    </w:p>
    <w:p w:rsidR="004D7692" w:rsidRDefault="004D7692" w:rsidP="00515D2C">
      <w:pPr>
        <w:pStyle w:val="Heading1"/>
        <w:jc w:val="both"/>
      </w:pPr>
      <w:bookmarkStart w:id="35" w:name="_Toc83201878"/>
      <w:r>
        <w:rPr>
          <w:lang w:val="ru-RU"/>
        </w:rPr>
        <w:t xml:space="preserve">Функции </w:t>
      </w:r>
      <w:bookmarkEnd w:id="33"/>
      <w:r>
        <w:rPr>
          <w:lang w:val="ru-RU"/>
        </w:rPr>
        <w:t>интерфейса Системы агрегатора</w:t>
      </w:r>
      <w:bookmarkEnd w:id="35"/>
    </w:p>
    <w:p w:rsidR="004D7692" w:rsidRPr="00F72E86" w:rsidRDefault="004D7692" w:rsidP="00515D2C">
      <w:pPr>
        <w:pStyle w:val="Heading2"/>
        <w:spacing w:before="0" w:line="240" w:lineRule="auto"/>
        <w:jc w:val="both"/>
        <w:rPr>
          <w:lang w:val="ru-RU"/>
        </w:rPr>
      </w:pPr>
      <w:bookmarkStart w:id="36" w:name="_Toc439994688"/>
      <w:bookmarkStart w:id="37" w:name="_Toc333672428"/>
      <w:bookmarkStart w:id="38" w:name="_Toc81407332"/>
      <w:bookmarkStart w:id="39" w:name="_Toc83201879"/>
      <w:r w:rsidRPr="00F72E86">
        <w:rPr>
          <w:lang w:val="ru-RU"/>
        </w:rPr>
        <w:t>Функция «Найти сообщение в сообществе»</w:t>
      </w:r>
      <w:bookmarkEnd w:id="36"/>
      <w:bookmarkEnd w:id="37"/>
      <w:bookmarkEnd w:id="38"/>
      <w:bookmarkEnd w:id="39"/>
      <w:r>
        <w:rPr>
          <w:lang w:val="ru-RU"/>
        </w:rPr>
        <w:t xml:space="preserve"> </w:t>
      </w:r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3.1.1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802A20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Найти сообщение по указанной ключевой фразе.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ключевая фраза, по которой будет осуществлен поиск сообщения. Ключевая фраза это строка, которая содержит в себе слова, разделенные пробелом. 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572814">
        <w:rPr>
          <w:lang w:val="ru-RU"/>
        </w:rPr>
        <w:t xml:space="preserve">                          &lt;</w:t>
      </w:r>
      <w:r>
        <w:rPr>
          <w:lang w:val="ru-RU"/>
        </w:rPr>
        <w:t>слово 1</w:t>
      </w:r>
      <w:r w:rsidRPr="00572814">
        <w:rPr>
          <w:lang w:val="ru-RU"/>
        </w:rPr>
        <w:t>&gt;</w:t>
      </w:r>
      <w:r>
        <w:rPr>
          <w:lang w:val="ru-RU"/>
        </w:rPr>
        <w:t>пробел</w:t>
      </w:r>
      <w:r w:rsidRPr="00572814">
        <w:rPr>
          <w:lang w:val="ru-RU"/>
        </w:rPr>
        <w:t>…..&lt;</w:t>
      </w:r>
      <w:r>
        <w:rPr>
          <w:lang w:val="ru-RU"/>
        </w:rPr>
        <w:t>слово2</w:t>
      </w:r>
      <w:r w:rsidRPr="00572814">
        <w:rPr>
          <w:lang w:val="ru-RU"/>
        </w:rPr>
        <w:t>&gt;</w:t>
      </w:r>
    </w:p>
    <w:p w:rsidR="004D7692" w:rsidRPr="00572814" w:rsidRDefault="004D7692" w:rsidP="00515D2C">
      <w:pPr>
        <w:pStyle w:val="requirement"/>
        <w:jc w:val="both"/>
        <w:rPr>
          <w:lang w:val="ru-RU"/>
        </w:rPr>
      </w:pPr>
      <w:r>
        <w:rPr>
          <w:lang w:val="ru-RU"/>
        </w:rPr>
        <w:t xml:space="preserve">Пример ключевой фразы: «Отдых в Сочи 2021» 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9B4FA7">
        <w:rPr>
          <w:lang w:val="ru-RU"/>
        </w:rPr>
        <w:t>-2</w:t>
      </w:r>
      <w:r>
        <w:rPr>
          <w:lang w:val="ru-RU"/>
        </w:rPr>
        <w:t>: Источником данных</w:t>
      </w:r>
      <w:r w:rsidRPr="00572814">
        <w:rPr>
          <w:lang w:val="ru-RU"/>
        </w:rPr>
        <w:t xml:space="preserve"> </w:t>
      </w:r>
      <w:r>
        <w:rPr>
          <w:lang w:val="ru-RU"/>
        </w:rPr>
        <w:t>выступает таблице, в которой хранятся имена каналов для поиска информации. Структура реляционной таблице показана в виде таблицы. Поиск информации по ключевой фразе осуществляется в каналах.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400"/>
        <w:gridCol w:w="2700"/>
        <w:gridCol w:w="598"/>
      </w:tblGrid>
      <w:tr w:rsidR="004D7692" w:rsidRPr="00572814" w:rsidTr="003A6BDE">
        <w:tc>
          <w:tcPr>
            <w:tcW w:w="2400" w:type="dxa"/>
          </w:tcPr>
          <w:p w:rsidR="004D7692" w:rsidRPr="00572814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>
              <w:t>id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ИмяКанала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RPr="00572814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RPr="00572814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Pr="009B4FA7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uk-UA"/>
        </w:rPr>
      </w:pPr>
      <w:r>
        <w:rPr>
          <w:lang w:val="uk-UA"/>
        </w:rPr>
        <w:t>REQ-3: Результаты поиска представить в виде сообщения с постраничной навигацией. Формат сообщения:</w:t>
      </w:r>
    </w:p>
    <w:p w:rsidR="004D7692" w:rsidRDefault="004D7692" w:rsidP="00515D2C">
      <w:pPr>
        <w:pStyle w:val="requirement"/>
        <w:jc w:val="both"/>
        <w:rPr>
          <w:lang w:val="uk-UA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504"/>
        <w:gridCol w:w="1503"/>
        <w:gridCol w:w="751"/>
        <w:gridCol w:w="752"/>
        <w:gridCol w:w="1503"/>
        <w:gridCol w:w="1503"/>
      </w:tblGrid>
      <w:tr w:rsidR="004D7692" w:rsidTr="003A6BDE">
        <w:tc>
          <w:tcPr>
            <w:tcW w:w="7516" w:type="dxa"/>
            <w:gridSpan w:val="6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&lt;Ключевая фраза&gt; : &lt;номер текущей страницы&gt; из &lt;всего страниц&gt; : &lt;ссылка на исходное сообщение в канале&gt;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  <w:p w:rsidR="004D7692" w:rsidRPr="00BC4FB8" w:rsidRDefault="004D7692" w:rsidP="003A6BDE">
            <w:pPr>
              <w:pStyle w:val="requirement"/>
              <w:ind w:left="0" w:firstLine="0"/>
              <w:jc w:val="both"/>
            </w:pPr>
            <w:r>
              <w:t>&lt;</w:t>
            </w:r>
            <w:r w:rsidRPr="003A6BDE">
              <w:rPr>
                <w:lang w:val="ru-RU"/>
              </w:rPr>
              <w:t>СООБЩЕНИЕ</w:t>
            </w:r>
            <w:r>
              <w:t>&gt;</w:t>
            </w:r>
          </w:p>
        </w:tc>
      </w:tr>
      <w:tr w:rsidR="004D7692" w:rsidTr="003A6BDE">
        <w:tc>
          <w:tcPr>
            <w:tcW w:w="150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center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50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center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503" w:type="dxa"/>
            <w:gridSpan w:val="2"/>
          </w:tcPr>
          <w:p w:rsidR="004D7692" w:rsidRPr="003A6BDE" w:rsidRDefault="004D7692" w:rsidP="003A6BDE">
            <w:pPr>
              <w:pStyle w:val="requirement"/>
              <w:ind w:left="0" w:firstLine="0"/>
              <w:jc w:val="center"/>
              <w:rPr>
                <w:lang w:val="ru-RU"/>
              </w:rPr>
            </w:pPr>
            <w:r w:rsidRPr="003A6BDE">
              <w:rPr>
                <w:lang w:val="ru-RU"/>
              </w:rPr>
              <w:t>3</w:t>
            </w:r>
          </w:p>
        </w:tc>
        <w:tc>
          <w:tcPr>
            <w:tcW w:w="150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center"/>
              <w:rPr>
                <w:lang w:val="ru-RU"/>
              </w:rPr>
            </w:pPr>
            <w:r w:rsidRPr="003A6BDE">
              <w:rPr>
                <w:lang w:val="ru-RU"/>
              </w:rPr>
              <w:t>4</w:t>
            </w:r>
          </w:p>
        </w:tc>
        <w:tc>
          <w:tcPr>
            <w:tcW w:w="150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center"/>
              <w:rPr>
                <w:lang w:val="ru-RU"/>
              </w:rPr>
            </w:pPr>
            <w:r w:rsidRPr="003A6BDE">
              <w:rPr>
                <w:lang w:val="ru-RU"/>
              </w:rPr>
              <w:t>5</w:t>
            </w:r>
          </w:p>
        </w:tc>
      </w:tr>
      <w:tr w:rsidR="004D7692" w:rsidTr="003A6BDE">
        <w:tc>
          <w:tcPr>
            <w:tcW w:w="3758" w:type="dxa"/>
            <w:gridSpan w:val="3"/>
          </w:tcPr>
          <w:p w:rsidR="004D7692" w:rsidRPr="00BC4FB8" w:rsidRDefault="004D7692" w:rsidP="003A6BDE">
            <w:pPr>
              <w:pStyle w:val="requirement"/>
              <w:ind w:left="0" w:firstLine="0"/>
              <w:jc w:val="center"/>
            </w:pPr>
            <w:r>
              <w:t>&lt;&lt;</w:t>
            </w:r>
          </w:p>
        </w:tc>
        <w:tc>
          <w:tcPr>
            <w:tcW w:w="3758" w:type="dxa"/>
            <w:gridSpan w:val="3"/>
          </w:tcPr>
          <w:p w:rsidR="004D7692" w:rsidRPr="00BC4FB8" w:rsidRDefault="004D7692" w:rsidP="003A6BDE">
            <w:pPr>
              <w:pStyle w:val="requirement"/>
              <w:ind w:left="0" w:firstLine="0"/>
              <w:jc w:val="center"/>
            </w:pPr>
            <w:r>
              <w:t>&gt;&gt;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90196E">
        <w:rPr>
          <w:lang w:val="ru-RU"/>
        </w:rPr>
        <w:t>-4:</w:t>
      </w:r>
      <w:r>
        <w:rPr>
          <w:lang w:val="ru-RU"/>
        </w:rPr>
        <w:t xml:space="preserve"> Поиск информации осуществляется одним из методов лингвистического анализа. Поиск осуществить по ключевым словам фразы.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9909EB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0" w:name="_Toc81407333"/>
      <w:bookmarkStart w:id="41" w:name="_Toc83201880"/>
      <w:r>
        <w:rPr>
          <w:lang w:val="ru-RU"/>
        </w:rPr>
        <w:t>Функция «Просмотреть список каналов для поиска»</w:t>
      </w:r>
      <w:bookmarkEnd w:id="40"/>
      <w:bookmarkEnd w:id="41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0F0E84">
        <w:rPr>
          <w:lang w:val="ru-RU"/>
        </w:rPr>
        <w:t xml:space="preserve"> </w:t>
      </w:r>
      <w:r w:rsidRPr="00802A20">
        <w:rPr>
          <w:lang w:val="ru-RU"/>
        </w:rPr>
        <w:t>3.</w:t>
      </w:r>
      <w:r>
        <w:rPr>
          <w:lang w:val="ru-RU"/>
        </w:rPr>
        <w:t>2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802A20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Выводит пользователю сообщение, которое содержит список каналов, хранится в таблице.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2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Входных данных от пользователя не требуется.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D96CDD">
        <w:rPr>
          <w:lang w:val="ru-RU"/>
        </w:rPr>
        <w:t>-2</w:t>
      </w:r>
      <w:r>
        <w:rPr>
          <w:lang w:val="ru-RU"/>
        </w:rPr>
        <w:t>: Источником данных для просмотра каналов выступает таблице содержание которой задается.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400"/>
        <w:gridCol w:w="2700"/>
        <w:gridCol w:w="598"/>
      </w:tblGrid>
      <w:tr w:rsidR="004D7692" w:rsidTr="003A6BDE">
        <w:tc>
          <w:tcPr>
            <w:tcW w:w="2400" w:type="dxa"/>
          </w:tcPr>
          <w:p w:rsidR="004D7692" w:rsidRPr="00D96CDD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ИмяКанала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Pr="00D96CDD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2F0264">
        <w:rPr>
          <w:lang w:val="ru-RU"/>
        </w:rPr>
        <w:t>-</w:t>
      </w:r>
      <w:r w:rsidRPr="00D96CDD">
        <w:rPr>
          <w:lang w:val="ru-RU"/>
        </w:rPr>
        <w:t>3</w:t>
      </w:r>
      <w:r w:rsidRPr="002F0264">
        <w:rPr>
          <w:lang w:val="ru-RU"/>
        </w:rPr>
        <w:t>:</w:t>
      </w:r>
      <w:r>
        <w:rPr>
          <w:lang w:val="ru-RU"/>
        </w:rPr>
        <w:t xml:space="preserve"> Результатом является сообщение, которое содержит список каналов, находящихся в таблице. Список предоставлен в следующем формате.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013"/>
      </w:tblGrid>
      <w:tr w:rsidR="004D7692" w:rsidTr="003A6BDE">
        <w:tc>
          <w:tcPr>
            <w:tcW w:w="201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Сообщение</w:t>
            </w:r>
          </w:p>
        </w:tc>
      </w:tr>
      <w:tr w:rsidR="004D7692" w:rsidTr="003A6BDE">
        <w:tc>
          <w:tcPr>
            <w:tcW w:w="2013" w:type="dxa"/>
          </w:tcPr>
          <w:p w:rsidR="004D7692" w:rsidRPr="003A6BDE" w:rsidRDefault="004D7692" w:rsidP="003A6BDE">
            <w:pPr>
              <w:pStyle w:val="requirement"/>
              <w:numPr>
                <w:ilvl w:val="0"/>
                <w:numId w:val="11"/>
              </w:numPr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 1</w:t>
            </w:r>
          </w:p>
          <w:p w:rsidR="004D7692" w:rsidRPr="003A6BDE" w:rsidRDefault="004D7692" w:rsidP="003A6BDE">
            <w:pPr>
              <w:pStyle w:val="requirement"/>
              <w:numPr>
                <w:ilvl w:val="0"/>
                <w:numId w:val="11"/>
              </w:numPr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 2</w:t>
            </w:r>
          </w:p>
        </w:tc>
      </w:tr>
    </w:tbl>
    <w:p w:rsidR="004D7692" w:rsidRPr="00454396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spacing w:after="240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2" w:name="_Toc83201881"/>
      <w:r>
        <w:rPr>
          <w:lang w:val="ru-RU"/>
        </w:rPr>
        <w:t>Функция «Добавить канал для поиска»</w:t>
      </w:r>
      <w:bookmarkEnd w:id="42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3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802A20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Добавить канал в список каналов.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3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EA6337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название канала</w:t>
      </w:r>
      <w:r w:rsidRPr="00BC4FB8">
        <w:rPr>
          <w:lang w:val="ru-RU"/>
        </w:rPr>
        <w:t>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2F0264">
        <w:rPr>
          <w:lang w:val="ru-RU"/>
        </w:rPr>
        <w:t>-2:</w:t>
      </w:r>
      <w:r w:rsidRPr="00EA6337">
        <w:rPr>
          <w:lang w:val="ru-RU"/>
        </w:rPr>
        <w:t xml:space="preserve"> </w:t>
      </w:r>
      <w:r>
        <w:rPr>
          <w:lang w:val="ru-RU"/>
        </w:rPr>
        <w:t>Результатом является добавление указанного канала в список каналов для поиска.</w:t>
      </w:r>
      <w:r w:rsidRPr="00BC4FB8">
        <w:rPr>
          <w:lang w:val="ru-RU"/>
        </w:rPr>
        <w:t xml:space="preserve"> </w:t>
      </w:r>
      <w:r>
        <w:rPr>
          <w:lang w:val="ru-RU"/>
        </w:rPr>
        <w:t>Список каналов хранится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400"/>
        <w:gridCol w:w="2700"/>
        <w:gridCol w:w="598"/>
      </w:tblGrid>
      <w:tr w:rsidR="004D7692" w:rsidTr="003A6BDE">
        <w:tc>
          <w:tcPr>
            <w:tcW w:w="2400" w:type="dxa"/>
          </w:tcPr>
          <w:p w:rsidR="004D7692" w:rsidRPr="00D96CDD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ИмяКанала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>
              <w:rPr>
                <w:lang w:val="ru-RU"/>
              </w:rPr>
              <w:t>Канал Новый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Pr="00BC4FB8" w:rsidRDefault="004D7692" w:rsidP="00515D2C">
      <w:pPr>
        <w:pStyle w:val="requirement"/>
        <w:jc w:val="both"/>
        <w:rPr>
          <w:lang w:val="ru-RU"/>
        </w:rPr>
      </w:pPr>
    </w:p>
    <w:p w:rsidR="004D7692" w:rsidRPr="00EA6337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3" w:name="_Toc83201882"/>
      <w:r>
        <w:rPr>
          <w:lang w:val="ru-RU"/>
        </w:rPr>
        <w:t>Функция «Убрать канал для поиска»</w:t>
      </w:r>
      <w:bookmarkEnd w:id="43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4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802A20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Удалить канал из списка каналов, в которых осуществляется поиск.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4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EA6337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название канала, который уже есть в списке каналов.</w:t>
      </w:r>
    </w:p>
    <w:p w:rsidR="004D7692" w:rsidRDefault="004D7692" w:rsidP="00BC4FB8">
      <w:pPr>
        <w:pStyle w:val="requirement"/>
        <w:jc w:val="both"/>
        <w:rPr>
          <w:lang w:val="ru-RU"/>
        </w:rPr>
      </w:pPr>
      <w:r>
        <w:t>REQ</w:t>
      </w:r>
      <w:r w:rsidRPr="00040090">
        <w:rPr>
          <w:lang w:val="ru-RU"/>
        </w:rPr>
        <w:t xml:space="preserve">-2: </w:t>
      </w:r>
      <w:r>
        <w:rPr>
          <w:lang w:val="ru-RU"/>
        </w:rPr>
        <w:t>Результатом является удаление указанного канала из списка каналов. Список каналов хранится в таблице.</w:t>
      </w:r>
    </w:p>
    <w:p w:rsidR="004D7692" w:rsidRDefault="004D7692" w:rsidP="00BC4FB8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400"/>
        <w:gridCol w:w="2700"/>
        <w:gridCol w:w="598"/>
      </w:tblGrid>
      <w:tr w:rsidR="004D7692" w:rsidTr="003A6BDE">
        <w:tc>
          <w:tcPr>
            <w:tcW w:w="2400" w:type="dxa"/>
          </w:tcPr>
          <w:p w:rsidR="004D7692" w:rsidRPr="00D96CDD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ИмяКанала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4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270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Pr="00040090" w:rsidRDefault="004D7692" w:rsidP="00515D2C">
      <w:pPr>
        <w:pStyle w:val="requirement"/>
        <w:jc w:val="both"/>
        <w:rPr>
          <w:lang w:val="ru-RU"/>
        </w:rPr>
      </w:pPr>
      <w:r>
        <w:rPr>
          <w:lang w:val="ru-RU"/>
        </w:rPr>
        <w:t xml:space="preserve"> </w:t>
      </w: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4" w:name="_Toc83201883"/>
      <w:r>
        <w:rPr>
          <w:lang w:val="ru-RU"/>
        </w:rPr>
        <w:t>Функция «Добавить подписку»</w:t>
      </w:r>
      <w:bookmarkEnd w:id="44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5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76DA9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Добавление подписки на обновление канала.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5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название канала который будет прослушиваться и название канала в который будет производится пересылка. Название каналов представляется в виде двух отдельных строк неограниченной длины.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040090">
        <w:rPr>
          <w:lang w:val="ru-RU"/>
        </w:rPr>
        <w:t>-</w:t>
      </w:r>
      <w:r>
        <w:rPr>
          <w:lang w:val="ru-RU"/>
        </w:rPr>
        <w:t>2</w:t>
      </w:r>
      <w:r w:rsidRPr="00040090">
        <w:rPr>
          <w:lang w:val="ru-RU"/>
        </w:rPr>
        <w:t>:</w:t>
      </w:r>
      <w:r>
        <w:rPr>
          <w:lang w:val="ru-RU"/>
        </w:rPr>
        <w:t xml:space="preserve"> Результатом является образование связи, которая копирует сообщения из прослушиваемого канала в канал для пересылки. Связи хранятся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36"/>
        <w:gridCol w:w="1454"/>
        <w:gridCol w:w="1482"/>
        <w:gridCol w:w="1702"/>
      </w:tblGrid>
      <w:tr w:rsidR="004D7692" w:rsidTr="003A6BDE">
        <w:tc>
          <w:tcPr>
            <w:tcW w:w="636" w:type="dxa"/>
          </w:tcPr>
          <w:p w:rsidR="004D7692" w:rsidRPr="00020EA5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Источник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Канал3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Канал5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040090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5" w:name="_Toc83201884"/>
      <w:r>
        <w:rPr>
          <w:lang w:val="ru-RU"/>
        </w:rPr>
        <w:t>Функция «Удалить подписку»</w:t>
      </w:r>
      <w:bookmarkEnd w:id="45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6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0F0E84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Удаление подписки на обновление канала.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6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040090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название канала для публикации (приемника), от которого нужно отписать пересылку сообщений и название прослушиваемого канала, который нужно отвязать (источника). Название каналов представляется в виде двух отдельных строк неограниченной длины.</w:t>
      </w:r>
    </w:p>
    <w:p w:rsidR="004D7692" w:rsidRDefault="004D7692" w:rsidP="000A13F7">
      <w:pPr>
        <w:pStyle w:val="requirement"/>
        <w:jc w:val="both"/>
        <w:rPr>
          <w:lang w:val="ru-RU"/>
        </w:rPr>
      </w:pPr>
      <w:r>
        <w:t>REQ</w:t>
      </w:r>
      <w:r w:rsidRPr="00040090">
        <w:rPr>
          <w:lang w:val="ru-RU"/>
        </w:rPr>
        <w:t>-2:</w:t>
      </w:r>
      <w:r>
        <w:rPr>
          <w:lang w:val="ru-RU"/>
        </w:rPr>
        <w:t xml:space="preserve"> Результатом является удаление связи между прослушиваемым каналом (источником) и каналом для пересылки (приемником).</w:t>
      </w:r>
      <w:r w:rsidRPr="000A13F7">
        <w:rPr>
          <w:lang w:val="ru-RU"/>
        </w:rPr>
        <w:t xml:space="preserve"> </w:t>
      </w:r>
      <w:r>
        <w:rPr>
          <w:lang w:val="ru-RU"/>
        </w:rPr>
        <w:t>Связи хранятся в таблице.</w:t>
      </w:r>
    </w:p>
    <w:p w:rsidR="004D7692" w:rsidRDefault="004D7692" w:rsidP="000A13F7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36"/>
        <w:gridCol w:w="1454"/>
        <w:gridCol w:w="1482"/>
        <w:gridCol w:w="1702"/>
      </w:tblGrid>
      <w:tr w:rsidR="004D7692" w:rsidTr="003A6BDE">
        <w:tc>
          <w:tcPr>
            <w:tcW w:w="636" w:type="dxa"/>
          </w:tcPr>
          <w:p w:rsidR="004D7692" w:rsidRPr="00020EA5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Источник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Канал3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Канал5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040090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6" w:name="_Toc83201885"/>
      <w:r>
        <w:rPr>
          <w:lang w:val="ru-RU"/>
        </w:rPr>
        <w:t>Функция «Добавить ключевую фразу для канала»</w:t>
      </w:r>
      <w:bookmarkEnd w:id="46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7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Добавить ключевую фразу, по которой будет происходить фильтрация новостей в канале.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7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515D2C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</w:t>
      </w:r>
      <w:r>
        <w:t>ID</w:t>
      </w:r>
      <w:r w:rsidRPr="00515D2C">
        <w:rPr>
          <w:lang w:val="ru-RU"/>
        </w:rPr>
        <w:t xml:space="preserve"> </w:t>
      </w:r>
      <w:r>
        <w:rPr>
          <w:lang w:val="ru-RU"/>
        </w:rPr>
        <w:t>канала (приемника) и ключевая фраза.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добавление ключевой фразы для указанного канала. Каналы и их ключевые фразы хранятся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37"/>
        <w:gridCol w:w="1701"/>
        <w:gridCol w:w="3946"/>
        <w:gridCol w:w="598"/>
      </w:tblGrid>
      <w:tr w:rsidR="004D7692" w:rsidTr="003A6BDE">
        <w:tc>
          <w:tcPr>
            <w:tcW w:w="737" w:type="dxa"/>
          </w:tcPr>
          <w:p w:rsidR="004D7692" w:rsidRPr="00D96CDD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701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Приемники</w:t>
            </w:r>
          </w:p>
        </w:tc>
        <w:tc>
          <w:tcPr>
            <w:tcW w:w="394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Ключевые фразы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73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394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Фраза1, Фраза2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73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394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7" w:name="_Toc83201886"/>
      <w:r>
        <w:rPr>
          <w:lang w:val="ru-RU"/>
        </w:rPr>
        <w:t>Функция «Удалить ключевую фразу для канала»</w:t>
      </w:r>
      <w:bookmarkEnd w:id="47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8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Удалить ключевую фразу, по которой будет происходить фильтрация новостей в канале.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8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 xml:space="preserve">-1: </w:t>
      </w:r>
      <w:r>
        <w:rPr>
          <w:lang w:val="ru-RU"/>
        </w:rPr>
        <w:t xml:space="preserve">Входными данными является </w:t>
      </w:r>
      <w:r>
        <w:t>ID</w:t>
      </w:r>
      <w:r w:rsidRPr="00515D2C">
        <w:rPr>
          <w:lang w:val="ru-RU"/>
        </w:rPr>
        <w:t xml:space="preserve"> </w:t>
      </w:r>
      <w:r>
        <w:rPr>
          <w:lang w:val="ru-RU"/>
        </w:rPr>
        <w:t>канала (приемника) и ключевая фраза.</w:t>
      </w:r>
    </w:p>
    <w:p w:rsidR="004D7692" w:rsidRDefault="004D7692" w:rsidP="000A13F7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удаление ключевой фразы для указанного канала. Каналы и их ключевые фразы хранятся в таблице.</w:t>
      </w:r>
    </w:p>
    <w:p w:rsidR="004D7692" w:rsidRDefault="004D7692" w:rsidP="000A13F7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37"/>
        <w:gridCol w:w="1701"/>
        <w:gridCol w:w="3946"/>
        <w:gridCol w:w="598"/>
      </w:tblGrid>
      <w:tr w:rsidR="004D7692" w:rsidTr="003A6BDE">
        <w:tc>
          <w:tcPr>
            <w:tcW w:w="737" w:type="dxa"/>
          </w:tcPr>
          <w:p w:rsidR="004D7692" w:rsidRPr="00D96CDD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701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Приемники</w:t>
            </w:r>
          </w:p>
        </w:tc>
        <w:tc>
          <w:tcPr>
            <w:tcW w:w="394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Ключевые фразы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73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701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394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Фраза1, Фраза2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73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701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394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</w:t>
            </w:r>
          </w:p>
        </w:tc>
        <w:tc>
          <w:tcPr>
            <w:tcW w:w="59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Default="004D7692" w:rsidP="000A13F7">
      <w:pPr>
        <w:pStyle w:val="requirement"/>
        <w:ind w:left="0" w:firstLine="0"/>
        <w:jc w:val="both"/>
        <w:rPr>
          <w:lang w:val="ru-RU"/>
        </w:rPr>
      </w:pPr>
    </w:p>
    <w:p w:rsidR="004D7692" w:rsidRPr="006A554E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8" w:name="_Toc83201887"/>
      <w:r>
        <w:rPr>
          <w:lang w:val="ru-RU"/>
        </w:rPr>
        <w:t>Функция «Добавить ключевую фразу для подписки»</w:t>
      </w:r>
      <w:bookmarkEnd w:id="48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9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Добавить ключевую фразу, по которой будет происходить фильтрация новостей для конкретной подписки.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9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6A554E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</w:t>
      </w:r>
      <w:r>
        <w:t>ID</w:t>
      </w:r>
      <w:r>
        <w:rPr>
          <w:lang w:val="ru-RU"/>
        </w:rPr>
        <w:t xml:space="preserve"> канала откуда слушают (источника) и куда публикуют(приемника) через пробел. После указания связи необходимо ввести ключевую фразу.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E15CDA">
        <w:rPr>
          <w:lang w:val="ru-RU"/>
        </w:rPr>
        <w:t>-2:</w:t>
      </w:r>
      <w:r>
        <w:rPr>
          <w:lang w:val="ru-RU"/>
        </w:rPr>
        <w:t xml:space="preserve"> Результатом является добавление ключевой фразы для указанной подписки. Ключевые фразы для подписок хранятся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36"/>
        <w:gridCol w:w="1454"/>
        <w:gridCol w:w="1482"/>
        <w:gridCol w:w="2242"/>
        <w:gridCol w:w="1702"/>
      </w:tblGrid>
      <w:tr w:rsidR="004D7692" w:rsidTr="003A6BDE">
        <w:tc>
          <w:tcPr>
            <w:tcW w:w="636" w:type="dxa"/>
          </w:tcPr>
          <w:p w:rsidR="004D7692" w:rsidRPr="00020EA5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Источник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Ключевые фразы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Фраза1, Фраза2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Канал3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Канал5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Pr="00E15CDA" w:rsidRDefault="004D7692" w:rsidP="00515D2C">
      <w:pPr>
        <w:pStyle w:val="requirement"/>
        <w:jc w:val="both"/>
        <w:rPr>
          <w:lang w:val="ru-RU"/>
        </w:rPr>
      </w:pPr>
    </w:p>
    <w:p w:rsidR="004D7692" w:rsidRPr="00316758" w:rsidRDefault="004D7692" w:rsidP="00515D2C">
      <w:pPr>
        <w:pStyle w:val="requirement"/>
        <w:spacing w:after="240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49" w:name="_Toc83201888"/>
      <w:r>
        <w:rPr>
          <w:lang w:val="ru-RU"/>
        </w:rPr>
        <w:t>Функция «Удалить ключевую фразу для подписки»</w:t>
      </w:r>
      <w:bookmarkEnd w:id="49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10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Удалить ключевую фразу, по которой будет происходить фильтрация новостей для конкретной подписки.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10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</w:t>
      </w:r>
      <w:r>
        <w:t>ID</w:t>
      </w:r>
      <w:r>
        <w:rPr>
          <w:lang w:val="ru-RU"/>
        </w:rPr>
        <w:t xml:space="preserve"> канала откуда слушают (источника) и куда публикуют(приемника) через пробел. После указания связи необходимо ввести ключевую фразу.</w:t>
      </w:r>
    </w:p>
    <w:p w:rsidR="004D7692" w:rsidRDefault="004D7692" w:rsidP="00B27A9B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 Результатом является удаление ключевой фразы для указанной подписки.</w:t>
      </w:r>
      <w:r w:rsidRPr="00B27A9B">
        <w:rPr>
          <w:lang w:val="ru-RU"/>
        </w:rPr>
        <w:t xml:space="preserve"> </w:t>
      </w:r>
      <w:r>
        <w:rPr>
          <w:lang w:val="ru-RU"/>
        </w:rPr>
        <w:t>Ключевые фразы для подписок хранятся в таблице.</w:t>
      </w:r>
    </w:p>
    <w:p w:rsidR="004D7692" w:rsidRDefault="004D7692" w:rsidP="00B27A9B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36"/>
        <w:gridCol w:w="1454"/>
        <w:gridCol w:w="1482"/>
        <w:gridCol w:w="2242"/>
        <w:gridCol w:w="1702"/>
      </w:tblGrid>
      <w:tr w:rsidR="004D7692" w:rsidTr="003A6BDE">
        <w:tc>
          <w:tcPr>
            <w:tcW w:w="636" w:type="dxa"/>
          </w:tcPr>
          <w:p w:rsidR="004D7692" w:rsidRPr="00020EA5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Источник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Ключевые фразы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Фраза1, Фраза2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Канал3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Канал5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B27A9B">
      <w:pPr>
        <w:pStyle w:val="requirement"/>
        <w:spacing w:after="240"/>
        <w:ind w:left="0" w:firstLine="0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0" w:name="_Toc83201889"/>
      <w:r>
        <w:rPr>
          <w:lang w:val="ru-RU"/>
        </w:rPr>
        <w:t>Функция «Просмотреть подписки»</w:t>
      </w:r>
      <w:bookmarkEnd w:id="50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11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Просмотреть список подписок и их ключевых слов.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11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Входных данных от пользователя не требуется.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B27A9B">
        <w:rPr>
          <w:lang w:val="ru-RU"/>
        </w:rPr>
        <w:t>-2:</w:t>
      </w:r>
      <w:r>
        <w:rPr>
          <w:lang w:val="ru-RU"/>
        </w:rPr>
        <w:t xml:space="preserve"> Источником данных выступает таблица связей приемников и источников с учетом ключевых фраз.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636"/>
        <w:gridCol w:w="1454"/>
        <w:gridCol w:w="1482"/>
        <w:gridCol w:w="2242"/>
        <w:gridCol w:w="1702"/>
      </w:tblGrid>
      <w:tr w:rsidR="004D7692" w:rsidTr="003A6BDE">
        <w:tc>
          <w:tcPr>
            <w:tcW w:w="636" w:type="dxa"/>
          </w:tcPr>
          <w:p w:rsidR="004D7692" w:rsidRPr="00020EA5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Источник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Приемник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Ключевые фразы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Канал1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Канал2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Фраза1, Фраза2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6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Канал3</w:t>
            </w:r>
          </w:p>
        </w:tc>
        <w:tc>
          <w:tcPr>
            <w:tcW w:w="148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Канал5</w:t>
            </w:r>
          </w:p>
        </w:tc>
        <w:tc>
          <w:tcPr>
            <w:tcW w:w="224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Фраза1</w:t>
            </w:r>
          </w:p>
        </w:tc>
        <w:tc>
          <w:tcPr>
            <w:tcW w:w="170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Pr="00B27A9B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6A554E">
        <w:rPr>
          <w:lang w:val="ru-RU"/>
        </w:rPr>
        <w:t>-</w:t>
      </w:r>
      <w:r w:rsidRPr="00B27A9B">
        <w:rPr>
          <w:lang w:val="ru-RU"/>
        </w:rPr>
        <w:t>3</w:t>
      </w:r>
      <w:r w:rsidRPr="006A554E">
        <w:rPr>
          <w:lang w:val="ru-RU"/>
        </w:rPr>
        <w:t>:</w:t>
      </w:r>
      <w:r>
        <w:rPr>
          <w:lang w:val="ru-RU"/>
        </w:rPr>
        <w:t xml:space="preserve"> Результатом является сообщение, которое выводится для пользователя и  содержит в себе связи между каналами и ключевыми фразами этих каналов. Сообщение имеет следующий формат.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516"/>
      </w:tblGrid>
      <w:tr w:rsidR="004D7692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Сообщение</w:t>
            </w:r>
          </w:p>
        </w:tc>
      </w:tr>
      <w:tr w:rsidR="004D7692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Список чатов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Канал 1[</w:t>
            </w:r>
            <w:r>
              <w:t>ID</w:t>
            </w:r>
            <w:r w:rsidRPr="003A6BDE">
              <w:rPr>
                <w:lang w:val="ru-RU"/>
              </w:rPr>
              <w:t xml:space="preserve"> чата]: &lt;Название чата&gt;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Ключевые фразы:</w:t>
            </w:r>
          </w:p>
          <w:p w:rsidR="004D7692" w:rsidRPr="00572814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572814">
              <w:rPr>
                <w:lang w:val="ru-RU"/>
              </w:rPr>
              <w:t>&lt;</w:t>
            </w:r>
            <w:r w:rsidRPr="003A6BDE">
              <w:rPr>
                <w:lang w:val="ru-RU"/>
              </w:rPr>
              <w:t>Ключевая фраза1</w:t>
            </w:r>
            <w:r w:rsidRPr="00572814">
              <w:rPr>
                <w:lang w:val="ru-RU"/>
              </w:rPr>
              <w:t>&gt;</w:t>
            </w:r>
          </w:p>
          <w:p w:rsidR="004D7692" w:rsidRPr="00572814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572814">
              <w:rPr>
                <w:lang w:val="ru-RU"/>
              </w:rPr>
              <w:t>&lt;</w:t>
            </w:r>
            <w:r w:rsidRPr="003A6BDE">
              <w:rPr>
                <w:lang w:val="ru-RU"/>
              </w:rPr>
              <w:t>Ключевая фраза2</w:t>
            </w:r>
            <w:r w:rsidRPr="00572814">
              <w:rPr>
                <w:lang w:val="ru-RU"/>
              </w:rPr>
              <w:t>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Прослушивает:</w:t>
            </w:r>
          </w:p>
          <w:p w:rsidR="004D7692" w:rsidRPr="00572814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 xml:space="preserve">- 1.1 </w:t>
            </w:r>
            <w:r w:rsidRPr="00572814">
              <w:rPr>
                <w:lang w:val="ru-RU"/>
              </w:rPr>
              <w:t>&lt;</w:t>
            </w:r>
            <w:r w:rsidRPr="003A6BDE">
              <w:rPr>
                <w:lang w:val="ru-RU"/>
              </w:rPr>
              <w:t>Название чата</w:t>
            </w:r>
            <w:r w:rsidRPr="00572814">
              <w:rPr>
                <w:lang w:val="ru-RU"/>
              </w:rPr>
              <w:t>&gt;[</w:t>
            </w:r>
            <w:r>
              <w:t>ID</w:t>
            </w:r>
            <w:r w:rsidRPr="00572814">
              <w:rPr>
                <w:lang w:val="ru-RU"/>
              </w:rPr>
              <w:t xml:space="preserve"> </w:t>
            </w:r>
            <w:r w:rsidRPr="003A6BDE">
              <w:rPr>
                <w:lang w:val="ru-RU"/>
              </w:rPr>
              <w:t>чата</w:t>
            </w:r>
            <w:r w:rsidRPr="00572814">
              <w:rPr>
                <w:lang w:val="ru-RU"/>
              </w:rPr>
              <w:t>]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 xml:space="preserve">- 1.2 </w:t>
            </w:r>
            <w:r>
              <w:t>&lt;</w:t>
            </w:r>
            <w:r w:rsidRPr="003A6BDE">
              <w:rPr>
                <w:lang w:val="ru-RU"/>
              </w:rPr>
              <w:t>Название чата</w:t>
            </w:r>
            <w:r>
              <w:t xml:space="preserve">&gt;[ID </w:t>
            </w:r>
            <w:r w:rsidRPr="003A6BDE">
              <w:rPr>
                <w:lang w:val="ru-RU"/>
              </w:rPr>
              <w:t>чата</w:t>
            </w:r>
            <w:r>
              <w:t>]</w:t>
            </w:r>
          </w:p>
        </w:tc>
      </w:tr>
    </w:tbl>
    <w:p w:rsidR="004D7692" w:rsidRDefault="004D7692" w:rsidP="00CA5BE8">
      <w:pPr>
        <w:pStyle w:val="requirement"/>
        <w:spacing w:after="240"/>
        <w:ind w:left="0" w:firstLine="0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1" w:name="_Toc83201890"/>
      <w:r>
        <w:rPr>
          <w:lang w:val="ru-RU"/>
        </w:rPr>
        <w:t>Функция «Добавить пользователя»</w:t>
      </w:r>
      <w:bookmarkEnd w:id="51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12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Добавить нового пользователя в систему.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12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6A554E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идентификатор пользователя, которого нужно добавить как нового пользователя системы.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создание нового пользователя системы.</w:t>
      </w:r>
      <w:r w:rsidRPr="00CA5BE8">
        <w:rPr>
          <w:lang w:val="ru-RU"/>
        </w:rPr>
        <w:t xml:space="preserve"> </w:t>
      </w:r>
      <w:r>
        <w:rPr>
          <w:lang w:val="ru-RU"/>
        </w:rPr>
        <w:t>Пользователи хранятся в таблице</w:t>
      </w:r>
    </w:p>
    <w:p w:rsidR="004D7692" w:rsidRDefault="004D7692" w:rsidP="00515D2C">
      <w:pPr>
        <w:pStyle w:val="requirement"/>
        <w:jc w:val="both"/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87"/>
        <w:gridCol w:w="2993"/>
        <w:gridCol w:w="2336"/>
      </w:tblGrid>
      <w:tr w:rsidR="004D7692" w:rsidTr="003A6BDE">
        <w:tc>
          <w:tcPr>
            <w:tcW w:w="2187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18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Pr="00515D2C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2" w:name="_Toc83201891"/>
      <w:r>
        <w:rPr>
          <w:lang w:val="ru-RU"/>
        </w:rPr>
        <w:t>Функция «Добавить администратора»</w:t>
      </w:r>
      <w:bookmarkEnd w:id="52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13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Добавить нового администратора в систему.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13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идентификатор пользователя, которого нужно добавить как нового администратора системы.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создание нового администратора системы. Администраторы хранятся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54"/>
        <w:gridCol w:w="1984"/>
        <w:gridCol w:w="3520"/>
        <w:gridCol w:w="1558"/>
      </w:tblGrid>
      <w:tr w:rsidR="004D7692" w:rsidTr="003A6BDE">
        <w:tc>
          <w:tcPr>
            <w:tcW w:w="454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98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352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Является администратором</w:t>
            </w:r>
          </w:p>
        </w:tc>
        <w:tc>
          <w:tcPr>
            <w:tcW w:w="155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98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352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Нет</w:t>
            </w:r>
          </w:p>
        </w:tc>
        <w:tc>
          <w:tcPr>
            <w:tcW w:w="155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45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2</w:t>
            </w:r>
          </w:p>
        </w:tc>
        <w:tc>
          <w:tcPr>
            <w:tcW w:w="198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Администратор1</w:t>
            </w:r>
          </w:p>
        </w:tc>
        <w:tc>
          <w:tcPr>
            <w:tcW w:w="3520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Да</w:t>
            </w:r>
          </w:p>
        </w:tc>
        <w:tc>
          <w:tcPr>
            <w:tcW w:w="1558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</w:p>
        </w:tc>
      </w:tr>
    </w:tbl>
    <w:p w:rsidR="004D7692" w:rsidRPr="00515D2C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515D2C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3" w:name="_Toc83201892"/>
      <w:r>
        <w:rPr>
          <w:lang w:val="ru-RU"/>
        </w:rPr>
        <w:t>Функция «Продлить аренду»</w:t>
      </w:r>
      <w:bookmarkEnd w:id="53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14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Продлить аренду пользователя.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14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Pr="00580855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</w:t>
      </w:r>
      <w:r>
        <w:t>ID</w:t>
      </w:r>
      <w:r>
        <w:rPr>
          <w:lang w:val="ru-RU"/>
        </w:rPr>
        <w:t xml:space="preserve"> пользователя и дата в формате ДД.ММ.ГГ.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80855">
        <w:rPr>
          <w:lang w:val="ru-RU"/>
        </w:rPr>
        <w:t>-2:</w:t>
      </w:r>
      <w:r>
        <w:rPr>
          <w:lang w:val="ru-RU"/>
        </w:rPr>
        <w:t xml:space="preserve"> Результатом является продление аренды пользователя до указанной даты. Дата окончания аренды пользователя хранится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595"/>
        <w:gridCol w:w="2575"/>
        <w:gridCol w:w="1634"/>
        <w:gridCol w:w="1712"/>
      </w:tblGrid>
      <w:tr w:rsidR="004D7692" w:rsidTr="003A6BDE">
        <w:tc>
          <w:tcPr>
            <w:tcW w:w="1595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57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163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Аренда</w:t>
            </w:r>
          </w:p>
        </w:tc>
        <w:tc>
          <w:tcPr>
            <w:tcW w:w="171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159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57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163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ДД.ММ.ГГ</w:t>
            </w:r>
          </w:p>
        </w:tc>
        <w:tc>
          <w:tcPr>
            <w:tcW w:w="171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580855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4" w:name="_Toc83201893"/>
      <w:r>
        <w:rPr>
          <w:lang w:val="ru-RU"/>
        </w:rPr>
        <w:t>Функция «Удалить пользователя»</w:t>
      </w:r>
      <w:bookmarkEnd w:id="54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15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Удалить пользователя из системы.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15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Входными данными является идентификатор пользователя, которого нужно удалить из системы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удаление пользователя из системы. Пользователи хранятся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87"/>
        <w:gridCol w:w="2993"/>
        <w:gridCol w:w="2336"/>
      </w:tblGrid>
      <w:tr w:rsidR="004D7692" w:rsidTr="003A6BDE">
        <w:tc>
          <w:tcPr>
            <w:tcW w:w="2187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18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Pr="00D039C1" w:rsidRDefault="004D7692" w:rsidP="00515D2C">
      <w:pPr>
        <w:pStyle w:val="requirement"/>
        <w:jc w:val="both"/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5" w:name="_Toc83201894"/>
      <w:r>
        <w:rPr>
          <w:lang w:val="ru-RU"/>
        </w:rPr>
        <w:t>Функция «Просмотреть список заявок»</w:t>
      </w:r>
      <w:bookmarkEnd w:id="55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16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Просмотреть список заявок на регистрацию.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16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D039C1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Входных данных от пользователя не требуется.</w:t>
      </w:r>
    </w:p>
    <w:p w:rsidR="004D7692" w:rsidRDefault="004D7692" w:rsidP="00D039C1">
      <w:pPr>
        <w:pStyle w:val="requirement"/>
        <w:jc w:val="both"/>
        <w:rPr>
          <w:lang w:val="ru-RU"/>
        </w:rPr>
      </w:pPr>
      <w:r>
        <w:t>REQ</w:t>
      </w:r>
      <w:r w:rsidRPr="00B27A9B">
        <w:rPr>
          <w:lang w:val="ru-RU"/>
        </w:rPr>
        <w:t>-2:</w:t>
      </w:r>
      <w:r>
        <w:rPr>
          <w:lang w:val="ru-RU"/>
        </w:rPr>
        <w:t xml:space="preserve"> Источником данных выступает таблице.</w:t>
      </w:r>
    </w:p>
    <w:p w:rsidR="004D7692" w:rsidRDefault="004D7692" w:rsidP="00D039C1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595"/>
        <w:gridCol w:w="1843"/>
        <w:gridCol w:w="3403"/>
        <w:gridCol w:w="1675"/>
      </w:tblGrid>
      <w:tr w:rsidR="004D7692" w:rsidTr="003A6BDE">
        <w:tc>
          <w:tcPr>
            <w:tcW w:w="595" w:type="dxa"/>
          </w:tcPr>
          <w:p w:rsidR="004D7692" w:rsidRPr="00D039C1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184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340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Дата подачи заявки</w:t>
            </w:r>
          </w:p>
        </w:tc>
        <w:tc>
          <w:tcPr>
            <w:tcW w:w="167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59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184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340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ДД.ММ.ГГ</w:t>
            </w:r>
          </w:p>
        </w:tc>
        <w:tc>
          <w:tcPr>
            <w:tcW w:w="167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D039C1">
      <w:pPr>
        <w:pStyle w:val="requirement"/>
        <w:jc w:val="both"/>
        <w:rPr>
          <w:lang w:val="ru-RU"/>
        </w:rPr>
      </w:pPr>
    </w:p>
    <w:p w:rsidR="004D7692" w:rsidRDefault="004D7692" w:rsidP="00D039C1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</w:t>
      </w:r>
      <w:r w:rsidRPr="00D039C1">
        <w:rPr>
          <w:lang w:val="ru-RU"/>
        </w:rPr>
        <w:t>3</w:t>
      </w:r>
      <w:r w:rsidRPr="00515D2C">
        <w:rPr>
          <w:lang w:val="ru-RU"/>
        </w:rPr>
        <w:t>:</w:t>
      </w:r>
      <w:r>
        <w:rPr>
          <w:lang w:val="ru-RU"/>
        </w:rPr>
        <w:t xml:space="preserve"> Результатом является сообщение, которое содержит в себе список заявок пользователей с указанием </w:t>
      </w:r>
      <w:r>
        <w:t>ID</w:t>
      </w:r>
      <w:r w:rsidRPr="00515D2C">
        <w:rPr>
          <w:lang w:val="ru-RU"/>
        </w:rPr>
        <w:t xml:space="preserve"> </w:t>
      </w:r>
      <w:r>
        <w:rPr>
          <w:lang w:val="ru-RU"/>
        </w:rPr>
        <w:t>пользователя.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516"/>
      </w:tblGrid>
      <w:tr w:rsidR="004D7692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Сообщение</w:t>
            </w:r>
          </w:p>
        </w:tc>
      </w:tr>
      <w:tr w:rsidR="004D7692" w:rsidRPr="00572814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Заявки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&lt;Пользователь1&gt;[</w:t>
            </w:r>
            <w:r>
              <w:t>ID</w:t>
            </w:r>
            <w:r w:rsidRPr="003A6BDE">
              <w:rPr>
                <w:lang w:val="ru-RU"/>
              </w:rPr>
              <w:t xml:space="preserve"> пользователя] : ДД.ММ.ГГ 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515D2C" w:rsidRDefault="004D7692" w:rsidP="004372CE">
      <w:pPr>
        <w:pStyle w:val="requirement"/>
        <w:ind w:left="0" w:firstLine="0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6" w:name="_Toc83201895"/>
      <w:r>
        <w:rPr>
          <w:lang w:val="ru-RU"/>
        </w:rPr>
        <w:t>Функция «Просмотреть список пользователей»</w:t>
      </w:r>
      <w:bookmarkEnd w:id="56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17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Просмотреть список зарегистрированных пользователей и информацию о них.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17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4372CE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Входных данных от пользователя не требуется.</w:t>
      </w:r>
    </w:p>
    <w:p w:rsidR="004D7692" w:rsidRDefault="004D7692" w:rsidP="004372CE">
      <w:pPr>
        <w:pStyle w:val="requirement"/>
        <w:jc w:val="both"/>
        <w:rPr>
          <w:lang w:val="ru-RU"/>
        </w:rPr>
      </w:pPr>
      <w:r>
        <w:t>REQ</w:t>
      </w:r>
      <w:r w:rsidRPr="00B27A9B">
        <w:rPr>
          <w:lang w:val="ru-RU"/>
        </w:rPr>
        <w:t>-2:</w:t>
      </w:r>
      <w:r>
        <w:rPr>
          <w:lang w:val="ru-RU"/>
        </w:rPr>
        <w:t xml:space="preserve"> Источником данных выступает ТАБЛИЦЕ.</w:t>
      </w:r>
    </w:p>
    <w:p w:rsidR="004D7692" w:rsidRDefault="004D7692" w:rsidP="004372CE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595"/>
        <w:gridCol w:w="2575"/>
        <w:gridCol w:w="1634"/>
        <w:gridCol w:w="1712"/>
      </w:tblGrid>
      <w:tr w:rsidR="004D7692" w:rsidTr="003A6BDE">
        <w:tc>
          <w:tcPr>
            <w:tcW w:w="1595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57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163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Аренда</w:t>
            </w:r>
          </w:p>
        </w:tc>
        <w:tc>
          <w:tcPr>
            <w:tcW w:w="171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159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575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163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ДД.ММ.ГГ</w:t>
            </w:r>
          </w:p>
        </w:tc>
        <w:tc>
          <w:tcPr>
            <w:tcW w:w="1712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515D2C">
      <w:pPr>
        <w:pStyle w:val="requirement"/>
        <w:jc w:val="both"/>
      </w:pP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вывод сообщений, каждое из которых содержит информацию о пользователях и администраторах. Сообщения имеют следующий формат.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516"/>
      </w:tblGrid>
      <w:tr w:rsidR="004D7692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 xml:space="preserve">Сообщение </w:t>
            </w:r>
          </w:p>
        </w:tc>
      </w:tr>
      <w:tr w:rsidR="004D7692" w:rsidRPr="00572814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>
              <w:t>ID</w:t>
            </w:r>
            <w:r w:rsidRPr="003A6BDE">
              <w:rPr>
                <w:lang w:val="ru-RU"/>
              </w:rPr>
              <w:t>: &lt;</w:t>
            </w:r>
            <w:r>
              <w:t>ID</w:t>
            </w:r>
            <w:r w:rsidRPr="003A6BDE">
              <w:rPr>
                <w:lang w:val="ru-RU"/>
              </w:rPr>
              <w:t xml:space="preserve"> пользователя&gt;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Пользователь: &lt;Пользователь1&gt;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Дата окончания аренды: ДД.ММ.ГГ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7516"/>
      </w:tblGrid>
      <w:tr w:rsidR="004D7692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 xml:space="preserve">Сообщение </w:t>
            </w:r>
          </w:p>
        </w:tc>
      </w:tr>
      <w:tr w:rsidR="004D7692" w:rsidRPr="00572814" w:rsidTr="003A6BDE">
        <w:tc>
          <w:tcPr>
            <w:tcW w:w="9864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>
              <w:t>ID</w:t>
            </w:r>
            <w:r w:rsidRPr="003A6BDE">
              <w:rPr>
                <w:lang w:val="ru-RU"/>
              </w:rPr>
              <w:t>: &lt;</w:t>
            </w:r>
            <w:r>
              <w:t>ID</w:t>
            </w:r>
            <w:r w:rsidRPr="003A6BDE">
              <w:rPr>
                <w:lang w:val="ru-RU"/>
              </w:rPr>
              <w:t xml:space="preserve"> пользователя&gt;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Пользователь: &lt;Администратор1&gt;</w:t>
            </w:r>
          </w:p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Дата регистрации: ДД.ММ.ГГ</w:t>
            </w:r>
          </w:p>
        </w:tc>
      </w:tr>
    </w:tbl>
    <w:p w:rsidR="004D7692" w:rsidRPr="00515D2C" w:rsidRDefault="004D7692" w:rsidP="004372CE">
      <w:pPr>
        <w:pStyle w:val="requirement"/>
        <w:ind w:left="0" w:firstLine="0"/>
        <w:jc w:val="both"/>
        <w:rPr>
          <w:lang w:val="ru-RU"/>
        </w:rPr>
      </w:pPr>
    </w:p>
    <w:p w:rsidR="004D7692" w:rsidRPr="000F0E84" w:rsidRDefault="004D7692" w:rsidP="00515D2C">
      <w:pPr>
        <w:pStyle w:val="Heading2"/>
        <w:spacing w:before="0" w:after="240"/>
        <w:jc w:val="both"/>
        <w:rPr>
          <w:lang w:val="ru-RU"/>
        </w:rPr>
      </w:pPr>
      <w:bookmarkStart w:id="57" w:name="_Toc83201896"/>
      <w:r>
        <w:rPr>
          <w:lang w:val="ru-RU"/>
        </w:rPr>
        <w:t>Функция «Групповая рассылка»</w:t>
      </w:r>
      <w:bookmarkEnd w:id="57"/>
    </w:p>
    <w:p w:rsidR="004D7692" w:rsidRPr="009878B3" w:rsidRDefault="004D7692" w:rsidP="00515D2C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18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515D2C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Разослать всем пользователям системы сообщение.</w:t>
      </w:r>
    </w:p>
    <w:p w:rsidR="004D7692" w:rsidRPr="000F0E84" w:rsidRDefault="004D7692" w:rsidP="00515D2C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18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</w:t>
      </w:r>
      <w:r w:rsidRPr="000F0E84">
        <w:rPr>
          <w:lang w:val="ru-RU"/>
        </w:rPr>
        <w:t xml:space="preserve"> </w:t>
      </w:r>
      <w:r>
        <w:rPr>
          <w:lang w:val="ru-RU"/>
        </w:rPr>
        <w:t>Входными данными является сообщение.</w:t>
      </w:r>
    </w:p>
    <w:p w:rsidR="004D7692" w:rsidRDefault="004D7692" w:rsidP="00515D2C">
      <w:pPr>
        <w:pStyle w:val="requirement"/>
        <w:jc w:val="both"/>
        <w:rPr>
          <w:lang w:val="ru-RU"/>
        </w:rPr>
      </w:pPr>
      <w:r>
        <w:t>REQ</w:t>
      </w:r>
      <w:r w:rsidRPr="00515D2C">
        <w:rPr>
          <w:lang w:val="ru-RU"/>
        </w:rPr>
        <w:t>-2:</w:t>
      </w:r>
      <w:r>
        <w:rPr>
          <w:lang w:val="ru-RU"/>
        </w:rPr>
        <w:t xml:space="preserve"> Результатом является рассылка сообщения всем пользователям системы. Пользователи системы хранятся в ТАБЛИЦЕ.</w:t>
      </w:r>
    </w:p>
    <w:p w:rsidR="004D7692" w:rsidRDefault="004D7692" w:rsidP="00515D2C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87"/>
        <w:gridCol w:w="2993"/>
        <w:gridCol w:w="2336"/>
      </w:tblGrid>
      <w:tr w:rsidR="004D7692" w:rsidTr="003A6BDE">
        <w:tc>
          <w:tcPr>
            <w:tcW w:w="2187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18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Default="004D7692" w:rsidP="00473BC9">
      <w:pPr>
        <w:pStyle w:val="requirement"/>
        <w:ind w:left="0" w:firstLine="0"/>
        <w:jc w:val="both"/>
        <w:rPr>
          <w:lang w:val="ru-RU"/>
        </w:rPr>
      </w:pPr>
    </w:p>
    <w:p w:rsidR="004D7692" w:rsidRDefault="004D7692" w:rsidP="00515D2C">
      <w:pPr>
        <w:pStyle w:val="requirement"/>
        <w:jc w:val="both"/>
        <w:rPr>
          <w:lang w:val="ru-RU"/>
        </w:rPr>
      </w:pPr>
    </w:p>
    <w:p w:rsidR="004D7692" w:rsidRPr="000F0E84" w:rsidRDefault="004D7692" w:rsidP="0087583A">
      <w:pPr>
        <w:pStyle w:val="Heading2"/>
        <w:spacing w:before="0" w:after="240"/>
        <w:jc w:val="both"/>
        <w:rPr>
          <w:lang w:val="ru-RU"/>
        </w:rPr>
      </w:pPr>
      <w:bookmarkStart w:id="58" w:name="_Toc83201897"/>
      <w:r>
        <w:rPr>
          <w:lang w:val="ru-RU"/>
        </w:rPr>
        <w:t>Функция «Подать заявку»</w:t>
      </w:r>
      <w:bookmarkEnd w:id="58"/>
    </w:p>
    <w:p w:rsidR="004D7692" w:rsidRPr="009878B3" w:rsidRDefault="004D7692" w:rsidP="0087583A">
      <w:pPr>
        <w:pStyle w:val="level4"/>
        <w:spacing w:before="0" w:line="240" w:lineRule="auto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19</w:t>
      </w:r>
      <w:r w:rsidRPr="00802A20">
        <w:rPr>
          <w:lang w:val="ru-RU"/>
        </w:rPr>
        <w:t>.1</w:t>
      </w:r>
      <w:r w:rsidRPr="00802A20">
        <w:rPr>
          <w:lang w:val="ru-RU"/>
        </w:rPr>
        <w:tab/>
      </w:r>
      <w:r>
        <w:rPr>
          <w:lang w:val="ru-RU"/>
        </w:rPr>
        <w:t>Описание</w:t>
      </w:r>
    </w:p>
    <w:p w:rsidR="004D7692" w:rsidRPr="00A0719F" w:rsidRDefault="004D7692" w:rsidP="0087583A">
      <w:pPr>
        <w:pStyle w:val="level3text"/>
        <w:numPr>
          <w:ilvl w:val="12"/>
          <w:numId w:val="0"/>
        </w:numPr>
        <w:ind w:left="1350" w:hanging="716"/>
        <w:jc w:val="both"/>
        <w:rPr>
          <w:lang w:val="ru-RU"/>
        </w:rPr>
      </w:pPr>
      <w:r>
        <w:rPr>
          <w:lang w:val="ru-RU"/>
        </w:rPr>
        <w:t>Подать заявку на использование системы.</w:t>
      </w:r>
    </w:p>
    <w:p w:rsidR="004D7692" w:rsidRPr="000F0E84" w:rsidRDefault="004D7692" w:rsidP="0087583A">
      <w:pPr>
        <w:pStyle w:val="level4"/>
        <w:jc w:val="both"/>
        <w:rPr>
          <w:lang w:val="ru-RU"/>
        </w:rPr>
      </w:pPr>
      <w:r w:rsidRPr="00802A20">
        <w:rPr>
          <w:lang w:val="ru-RU"/>
        </w:rPr>
        <w:t>3.</w:t>
      </w:r>
      <w:r>
        <w:rPr>
          <w:lang w:val="ru-RU"/>
        </w:rPr>
        <w:t>19</w:t>
      </w:r>
      <w:r w:rsidRPr="00802A20">
        <w:rPr>
          <w:lang w:val="ru-RU"/>
        </w:rPr>
        <w:t>.2</w:t>
      </w:r>
      <w:r w:rsidRPr="00802A20">
        <w:rPr>
          <w:lang w:val="ru-RU"/>
        </w:rPr>
        <w:tab/>
      </w:r>
      <w:r>
        <w:rPr>
          <w:lang w:val="ru-RU"/>
        </w:rPr>
        <w:t>Функциональные требования</w:t>
      </w:r>
    </w:p>
    <w:p w:rsidR="004D7692" w:rsidRDefault="004D7692" w:rsidP="0087583A">
      <w:pPr>
        <w:pStyle w:val="requirement"/>
        <w:jc w:val="both"/>
        <w:rPr>
          <w:lang w:val="ru-RU"/>
        </w:rPr>
      </w:pPr>
      <w:r w:rsidRPr="000F0E84">
        <w:t>REQ</w:t>
      </w:r>
      <w:r w:rsidRPr="000F0E84">
        <w:rPr>
          <w:lang w:val="ru-RU"/>
        </w:rPr>
        <w:t>-1:</w:t>
      </w:r>
      <w:r>
        <w:rPr>
          <w:lang w:val="ru-RU"/>
        </w:rPr>
        <w:t xml:space="preserve"> </w:t>
      </w:r>
      <w:r w:rsidRPr="000F0E84">
        <w:rPr>
          <w:lang w:val="ru-RU"/>
        </w:rPr>
        <w:t xml:space="preserve"> </w:t>
      </w:r>
      <w:r>
        <w:rPr>
          <w:lang w:val="ru-RU"/>
        </w:rPr>
        <w:t>Входных данных от пользователя не требуется.</w:t>
      </w:r>
    </w:p>
    <w:p w:rsidR="004D7692" w:rsidRDefault="004D7692" w:rsidP="0087583A">
      <w:pPr>
        <w:pStyle w:val="requirement"/>
        <w:jc w:val="both"/>
        <w:rPr>
          <w:lang w:val="ru-RU"/>
        </w:rPr>
      </w:pPr>
      <w:r>
        <w:t>REQ</w:t>
      </w:r>
      <w:r w:rsidRPr="004B6A5B">
        <w:rPr>
          <w:lang w:val="ru-RU"/>
        </w:rPr>
        <w:t>-</w:t>
      </w:r>
      <w:r>
        <w:rPr>
          <w:lang w:val="ru-RU"/>
        </w:rPr>
        <w:t>2</w:t>
      </w:r>
      <w:r w:rsidRPr="004B6A5B">
        <w:rPr>
          <w:lang w:val="ru-RU"/>
        </w:rPr>
        <w:t>:</w:t>
      </w:r>
      <w:r>
        <w:rPr>
          <w:lang w:val="ru-RU"/>
        </w:rPr>
        <w:t xml:space="preserve"> Результатом является создание заявки. Заявки хранятся в ТАБЛИЦЕ</w:t>
      </w:r>
    </w:p>
    <w:p w:rsidR="004D7692" w:rsidRDefault="004D7692" w:rsidP="0087583A">
      <w:pPr>
        <w:pStyle w:val="requirement"/>
        <w:jc w:val="both"/>
        <w:rPr>
          <w:lang w:val="ru-RU"/>
        </w:rPr>
      </w:pPr>
    </w:p>
    <w:tbl>
      <w:tblPr>
        <w:tblW w:w="0" w:type="auto"/>
        <w:tblInd w:w="23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2187"/>
        <w:gridCol w:w="2993"/>
        <w:gridCol w:w="2336"/>
      </w:tblGrid>
      <w:tr w:rsidR="004D7692" w:rsidTr="003A6BDE">
        <w:tc>
          <w:tcPr>
            <w:tcW w:w="2187" w:type="dxa"/>
          </w:tcPr>
          <w:p w:rsidR="004D7692" w:rsidRDefault="004D7692" w:rsidP="003A6BDE">
            <w:pPr>
              <w:pStyle w:val="requirement"/>
              <w:ind w:left="0" w:firstLine="0"/>
              <w:jc w:val="both"/>
            </w:pPr>
            <w:r>
              <w:t>id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Пользователи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  <w:tr w:rsidR="004D7692" w:rsidTr="003A6BDE">
        <w:tc>
          <w:tcPr>
            <w:tcW w:w="2187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1</w:t>
            </w:r>
          </w:p>
        </w:tc>
        <w:tc>
          <w:tcPr>
            <w:tcW w:w="2993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Пользователь1</w:t>
            </w:r>
          </w:p>
        </w:tc>
        <w:tc>
          <w:tcPr>
            <w:tcW w:w="2336" w:type="dxa"/>
          </w:tcPr>
          <w:p w:rsidR="004D7692" w:rsidRPr="003A6BDE" w:rsidRDefault="004D7692" w:rsidP="003A6BDE">
            <w:pPr>
              <w:pStyle w:val="requirement"/>
              <w:ind w:left="0" w:firstLine="0"/>
              <w:jc w:val="both"/>
              <w:rPr>
                <w:lang w:val="ru-RU"/>
              </w:rPr>
            </w:pPr>
            <w:r w:rsidRPr="003A6BDE">
              <w:rPr>
                <w:lang w:val="ru-RU"/>
              </w:rPr>
              <w:t>…</w:t>
            </w:r>
          </w:p>
        </w:tc>
      </w:tr>
    </w:tbl>
    <w:p w:rsidR="004D7692" w:rsidRPr="00556720" w:rsidRDefault="004D7692" w:rsidP="00556720">
      <w:pPr>
        <w:rPr>
          <w:lang w:val="ru-RU"/>
        </w:rPr>
      </w:pPr>
    </w:p>
    <w:p w:rsidR="004D7692" w:rsidRDefault="004D7692" w:rsidP="00F25FF5">
      <w:pPr>
        <w:pStyle w:val="Heading1"/>
        <w:spacing w:before="0"/>
      </w:pPr>
      <w:bookmarkStart w:id="59" w:name="_Toc81407334"/>
      <w:bookmarkStart w:id="60" w:name="_Toc83201898"/>
      <w:bookmarkEnd w:id="34"/>
      <w:r>
        <w:rPr>
          <w:lang w:val="ru-RU"/>
        </w:rPr>
        <w:t>Требования к внешним интерфейсам</w:t>
      </w:r>
      <w:bookmarkEnd w:id="59"/>
      <w:bookmarkEnd w:id="60"/>
    </w:p>
    <w:p w:rsidR="004D7692" w:rsidRDefault="004D7692">
      <w:pPr>
        <w:pStyle w:val="Heading2"/>
        <w:rPr>
          <w:lang w:val="ru-RU"/>
        </w:rPr>
      </w:pPr>
      <w:bookmarkStart w:id="61" w:name="_Toc83201899"/>
      <w:r>
        <w:rPr>
          <w:lang w:val="ru-RU"/>
        </w:rPr>
        <w:t>Пользовательский интерфейс</w:t>
      </w:r>
      <w:bookmarkEnd w:id="61"/>
    </w:p>
    <w:p w:rsidR="004D7692" w:rsidRPr="006621B9" w:rsidRDefault="004D7692" w:rsidP="006621B9">
      <w:pPr>
        <w:spacing w:line="240" w:lineRule="atLeast"/>
        <w:rPr>
          <w:lang w:val="ru-RU"/>
        </w:rPr>
      </w:pPr>
      <w:r w:rsidRPr="006621B9">
        <w:rPr>
          <w:lang w:val="ru-RU"/>
        </w:rPr>
        <w:t>Польз</w:t>
      </w:r>
      <w:r>
        <w:rPr>
          <w:lang w:val="ru-RU"/>
        </w:rPr>
        <w:t xml:space="preserve">ователь должен иметь доступ только к меню пользователя. Администратор должен иметь доступ к меню пользователя и к меню администратора. </w:t>
      </w:r>
    </w:p>
    <w:p w:rsidR="004D7692" w:rsidRDefault="004D7692" w:rsidP="006621B9">
      <w:pPr>
        <w:spacing w:line="240" w:lineRule="atLeast"/>
        <w:rPr>
          <w:lang w:val="ru-RU"/>
        </w:rPr>
      </w:pPr>
      <w:r w:rsidRPr="003A6BDE">
        <w:rPr>
          <w:noProof/>
          <w:lang w:val="ru-RU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57.5pt;height:84.75pt;visibility:visible">
            <v:imagedata r:id="rId12" o:title=""/>
          </v:shape>
        </w:pict>
      </w:r>
    </w:p>
    <w:p w:rsidR="004D7692" w:rsidRDefault="004D7692" w:rsidP="006621B9">
      <w:pPr>
        <w:spacing w:line="240" w:lineRule="atLeast"/>
        <w:rPr>
          <w:lang w:val="ru-RU"/>
        </w:rPr>
      </w:pPr>
    </w:p>
    <w:p w:rsidR="004D7692" w:rsidRDefault="004D7692" w:rsidP="006621B9">
      <w:pPr>
        <w:spacing w:line="240" w:lineRule="atLeast"/>
        <w:rPr>
          <w:lang w:val="ru-RU"/>
        </w:rPr>
      </w:pPr>
      <w:r>
        <w:rPr>
          <w:lang w:val="ru-RU"/>
        </w:rPr>
        <w:t>Иерархия пунктов панели приведена ниже.</w:t>
      </w:r>
    </w:p>
    <w:p w:rsidR="004D7692" w:rsidRDefault="004D7692" w:rsidP="006621B9">
      <w:pPr>
        <w:spacing w:line="240" w:lineRule="atLeast"/>
        <w:rPr>
          <w:lang w:val="ru-RU"/>
        </w:rPr>
      </w:pPr>
    </w:p>
    <w:p w:rsidR="004D7692" w:rsidRPr="006621B9" w:rsidRDefault="004D7692" w:rsidP="006621B9">
      <w:pPr>
        <w:spacing w:line="240" w:lineRule="atLeast"/>
        <w:rPr>
          <w:lang w:val="ru-RU"/>
        </w:rPr>
      </w:pPr>
      <w:r>
        <w:rPr>
          <w:lang w:val="ru-RU"/>
        </w:rPr>
        <w:t>Меню пользователя:</w:t>
      </w:r>
    </w:p>
    <w:p w:rsidR="004D7692" w:rsidRPr="006621B9" w:rsidRDefault="004D7692" w:rsidP="006621B9">
      <w:pPr>
        <w:spacing w:line="240" w:lineRule="atLeast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4" o:spid="_x0000_i1026" type="#_x0000_t75" style="width:451.5pt;height:75.75pt;visibility:visible">
            <v:imagedata r:id="rId13" o:title=""/>
          </v:shape>
        </w:pict>
      </w:r>
    </w:p>
    <w:p w:rsidR="004D7692" w:rsidRDefault="004D7692" w:rsidP="006621B9">
      <w:pPr>
        <w:spacing w:line="240" w:lineRule="atLeast"/>
        <w:rPr>
          <w:lang w:val="ru-RU"/>
        </w:rPr>
      </w:pPr>
    </w:p>
    <w:p w:rsidR="004D7692" w:rsidRPr="006621B9" w:rsidRDefault="004D7692" w:rsidP="006621B9">
      <w:pPr>
        <w:spacing w:line="240" w:lineRule="atLeast"/>
        <w:rPr>
          <w:lang w:val="ru-RU"/>
        </w:rPr>
      </w:pPr>
      <w:r>
        <w:rPr>
          <w:lang w:val="ru-RU"/>
        </w:rPr>
        <w:t>Подменю пункта «Поиск»:</w:t>
      </w:r>
    </w:p>
    <w:p w:rsidR="004D7692" w:rsidRPr="006621B9" w:rsidRDefault="004D7692" w:rsidP="006621B9">
      <w:pPr>
        <w:spacing w:line="240" w:lineRule="atLeast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5" o:spid="_x0000_i1027" type="#_x0000_t75" style="width:432.75pt;height:73.5pt;visibility:visible">
            <v:imagedata r:id="rId14" o:title=""/>
          </v:shape>
        </w:pict>
      </w:r>
    </w:p>
    <w:p w:rsidR="004D7692" w:rsidRDefault="004D7692" w:rsidP="006621B9">
      <w:pPr>
        <w:spacing w:line="240" w:lineRule="atLeast"/>
        <w:rPr>
          <w:lang w:val="ru-RU"/>
        </w:rPr>
      </w:pPr>
    </w:p>
    <w:p w:rsidR="004D7692" w:rsidRDefault="004D7692" w:rsidP="006621B9">
      <w:pPr>
        <w:spacing w:line="240" w:lineRule="atLeast"/>
        <w:rPr>
          <w:lang w:val="ru-RU"/>
        </w:rPr>
      </w:pPr>
    </w:p>
    <w:p w:rsidR="004D7692" w:rsidRDefault="004D7692" w:rsidP="006621B9">
      <w:pPr>
        <w:spacing w:line="240" w:lineRule="atLeast"/>
        <w:rPr>
          <w:lang w:val="ru-RU"/>
        </w:rPr>
      </w:pPr>
    </w:p>
    <w:p w:rsidR="004D7692" w:rsidRPr="006621B9" w:rsidRDefault="004D7692" w:rsidP="006621B9">
      <w:pPr>
        <w:spacing w:line="240" w:lineRule="atLeast"/>
        <w:rPr>
          <w:lang w:val="ru-RU"/>
        </w:rPr>
      </w:pPr>
      <w:r>
        <w:rPr>
          <w:lang w:val="ru-RU"/>
        </w:rPr>
        <w:t>Подменю пункта «Подписки»</w:t>
      </w:r>
    </w:p>
    <w:p w:rsidR="004D7692" w:rsidRPr="006621B9" w:rsidRDefault="004D7692" w:rsidP="006621B9">
      <w:pPr>
        <w:spacing w:line="240" w:lineRule="atLeast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6" o:spid="_x0000_i1028" type="#_x0000_t75" style="width:436.5pt;height:74.25pt;visibility:visible">
            <v:imagedata r:id="rId15" o:title=""/>
          </v:shape>
        </w:pict>
      </w:r>
    </w:p>
    <w:p w:rsidR="004D7692" w:rsidRDefault="004D7692" w:rsidP="006621B9">
      <w:pPr>
        <w:rPr>
          <w:lang w:val="ru-RU"/>
        </w:rPr>
      </w:pPr>
    </w:p>
    <w:p w:rsidR="004D7692" w:rsidRPr="006621B9" w:rsidRDefault="004D7692" w:rsidP="006621B9">
      <w:pPr>
        <w:rPr>
          <w:lang w:val="ru-RU"/>
        </w:rPr>
      </w:pPr>
      <w:r>
        <w:rPr>
          <w:lang w:val="ru-RU"/>
        </w:rPr>
        <w:t>Меню администратора:</w:t>
      </w:r>
    </w:p>
    <w:p w:rsidR="004D7692" w:rsidRPr="006621B9" w:rsidRDefault="004D7692" w:rsidP="006621B9">
      <w:pPr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7" o:spid="_x0000_i1029" type="#_x0000_t75" style="width:447pt;height:78pt;visibility:visible">
            <v:imagedata r:id="rId16" o:title=""/>
          </v:shape>
        </w:pict>
      </w:r>
    </w:p>
    <w:p w:rsidR="004D7692" w:rsidRPr="006621B9" w:rsidRDefault="004D7692" w:rsidP="006621B9">
      <w:pPr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8" o:spid="_x0000_i1030" type="#_x0000_t75" style="width:445.5pt;height:36pt;visibility:visible">
            <v:imagedata r:id="rId17" o:title=""/>
          </v:shape>
        </w:pict>
      </w:r>
    </w:p>
    <w:p w:rsidR="004D7692" w:rsidRDefault="004D7692">
      <w:pPr>
        <w:pStyle w:val="Heading2"/>
        <w:rPr>
          <w:lang w:val="ru-RU"/>
        </w:rPr>
      </w:pPr>
      <w:bookmarkStart w:id="62" w:name="_Toc81407337"/>
      <w:bookmarkStart w:id="63" w:name="_Toc83201900"/>
      <w:r>
        <w:rPr>
          <w:lang w:val="ru-RU"/>
        </w:rPr>
        <w:t>Программный интерфейс</w:t>
      </w:r>
      <w:bookmarkEnd w:id="62"/>
      <w:bookmarkEnd w:id="63"/>
    </w:p>
    <w:p w:rsidR="004D7692" w:rsidRDefault="004D7692" w:rsidP="00B42E90">
      <w:pPr>
        <w:pStyle w:val="template"/>
        <w:rPr>
          <w:lang w:val="ru-RU"/>
        </w:rPr>
      </w:pPr>
      <w:r>
        <w:rPr>
          <w:lang w:val="ru-RU"/>
        </w:rPr>
        <w:t>При необходимости использовать средства из библиотек, в частности:</w:t>
      </w:r>
    </w:p>
    <w:p w:rsidR="004D7692" w:rsidRPr="000A7111" w:rsidRDefault="004D7692" w:rsidP="00B42E90">
      <w:pPr>
        <w:pStyle w:val="template"/>
        <w:rPr>
          <w:lang w:val="ru-RU"/>
        </w:rPr>
      </w:pPr>
      <w:r>
        <w:rPr>
          <w:lang w:val="ru-RU"/>
        </w:rPr>
        <w:t>1.Стандартная библиотека С++.</w:t>
      </w:r>
    </w:p>
    <w:p w:rsidR="004D7692" w:rsidRPr="000A7111" w:rsidRDefault="004D7692" w:rsidP="00B42E90">
      <w:pPr>
        <w:pStyle w:val="template"/>
        <w:rPr>
          <w:lang w:val="ru-RU"/>
        </w:rPr>
      </w:pPr>
      <w:r>
        <w:rPr>
          <w:lang w:val="ru-RU"/>
        </w:rPr>
        <w:t xml:space="preserve">2.Библиотека </w:t>
      </w:r>
      <w:r>
        <w:t>TGbot</w:t>
      </w:r>
      <w:r>
        <w:rPr>
          <w:lang w:val="ru-RU"/>
        </w:rPr>
        <w:t>.</w:t>
      </w:r>
    </w:p>
    <w:p w:rsidR="004D7692" w:rsidRDefault="004D7692" w:rsidP="00B42E90">
      <w:pPr>
        <w:pStyle w:val="Heading2"/>
      </w:pPr>
      <w:bookmarkStart w:id="64" w:name="_Toc81407336"/>
      <w:bookmarkStart w:id="65" w:name="_Toc81422637"/>
      <w:bookmarkStart w:id="66" w:name="_Toc83201901"/>
      <w:r>
        <w:rPr>
          <w:lang w:val="ru-RU"/>
        </w:rPr>
        <w:t>Аппаратный интерфейс</w:t>
      </w:r>
      <w:bookmarkEnd w:id="64"/>
      <w:bookmarkEnd w:id="65"/>
      <w:bookmarkEnd w:id="66"/>
    </w:p>
    <w:p w:rsidR="004D7692" w:rsidRPr="00454396" w:rsidRDefault="004D7692" w:rsidP="00B42E90">
      <w:pPr>
        <w:pStyle w:val="template"/>
        <w:rPr>
          <w:lang w:val="ru-RU"/>
        </w:rPr>
      </w:pPr>
      <w:r>
        <w:rPr>
          <w:lang w:val="ru-RU"/>
        </w:rPr>
        <w:t>Необходим доступ к интернету</w:t>
      </w:r>
      <w:r w:rsidRPr="00454396">
        <w:rPr>
          <w:lang w:val="ru-RU"/>
        </w:rPr>
        <w:t>.</w:t>
      </w:r>
      <w:r>
        <w:rPr>
          <w:lang w:val="ru-RU"/>
        </w:rPr>
        <w:t xml:space="preserve"> </w:t>
      </w:r>
    </w:p>
    <w:p w:rsidR="004D7692" w:rsidRDefault="004D7692">
      <w:pPr>
        <w:pStyle w:val="Heading1"/>
      </w:pPr>
      <w:bookmarkStart w:id="67" w:name="_Toc81407338"/>
      <w:bookmarkStart w:id="68" w:name="_Toc83201902"/>
      <w:bookmarkStart w:id="69" w:name="_Toc439994690"/>
      <w:r>
        <w:rPr>
          <w:lang w:val="ru-RU"/>
        </w:rPr>
        <w:t>Другие нефункциональные требования</w:t>
      </w:r>
      <w:bookmarkEnd w:id="67"/>
      <w:bookmarkEnd w:id="68"/>
    </w:p>
    <w:p w:rsidR="004D7692" w:rsidRDefault="004D7692">
      <w:pPr>
        <w:pStyle w:val="Heading2"/>
      </w:pPr>
      <w:bookmarkStart w:id="70" w:name="_Toc81407339"/>
      <w:bookmarkStart w:id="71" w:name="_Toc83201903"/>
      <w:bookmarkEnd w:id="69"/>
      <w:r>
        <w:rPr>
          <w:lang w:val="ru-RU"/>
        </w:rPr>
        <w:t>Требования к производительности</w:t>
      </w:r>
      <w:bookmarkEnd w:id="70"/>
      <w:bookmarkEnd w:id="71"/>
    </w:p>
    <w:p w:rsidR="004D7692" w:rsidRDefault="004D7692">
      <w:pPr>
        <w:pStyle w:val="template"/>
        <w:rPr>
          <w:lang w:val="ru-RU"/>
        </w:rPr>
      </w:pPr>
      <w:r>
        <w:rPr>
          <w:lang w:val="ru-RU"/>
        </w:rPr>
        <w:t>Особых ограничений не накладывается.</w:t>
      </w:r>
    </w:p>
    <w:p w:rsidR="004D7692" w:rsidRDefault="004D7692">
      <w:pPr>
        <w:pStyle w:val="Heading2"/>
        <w:rPr>
          <w:lang w:val="ru-RU"/>
        </w:rPr>
      </w:pPr>
      <w:bookmarkStart w:id="72" w:name="_Toc81407340"/>
      <w:bookmarkStart w:id="73" w:name="_Toc83201904"/>
      <w:r>
        <w:rPr>
          <w:lang w:val="ru-RU"/>
        </w:rPr>
        <w:t>Критерии качества ПО</w:t>
      </w:r>
      <w:bookmarkEnd w:id="72"/>
      <w:bookmarkEnd w:id="73"/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Качество программного обеспечения оценивается в следующем порядке критериев:</w:t>
      </w:r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- Работоспособность продукта (выполнение всех функций).</w:t>
      </w:r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- Удобность пользовательского интерфейса.</w:t>
      </w:r>
    </w:p>
    <w:p w:rsidR="004D7692" w:rsidRDefault="004D7692" w:rsidP="00515D2C">
      <w:pPr>
        <w:jc w:val="both"/>
        <w:rPr>
          <w:lang w:val="ru-RU"/>
        </w:rPr>
      </w:pPr>
      <w:r>
        <w:rPr>
          <w:lang w:val="ru-RU"/>
        </w:rPr>
        <w:t>- Стабильность работы.</w:t>
      </w:r>
    </w:p>
    <w:p w:rsidR="004D7692" w:rsidRPr="00EB4E69" w:rsidRDefault="004D7692" w:rsidP="009D56AC">
      <w:pPr>
        <w:pStyle w:val="Heading2"/>
      </w:pPr>
      <w:bookmarkStart w:id="74" w:name="_Toc81407341"/>
      <w:bookmarkStart w:id="75" w:name="_Toc83201905"/>
      <w:r>
        <w:rPr>
          <w:lang w:val="ru-RU"/>
        </w:rPr>
        <w:t>Требования к безопасности</w:t>
      </w:r>
      <w:bookmarkEnd w:id="74"/>
      <w:bookmarkEnd w:id="75"/>
    </w:p>
    <w:p w:rsidR="004D7692" w:rsidRDefault="004D7692" w:rsidP="00515D2C">
      <w:pPr>
        <w:pStyle w:val="template"/>
        <w:jc w:val="both"/>
        <w:rPr>
          <w:lang w:val="ru-RU"/>
        </w:rPr>
      </w:pPr>
      <w:r>
        <w:rPr>
          <w:lang w:val="ru-RU"/>
        </w:rPr>
        <w:t>Для обеспечения безопасности данных должна использоваться регистрация пользователей. Способ регистрации описан в функциях (3.19, 3.12, 3.13).</w:t>
      </w:r>
    </w:p>
    <w:p w:rsidR="004D7692" w:rsidRDefault="004D7692" w:rsidP="000C77C6">
      <w:pPr>
        <w:pStyle w:val="Heading2"/>
        <w:rPr>
          <w:lang w:val="ru-RU"/>
        </w:rPr>
      </w:pPr>
      <w:bookmarkStart w:id="76" w:name="_Toc83201906"/>
      <w:bookmarkStart w:id="77" w:name="_Toc439994696"/>
      <w:r>
        <w:rPr>
          <w:lang w:val="ru-RU"/>
        </w:rPr>
        <w:t>Лицензионные соглашения</w:t>
      </w:r>
      <w:bookmarkEnd w:id="76"/>
    </w:p>
    <w:p w:rsidR="004D7692" w:rsidRPr="002F0264" w:rsidRDefault="004D7692" w:rsidP="0026368E">
      <w:pPr>
        <w:rPr>
          <w:lang w:val="ru-RU"/>
        </w:rPr>
      </w:pPr>
      <w:r>
        <w:rPr>
          <w:lang w:val="ru-RU"/>
        </w:rPr>
        <w:t xml:space="preserve">Продукт должен использовать </w:t>
      </w:r>
      <w:r w:rsidRPr="000C77C6">
        <w:rPr>
          <w:lang w:val="en-GB"/>
        </w:rPr>
        <w:t>GNU</w:t>
      </w:r>
      <w:r w:rsidRPr="000C77C6">
        <w:rPr>
          <w:lang w:val="ru-RU"/>
        </w:rPr>
        <w:t xml:space="preserve"> </w:t>
      </w:r>
      <w:r w:rsidRPr="000C77C6">
        <w:rPr>
          <w:lang w:val="en-GB"/>
        </w:rPr>
        <w:t>General</w:t>
      </w:r>
      <w:r w:rsidRPr="000C77C6">
        <w:rPr>
          <w:lang w:val="ru-RU"/>
        </w:rPr>
        <w:t xml:space="preserve"> </w:t>
      </w:r>
      <w:r w:rsidRPr="000C77C6">
        <w:rPr>
          <w:lang w:val="en-GB"/>
        </w:rPr>
        <w:t>Public</w:t>
      </w:r>
      <w:r w:rsidRPr="000C77C6">
        <w:rPr>
          <w:lang w:val="ru-RU"/>
        </w:rPr>
        <w:t xml:space="preserve"> </w:t>
      </w:r>
      <w:r w:rsidRPr="000C77C6">
        <w:rPr>
          <w:lang w:val="en-GB"/>
        </w:rPr>
        <w:t>License</w:t>
      </w:r>
      <w:r w:rsidRPr="000C77C6">
        <w:rPr>
          <w:lang w:val="ru-RU"/>
        </w:rPr>
        <w:t xml:space="preserve"> </w:t>
      </w:r>
      <w:r w:rsidRPr="000C77C6">
        <w:rPr>
          <w:lang w:val="en-GB"/>
        </w:rPr>
        <w:t>v</w:t>
      </w:r>
      <w:r w:rsidRPr="000C77C6">
        <w:rPr>
          <w:lang w:val="ru-RU"/>
        </w:rPr>
        <w:t>3.0</w:t>
      </w:r>
      <w:r>
        <w:rPr>
          <w:lang w:val="ru-RU"/>
        </w:rPr>
        <w:t>.</w:t>
      </w:r>
      <w:bookmarkStart w:id="78" w:name="_Toc81407342"/>
      <w:bookmarkStart w:id="79" w:name="_Toc81422643"/>
      <w:bookmarkEnd w:id="77"/>
    </w:p>
    <w:p w:rsidR="004D7692" w:rsidRPr="009D56AC" w:rsidRDefault="004D7692" w:rsidP="006621B9">
      <w:pPr>
        <w:pStyle w:val="Heading1"/>
        <w:numPr>
          <w:ilvl w:val="0"/>
          <w:numId w:val="0"/>
        </w:numPr>
        <w:rPr>
          <w:lang w:val="ru-RU"/>
        </w:rPr>
      </w:pPr>
      <w:bookmarkStart w:id="80" w:name="_Toc83201907"/>
      <w:r>
        <w:rPr>
          <w:lang w:val="ru-RU"/>
        </w:rPr>
        <w:t>Приложение</w:t>
      </w:r>
      <w:r w:rsidRPr="00C70C77">
        <w:rPr>
          <w:lang w:val="ru-RU"/>
        </w:rPr>
        <w:t xml:space="preserve"> </w:t>
      </w:r>
      <w:r>
        <w:rPr>
          <w:lang w:val="ru-RU"/>
        </w:rPr>
        <w:t>А</w:t>
      </w:r>
      <w:r w:rsidRPr="00C70C77">
        <w:rPr>
          <w:lang w:val="ru-RU"/>
        </w:rPr>
        <w:t xml:space="preserve">: </w:t>
      </w:r>
      <w:r>
        <w:rPr>
          <w:lang w:val="ru-RU"/>
        </w:rPr>
        <w:t>Глоссарий</w:t>
      </w:r>
      <w:bookmarkEnd w:id="78"/>
      <w:bookmarkEnd w:id="79"/>
      <w:bookmarkEnd w:id="80"/>
    </w:p>
    <w:p w:rsidR="004D7692" w:rsidRDefault="004D7692" w:rsidP="001471DC">
      <w:pPr>
        <w:pStyle w:val="template"/>
        <w:spacing w:line="240" w:lineRule="auto"/>
        <w:rPr>
          <w:lang w:val="ru-RU"/>
        </w:rPr>
      </w:pPr>
      <w:r>
        <w:rPr>
          <w:lang w:val="ru-RU"/>
        </w:rPr>
        <w:t>Telegram</w:t>
      </w:r>
      <w:r w:rsidRPr="00E96D3D">
        <w:rPr>
          <w:lang w:val="ru-RU"/>
        </w:rPr>
        <w:t xml:space="preserve"> — это облачный мессенджер для мобильных устройств и компьютеров.</w:t>
      </w:r>
    </w:p>
    <w:p w:rsidR="004D7692" w:rsidRDefault="004D7692" w:rsidP="001471DC">
      <w:pPr>
        <w:pStyle w:val="template"/>
        <w:spacing w:line="240" w:lineRule="auto"/>
        <w:rPr>
          <w:lang w:val="ru-RU"/>
        </w:rPr>
      </w:pPr>
      <w:r>
        <w:rPr>
          <w:lang w:val="ru-RU"/>
        </w:rPr>
        <w:t>Telegram бот – это аккаунт в Telegram, который автоматически принимает и отвечает на заранее определенные команды.</w:t>
      </w:r>
    </w:p>
    <w:p w:rsidR="004D7692" w:rsidRDefault="004D7692" w:rsidP="001471DC">
      <w:pPr>
        <w:pStyle w:val="template"/>
        <w:spacing w:line="240" w:lineRule="auto"/>
        <w:rPr>
          <w:lang w:val="ru-RU"/>
        </w:rPr>
      </w:pPr>
      <w:r>
        <w:rPr>
          <w:lang w:val="ru-RU"/>
        </w:rPr>
        <w:t>Канал – это групповой чат в Telegram.</w:t>
      </w:r>
    </w:p>
    <w:p w:rsidR="004D7692" w:rsidRDefault="004D7692" w:rsidP="006B688F">
      <w:pPr>
        <w:pStyle w:val="Heading1"/>
        <w:numPr>
          <w:ilvl w:val="0"/>
          <w:numId w:val="0"/>
        </w:numPr>
        <w:rPr>
          <w:lang w:val="ru-RU"/>
        </w:rPr>
      </w:pPr>
      <w:bookmarkStart w:id="81" w:name="_Toc81407343"/>
      <w:bookmarkStart w:id="82" w:name="_Toc81422644"/>
      <w:bookmarkStart w:id="83" w:name="_Toc83201908"/>
      <w:r>
        <w:rPr>
          <w:lang w:val="ru-RU"/>
        </w:rPr>
        <w:t>Приложение</w:t>
      </w:r>
      <w:r w:rsidRPr="00C70C77">
        <w:rPr>
          <w:lang w:val="ru-RU"/>
        </w:rPr>
        <w:t xml:space="preserve"> </w:t>
      </w:r>
      <w:r>
        <w:rPr>
          <w:lang w:val="ru-RU"/>
        </w:rPr>
        <w:t>Б</w:t>
      </w:r>
      <w:r w:rsidRPr="00C70C77">
        <w:rPr>
          <w:lang w:val="ru-RU"/>
        </w:rPr>
        <w:t xml:space="preserve">: </w:t>
      </w:r>
      <w:r>
        <w:rPr>
          <w:lang w:val="ru-RU"/>
        </w:rPr>
        <w:t>Выписка из стандарта ГОСТ 12207-2010</w:t>
      </w:r>
      <w:bookmarkEnd w:id="81"/>
      <w:bookmarkEnd w:id="82"/>
      <w:r>
        <w:rPr>
          <w:lang w:val="ru-RU"/>
        </w:rPr>
        <w:t>, относящаяся к качеству ПО</w:t>
      </w:r>
      <w:bookmarkEnd w:id="83"/>
    </w:p>
    <w:p w:rsidR="004D7692" w:rsidRPr="001471DC" w:rsidRDefault="004D7692" w:rsidP="006B688F">
      <w:pPr>
        <w:pStyle w:val="a"/>
        <w:jc w:val="center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3" o:spid="_x0000_i1031" type="#_x0000_t75" alt="Стр. 1" style="width:399pt;height:543.75pt;visibility:visible">
            <v:imagedata r:id="rId18" o:title="" cropbottom="4735f"/>
          </v:shape>
        </w:pict>
      </w:r>
    </w:p>
    <w:p w:rsidR="004D7692" w:rsidRPr="00F22356" w:rsidRDefault="004D7692" w:rsidP="006B688F">
      <w:pPr>
        <w:spacing w:after="120" w:line="240" w:lineRule="auto"/>
        <w:jc w:val="center"/>
        <w:rPr>
          <w:rFonts w:ascii="Helvetica" w:hAnsi="Helvetica" w:cs="Arial"/>
          <w:color w:val="333333"/>
          <w:sz w:val="17"/>
          <w:szCs w:val="17"/>
        </w:rPr>
      </w:pPr>
      <w:bookmarkStart w:id="84" w:name="page-2"/>
      <w:bookmarkEnd w:id="84"/>
      <w:r w:rsidRPr="003A6BDE">
        <w:rPr>
          <w:rFonts w:ascii="Helvetica" w:hAnsi="Helvetica" w:cs="Arial"/>
          <w:noProof/>
          <w:color w:val="333333"/>
          <w:sz w:val="17"/>
          <w:szCs w:val="17"/>
          <w:lang w:val="ru-RU" w:eastAsia="ru-RU"/>
        </w:rPr>
        <w:pict>
          <v:shape id="Рисунок 22" o:spid="_x0000_i1032" type="#_x0000_t75" alt="Стр. 2" style="width:446.25pt;height:647.25pt;visibility:visible">
            <v:imagedata r:id="rId19" o:title=""/>
          </v:shape>
        </w:pict>
      </w:r>
    </w:p>
    <w:p w:rsidR="004D7692" w:rsidRPr="00F22356" w:rsidRDefault="004D7692" w:rsidP="006B688F">
      <w:pPr>
        <w:spacing w:after="120" w:line="240" w:lineRule="auto"/>
        <w:jc w:val="center"/>
        <w:rPr>
          <w:rFonts w:ascii="Helvetica" w:hAnsi="Helvetica" w:cs="Arial"/>
          <w:color w:val="333333"/>
          <w:sz w:val="17"/>
          <w:szCs w:val="17"/>
        </w:rPr>
      </w:pPr>
      <w:bookmarkStart w:id="85" w:name="page-3"/>
      <w:bookmarkEnd w:id="85"/>
      <w:r w:rsidRPr="003A6BDE">
        <w:rPr>
          <w:rFonts w:ascii="Helvetica" w:hAnsi="Helvetica" w:cs="Arial"/>
          <w:noProof/>
          <w:color w:val="333333"/>
          <w:sz w:val="17"/>
          <w:szCs w:val="17"/>
          <w:lang w:val="ru-RU" w:eastAsia="ru-RU"/>
        </w:rPr>
        <w:pict>
          <v:shape id="Рисунок 21" o:spid="_x0000_i1033" type="#_x0000_t75" alt="Стр. 3" style="width:477.75pt;height:647.25pt;visibility:visible">
            <v:imagedata r:id="rId20" o:title="" cropbottom="4352f"/>
          </v:shape>
        </w:pict>
      </w:r>
    </w:p>
    <w:p w:rsidR="004D7692" w:rsidRPr="00F22356" w:rsidRDefault="004D7692" w:rsidP="006B688F">
      <w:pPr>
        <w:spacing w:after="120" w:line="240" w:lineRule="auto"/>
        <w:jc w:val="center"/>
        <w:rPr>
          <w:rFonts w:ascii="Helvetica" w:hAnsi="Helvetica" w:cs="Arial"/>
          <w:color w:val="333333"/>
          <w:sz w:val="17"/>
          <w:szCs w:val="17"/>
        </w:rPr>
      </w:pPr>
      <w:bookmarkStart w:id="86" w:name="page-4"/>
      <w:bookmarkEnd w:id="86"/>
      <w:r w:rsidRPr="003A6BDE">
        <w:rPr>
          <w:rFonts w:ascii="Helvetica" w:hAnsi="Helvetica" w:cs="Arial"/>
          <w:noProof/>
          <w:color w:val="333333"/>
          <w:sz w:val="17"/>
          <w:szCs w:val="17"/>
          <w:lang w:val="ru-RU" w:eastAsia="ru-RU"/>
        </w:rPr>
        <w:pict>
          <v:shape id="Рисунок 20" o:spid="_x0000_i1034" type="#_x0000_t75" alt="Стр. 4" style="width:472.5pt;height:639pt;visibility:visible">
            <v:imagedata r:id="rId21" o:title="" cropbottom="3749f"/>
          </v:shape>
        </w:pict>
      </w:r>
    </w:p>
    <w:p w:rsidR="004D7692" w:rsidRDefault="004D7692" w:rsidP="006B688F">
      <w:pPr>
        <w:pStyle w:val="template"/>
        <w:spacing w:line="240" w:lineRule="auto"/>
        <w:rPr>
          <w:rFonts w:ascii="Helvetica" w:hAnsi="Helvetica" w:cs="Arial"/>
          <w:noProof/>
          <w:color w:val="333333"/>
          <w:sz w:val="17"/>
          <w:szCs w:val="17"/>
          <w:lang w:val="ru-RU" w:eastAsia="ru-RU"/>
        </w:rPr>
      </w:pPr>
      <w:bookmarkStart w:id="87" w:name="page-5"/>
      <w:bookmarkEnd w:id="87"/>
      <w:r w:rsidRPr="003A6BDE">
        <w:rPr>
          <w:rFonts w:ascii="Helvetica" w:hAnsi="Helvetica" w:cs="Arial"/>
          <w:noProof/>
          <w:color w:val="333333"/>
          <w:sz w:val="17"/>
          <w:szCs w:val="17"/>
          <w:lang w:val="ru-RU" w:eastAsia="ru-RU"/>
        </w:rPr>
        <w:pict>
          <v:shape id="Рисунок 19" o:spid="_x0000_i1035" type="#_x0000_t75" alt="Стр. 5" style="width:472.5pt;height:639.75pt;visibility:visible">
            <v:imagedata r:id="rId22" o:title="" cropbottom="4395f"/>
          </v:shape>
        </w:pict>
      </w:r>
    </w:p>
    <w:p w:rsidR="004D7692" w:rsidRDefault="004D7692" w:rsidP="006B688F">
      <w:pPr>
        <w:pStyle w:val="template"/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18" o:spid="_x0000_i1036" type="#_x0000_t75" style="width:456.75pt;height:559.5pt;visibility:visible">
            <v:imagedata r:id="rId23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17" o:spid="_x0000_i1037" type="#_x0000_t75" style="width:457.5pt;height:621.75pt;visibility:visible">
            <v:imagedata r:id="rId24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16" o:spid="_x0000_i1038" type="#_x0000_t75" style="width:458.25pt;height:626.25pt;visibility:visible">
            <v:imagedata r:id="rId25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15" o:spid="_x0000_i1039" type="#_x0000_t75" style="width:450.75pt;height:621pt;visibility:visible">
            <v:imagedata r:id="rId26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lang w:val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14" o:spid="_x0000_i1040" type="#_x0000_t75" style="width:464.25pt;height:114.75pt;visibility:visible">
            <v:imagedata r:id="rId27" o:title=""/>
          </v:shape>
        </w:pict>
      </w:r>
      <w:r w:rsidRPr="003A6BDE">
        <w:rPr>
          <w:noProof/>
          <w:lang w:val="ru-RU" w:eastAsia="ru-RU"/>
        </w:rPr>
        <w:pict>
          <v:shape id="Рисунок 13" o:spid="_x0000_i1041" type="#_x0000_t75" style="width:427.5pt;height:482.25pt;visibility:visible">
            <v:imagedata r:id="rId28" o:title="" croptop="3392f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12" o:spid="_x0000_i1042" type="#_x0000_t75" style="width:457.5pt;height:264pt;visibility:visible">
            <v:imagedata r:id="rId29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11" o:spid="_x0000_i1043" type="#_x0000_t75" style="width:457.5pt;height:237.75pt;visibility:visible">
            <v:imagedata r:id="rId30" o:title="" croptop="7282f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10" o:spid="_x0000_i1044" type="#_x0000_t75" style="width:459pt;height:378.75pt;visibility:visible">
            <v:imagedata r:id="rId31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9" o:spid="_x0000_i1045" type="#_x0000_t75" style="width:459pt;height:114.75pt;visibility:visible">
            <v:imagedata r:id="rId32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8" o:spid="_x0000_i1046" type="#_x0000_t75" style="width:456.75pt;height:278.25pt;visibility:visible">
            <v:imagedata r:id="rId33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7" o:spid="_x0000_i1047" type="#_x0000_t75" style="width:450pt;height:302.25pt;visibility:visible">
            <v:imagedata r:id="rId34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6" o:spid="_x0000_i1048" type="#_x0000_t75" style="width:457.5pt;height:624.75pt;visibility:visible">
            <v:imagedata r:id="rId35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5" o:spid="_x0000_i1049" type="#_x0000_t75" style="width:460.5pt;height:626.25pt;visibility:visible">
            <v:imagedata r:id="rId36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4" o:spid="_x0000_i1050" type="#_x0000_t75" style="width:456.75pt;height:616.5pt;visibility:visible">
            <v:imagedata r:id="rId37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</w:p>
    <w:p w:rsidR="004D7692" w:rsidRDefault="004D7692" w:rsidP="006B688F">
      <w:pPr>
        <w:pStyle w:val="template"/>
        <w:spacing w:line="240" w:lineRule="auto"/>
        <w:rPr>
          <w:noProof/>
          <w:lang w:val="ru-RU" w:eastAsia="ru-RU"/>
        </w:rPr>
      </w:pPr>
      <w:r w:rsidRPr="003A6BDE">
        <w:rPr>
          <w:noProof/>
          <w:lang w:val="ru-RU" w:eastAsia="ru-RU"/>
        </w:rPr>
        <w:pict>
          <v:shape id="Рисунок 3" o:spid="_x0000_i1051" type="#_x0000_t75" style="width:437.25pt;height:596.25pt;visibility:visible">
            <v:imagedata r:id="rId38" o:title=""/>
          </v:shape>
        </w:pict>
      </w:r>
    </w:p>
    <w:p w:rsidR="004D7692" w:rsidRDefault="004D7692" w:rsidP="006B688F">
      <w:pPr>
        <w:pStyle w:val="template"/>
        <w:spacing w:line="240" w:lineRule="auto"/>
        <w:rPr>
          <w:lang w:val="ru-RU"/>
        </w:rPr>
      </w:pPr>
      <w:r w:rsidRPr="003A6BDE">
        <w:rPr>
          <w:noProof/>
          <w:lang w:val="ru-RU" w:eastAsia="ru-RU"/>
        </w:rPr>
        <w:pict>
          <v:shape id="Рисунок 2" o:spid="_x0000_i1052" type="#_x0000_t75" style="width:429.75pt;height:36pt;visibility:visible">
            <v:imagedata r:id="rId39" o:title=""/>
          </v:shape>
        </w:pict>
      </w:r>
    </w:p>
    <w:p w:rsidR="004D7692" w:rsidRDefault="004D7692" w:rsidP="001471DC">
      <w:pPr>
        <w:pStyle w:val="template"/>
        <w:spacing w:line="240" w:lineRule="auto"/>
        <w:rPr>
          <w:lang w:val="ru-RU"/>
        </w:rPr>
      </w:pPr>
    </w:p>
    <w:p w:rsidR="004D7692" w:rsidRDefault="004D7692" w:rsidP="001471DC">
      <w:pPr>
        <w:pStyle w:val="template"/>
        <w:spacing w:line="240" w:lineRule="auto"/>
        <w:rPr>
          <w:lang w:val="ru-RU"/>
        </w:rPr>
      </w:pPr>
    </w:p>
    <w:sectPr w:rsidR="004D7692" w:rsidSect="00136AA8">
      <w:headerReference w:type="default" r:id="rId40"/>
      <w:pgSz w:w="12240" w:h="15840" w:code="1"/>
      <w:pgMar w:top="1440" w:right="1296" w:bottom="1440" w:left="1296" w:header="708" w:footer="708" w:gutter="0"/>
      <w:pgNumType w:start="1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7692" w:rsidRDefault="004D7692">
      <w:pPr>
        <w:spacing w:line="240" w:lineRule="auto"/>
      </w:pPr>
      <w:r>
        <w:separator/>
      </w:r>
    </w:p>
  </w:endnote>
  <w:endnote w:type="continuationSeparator" w:id="0">
    <w:p w:rsidR="004D7692" w:rsidRDefault="004D769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692" w:rsidRDefault="004D7692">
    <w:pPr>
      <w:pStyle w:val="Footer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692" w:rsidRDefault="004D769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7692" w:rsidRDefault="004D7692">
      <w:pPr>
        <w:spacing w:line="240" w:lineRule="auto"/>
      </w:pPr>
      <w:r>
        <w:separator/>
      </w:r>
    </w:p>
  </w:footnote>
  <w:footnote w:type="continuationSeparator" w:id="0">
    <w:p w:rsidR="004D7692" w:rsidRDefault="004D769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692" w:rsidRPr="007B06FB" w:rsidRDefault="004D7692">
    <w:pPr>
      <w:pStyle w:val="Header"/>
      <w:rPr>
        <w:lang w:val="ru-RU"/>
      </w:rPr>
    </w:pPr>
    <w:r>
      <w:rPr>
        <w:lang w:val="ru-RU"/>
      </w:rPr>
      <w:t xml:space="preserve">Спецификация программного обеспечения для </w:t>
    </w:r>
    <w:r>
      <w:t xml:space="preserve">SILUR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7692" w:rsidRPr="007B06FB" w:rsidRDefault="004D7692">
    <w:pPr>
      <w:pStyle w:val="Header"/>
      <w:tabs>
        <w:tab w:val="clear" w:pos="9360"/>
        <w:tab w:val="right" w:pos="9630"/>
      </w:tabs>
      <w:rPr>
        <w:lang w:val="ru-RU"/>
      </w:rPr>
    </w:pPr>
    <w:r>
      <w:rPr>
        <w:lang w:val="ru-RU"/>
      </w:rPr>
      <w:t xml:space="preserve">Спецификация программного обеспечения для </w:t>
    </w:r>
    <w:r>
      <w:t>SILUR</w:t>
    </w:r>
    <w:r w:rsidRPr="007B06FB">
      <w:rPr>
        <w:lang w:val="ru-RU"/>
      </w:rPr>
      <w:tab/>
    </w:r>
    <w:r>
      <w:rPr>
        <w:lang w:val="ru-RU"/>
      </w:rPr>
      <w:t>Страница</w:t>
    </w:r>
    <w:r w:rsidRPr="007B06FB">
      <w:rPr>
        <w:lang w:val="ru-RU"/>
      </w:rPr>
      <w:t xml:space="preserve"> </w:t>
    </w:r>
    <w:r w:rsidRPr="007B06FB">
      <w:rPr>
        <w:lang w:val="ru-RU"/>
      </w:rPr>
      <w:fldChar w:fldCharType="begin"/>
    </w:r>
    <w:r w:rsidRPr="007B06FB">
      <w:rPr>
        <w:lang w:val="ru-RU"/>
      </w:rPr>
      <w:instrText xml:space="preserve"> </w:instrText>
    </w:r>
    <w:r>
      <w:instrText>PAGE</w:instrText>
    </w:r>
    <w:r w:rsidRPr="007B06FB">
      <w:rPr>
        <w:lang w:val="ru-RU"/>
      </w:rPr>
      <w:instrText xml:space="preserve">  \* </w:instrText>
    </w:r>
    <w:r>
      <w:instrText>MERGEFORMAT</w:instrText>
    </w:r>
    <w:r w:rsidRPr="007B06FB">
      <w:rPr>
        <w:lang w:val="ru-RU"/>
      </w:rPr>
      <w:instrText xml:space="preserve"> </w:instrText>
    </w:r>
    <w:r w:rsidRPr="007B06FB">
      <w:rPr>
        <w:lang w:val="ru-RU"/>
      </w:rPr>
      <w:fldChar w:fldCharType="separate"/>
    </w:r>
    <w:r w:rsidRPr="007D75E2">
      <w:rPr>
        <w:noProof/>
        <w:lang w:val="ru-RU"/>
      </w:rPr>
      <w:t>1</w:t>
    </w:r>
    <w:r w:rsidRPr="007B06FB">
      <w:rPr>
        <w:lang w:val="ru-RU"/>
      </w:rPr>
      <w:fldChar w:fldCharType="end"/>
    </w:r>
  </w:p>
  <w:p w:rsidR="004D7692" w:rsidRPr="00E53657" w:rsidRDefault="004D7692">
    <w:pPr>
      <w:rPr>
        <w:lang w:val="ru-RU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cs="Times New Roman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>
    <w:nsid w:val="0C9020AE"/>
    <w:multiLevelType w:val="multilevel"/>
    <w:tmpl w:val="EE0CC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4F3CAA"/>
    <w:multiLevelType w:val="multilevel"/>
    <w:tmpl w:val="113C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07196D"/>
    <w:multiLevelType w:val="multilevel"/>
    <w:tmpl w:val="51C0C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C81F57"/>
    <w:multiLevelType w:val="hybridMultilevel"/>
    <w:tmpl w:val="FCDACDBE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60E4B49"/>
    <w:multiLevelType w:val="multilevel"/>
    <w:tmpl w:val="FFC4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21118FD"/>
    <w:multiLevelType w:val="hybridMultilevel"/>
    <w:tmpl w:val="A7F8483C"/>
    <w:lvl w:ilvl="0" w:tplc="08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69257743"/>
    <w:multiLevelType w:val="multilevel"/>
    <w:tmpl w:val="0E22A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F997DD1"/>
    <w:multiLevelType w:val="multilevel"/>
    <w:tmpl w:val="2E723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7F94B33"/>
    <w:multiLevelType w:val="hybridMultilevel"/>
    <w:tmpl w:val="3E84C510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8"/>
  </w:num>
  <w:num w:numId="5">
    <w:abstractNumId w:val="1"/>
  </w:num>
  <w:num w:numId="6">
    <w:abstractNumId w:val="7"/>
  </w:num>
  <w:num w:numId="7">
    <w:abstractNumId w:val="5"/>
  </w:num>
  <w:num w:numId="8">
    <w:abstractNumId w:val="0"/>
  </w:num>
  <w:num w:numId="9">
    <w:abstractNumId w:val="4"/>
  </w:num>
  <w:num w:numId="10">
    <w:abstractNumId w:val="6"/>
  </w:num>
  <w:num w:numId="1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docVars>
    <w:docVar w:name="dgnword-docGUID" w:val="{2CC74E0D-E94F-445A-8743-4FB3C5B198CA}"/>
    <w:docVar w:name="dgnword-eventsink" w:val="22325624"/>
  </w:docVars>
  <w:rsids>
    <w:rsidRoot w:val="00491584"/>
    <w:rsid w:val="00015119"/>
    <w:rsid w:val="00020EA5"/>
    <w:rsid w:val="00040090"/>
    <w:rsid w:val="00041444"/>
    <w:rsid w:val="00041EDB"/>
    <w:rsid w:val="00075FC1"/>
    <w:rsid w:val="000A13F7"/>
    <w:rsid w:val="000A3B0F"/>
    <w:rsid w:val="000A7111"/>
    <w:rsid w:val="000B1E46"/>
    <w:rsid w:val="000C77C6"/>
    <w:rsid w:val="000D11B8"/>
    <w:rsid w:val="000E6922"/>
    <w:rsid w:val="000F0E84"/>
    <w:rsid w:val="00102958"/>
    <w:rsid w:val="001214FF"/>
    <w:rsid w:val="00136AA8"/>
    <w:rsid w:val="001471DC"/>
    <w:rsid w:val="00184BEC"/>
    <w:rsid w:val="00187C97"/>
    <w:rsid w:val="001A0349"/>
    <w:rsid w:val="001B70D2"/>
    <w:rsid w:val="001C423F"/>
    <w:rsid w:val="001C57E2"/>
    <w:rsid w:val="001C79C7"/>
    <w:rsid w:val="001E6BAB"/>
    <w:rsid w:val="00203CBB"/>
    <w:rsid w:val="00226927"/>
    <w:rsid w:val="002439D3"/>
    <w:rsid w:val="0026368E"/>
    <w:rsid w:val="00292625"/>
    <w:rsid w:val="00296A04"/>
    <w:rsid w:val="002A2CCC"/>
    <w:rsid w:val="002F0264"/>
    <w:rsid w:val="00316758"/>
    <w:rsid w:val="0037753C"/>
    <w:rsid w:val="003902FE"/>
    <w:rsid w:val="003A6BDE"/>
    <w:rsid w:val="00416DAD"/>
    <w:rsid w:val="004338E2"/>
    <w:rsid w:val="004372CE"/>
    <w:rsid w:val="00454396"/>
    <w:rsid w:val="00473BC9"/>
    <w:rsid w:val="00475868"/>
    <w:rsid w:val="00477DAA"/>
    <w:rsid w:val="00491584"/>
    <w:rsid w:val="004B6A5B"/>
    <w:rsid w:val="004D144D"/>
    <w:rsid w:val="004D14A4"/>
    <w:rsid w:val="004D4287"/>
    <w:rsid w:val="004D7692"/>
    <w:rsid w:val="00515D2C"/>
    <w:rsid w:val="00532528"/>
    <w:rsid w:val="00556720"/>
    <w:rsid w:val="00556F09"/>
    <w:rsid w:val="00562C4B"/>
    <w:rsid w:val="00572814"/>
    <w:rsid w:val="00580855"/>
    <w:rsid w:val="005D2D4E"/>
    <w:rsid w:val="00602AF2"/>
    <w:rsid w:val="0064141D"/>
    <w:rsid w:val="00660B58"/>
    <w:rsid w:val="006621B9"/>
    <w:rsid w:val="00664403"/>
    <w:rsid w:val="00673A04"/>
    <w:rsid w:val="00691B06"/>
    <w:rsid w:val="006A0C39"/>
    <w:rsid w:val="006A554E"/>
    <w:rsid w:val="006A7C9E"/>
    <w:rsid w:val="006B688F"/>
    <w:rsid w:val="006C2542"/>
    <w:rsid w:val="006C618B"/>
    <w:rsid w:val="006F1CFE"/>
    <w:rsid w:val="006F6685"/>
    <w:rsid w:val="0071031B"/>
    <w:rsid w:val="007113EB"/>
    <w:rsid w:val="00717E03"/>
    <w:rsid w:val="00780C9C"/>
    <w:rsid w:val="007B06FB"/>
    <w:rsid w:val="007D75E2"/>
    <w:rsid w:val="007F6321"/>
    <w:rsid w:val="00802A20"/>
    <w:rsid w:val="00827D57"/>
    <w:rsid w:val="00862609"/>
    <w:rsid w:val="0087224D"/>
    <w:rsid w:val="0087583A"/>
    <w:rsid w:val="00880C08"/>
    <w:rsid w:val="008A2479"/>
    <w:rsid w:val="008F20E4"/>
    <w:rsid w:val="00900281"/>
    <w:rsid w:val="0090196E"/>
    <w:rsid w:val="00972B79"/>
    <w:rsid w:val="009878B3"/>
    <w:rsid w:val="009909EB"/>
    <w:rsid w:val="009B4FA7"/>
    <w:rsid w:val="009C771F"/>
    <w:rsid w:val="009D56AC"/>
    <w:rsid w:val="009E3E51"/>
    <w:rsid w:val="00A042F3"/>
    <w:rsid w:val="00A0719F"/>
    <w:rsid w:val="00A14BCE"/>
    <w:rsid w:val="00A158A4"/>
    <w:rsid w:val="00A456E2"/>
    <w:rsid w:val="00A65650"/>
    <w:rsid w:val="00A70688"/>
    <w:rsid w:val="00A75850"/>
    <w:rsid w:val="00A76DA9"/>
    <w:rsid w:val="00A90884"/>
    <w:rsid w:val="00AB37FE"/>
    <w:rsid w:val="00B27A9B"/>
    <w:rsid w:val="00B42E90"/>
    <w:rsid w:val="00B507EA"/>
    <w:rsid w:val="00BC4FB8"/>
    <w:rsid w:val="00BD2148"/>
    <w:rsid w:val="00C131EF"/>
    <w:rsid w:val="00C3290E"/>
    <w:rsid w:val="00C70A90"/>
    <w:rsid w:val="00C70C77"/>
    <w:rsid w:val="00C82E52"/>
    <w:rsid w:val="00CA289D"/>
    <w:rsid w:val="00CA5BE8"/>
    <w:rsid w:val="00CA77F4"/>
    <w:rsid w:val="00CE215D"/>
    <w:rsid w:val="00D039C1"/>
    <w:rsid w:val="00D70341"/>
    <w:rsid w:val="00D77B7B"/>
    <w:rsid w:val="00D95596"/>
    <w:rsid w:val="00D96CDD"/>
    <w:rsid w:val="00DF52F5"/>
    <w:rsid w:val="00E073F1"/>
    <w:rsid w:val="00E15CDA"/>
    <w:rsid w:val="00E23361"/>
    <w:rsid w:val="00E23FED"/>
    <w:rsid w:val="00E40ABF"/>
    <w:rsid w:val="00E53657"/>
    <w:rsid w:val="00E705EB"/>
    <w:rsid w:val="00E93E24"/>
    <w:rsid w:val="00E96D3D"/>
    <w:rsid w:val="00EA6337"/>
    <w:rsid w:val="00EB4E69"/>
    <w:rsid w:val="00EF7E8D"/>
    <w:rsid w:val="00F22356"/>
    <w:rsid w:val="00F25FF5"/>
    <w:rsid w:val="00F501BC"/>
    <w:rsid w:val="00F542EA"/>
    <w:rsid w:val="00F72E86"/>
    <w:rsid w:val="00F81456"/>
    <w:rsid w:val="00F96603"/>
    <w:rsid w:val="00FC37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semiHidden="0" w:uiPriority="0" w:qFormat="1"/>
    <w:lsdException w:name="heading 6" w:locked="1" w:semiHidden="0" w:uiPriority="0" w:qFormat="1"/>
    <w:lsdException w:name="heading 7" w:locked="1" w:semiHidden="0" w:uiPriority="0" w:qFormat="1"/>
    <w:lsdException w:name="heading 8" w:locked="1" w:semiHidden="0" w:uiPriority="0" w:qFormat="1"/>
    <w:lsdException w:name="heading 9" w:locked="1" w:semiHidden="0" w:uiPriority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136AA8"/>
    <w:pPr>
      <w:spacing w:line="240" w:lineRule="exact"/>
    </w:pPr>
    <w:rPr>
      <w:rFonts w:ascii="Times" w:hAnsi="Times"/>
      <w:sz w:val="24"/>
      <w:szCs w:val="20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136AA8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uiPriority w:val="99"/>
    <w:qFormat/>
    <w:rsid w:val="00136AA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136AA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9"/>
    <w:qFormat/>
    <w:rsid w:val="00136AA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136AA8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136AA8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36AA8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136AA8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136AA8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B5A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B5A"/>
    <w:rPr>
      <w:rFonts w:asciiTheme="majorHAnsi" w:eastAsiaTheme="majorEastAsia" w:hAnsiTheme="majorHAnsi" w:cstheme="majorBidi"/>
      <w:b/>
      <w:bCs/>
      <w:i/>
      <w:iCs/>
      <w:sz w:val="28"/>
      <w:szCs w:val="2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B5A"/>
    <w:rPr>
      <w:rFonts w:asciiTheme="majorHAnsi" w:eastAsiaTheme="majorEastAsia" w:hAnsiTheme="majorHAnsi" w:cstheme="majorBidi"/>
      <w:b/>
      <w:bCs/>
      <w:sz w:val="26"/>
      <w:szCs w:val="26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B5A"/>
    <w:rPr>
      <w:rFonts w:asciiTheme="minorHAnsi" w:eastAsiaTheme="minorEastAsia" w:hAnsiTheme="minorHAnsi" w:cstheme="minorBidi"/>
      <w:b/>
      <w:bCs/>
      <w:sz w:val="28"/>
      <w:szCs w:val="28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B5A"/>
    <w:rPr>
      <w:rFonts w:asciiTheme="minorHAnsi" w:eastAsiaTheme="minorEastAsia" w:hAnsiTheme="minorHAnsi" w:cstheme="minorBidi"/>
      <w:b/>
      <w:bCs/>
      <w:i/>
      <w:iCs/>
      <w:sz w:val="26"/>
      <w:szCs w:val="26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B5A"/>
    <w:rPr>
      <w:rFonts w:asciiTheme="minorHAnsi" w:eastAsiaTheme="minorEastAsia" w:hAnsiTheme="minorHAnsi" w:cstheme="minorBidi"/>
      <w:b/>
      <w:bCs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B5A"/>
    <w:rPr>
      <w:rFonts w:asciiTheme="minorHAnsi" w:eastAsiaTheme="minorEastAsia" w:hAnsiTheme="minorHAnsi" w:cstheme="minorBidi"/>
      <w:sz w:val="24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B5A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B5A"/>
    <w:rPr>
      <w:rFonts w:asciiTheme="majorHAnsi" w:eastAsiaTheme="majorEastAsia" w:hAnsiTheme="majorHAnsi" w:cstheme="majorBidi"/>
      <w:lang w:val="en-US" w:eastAsia="en-US"/>
    </w:rPr>
  </w:style>
  <w:style w:type="paragraph" w:styleId="Footer">
    <w:name w:val="footer"/>
    <w:basedOn w:val="Normal"/>
    <w:link w:val="FooterChar"/>
    <w:uiPriority w:val="99"/>
    <w:rsid w:val="00136AA8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47B5A"/>
    <w:rPr>
      <w:rFonts w:ascii="Times" w:hAnsi="Times"/>
      <w:sz w:val="24"/>
      <w:szCs w:val="20"/>
      <w:lang w:val="en-US" w:eastAsia="en-US"/>
    </w:rPr>
  </w:style>
  <w:style w:type="paragraph" w:customStyle="1" w:styleId="bullet">
    <w:name w:val="bullet"/>
    <w:basedOn w:val="Normal"/>
    <w:uiPriority w:val="99"/>
    <w:rsid w:val="00136AA8"/>
    <w:rPr>
      <w:rFonts w:ascii="Arial" w:hAnsi="Arial"/>
      <w:sz w:val="20"/>
    </w:rPr>
  </w:style>
  <w:style w:type="paragraph" w:styleId="Header">
    <w:name w:val="header"/>
    <w:basedOn w:val="Normal"/>
    <w:link w:val="HeaderChar"/>
    <w:uiPriority w:val="99"/>
    <w:rsid w:val="00136AA8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locked/>
    <w:rsid w:val="00EB4E69"/>
    <w:rPr>
      <w:rFonts w:ascii="Times" w:hAnsi="Times"/>
      <w:b/>
      <w:i/>
      <w:lang w:val="en-US" w:eastAsia="en-US"/>
    </w:rPr>
  </w:style>
  <w:style w:type="paragraph" w:customStyle="1" w:styleId="heading10">
    <w:name w:val="heading1"/>
    <w:basedOn w:val="Normal"/>
    <w:uiPriority w:val="99"/>
    <w:rsid w:val="00136AA8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99"/>
    <w:rsid w:val="00136AA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99"/>
    <w:rsid w:val="00136AA8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uiPriority w:val="99"/>
    <w:rsid w:val="00136AA8"/>
    <w:pPr>
      <w:spacing w:before="120" w:after="120"/>
      <w:ind w:left="634"/>
    </w:pPr>
  </w:style>
  <w:style w:type="paragraph" w:customStyle="1" w:styleId="level5">
    <w:name w:val="level 5"/>
    <w:basedOn w:val="Normal"/>
    <w:uiPriority w:val="99"/>
    <w:rsid w:val="00136AA8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uiPriority w:val="99"/>
    <w:qFormat/>
    <w:rsid w:val="00136AA8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uiPriority w:val="10"/>
    <w:rsid w:val="00947B5A"/>
    <w:rPr>
      <w:rFonts w:asciiTheme="majorHAnsi" w:eastAsiaTheme="majorEastAsia" w:hAnsiTheme="majorHAnsi" w:cstheme="majorBidi"/>
      <w:b/>
      <w:bCs/>
      <w:kern w:val="28"/>
      <w:sz w:val="32"/>
      <w:szCs w:val="32"/>
      <w:lang w:val="en-US" w:eastAsia="en-US"/>
    </w:rPr>
  </w:style>
  <w:style w:type="paragraph" w:customStyle="1" w:styleId="TOCEntry">
    <w:name w:val="TOCEntry"/>
    <w:basedOn w:val="Normal"/>
    <w:uiPriority w:val="99"/>
    <w:rsid w:val="00136AA8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99"/>
    <w:rsid w:val="00136AA8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uiPriority w:val="99"/>
    <w:semiHidden/>
    <w:rsid w:val="00136AA8"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uiPriority w:val="99"/>
    <w:semiHidden/>
    <w:rsid w:val="00136AA8"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uiPriority w:val="99"/>
    <w:semiHidden/>
    <w:rsid w:val="00136AA8"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uiPriority w:val="99"/>
    <w:semiHidden/>
    <w:rsid w:val="00136AA8"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uiPriority w:val="99"/>
    <w:semiHidden/>
    <w:rsid w:val="00136AA8"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uiPriority w:val="99"/>
    <w:semiHidden/>
    <w:rsid w:val="00136AA8"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uiPriority w:val="99"/>
    <w:rsid w:val="00136AA8"/>
    <w:rPr>
      <w:rFonts w:ascii="Arial" w:hAnsi="Arial"/>
      <w:i/>
      <w:sz w:val="22"/>
    </w:rPr>
  </w:style>
  <w:style w:type="character" w:styleId="PageNumber">
    <w:name w:val="page number"/>
    <w:basedOn w:val="DefaultParagraphFont"/>
    <w:uiPriority w:val="99"/>
    <w:rsid w:val="00136AA8"/>
    <w:rPr>
      <w:rFonts w:cs="Times New Roman"/>
    </w:rPr>
  </w:style>
  <w:style w:type="paragraph" w:customStyle="1" w:styleId="level3text">
    <w:name w:val="level 3 text"/>
    <w:basedOn w:val="Normal"/>
    <w:uiPriority w:val="99"/>
    <w:rsid w:val="00136AA8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uiPriority w:val="99"/>
    <w:rsid w:val="00136AA8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uiPriority w:val="99"/>
    <w:rsid w:val="00136AA8"/>
    <w:rPr>
      <w:sz w:val="28"/>
    </w:rPr>
  </w:style>
  <w:style w:type="paragraph" w:customStyle="1" w:styleId="ChangeHistoryTitle">
    <w:name w:val="ChangeHistory Title"/>
    <w:basedOn w:val="Normal"/>
    <w:uiPriority w:val="99"/>
    <w:rsid w:val="00136AA8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uiPriority w:val="99"/>
    <w:rsid w:val="00136AA8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uiPriority w:val="99"/>
    <w:rsid w:val="00136AA8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basedOn w:val="DefaultParagraphFont"/>
    <w:uiPriority w:val="99"/>
    <w:rsid w:val="00136AA8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36AA8"/>
    <w:rPr>
      <w:rFonts w:cs="Times New Roman"/>
      <w:color w:val="800080"/>
      <w:u w:val="single"/>
    </w:rPr>
  </w:style>
  <w:style w:type="character" w:customStyle="1" w:styleId="hps">
    <w:name w:val="hps"/>
    <w:basedOn w:val="DefaultParagraphFont"/>
    <w:uiPriority w:val="99"/>
    <w:rsid w:val="00D70341"/>
    <w:rPr>
      <w:rFonts w:cs="Times New Roman"/>
    </w:rPr>
  </w:style>
  <w:style w:type="character" w:customStyle="1" w:styleId="mw-headline">
    <w:name w:val="mw-headline"/>
    <w:basedOn w:val="DefaultParagraphFont"/>
    <w:uiPriority w:val="99"/>
    <w:rsid w:val="001A0349"/>
    <w:rPr>
      <w:rFonts w:cs="Times New Roman"/>
    </w:rPr>
  </w:style>
  <w:style w:type="character" w:customStyle="1" w:styleId="mw-editsection1">
    <w:name w:val="mw-editsection1"/>
    <w:basedOn w:val="DefaultParagraphFont"/>
    <w:uiPriority w:val="99"/>
    <w:rsid w:val="001A0349"/>
    <w:rPr>
      <w:rFonts w:cs="Times New Roman"/>
    </w:rPr>
  </w:style>
  <w:style w:type="character" w:customStyle="1" w:styleId="mw-editsection-bracket">
    <w:name w:val="mw-editsection-bracket"/>
    <w:basedOn w:val="DefaultParagraphFont"/>
    <w:uiPriority w:val="99"/>
    <w:rsid w:val="001A0349"/>
    <w:rPr>
      <w:rFonts w:cs="Times New Roman"/>
    </w:rPr>
  </w:style>
  <w:style w:type="character" w:customStyle="1" w:styleId="mw-editsection-divider1">
    <w:name w:val="mw-editsection-divider1"/>
    <w:uiPriority w:val="99"/>
    <w:rsid w:val="001A0349"/>
    <w:rPr>
      <w:color w:val="555555"/>
    </w:rPr>
  </w:style>
  <w:style w:type="paragraph" w:styleId="TOCHeading">
    <w:name w:val="TOC Heading"/>
    <w:basedOn w:val="Heading1"/>
    <w:next w:val="Normal"/>
    <w:uiPriority w:val="99"/>
    <w:qFormat/>
    <w:rsid w:val="00802A20"/>
    <w:pPr>
      <w:numPr>
        <w:numId w:val="0"/>
      </w:numPr>
      <w:spacing w:before="240" w:after="0" w:line="259" w:lineRule="auto"/>
      <w:outlineLvl w:val="9"/>
    </w:pPr>
    <w:rPr>
      <w:rFonts w:ascii="Calibri Light" w:hAnsi="Calibri Light"/>
      <w:b w:val="0"/>
      <w:color w:val="2E74B5"/>
      <w:kern w:val="0"/>
      <w:sz w:val="32"/>
      <w:szCs w:val="32"/>
      <w:lang w:val="ru-RU" w:eastAsia="ru-RU"/>
    </w:rPr>
  </w:style>
  <w:style w:type="paragraph" w:styleId="NormalWeb">
    <w:name w:val="Normal (Web)"/>
    <w:basedOn w:val="Normal"/>
    <w:uiPriority w:val="99"/>
    <w:semiHidden/>
    <w:rsid w:val="001471DC"/>
    <w:pPr>
      <w:spacing w:after="120" w:line="240" w:lineRule="auto"/>
    </w:pPr>
    <w:rPr>
      <w:rFonts w:ascii="Times New Roman" w:hAnsi="Times New Roman"/>
      <w:szCs w:val="24"/>
      <w:lang w:val="ru-RU" w:eastAsia="ru-RU"/>
    </w:rPr>
  </w:style>
  <w:style w:type="character" w:customStyle="1" w:styleId="1">
    <w:name w:val="Неразрешенное упоминание1"/>
    <w:basedOn w:val="DefaultParagraphFont"/>
    <w:uiPriority w:val="99"/>
    <w:semiHidden/>
    <w:rsid w:val="00C131EF"/>
    <w:rPr>
      <w:rFonts w:cs="Times New Roman"/>
      <w:color w:val="605E5C"/>
      <w:shd w:val="clear" w:color="auto" w:fill="E1DFDD"/>
    </w:rPr>
  </w:style>
  <w:style w:type="paragraph" w:styleId="ListParagraph">
    <w:name w:val="List Paragraph"/>
    <w:basedOn w:val="Normal"/>
    <w:uiPriority w:val="99"/>
    <w:qFormat/>
    <w:rsid w:val="008A2479"/>
    <w:pPr>
      <w:ind w:left="720"/>
      <w:contextualSpacing/>
    </w:pPr>
  </w:style>
  <w:style w:type="paragraph" w:customStyle="1" w:styleId="a">
    <w:name w:val="Стиль"/>
    <w:basedOn w:val="Normal"/>
    <w:next w:val="Title"/>
    <w:uiPriority w:val="99"/>
    <w:rsid w:val="006B688F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BalloonText">
    <w:name w:val="Balloon Text"/>
    <w:basedOn w:val="Normal"/>
    <w:link w:val="BalloonTextChar"/>
    <w:uiPriority w:val="99"/>
    <w:semiHidden/>
    <w:rsid w:val="002636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6368E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99"/>
    <w:rsid w:val="00D96CDD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2464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464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4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46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46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46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464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464013">
                                      <w:marLeft w:val="78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4640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464025">
                                              <w:marLeft w:val="0"/>
                                              <w:marRight w:val="0"/>
                                              <w:marTop w:val="0"/>
                                              <w:marBottom w:val="156"/>
                                              <w:divBdr>
                                                <w:top w:val="single" w:sz="8" w:space="0" w:color="F5F5F5"/>
                                                <w:left w:val="single" w:sz="8" w:space="0" w:color="F5F5F5"/>
                                                <w:bottom w:val="single" w:sz="8" w:space="0" w:color="F5F5F5"/>
                                                <w:right w:val="single" w:sz="8" w:space="0" w:color="F5F5F5"/>
                                              </w:divBdr>
                                              <w:divsChild>
                                                <w:div w:id="2092464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464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4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re.telegram.org/bots/api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reo7sp/tgbot-cp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1452</TotalTime>
  <Pages>32</Pages>
  <Words>2723</Words>
  <Characters>15526</Characters>
  <Application>Microsoft Office Outlook</Application>
  <DocSecurity>0</DocSecurity>
  <Lines>0</Lines>
  <Paragraphs>0</Paragraphs>
  <ScaleCrop>false</ScaleCrop>
  <Company>Process Impact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K18C2</cp:lastModifiedBy>
  <cp:revision>24</cp:revision>
  <cp:lastPrinted>2021-08-31T18:53:00Z</cp:lastPrinted>
  <dcterms:created xsi:type="dcterms:W3CDTF">2021-09-06T19:15:00Z</dcterms:created>
  <dcterms:modified xsi:type="dcterms:W3CDTF">2021-09-22T08:17:00Z</dcterms:modified>
</cp:coreProperties>
</file>