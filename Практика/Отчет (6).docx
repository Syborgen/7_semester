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B6AF7" w14:textId="77777777" w:rsidR="001C2D80" w:rsidRPr="006F12BA" w:rsidRDefault="001C2D80" w:rsidP="001C2D80">
      <w:pPr>
        <w:jc w:val="center"/>
        <w:rPr>
          <w:rFonts w:eastAsia="Calibri" w:cs="Times New Roman"/>
          <w:color w:val="000000"/>
          <w:szCs w:val="28"/>
          <w:lang w:val="ru-RU"/>
        </w:rPr>
      </w:pPr>
      <w:r w:rsidRPr="006F12BA">
        <w:rPr>
          <w:rFonts w:eastAsia="Calibri" w:cs="Times New Roman"/>
          <w:color w:val="000000"/>
          <w:szCs w:val="28"/>
          <w:lang w:val="ru-RU"/>
        </w:rPr>
        <w:t>МИНИСТЕРСТВО ОБРАЗОВАНИЯ И НАУКИ ДНР</w:t>
      </w:r>
    </w:p>
    <w:p w14:paraId="48A347F8" w14:textId="77777777" w:rsidR="001C2D80" w:rsidRPr="006F12BA" w:rsidRDefault="001C2D80" w:rsidP="001C2D80">
      <w:pPr>
        <w:jc w:val="center"/>
        <w:rPr>
          <w:rFonts w:eastAsia="Calibri" w:cs="Times New Roman"/>
          <w:color w:val="000000"/>
          <w:szCs w:val="28"/>
          <w:lang w:val="ru-RU"/>
        </w:rPr>
      </w:pPr>
      <w:r w:rsidRPr="006F12BA">
        <w:rPr>
          <w:rFonts w:eastAsia="Calibri" w:cs="Times New Roman"/>
          <w:color w:val="000000"/>
          <w:szCs w:val="28"/>
          <w:lang w:val="ru-RU"/>
        </w:rPr>
        <w:t>ДОНЕЦКИЙ НАЦИОНАЛЬНЫЙ ТЕХНИЧЕСКИЙ УНИВЕРСИТЕТ</w:t>
      </w:r>
    </w:p>
    <w:p w14:paraId="3B0CBE73" w14:textId="77777777" w:rsidR="001C2D80" w:rsidRPr="006F12BA" w:rsidRDefault="001C2D80" w:rsidP="001C2D80">
      <w:pPr>
        <w:jc w:val="center"/>
        <w:rPr>
          <w:rFonts w:eastAsia="Calibri" w:cs="Times New Roman"/>
          <w:color w:val="000000"/>
          <w:szCs w:val="28"/>
          <w:lang w:val="ru-RU"/>
        </w:rPr>
      </w:pPr>
    </w:p>
    <w:p w14:paraId="72F314F2" w14:textId="77777777" w:rsidR="001C2D80" w:rsidRPr="006F12BA" w:rsidRDefault="001C2D80" w:rsidP="001C2D80">
      <w:pPr>
        <w:jc w:val="right"/>
        <w:rPr>
          <w:lang w:val="ru-RU"/>
        </w:rPr>
      </w:pPr>
      <w:r w:rsidRPr="006F12BA">
        <w:rPr>
          <w:lang w:val="ru-RU"/>
        </w:rPr>
        <w:t>Институт КНТ</w:t>
      </w:r>
    </w:p>
    <w:p w14:paraId="72777994" w14:textId="77777777" w:rsidR="001C2D80" w:rsidRPr="006F12BA" w:rsidRDefault="001C2D80" w:rsidP="001C2D80">
      <w:pPr>
        <w:jc w:val="right"/>
        <w:rPr>
          <w:lang w:val="ru-RU"/>
        </w:rPr>
      </w:pPr>
      <w:r w:rsidRPr="006F12BA">
        <w:rPr>
          <w:lang w:val="ru-RU"/>
        </w:rPr>
        <w:t>Факультет ФИСП</w:t>
      </w:r>
    </w:p>
    <w:p w14:paraId="6C8011BB" w14:textId="77777777" w:rsidR="001C2D80" w:rsidRPr="006F12BA" w:rsidRDefault="001C2D80" w:rsidP="001C2D80">
      <w:pPr>
        <w:jc w:val="right"/>
        <w:rPr>
          <w:lang w:val="ru-RU"/>
        </w:rPr>
      </w:pPr>
      <w:r w:rsidRPr="006F12BA">
        <w:rPr>
          <w:lang w:val="ru-RU"/>
        </w:rPr>
        <w:t>Кафедра ПИ им. Л.П. Фельдмана</w:t>
      </w:r>
    </w:p>
    <w:p w14:paraId="08353397" w14:textId="77777777" w:rsidR="001C2D80" w:rsidRPr="006F12BA" w:rsidRDefault="001C2D80" w:rsidP="001C2D80">
      <w:pPr>
        <w:jc w:val="center"/>
        <w:rPr>
          <w:rFonts w:eastAsia="Calibri" w:cs="Times New Roman"/>
          <w:color w:val="000000"/>
          <w:szCs w:val="28"/>
          <w:lang w:val="ru-RU"/>
        </w:rPr>
      </w:pPr>
    </w:p>
    <w:p w14:paraId="7C08D6AF" w14:textId="77777777" w:rsidR="001C2D80" w:rsidRPr="006F12BA" w:rsidRDefault="001C2D80" w:rsidP="001C2D80">
      <w:pPr>
        <w:jc w:val="center"/>
        <w:rPr>
          <w:rFonts w:eastAsia="Calibri" w:cs="Times New Roman"/>
          <w:color w:val="000000"/>
          <w:szCs w:val="28"/>
          <w:lang w:val="ru-RU"/>
        </w:rPr>
      </w:pPr>
    </w:p>
    <w:p w14:paraId="7A20E591" w14:textId="77777777" w:rsidR="001C2D80" w:rsidRPr="006F12BA" w:rsidRDefault="001C2D80" w:rsidP="001C2D80">
      <w:pPr>
        <w:jc w:val="center"/>
        <w:rPr>
          <w:rFonts w:eastAsia="Calibri" w:cs="Times New Roman"/>
          <w:color w:val="000000"/>
          <w:szCs w:val="28"/>
          <w:lang w:val="ru-RU"/>
        </w:rPr>
      </w:pPr>
    </w:p>
    <w:p w14:paraId="5B13DE64" w14:textId="77777777" w:rsidR="001C2D80" w:rsidRPr="006F12BA" w:rsidRDefault="001C2D80" w:rsidP="001C2D80">
      <w:pPr>
        <w:jc w:val="center"/>
        <w:rPr>
          <w:rFonts w:eastAsia="Calibri" w:cs="Times New Roman"/>
          <w:color w:val="000000"/>
          <w:szCs w:val="28"/>
          <w:lang w:val="ru-RU"/>
        </w:rPr>
      </w:pPr>
      <w:r w:rsidRPr="006F12BA">
        <w:rPr>
          <w:rFonts w:eastAsia="Calibri" w:cs="Times New Roman"/>
          <w:color w:val="000000"/>
          <w:szCs w:val="28"/>
          <w:lang w:val="ru-RU"/>
        </w:rPr>
        <w:t>ПОЯСНИТЕЛЬНАЯ ЗАПИСКА</w:t>
      </w:r>
    </w:p>
    <w:p w14:paraId="24477FC4" w14:textId="77777777" w:rsidR="001C2D80" w:rsidRPr="006F12BA" w:rsidRDefault="001C2D80" w:rsidP="001C2D80">
      <w:pPr>
        <w:jc w:val="center"/>
        <w:rPr>
          <w:rFonts w:eastAsia="Calibri" w:cs="Times New Roman"/>
          <w:color w:val="000000"/>
          <w:szCs w:val="28"/>
          <w:lang w:val="ru-RU"/>
        </w:rPr>
      </w:pPr>
      <w:r w:rsidRPr="006F12BA">
        <w:rPr>
          <w:rFonts w:eastAsia="Calibri" w:cs="Times New Roman"/>
          <w:color w:val="000000"/>
          <w:szCs w:val="28"/>
          <w:lang w:val="ru-RU"/>
        </w:rPr>
        <w:t>к проекту по курсу</w:t>
      </w:r>
    </w:p>
    <w:p w14:paraId="65FD4915" w14:textId="77777777" w:rsidR="001C2D80" w:rsidRPr="006F12BA" w:rsidRDefault="001C2D80" w:rsidP="001C2D80">
      <w:pPr>
        <w:jc w:val="center"/>
        <w:rPr>
          <w:rFonts w:eastAsia="Calibri" w:cs="Times New Roman"/>
          <w:color w:val="000000"/>
          <w:szCs w:val="28"/>
          <w:lang w:val="ru-RU"/>
        </w:rPr>
      </w:pPr>
      <w:r w:rsidRPr="006F12BA">
        <w:rPr>
          <w:rFonts w:eastAsia="Calibri" w:cs="Times New Roman"/>
          <w:color w:val="000000"/>
          <w:szCs w:val="28"/>
          <w:lang w:val="ru-RU"/>
        </w:rPr>
        <w:t>«</w:t>
      </w:r>
      <w:r w:rsidRPr="006F12BA">
        <w:rPr>
          <w:rFonts w:eastAsia="Calibri" w:cs="Times New Roman"/>
          <w:color w:val="000000"/>
          <w:szCs w:val="26"/>
          <w:lang w:val="ru-RU"/>
        </w:rPr>
        <w:t>Практика</w:t>
      </w:r>
      <w:r w:rsidRPr="006F12BA">
        <w:rPr>
          <w:rFonts w:eastAsia="Calibri" w:cs="Times New Roman"/>
          <w:color w:val="000000"/>
          <w:szCs w:val="28"/>
          <w:lang w:val="ru-RU"/>
        </w:rPr>
        <w:t>»</w:t>
      </w:r>
    </w:p>
    <w:p w14:paraId="40E9A463" w14:textId="77777777" w:rsidR="001C2D80" w:rsidRPr="006F12BA" w:rsidRDefault="001C2D80" w:rsidP="001C2D80">
      <w:pPr>
        <w:jc w:val="center"/>
        <w:rPr>
          <w:rFonts w:eastAsia="Calibri" w:cs="Times New Roman"/>
          <w:color w:val="000000"/>
          <w:szCs w:val="28"/>
          <w:lang w:val="ru-RU"/>
        </w:rPr>
      </w:pPr>
    </w:p>
    <w:p w14:paraId="5E544A2C" w14:textId="77777777" w:rsidR="001C2D80" w:rsidRPr="006F12BA" w:rsidRDefault="001C2D80" w:rsidP="001C2D80">
      <w:pPr>
        <w:jc w:val="center"/>
        <w:rPr>
          <w:rFonts w:eastAsia="Calibri" w:cs="Times New Roman"/>
          <w:color w:val="000000"/>
          <w:szCs w:val="28"/>
          <w:lang w:val="ru-RU"/>
        </w:rPr>
      </w:pPr>
    </w:p>
    <w:p w14:paraId="62AE5C83" w14:textId="77777777" w:rsidR="001C2D80" w:rsidRPr="006F12BA" w:rsidRDefault="001C2D80" w:rsidP="001C2D80">
      <w:pPr>
        <w:ind w:firstLine="0"/>
        <w:rPr>
          <w:rFonts w:eastAsia="Calibri" w:cs="Times New Roman"/>
          <w:color w:val="000000"/>
          <w:szCs w:val="28"/>
          <w:lang w:val="ru-RU"/>
        </w:rPr>
      </w:pPr>
    </w:p>
    <w:p w14:paraId="56200852" w14:textId="77777777" w:rsidR="001C2D80" w:rsidRPr="006F12BA" w:rsidRDefault="001C2D80" w:rsidP="001C2D80">
      <w:pPr>
        <w:jc w:val="center"/>
        <w:rPr>
          <w:rFonts w:eastAsia="Calibri" w:cs="Times New Roman"/>
          <w:color w:val="000000"/>
          <w:szCs w:val="28"/>
          <w:lang w:val="ru-RU"/>
        </w:rPr>
      </w:pPr>
    </w:p>
    <w:p w14:paraId="25EC1FDC" w14:textId="77777777" w:rsidR="001C2D80" w:rsidRPr="006F12BA" w:rsidRDefault="001C2D80" w:rsidP="001C2D80">
      <w:pPr>
        <w:jc w:val="center"/>
        <w:rPr>
          <w:rFonts w:eastAsia="Calibri" w:cs="Times New Roman"/>
          <w:color w:val="000000"/>
          <w:szCs w:val="28"/>
          <w:lang w:val="ru-RU"/>
        </w:rPr>
      </w:pPr>
    </w:p>
    <w:p w14:paraId="6E8F0E3D" w14:textId="77777777" w:rsidR="001C2D80" w:rsidRPr="006F12BA" w:rsidRDefault="001C2D80" w:rsidP="001C2D80">
      <w:pPr>
        <w:jc w:val="center"/>
        <w:rPr>
          <w:rFonts w:eastAsia="Calibri" w:cs="Times New Roman"/>
          <w:color w:val="000000"/>
          <w:szCs w:val="28"/>
          <w:lang w:val="ru-RU"/>
        </w:rPr>
      </w:pPr>
    </w:p>
    <w:p w14:paraId="012239C4" w14:textId="77777777" w:rsidR="001C2D80" w:rsidRPr="006F12BA" w:rsidRDefault="001C2D80" w:rsidP="001C2D80">
      <w:pPr>
        <w:jc w:val="left"/>
        <w:rPr>
          <w:rFonts w:eastAsia="Calibri" w:cs="Times New Roman"/>
          <w:color w:val="000000"/>
          <w:szCs w:val="28"/>
          <w:lang w:val="ru-RU"/>
        </w:rPr>
      </w:pPr>
      <w:r w:rsidRPr="006F12BA">
        <w:rPr>
          <w:rFonts w:eastAsia="Calibri" w:cs="Times New Roman"/>
          <w:noProof/>
          <w:color w:val="000000"/>
          <w:szCs w:val="28"/>
          <w:lang w:val="ru-RU" w:eastAsia="ru-RU"/>
        </w:rPr>
        <mc:AlternateContent>
          <mc:Choice Requires="wps">
            <w:drawing>
              <wp:anchor distT="45720" distB="45720" distL="114300" distR="114300" simplePos="0" relativeHeight="251659264" behindDoc="0" locked="0" layoutInCell="1" allowOverlap="1" wp14:anchorId="784575C0" wp14:editId="1BC35232">
                <wp:simplePos x="0" y="0"/>
                <wp:positionH relativeFrom="column">
                  <wp:posOffset>3476625</wp:posOffset>
                </wp:positionH>
                <wp:positionV relativeFrom="paragraph">
                  <wp:posOffset>99060</wp:posOffset>
                </wp:positionV>
                <wp:extent cx="2562225" cy="260032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600325"/>
                        </a:xfrm>
                        <a:prstGeom prst="rect">
                          <a:avLst/>
                        </a:prstGeom>
                        <a:noFill/>
                        <a:ln w="9525">
                          <a:noFill/>
                          <a:miter lim="800000"/>
                          <a:headEnd/>
                          <a:tailEnd/>
                        </a:ln>
                      </wps:spPr>
                      <wps:txbx>
                        <w:txbxContent>
                          <w:p w14:paraId="6C9493BD" w14:textId="77777777" w:rsidR="001C2D80" w:rsidRDefault="001C2D80" w:rsidP="001C2D80">
                            <w:pPr>
                              <w:spacing w:line="480" w:lineRule="auto"/>
                              <w:ind w:firstLine="0"/>
                              <w:jc w:val="left"/>
                              <w:rPr>
                                <w:szCs w:val="28"/>
                                <w:lang w:val="ru-RU"/>
                              </w:rPr>
                            </w:pPr>
                            <w:r w:rsidRPr="00E821C0">
                              <w:rPr>
                                <w:szCs w:val="28"/>
                                <w:lang w:val="ru-RU"/>
                              </w:rPr>
                              <w:t>Выполнил</w:t>
                            </w:r>
                            <w:r>
                              <w:rPr>
                                <w:szCs w:val="28"/>
                                <w:lang w:val="ru-RU"/>
                              </w:rPr>
                              <w:t>и</w:t>
                            </w:r>
                            <w:r w:rsidRPr="00E821C0">
                              <w:rPr>
                                <w:szCs w:val="28"/>
                                <w:lang w:val="ru-RU"/>
                              </w:rPr>
                              <w:t>:</w:t>
                            </w:r>
                          </w:p>
                          <w:p w14:paraId="1AF49DD8" w14:textId="29377BDC" w:rsidR="001C2D80" w:rsidRDefault="001C2D80" w:rsidP="001C2D80">
                            <w:pPr>
                              <w:spacing w:line="480" w:lineRule="auto"/>
                              <w:jc w:val="left"/>
                              <w:rPr>
                                <w:szCs w:val="28"/>
                                <w:lang w:val="ru-RU"/>
                              </w:rPr>
                            </w:pPr>
                            <w:r>
                              <w:rPr>
                                <w:szCs w:val="28"/>
                                <w:lang w:val="ru-RU"/>
                              </w:rPr>
                              <w:t>ст. гр. ПИ-18</w:t>
                            </w:r>
                            <w:r w:rsidR="004A318E">
                              <w:rPr>
                                <w:szCs w:val="28"/>
                                <w:lang w:val="ru-RU"/>
                              </w:rPr>
                              <w:t>А</w:t>
                            </w:r>
                          </w:p>
                          <w:p w14:paraId="35581567" w14:textId="77777777" w:rsidR="001C2D80" w:rsidRPr="00E821C0" w:rsidRDefault="001C2D80" w:rsidP="001C2D80">
                            <w:pPr>
                              <w:spacing w:line="480" w:lineRule="auto"/>
                              <w:jc w:val="left"/>
                              <w:rPr>
                                <w:szCs w:val="28"/>
                                <w:lang w:val="ru-RU"/>
                              </w:rPr>
                            </w:pPr>
                            <w:r>
                              <w:rPr>
                                <w:szCs w:val="28"/>
                                <w:lang w:val="ru-RU"/>
                              </w:rPr>
                              <w:t>Данильчук К.М.</w:t>
                            </w:r>
                          </w:p>
                          <w:p w14:paraId="0F39D129" w14:textId="5D593FD9" w:rsidR="001C2D80" w:rsidRPr="00E821C0" w:rsidRDefault="001C2D80" w:rsidP="001C2D80">
                            <w:pPr>
                              <w:spacing w:line="480" w:lineRule="auto"/>
                              <w:jc w:val="left"/>
                              <w:rPr>
                                <w:szCs w:val="28"/>
                                <w:lang w:val="ru-RU"/>
                              </w:rPr>
                            </w:pPr>
                            <w:r w:rsidRPr="00E821C0">
                              <w:rPr>
                                <w:szCs w:val="28"/>
                                <w:lang w:val="ru-RU"/>
                              </w:rPr>
                              <w:t>ст. гр. ПИ–18</w:t>
                            </w:r>
                            <w:r w:rsidR="004A318E">
                              <w:rPr>
                                <w:szCs w:val="28"/>
                                <w:lang w:val="ru-RU"/>
                              </w:rPr>
                              <w:t>Б</w:t>
                            </w:r>
                          </w:p>
                          <w:p w14:paraId="3819C2F9" w14:textId="77777777" w:rsidR="001C2D80" w:rsidRDefault="001C2D80" w:rsidP="001C2D80">
                            <w:pPr>
                              <w:spacing w:line="480" w:lineRule="auto"/>
                              <w:jc w:val="left"/>
                              <w:rPr>
                                <w:szCs w:val="28"/>
                                <w:lang w:val="ru-RU"/>
                              </w:rPr>
                            </w:pPr>
                            <w:r w:rsidRPr="00E821C0">
                              <w:rPr>
                                <w:szCs w:val="28"/>
                                <w:lang w:val="ru-RU"/>
                              </w:rPr>
                              <w:t>Моргунов А.Г.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575C0" id="_x0000_t202" coordsize="21600,21600" o:spt="202" path="m,l,21600r21600,l21600,xe">
                <v:stroke joinstyle="miter"/>
                <v:path gradientshapeok="t" o:connecttype="rect"/>
              </v:shapetype>
              <v:shape id="Надпись 2" o:spid="_x0000_s1026" type="#_x0000_t202" style="position:absolute;left:0;text-align:left;margin-left:273.75pt;margin-top:7.8pt;width:201.75pt;height:20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" filled="f" stroked="f">
                <v:textbox>
                  <w:txbxContent>
                    <w:p w14:paraId="6C9493BD" w14:textId="77777777" w:rsidR="001C2D80" w:rsidRDefault="001C2D80" w:rsidP="001C2D80">
                      <w:pPr>
                        <w:spacing w:line="480" w:lineRule="auto"/>
                        <w:ind w:firstLine="0"/>
                        <w:jc w:val="left"/>
                        <w:rPr>
                          <w:szCs w:val="28"/>
                          <w:lang w:val="ru-RU"/>
                        </w:rPr>
                      </w:pPr>
                      <w:r w:rsidRPr="00E821C0">
                        <w:rPr>
                          <w:szCs w:val="28"/>
                          <w:lang w:val="ru-RU"/>
                        </w:rPr>
                        <w:t>Выполнил</w:t>
                      </w:r>
                      <w:r>
                        <w:rPr>
                          <w:szCs w:val="28"/>
                          <w:lang w:val="ru-RU"/>
                        </w:rPr>
                        <w:t>и</w:t>
                      </w:r>
                      <w:r w:rsidRPr="00E821C0">
                        <w:rPr>
                          <w:szCs w:val="28"/>
                          <w:lang w:val="ru-RU"/>
                        </w:rPr>
                        <w:t>:</w:t>
                      </w:r>
                    </w:p>
                    <w:p w14:paraId="1AF49DD8" w14:textId="29377BDC" w:rsidR="001C2D80" w:rsidRDefault="001C2D80" w:rsidP="001C2D80">
                      <w:pPr>
                        <w:spacing w:line="480" w:lineRule="auto"/>
                        <w:jc w:val="left"/>
                        <w:rPr>
                          <w:szCs w:val="28"/>
                          <w:lang w:val="ru-RU"/>
                        </w:rPr>
                      </w:pPr>
                      <w:r>
                        <w:rPr>
                          <w:szCs w:val="28"/>
                          <w:lang w:val="ru-RU"/>
                        </w:rPr>
                        <w:t>ст. гр. ПИ-18</w:t>
                      </w:r>
                      <w:r w:rsidR="004A318E">
                        <w:rPr>
                          <w:szCs w:val="28"/>
                          <w:lang w:val="ru-RU"/>
                        </w:rPr>
                        <w:t>А</w:t>
                      </w:r>
                    </w:p>
                    <w:p w14:paraId="35581567" w14:textId="77777777" w:rsidR="001C2D80" w:rsidRPr="00E821C0" w:rsidRDefault="001C2D80" w:rsidP="001C2D80">
                      <w:pPr>
                        <w:spacing w:line="480" w:lineRule="auto"/>
                        <w:jc w:val="left"/>
                        <w:rPr>
                          <w:szCs w:val="28"/>
                          <w:lang w:val="ru-RU"/>
                        </w:rPr>
                      </w:pPr>
                      <w:r>
                        <w:rPr>
                          <w:szCs w:val="28"/>
                          <w:lang w:val="ru-RU"/>
                        </w:rPr>
                        <w:t>Данильчук К.М.</w:t>
                      </w:r>
                    </w:p>
                    <w:p w14:paraId="0F39D129" w14:textId="5D593FD9" w:rsidR="001C2D80" w:rsidRPr="00E821C0" w:rsidRDefault="001C2D80" w:rsidP="001C2D80">
                      <w:pPr>
                        <w:spacing w:line="480" w:lineRule="auto"/>
                        <w:jc w:val="left"/>
                        <w:rPr>
                          <w:szCs w:val="28"/>
                          <w:lang w:val="ru-RU"/>
                        </w:rPr>
                      </w:pPr>
                      <w:r w:rsidRPr="00E821C0">
                        <w:rPr>
                          <w:szCs w:val="28"/>
                          <w:lang w:val="ru-RU"/>
                        </w:rPr>
                        <w:t>ст. гр. ПИ–18</w:t>
                      </w:r>
                      <w:r w:rsidR="004A318E">
                        <w:rPr>
                          <w:szCs w:val="28"/>
                          <w:lang w:val="ru-RU"/>
                        </w:rPr>
                        <w:t>Б</w:t>
                      </w:r>
                    </w:p>
                    <w:p w14:paraId="3819C2F9" w14:textId="77777777" w:rsidR="001C2D80" w:rsidRDefault="001C2D80" w:rsidP="001C2D80">
                      <w:pPr>
                        <w:spacing w:line="480" w:lineRule="auto"/>
                        <w:jc w:val="left"/>
                        <w:rPr>
                          <w:szCs w:val="28"/>
                          <w:lang w:val="ru-RU"/>
                        </w:rPr>
                      </w:pPr>
                      <w:r w:rsidRPr="00E821C0">
                        <w:rPr>
                          <w:szCs w:val="28"/>
                          <w:lang w:val="ru-RU"/>
                        </w:rPr>
                        <w:t>Моргунов А.Г.</w:t>
                      </w:r>
                    </w:p>
                  </w:txbxContent>
                </v:textbox>
                <w10:wrap type="square"/>
              </v:shape>
            </w:pict>
          </mc:Fallback>
        </mc:AlternateContent>
      </w:r>
    </w:p>
    <w:p w14:paraId="190ED492" w14:textId="77777777" w:rsidR="001C2D80" w:rsidRPr="006F12BA" w:rsidRDefault="001C2D80" w:rsidP="001C2D80">
      <w:pPr>
        <w:ind w:firstLine="0"/>
        <w:jc w:val="left"/>
        <w:rPr>
          <w:rFonts w:eastAsia="Calibri" w:cs="Times New Roman"/>
          <w:color w:val="000000"/>
          <w:szCs w:val="28"/>
          <w:lang w:val="ru-RU"/>
        </w:rPr>
      </w:pPr>
      <w:r w:rsidRPr="006F12BA">
        <w:rPr>
          <w:rFonts w:eastAsia="Calibri" w:cs="Times New Roman"/>
          <w:color w:val="000000"/>
          <w:szCs w:val="28"/>
          <w:lang w:val="ru-RU"/>
        </w:rPr>
        <w:t>Руководитель:</w:t>
      </w:r>
    </w:p>
    <w:p w14:paraId="68FD99A3" w14:textId="77777777" w:rsidR="001C2D80" w:rsidRPr="006F12BA" w:rsidRDefault="001C2D80" w:rsidP="001C2D80">
      <w:pPr>
        <w:ind w:firstLine="0"/>
        <w:jc w:val="left"/>
        <w:rPr>
          <w:rFonts w:eastAsia="Calibri" w:cs="Times New Roman"/>
          <w:color w:val="000000"/>
          <w:szCs w:val="28"/>
          <w:lang w:val="ru-RU"/>
        </w:rPr>
      </w:pPr>
      <w:r w:rsidRPr="006F12BA">
        <w:rPr>
          <w:rFonts w:eastAsia="Calibri" w:cs="Times New Roman"/>
          <w:color w:val="000000"/>
          <w:szCs w:val="28"/>
          <w:lang w:val="ru-RU"/>
        </w:rPr>
        <w:t>________________________ ________________________</w:t>
      </w:r>
    </w:p>
    <w:p w14:paraId="63FBFB2F" w14:textId="77777777" w:rsidR="001C2D80" w:rsidRPr="006F12BA" w:rsidRDefault="001C2D80" w:rsidP="001C2D80">
      <w:pPr>
        <w:jc w:val="center"/>
        <w:rPr>
          <w:rFonts w:eastAsia="Calibri" w:cs="Times New Roman"/>
          <w:color w:val="000000"/>
          <w:szCs w:val="28"/>
          <w:lang w:val="ru-RU"/>
        </w:rPr>
      </w:pPr>
    </w:p>
    <w:p w14:paraId="54E0310F" w14:textId="77777777" w:rsidR="001C2D80" w:rsidRPr="006F12BA" w:rsidRDefault="001C2D80" w:rsidP="001C2D80">
      <w:pPr>
        <w:jc w:val="center"/>
        <w:rPr>
          <w:rFonts w:eastAsia="Calibri" w:cs="Times New Roman"/>
          <w:color w:val="000000"/>
          <w:szCs w:val="26"/>
          <w:lang w:val="ru-RU"/>
        </w:rPr>
      </w:pPr>
    </w:p>
    <w:p w14:paraId="37C6F75F" w14:textId="77777777" w:rsidR="001C2D80" w:rsidRPr="006F12BA" w:rsidRDefault="001C2D80" w:rsidP="001C2D80">
      <w:pPr>
        <w:jc w:val="center"/>
        <w:rPr>
          <w:rFonts w:eastAsia="Calibri" w:cs="Times New Roman"/>
          <w:color w:val="000000"/>
          <w:szCs w:val="26"/>
          <w:lang w:val="ru-RU"/>
        </w:rPr>
      </w:pPr>
    </w:p>
    <w:p w14:paraId="670CD911" w14:textId="77777777" w:rsidR="001C2D80" w:rsidRPr="006F12BA" w:rsidRDefault="001C2D80" w:rsidP="001C2D80">
      <w:pPr>
        <w:rPr>
          <w:rFonts w:eastAsia="Calibri" w:cs="Times New Roman"/>
          <w:color w:val="000000"/>
          <w:szCs w:val="26"/>
          <w:lang w:val="ru-RU"/>
        </w:rPr>
      </w:pPr>
    </w:p>
    <w:p w14:paraId="72F04E0B" w14:textId="77777777" w:rsidR="001C2D80" w:rsidRPr="006F12BA" w:rsidRDefault="001C2D80" w:rsidP="001C2D80">
      <w:pPr>
        <w:ind w:firstLine="0"/>
        <w:rPr>
          <w:rFonts w:eastAsia="Calibri" w:cs="Times New Roman"/>
          <w:color w:val="000000"/>
          <w:szCs w:val="26"/>
          <w:lang w:val="ru-RU"/>
        </w:rPr>
      </w:pPr>
    </w:p>
    <w:p w14:paraId="07EEF948" w14:textId="77777777" w:rsidR="001C2D80" w:rsidRPr="006F12BA" w:rsidRDefault="001C2D80" w:rsidP="001C2D80">
      <w:pPr>
        <w:ind w:firstLine="0"/>
        <w:rPr>
          <w:rFonts w:eastAsia="Calibri" w:cs="Times New Roman"/>
          <w:color w:val="000000"/>
          <w:szCs w:val="26"/>
          <w:lang w:val="ru-RU"/>
        </w:rPr>
      </w:pPr>
    </w:p>
    <w:p w14:paraId="75DDE73D" w14:textId="77777777" w:rsidR="001C2D80" w:rsidRPr="006F12BA" w:rsidRDefault="001C2D80" w:rsidP="001C2D80">
      <w:pPr>
        <w:ind w:firstLine="0"/>
        <w:jc w:val="center"/>
        <w:rPr>
          <w:rFonts w:eastAsia="Calibri" w:cs="Times New Roman"/>
          <w:color w:val="000000"/>
          <w:szCs w:val="26"/>
          <w:lang w:val="ru-RU"/>
        </w:rPr>
      </w:pPr>
      <w:r w:rsidRPr="006F12BA">
        <w:rPr>
          <w:rFonts w:eastAsia="Calibri" w:cs="Times New Roman"/>
          <w:color w:val="000000"/>
          <w:szCs w:val="26"/>
          <w:lang w:val="ru-RU"/>
        </w:rPr>
        <w:t>ДОНЕЦК – 2021</w:t>
      </w:r>
      <w:r w:rsidRPr="006F12BA">
        <w:rPr>
          <w:lang w:val="ru-RU"/>
        </w:rPr>
        <w:br w:type="page"/>
      </w:r>
    </w:p>
    <w:p w14:paraId="5CFD162E" w14:textId="77777777" w:rsidR="001C2D80" w:rsidRPr="006F12BA" w:rsidRDefault="001C2D80" w:rsidP="001C2D80">
      <w:pPr>
        <w:jc w:val="center"/>
        <w:rPr>
          <w:lang w:val="ru-RU"/>
        </w:rPr>
      </w:pPr>
      <w:r w:rsidRPr="006F12BA">
        <w:rPr>
          <w:lang w:val="ru-RU"/>
        </w:rPr>
        <w:t>РЕФЕРАТ</w:t>
      </w:r>
    </w:p>
    <w:p w14:paraId="7448C8D6" w14:textId="7DD8A573" w:rsidR="001C2D80" w:rsidRPr="006F12BA" w:rsidRDefault="001C2D80" w:rsidP="001C2D80">
      <w:pPr>
        <w:rPr>
          <w:lang w:val="ru-RU"/>
        </w:rPr>
      </w:pPr>
      <w:r w:rsidRPr="006F12BA">
        <w:rPr>
          <w:lang w:val="ru-RU"/>
        </w:rPr>
        <w:t xml:space="preserve">Пояснительная записка содержит: </w:t>
      </w:r>
      <w:r w:rsidR="00F42054">
        <w:rPr>
          <w:lang w:val="ru-RU"/>
        </w:rPr>
        <w:t>10</w:t>
      </w:r>
      <w:r w:rsidR="00D65D2C">
        <w:rPr>
          <w:lang w:val="ru-RU"/>
        </w:rPr>
        <w:t>4</w:t>
      </w:r>
      <w:r w:rsidRPr="006F12BA">
        <w:rPr>
          <w:lang w:val="ru-RU"/>
        </w:rPr>
        <w:t xml:space="preserve"> страниц</w:t>
      </w:r>
      <w:r w:rsidR="00F42054">
        <w:rPr>
          <w:lang w:val="ru-RU"/>
        </w:rPr>
        <w:t>ы</w:t>
      </w:r>
      <w:r w:rsidRPr="006F12BA">
        <w:rPr>
          <w:lang w:val="ru-RU"/>
        </w:rPr>
        <w:t xml:space="preserve">, </w:t>
      </w:r>
      <w:r w:rsidR="00F42054">
        <w:rPr>
          <w:lang w:val="ru-RU"/>
        </w:rPr>
        <w:t>1</w:t>
      </w:r>
      <w:r w:rsidR="00D65D2C">
        <w:rPr>
          <w:lang w:val="ru-RU"/>
        </w:rPr>
        <w:t>6</w:t>
      </w:r>
      <w:r w:rsidRPr="006F12BA">
        <w:rPr>
          <w:lang w:val="ru-RU"/>
        </w:rPr>
        <w:t xml:space="preserve"> рисунков, </w:t>
      </w:r>
      <w:r w:rsidR="00F42054">
        <w:rPr>
          <w:lang w:val="ru-RU"/>
        </w:rPr>
        <w:t xml:space="preserve">4 </w:t>
      </w:r>
      <w:r w:rsidRPr="00F42054">
        <w:rPr>
          <w:lang w:val="ru-RU"/>
        </w:rPr>
        <w:t>источников</w:t>
      </w:r>
      <w:r w:rsidRPr="006F12BA">
        <w:rPr>
          <w:lang w:val="ru-RU"/>
        </w:rPr>
        <w:t xml:space="preserve">, </w:t>
      </w:r>
      <w:r w:rsidR="00F42054">
        <w:rPr>
          <w:lang w:val="ru-RU"/>
        </w:rPr>
        <w:t xml:space="preserve">7 </w:t>
      </w:r>
      <w:r w:rsidRPr="006F12BA">
        <w:rPr>
          <w:lang w:val="ru-RU"/>
        </w:rPr>
        <w:t>приложений.</w:t>
      </w:r>
    </w:p>
    <w:p w14:paraId="274DA9B0" w14:textId="6A45596E" w:rsidR="001C2D80" w:rsidRPr="006F12BA" w:rsidRDefault="001C2D80" w:rsidP="001C2D80">
      <w:pPr>
        <w:rPr>
          <w:lang w:val="ru-RU"/>
        </w:rPr>
      </w:pPr>
      <w:r w:rsidRPr="006F12BA">
        <w:rPr>
          <w:lang w:val="ru-RU"/>
        </w:rPr>
        <w:t>Цель проектирования: выполнить обоснованный проект телеграмм-бота, который удовлетворяет ряду специальных требований и реализует функции, описанные в техническом задании (приложение А</w:t>
      </w:r>
      <w:r w:rsidR="00FE4DB7">
        <w:rPr>
          <w:lang w:val="ru-RU"/>
        </w:rPr>
        <w:t>-Б</w:t>
      </w:r>
      <w:r w:rsidRPr="006F12BA">
        <w:rPr>
          <w:lang w:val="ru-RU"/>
        </w:rPr>
        <w:t>).</w:t>
      </w:r>
    </w:p>
    <w:p w14:paraId="697386CC" w14:textId="77777777" w:rsidR="001C2D80" w:rsidRPr="006F12BA" w:rsidRDefault="001C2D80" w:rsidP="001C2D80">
      <w:pPr>
        <w:rPr>
          <w:lang w:val="ru-RU"/>
        </w:rPr>
      </w:pPr>
      <w:r w:rsidRPr="006F12BA">
        <w:rPr>
          <w:lang w:val="ru-RU"/>
        </w:rPr>
        <w:t>Для реализации цели курсового проекта необходимо: выявить требования к пользовательскому интерфейсу бота и сравнить его с уже существующими аналогами, выбрать средства реализации, которые удовлетворяют требованиям будущей системы, спроектировать систему, позволяющую реализовать все функции, описанные в техническом задании, спроектировать и реализовать базу данных, которая хранит информацию о подписках (какую группу прослушивать, куда отсылать, по каким ключевым словам фильтровать и т.д.).</w:t>
      </w:r>
    </w:p>
    <w:p w14:paraId="1007335A" w14:textId="77777777" w:rsidR="001C2D80" w:rsidRPr="006F12BA" w:rsidRDefault="001C2D80" w:rsidP="001C2D80">
      <w:pPr>
        <w:rPr>
          <w:lang w:val="ru-RU"/>
        </w:rPr>
      </w:pPr>
      <w:r w:rsidRPr="006F12BA">
        <w:rPr>
          <w:lang w:val="ru-RU"/>
        </w:rPr>
        <w:t>Результатом работы является программа, которая позволяет подписываться на обновления групп в телеграмме и пересылать новые сообщения в указанные в подписке группы.</w:t>
      </w:r>
    </w:p>
    <w:p w14:paraId="7F49C51B" w14:textId="77777777" w:rsidR="001C2D80" w:rsidRPr="006F12BA" w:rsidRDefault="001C2D80" w:rsidP="001C2D80">
      <w:pPr>
        <w:rPr>
          <w:lang w:val="ru-RU"/>
        </w:rPr>
      </w:pPr>
    </w:p>
    <w:p w14:paraId="4C1B8C9A" w14:textId="77777777" w:rsidR="001C2D80" w:rsidRPr="006F12BA" w:rsidRDefault="001C2D80" w:rsidP="001C2D80">
      <w:pPr>
        <w:rPr>
          <w:lang w:val="ru-RU"/>
        </w:rPr>
      </w:pPr>
    </w:p>
    <w:p w14:paraId="57EDCA15" w14:textId="77777777" w:rsidR="001C2D80" w:rsidRPr="006F12BA" w:rsidRDefault="001C2D80" w:rsidP="001C2D80">
      <w:pPr>
        <w:rPr>
          <w:lang w:val="ru-RU"/>
        </w:rPr>
      </w:pPr>
    </w:p>
    <w:p w14:paraId="586E752C" w14:textId="77777777" w:rsidR="001C2D80" w:rsidRPr="006F12BA" w:rsidRDefault="001C2D80" w:rsidP="001C2D80">
      <w:pPr>
        <w:ind w:firstLine="0"/>
        <w:rPr>
          <w:lang w:val="ru-RU"/>
        </w:rPr>
      </w:pPr>
    </w:p>
    <w:p w14:paraId="20920841" w14:textId="77777777" w:rsidR="001C2D80" w:rsidRPr="006F12BA" w:rsidRDefault="001C2D80" w:rsidP="001C2D80">
      <w:pPr>
        <w:rPr>
          <w:lang w:val="ru-RU"/>
        </w:rPr>
      </w:pPr>
    </w:p>
    <w:p w14:paraId="1D537557" w14:textId="77777777" w:rsidR="001C2D80" w:rsidRPr="006F12BA" w:rsidRDefault="001C2D80" w:rsidP="001C2D80">
      <w:pPr>
        <w:rPr>
          <w:lang w:val="ru-RU"/>
        </w:rPr>
      </w:pPr>
    </w:p>
    <w:p w14:paraId="25C94846" w14:textId="77777777" w:rsidR="001C2D80" w:rsidRPr="006F12BA" w:rsidRDefault="001C2D80" w:rsidP="001C2D80">
      <w:pPr>
        <w:rPr>
          <w:lang w:val="ru-RU"/>
        </w:rPr>
      </w:pPr>
    </w:p>
    <w:p w14:paraId="35E66BB7" w14:textId="77777777" w:rsidR="001C2D80" w:rsidRPr="006F12BA" w:rsidRDefault="001C2D80" w:rsidP="001C2D80">
      <w:pPr>
        <w:rPr>
          <w:lang w:val="ru-RU"/>
        </w:rPr>
      </w:pPr>
    </w:p>
    <w:p w14:paraId="63BF0D7E" w14:textId="77777777" w:rsidR="001C2D80" w:rsidRPr="006F12BA" w:rsidRDefault="001C2D80" w:rsidP="001C2D80">
      <w:pPr>
        <w:rPr>
          <w:lang w:val="ru-RU"/>
        </w:rPr>
      </w:pPr>
    </w:p>
    <w:p w14:paraId="33757596" w14:textId="77777777" w:rsidR="001C2D80" w:rsidRPr="006F12BA" w:rsidRDefault="001C2D80" w:rsidP="001C2D80">
      <w:pPr>
        <w:ind w:firstLine="0"/>
        <w:rPr>
          <w:lang w:val="ru-RU"/>
        </w:rPr>
        <w:sectPr w:rsidR="001C2D80" w:rsidRPr="006F12BA" w:rsidSect="00F02F2F">
          <w:headerReference w:type="even" r:id="rId8"/>
          <w:headerReference w:type="default" r:id="rId9"/>
          <w:pgSz w:w="11906" w:h="16838"/>
          <w:pgMar w:top="1440" w:right="1440" w:bottom="1440" w:left="1440" w:header="708" w:footer="708" w:gutter="0"/>
          <w:cols w:space="708"/>
          <w:docGrid w:linePitch="381"/>
        </w:sectPr>
      </w:pPr>
      <w:r w:rsidRPr="006F12BA">
        <w:rPr>
          <w:lang w:val="ru-RU"/>
        </w:rPr>
        <w:t xml:space="preserve">ТЕЛЕГРАММ, ТЕЛЕГРАММ-БОТ, БАЗА ДАННЫХ, СЕРВЕР, НОВОСТЬ, ОБНОВЛЕНИЕ, ПЕРЕСЫЛКА, СООБЩЕНИЕ, ВЛОЖЕНИЕ </w:t>
      </w:r>
    </w:p>
    <w:p w14:paraId="3C2CDB07" w14:textId="77777777" w:rsidR="001C2D80" w:rsidRPr="006F12BA" w:rsidRDefault="001C2D80" w:rsidP="001C2D80">
      <w:pPr>
        <w:spacing w:line="240" w:lineRule="auto"/>
        <w:ind w:firstLine="0"/>
        <w:jc w:val="left"/>
        <w:rPr>
          <w:lang w:val="ru-RU"/>
        </w:rPr>
      </w:pPr>
    </w:p>
    <w:sdt>
      <w:sdtPr>
        <w:rPr>
          <w:rFonts w:cstheme="minorHAnsi"/>
          <w:b/>
          <w:bCs/>
          <w:iCs/>
          <w:caps/>
        </w:rPr>
        <w:id w:val="-393736684"/>
        <w:docPartObj>
          <w:docPartGallery w:val="Table of Contents"/>
          <w:docPartUnique/>
        </w:docPartObj>
      </w:sdtPr>
      <w:sdtEndPr>
        <w:rPr>
          <w:b w:val="0"/>
          <w:caps w:val="0"/>
          <w:noProof/>
        </w:rPr>
      </w:sdtEndPr>
      <w:sdtContent>
        <w:p w14:paraId="1FDB65B9" w14:textId="60AAB21A" w:rsidR="001C2D80" w:rsidRPr="006F12BA" w:rsidRDefault="001C2D80" w:rsidP="00BD0D16">
          <w:pPr>
            <w:pStyle w:val="DescriptionPicture"/>
            <w:spacing w:after="120"/>
          </w:pPr>
          <w:r w:rsidRPr="006F12BA">
            <w:tab/>
          </w:r>
          <w:r w:rsidR="00F42054" w:rsidRPr="00F42054">
            <w:t>СОДЕРЖАНИЕ</w:t>
          </w:r>
        </w:p>
        <w:p w14:paraId="3A1691C9" w14:textId="4E28663E" w:rsidR="00BD0D16" w:rsidRDefault="00F42054">
          <w:pPr>
            <w:pStyle w:val="TOC1"/>
            <w:tabs>
              <w:tab w:val="right" w:leader="dot" w:pos="9628"/>
            </w:tabs>
            <w:rPr>
              <w:rFonts w:asciiTheme="minorHAnsi" w:eastAsiaTheme="minorEastAsia" w:hAnsiTheme="minorHAnsi" w:cstheme="minorBidi"/>
              <w:bCs w:val="0"/>
              <w:iCs w:val="0"/>
              <w:noProof/>
              <w:sz w:val="24"/>
              <w:lang w:eastAsia="en-GB"/>
            </w:rPr>
          </w:pPr>
          <w:r>
            <w:rPr>
              <w:rFonts w:asciiTheme="minorHAnsi" w:hAnsiTheme="minorHAnsi"/>
              <w:i/>
              <w:iCs w:val="0"/>
              <w:sz w:val="24"/>
            </w:rPr>
            <w:fldChar w:fldCharType="begin"/>
          </w:r>
          <w:r>
            <w:rPr>
              <w:rFonts w:asciiTheme="minorHAnsi" w:hAnsiTheme="minorHAnsi"/>
              <w:i/>
              <w:iCs w:val="0"/>
              <w:sz w:val="24"/>
            </w:rPr>
            <w:instrText xml:space="preserve"> TOC \o "1-1" \h \z \u \t "Heading 2,1,Heading 3,1" </w:instrText>
          </w:r>
          <w:r>
            <w:rPr>
              <w:rFonts w:asciiTheme="minorHAnsi" w:hAnsiTheme="minorHAnsi"/>
              <w:i/>
              <w:iCs w:val="0"/>
              <w:sz w:val="24"/>
            </w:rPr>
            <w:fldChar w:fldCharType="separate"/>
          </w:r>
          <w:hyperlink w:anchor="_Toc83052527" w:history="1">
            <w:r w:rsidR="00BD0D16" w:rsidRPr="005417B2">
              <w:rPr>
                <w:rStyle w:val="Hyperlink"/>
                <w:noProof/>
                <w:lang w:val="ru-RU"/>
              </w:rPr>
              <w:t>Ведение</w:t>
            </w:r>
            <w:r w:rsidR="00BD0D16">
              <w:rPr>
                <w:noProof/>
                <w:webHidden/>
              </w:rPr>
              <w:tab/>
            </w:r>
            <w:r w:rsidR="00BD0D16">
              <w:rPr>
                <w:noProof/>
                <w:webHidden/>
              </w:rPr>
              <w:fldChar w:fldCharType="begin"/>
            </w:r>
            <w:r w:rsidR="00BD0D16">
              <w:rPr>
                <w:noProof/>
                <w:webHidden/>
              </w:rPr>
              <w:instrText xml:space="preserve"> PAGEREF _Toc83052527 \h </w:instrText>
            </w:r>
            <w:r w:rsidR="00BD0D16">
              <w:rPr>
                <w:noProof/>
                <w:webHidden/>
              </w:rPr>
            </w:r>
            <w:r w:rsidR="00BD0D16">
              <w:rPr>
                <w:noProof/>
                <w:webHidden/>
              </w:rPr>
              <w:fldChar w:fldCharType="separate"/>
            </w:r>
            <w:r w:rsidR="00BD0D16">
              <w:rPr>
                <w:noProof/>
                <w:webHidden/>
              </w:rPr>
              <w:t>5</w:t>
            </w:r>
            <w:r w:rsidR="00BD0D16">
              <w:rPr>
                <w:noProof/>
                <w:webHidden/>
              </w:rPr>
              <w:fldChar w:fldCharType="end"/>
            </w:r>
          </w:hyperlink>
        </w:p>
        <w:p w14:paraId="0EE39DFF" w14:textId="2A7E105E"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28" w:history="1">
            <w:r w:rsidR="00BD0D16" w:rsidRPr="005417B2">
              <w:rPr>
                <w:rStyle w:val="Hyperlink"/>
                <w:noProof/>
                <w:lang w:val="ru-RU"/>
              </w:rPr>
              <w:t>1 Постановка задачи</w:t>
            </w:r>
            <w:r w:rsidR="00BD0D16">
              <w:rPr>
                <w:noProof/>
                <w:webHidden/>
              </w:rPr>
              <w:tab/>
            </w:r>
            <w:r w:rsidR="00BD0D16">
              <w:rPr>
                <w:noProof/>
                <w:webHidden/>
              </w:rPr>
              <w:fldChar w:fldCharType="begin"/>
            </w:r>
            <w:r w:rsidR="00BD0D16">
              <w:rPr>
                <w:noProof/>
                <w:webHidden/>
              </w:rPr>
              <w:instrText xml:space="preserve"> PAGEREF _Toc83052528 \h </w:instrText>
            </w:r>
            <w:r w:rsidR="00BD0D16">
              <w:rPr>
                <w:noProof/>
                <w:webHidden/>
              </w:rPr>
            </w:r>
            <w:r w:rsidR="00BD0D16">
              <w:rPr>
                <w:noProof/>
                <w:webHidden/>
              </w:rPr>
              <w:fldChar w:fldCharType="separate"/>
            </w:r>
            <w:r w:rsidR="00BD0D16">
              <w:rPr>
                <w:noProof/>
                <w:webHidden/>
              </w:rPr>
              <w:t>6</w:t>
            </w:r>
            <w:r w:rsidR="00BD0D16">
              <w:rPr>
                <w:noProof/>
                <w:webHidden/>
              </w:rPr>
              <w:fldChar w:fldCharType="end"/>
            </w:r>
          </w:hyperlink>
        </w:p>
        <w:p w14:paraId="4D30E82C" w14:textId="3C67B1DE"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29" w:history="1">
            <w:r w:rsidR="00BD0D16" w:rsidRPr="005417B2">
              <w:rPr>
                <w:rStyle w:val="Hyperlink"/>
                <w:noProof/>
                <w:lang w:val="ru-RU"/>
              </w:rPr>
              <w:t>1.1 Задача заказчика</w:t>
            </w:r>
            <w:r w:rsidR="00BD0D16">
              <w:rPr>
                <w:noProof/>
                <w:webHidden/>
              </w:rPr>
              <w:tab/>
            </w:r>
            <w:r w:rsidR="00BD0D16">
              <w:rPr>
                <w:noProof/>
                <w:webHidden/>
              </w:rPr>
              <w:fldChar w:fldCharType="begin"/>
            </w:r>
            <w:r w:rsidR="00BD0D16">
              <w:rPr>
                <w:noProof/>
                <w:webHidden/>
              </w:rPr>
              <w:instrText xml:space="preserve"> PAGEREF _Toc83052529 \h </w:instrText>
            </w:r>
            <w:r w:rsidR="00BD0D16">
              <w:rPr>
                <w:noProof/>
                <w:webHidden/>
              </w:rPr>
            </w:r>
            <w:r w:rsidR="00BD0D16">
              <w:rPr>
                <w:noProof/>
                <w:webHidden/>
              </w:rPr>
              <w:fldChar w:fldCharType="separate"/>
            </w:r>
            <w:r w:rsidR="00BD0D16">
              <w:rPr>
                <w:noProof/>
                <w:webHidden/>
              </w:rPr>
              <w:t>6</w:t>
            </w:r>
            <w:r w:rsidR="00BD0D16">
              <w:rPr>
                <w:noProof/>
                <w:webHidden/>
              </w:rPr>
              <w:fldChar w:fldCharType="end"/>
            </w:r>
          </w:hyperlink>
        </w:p>
        <w:p w14:paraId="6847C416" w14:textId="0019C896"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0" w:history="1">
            <w:r w:rsidR="00BD0D16" w:rsidRPr="005417B2">
              <w:rPr>
                <w:rStyle w:val="Hyperlink"/>
                <w:noProof/>
                <w:lang w:val="ru-RU"/>
              </w:rPr>
              <w:t>1.2 Идея команды разработчиков</w:t>
            </w:r>
            <w:r w:rsidR="00BD0D16">
              <w:rPr>
                <w:noProof/>
                <w:webHidden/>
              </w:rPr>
              <w:tab/>
            </w:r>
            <w:r w:rsidR="00BD0D16">
              <w:rPr>
                <w:noProof/>
                <w:webHidden/>
              </w:rPr>
              <w:fldChar w:fldCharType="begin"/>
            </w:r>
            <w:r w:rsidR="00BD0D16">
              <w:rPr>
                <w:noProof/>
                <w:webHidden/>
              </w:rPr>
              <w:instrText xml:space="preserve"> PAGEREF _Toc83052530 \h </w:instrText>
            </w:r>
            <w:r w:rsidR="00BD0D16">
              <w:rPr>
                <w:noProof/>
                <w:webHidden/>
              </w:rPr>
            </w:r>
            <w:r w:rsidR="00BD0D16">
              <w:rPr>
                <w:noProof/>
                <w:webHidden/>
              </w:rPr>
              <w:fldChar w:fldCharType="separate"/>
            </w:r>
            <w:r w:rsidR="00BD0D16">
              <w:rPr>
                <w:noProof/>
                <w:webHidden/>
              </w:rPr>
              <w:t>6</w:t>
            </w:r>
            <w:r w:rsidR="00BD0D16">
              <w:rPr>
                <w:noProof/>
                <w:webHidden/>
              </w:rPr>
              <w:fldChar w:fldCharType="end"/>
            </w:r>
          </w:hyperlink>
        </w:p>
        <w:p w14:paraId="243A739C" w14:textId="2ADE98D0"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1" w:history="1">
            <w:r w:rsidR="00BD0D16" w:rsidRPr="005417B2">
              <w:rPr>
                <w:rStyle w:val="Hyperlink"/>
                <w:noProof/>
                <w:lang w:val="ru-RU"/>
              </w:rPr>
              <w:t>1.3 Экономическое обоснование</w:t>
            </w:r>
            <w:r w:rsidR="00BD0D16">
              <w:rPr>
                <w:noProof/>
                <w:webHidden/>
              </w:rPr>
              <w:tab/>
            </w:r>
            <w:r w:rsidR="00BD0D16">
              <w:rPr>
                <w:noProof/>
                <w:webHidden/>
              </w:rPr>
              <w:fldChar w:fldCharType="begin"/>
            </w:r>
            <w:r w:rsidR="00BD0D16">
              <w:rPr>
                <w:noProof/>
                <w:webHidden/>
              </w:rPr>
              <w:instrText xml:space="preserve"> PAGEREF _Toc83052531 \h </w:instrText>
            </w:r>
            <w:r w:rsidR="00BD0D16">
              <w:rPr>
                <w:noProof/>
                <w:webHidden/>
              </w:rPr>
            </w:r>
            <w:r w:rsidR="00BD0D16">
              <w:rPr>
                <w:noProof/>
                <w:webHidden/>
              </w:rPr>
              <w:fldChar w:fldCharType="separate"/>
            </w:r>
            <w:r w:rsidR="00BD0D16">
              <w:rPr>
                <w:noProof/>
                <w:webHidden/>
              </w:rPr>
              <w:t>7</w:t>
            </w:r>
            <w:r w:rsidR="00BD0D16">
              <w:rPr>
                <w:noProof/>
                <w:webHidden/>
              </w:rPr>
              <w:fldChar w:fldCharType="end"/>
            </w:r>
          </w:hyperlink>
        </w:p>
        <w:p w14:paraId="7171E58F" w14:textId="17A3394A"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2" w:history="1">
            <w:r w:rsidR="00BD0D16" w:rsidRPr="005417B2">
              <w:rPr>
                <w:rStyle w:val="Hyperlink"/>
                <w:noProof/>
                <w:lang w:val="ru-RU"/>
              </w:rPr>
              <w:t>2 Архитектура</w:t>
            </w:r>
            <w:r w:rsidR="00BD0D16">
              <w:rPr>
                <w:noProof/>
                <w:webHidden/>
              </w:rPr>
              <w:tab/>
            </w:r>
            <w:r w:rsidR="00BD0D16">
              <w:rPr>
                <w:noProof/>
                <w:webHidden/>
              </w:rPr>
              <w:fldChar w:fldCharType="begin"/>
            </w:r>
            <w:r w:rsidR="00BD0D16">
              <w:rPr>
                <w:noProof/>
                <w:webHidden/>
              </w:rPr>
              <w:instrText xml:space="preserve"> PAGEREF _Toc83052532 \h </w:instrText>
            </w:r>
            <w:r w:rsidR="00BD0D16">
              <w:rPr>
                <w:noProof/>
                <w:webHidden/>
              </w:rPr>
            </w:r>
            <w:r w:rsidR="00BD0D16">
              <w:rPr>
                <w:noProof/>
                <w:webHidden/>
              </w:rPr>
              <w:fldChar w:fldCharType="separate"/>
            </w:r>
            <w:r w:rsidR="00BD0D16">
              <w:rPr>
                <w:noProof/>
                <w:webHidden/>
              </w:rPr>
              <w:t>8</w:t>
            </w:r>
            <w:r w:rsidR="00BD0D16">
              <w:rPr>
                <w:noProof/>
                <w:webHidden/>
              </w:rPr>
              <w:fldChar w:fldCharType="end"/>
            </w:r>
          </w:hyperlink>
        </w:p>
        <w:p w14:paraId="3980A080" w14:textId="59758F19"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3" w:history="1">
            <w:r w:rsidR="00BD0D16" w:rsidRPr="005417B2">
              <w:rPr>
                <w:rStyle w:val="Hyperlink"/>
                <w:noProof/>
                <w:lang w:val="ru-RU"/>
              </w:rPr>
              <w:t>2.1 Сущности</w:t>
            </w:r>
            <w:r w:rsidR="00BD0D16">
              <w:rPr>
                <w:noProof/>
                <w:webHidden/>
              </w:rPr>
              <w:tab/>
            </w:r>
            <w:r w:rsidR="00BD0D16">
              <w:rPr>
                <w:noProof/>
                <w:webHidden/>
              </w:rPr>
              <w:fldChar w:fldCharType="begin"/>
            </w:r>
            <w:r w:rsidR="00BD0D16">
              <w:rPr>
                <w:noProof/>
                <w:webHidden/>
              </w:rPr>
              <w:instrText xml:space="preserve"> PAGEREF _Toc83052533 \h </w:instrText>
            </w:r>
            <w:r w:rsidR="00BD0D16">
              <w:rPr>
                <w:noProof/>
                <w:webHidden/>
              </w:rPr>
            </w:r>
            <w:r w:rsidR="00BD0D16">
              <w:rPr>
                <w:noProof/>
                <w:webHidden/>
              </w:rPr>
              <w:fldChar w:fldCharType="separate"/>
            </w:r>
            <w:r w:rsidR="00BD0D16">
              <w:rPr>
                <w:noProof/>
                <w:webHidden/>
              </w:rPr>
              <w:t>8</w:t>
            </w:r>
            <w:r w:rsidR="00BD0D16">
              <w:rPr>
                <w:noProof/>
                <w:webHidden/>
              </w:rPr>
              <w:fldChar w:fldCharType="end"/>
            </w:r>
          </w:hyperlink>
        </w:p>
        <w:p w14:paraId="169A2A97" w14:textId="1ECA8795"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4" w:history="1">
            <w:r w:rsidR="00BD0D16" w:rsidRPr="005417B2">
              <w:rPr>
                <w:rStyle w:val="Hyperlink"/>
                <w:noProof/>
                <w:lang w:val="ru-RU"/>
              </w:rPr>
              <w:t>2.1.1 Телеграмм</w:t>
            </w:r>
            <w:r w:rsidR="00BD0D16">
              <w:rPr>
                <w:noProof/>
                <w:webHidden/>
              </w:rPr>
              <w:tab/>
            </w:r>
            <w:r w:rsidR="00BD0D16">
              <w:rPr>
                <w:noProof/>
                <w:webHidden/>
              </w:rPr>
              <w:fldChar w:fldCharType="begin"/>
            </w:r>
            <w:r w:rsidR="00BD0D16">
              <w:rPr>
                <w:noProof/>
                <w:webHidden/>
              </w:rPr>
              <w:instrText xml:space="preserve"> PAGEREF _Toc83052534 \h </w:instrText>
            </w:r>
            <w:r w:rsidR="00BD0D16">
              <w:rPr>
                <w:noProof/>
                <w:webHidden/>
              </w:rPr>
            </w:r>
            <w:r w:rsidR="00BD0D16">
              <w:rPr>
                <w:noProof/>
                <w:webHidden/>
              </w:rPr>
              <w:fldChar w:fldCharType="separate"/>
            </w:r>
            <w:r w:rsidR="00BD0D16">
              <w:rPr>
                <w:noProof/>
                <w:webHidden/>
              </w:rPr>
              <w:t>8</w:t>
            </w:r>
            <w:r w:rsidR="00BD0D16">
              <w:rPr>
                <w:noProof/>
                <w:webHidden/>
              </w:rPr>
              <w:fldChar w:fldCharType="end"/>
            </w:r>
          </w:hyperlink>
        </w:p>
        <w:p w14:paraId="33609F66" w14:textId="0BF2069A"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5" w:history="1">
            <w:r w:rsidR="00BD0D16" w:rsidRPr="005417B2">
              <w:rPr>
                <w:rStyle w:val="Hyperlink"/>
                <w:noProof/>
                <w:lang w:val="ru-RU"/>
              </w:rPr>
              <w:t>2.1.2 Телеграмм-бот</w:t>
            </w:r>
            <w:r w:rsidR="00BD0D16">
              <w:rPr>
                <w:noProof/>
                <w:webHidden/>
              </w:rPr>
              <w:tab/>
            </w:r>
            <w:r w:rsidR="00BD0D16">
              <w:rPr>
                <w:noProof/>
                <w:webHidden/>
              </w:rPr>
              <w:fldChar w:fldCharType="begin"/>
            </w:r>
            <w:r w:rsidR="00BD0D16">
              <w:rPr>
                <w:noProof/>
                <w:webHidden/>
              </w:rPr>
              <w:instrText xml:space="preserve"> PAGEREF _Toc83052535 \h </w:instrText>
            </w:r>
            <w:r w:rsidR="00BD0D16">
              <w:rPr>
                <w:noProof/>
                <w:webHidden/>
              </w:rPr>
            </w:r>
            <w:r w:rsidR="00BD0D16">
              <w:rPr>
                <w:noProof/>
                <w:webHidden/>
              </w:rPr>
              <w:fldChar w:fldCharType="separate"/>
            </w:r>
            <w:r w:rsidR="00BD0D16">
              <w:rPr>
                <w:noProof/>
                <w:webHidden/>
              </w:rPr>
              <w:t>8</w:t>
            </w:r>
            <w:r w:rsidR="00BD0D16">
              <w:rPr>
                <w:noProof/>
                <w:webHidden/>
              </w:rPr>
              <w:fldChar w:fldCharType="end"/>
            </w:r>
          </w:hyperlink>
        </w:p>
        <w:p w14:paraId="1CCFDCE8" w14:textId="7544BAE8"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6" w:history="1">
            <w:r w:rsidR="00BD0D16" w:rsidRPr="005417B2">
              <w:rPr>
                <w:rStyle w:val="Hyperlink"/>
                <w:noProof/>
                <w:lang w:val="ru-RU"/>
              </w:rPr>
              <w:t>2.1.3 База данных</w:t>
            </w:r>
            <w:r w:rsidR="00BD0D16">
              <w:rPr>
                <w:noProof/>
                <w:webHidden/>
              </w:rPr>
              <w:tab/>
            </w:r>
            <w:r w:rsidR="00BD0D16">
              <w:rPr>
                <w:noProof/>
                <w:webHidden/>
              </w:rPr>
              <w:fldChar w:fldCharType="begin"/>
            </w:r>
            <w:r w:rsidR="00BD0D16">
              <w:rPr>
                <w:noProof/>
                <w:webHidden/>
              </w:rPr>
              <w:instrText xml:space="preserve"> PAGEREF _Toc83052536 \h </w:instrText>
            </w:r>
            <w:r w:rsidR="00BD0D16">
              <w:rPr>
                <w:noProof/>
                <w:webHidden/>
              </w:rPr>
            </w:r>
            <w:r w:rsidR="00BD0D16">
              <w:rPr>
                <w:noProof/>
                <w:webHidden/>
              </w:rPr>
              <w:fldChar w:fldCharType="separate"/>
            </w:r>
            <w:r w:rsidR="00BD0D16">
              <w:rPr>
                <w:noProof/>
                <w:webHidden/>
              </w:rPr>
              <w:t>9</w:t>
            </w:r>
            <w:r w:rsidR="00BD0D16">
              <w:rPr>
                <w:noProof/>
                <w:webHidden/>
              </w:rPr>
              <w:fldChar w:fldCharType="end"/>
            </w:r>
          </w:hyperlink>
        </w:p>
        <w:p w14:paraId="6D5A6361" w14:textId="7D91B6E1"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7" w:history="1">
            <w:r w:rsidR="00BD0D16" w:rsidRPr="005417B2">
              <w:rPr>
                <w:rStyle w:val="Hyperlink"/>
                <w:noProof/>
                <w:lang w:val="ru-RU"/>
              </w:rPr>
              <w:t>2.1.4 Медиатор</w:t>
            </w:r>
            <w:r w:rsidR="00BD0D16">
              <w:rPr>
                <w:noProof/>
                <w:webHidden/>
              </w:rPr>
              <w:tab/>
            </w:r>
            <w:r w:rsidR="00BD0D16">
              <w:rPr>
                <w:noProof/>
                <w:webHidden/>
              </w:rPr>
              <w:fldChar w:fldCharType="begin"/>
            </w:r>
            <w:r w:rsidR="00BD0D16">
              <w:rPr>
                <w:noProof/>
                <w:webHidden/>
              </w:rPr>
              <w:instrText xml:space="preserve"> PAGEREF _Toc83052537 \h </w:instrText>
            </w:r>
            <w:r w:rsidR="00BD0D16">
              <w:rPr>
                <w:noProof/>
                <w:webHidden/>
              </w:rPr>
            </w:r>
            <w:r w:rsidR="00BD0D16">
              <w:rPr>
                <w:noProof/>
                <w:webHidden/>
              </w:rPr>
              <w:fldChar w:fldCharType="separate"/>
            </w:r>
            <w:r w:rsidR="00BD0D16">
              <w:rPr>
                <w:noProof/>
                <w:webHidden/>
              </w:rPr>
              <w:t>9</w:t>
            </w:r>
            <w:r w:rsidR="00BD0D16">
              <w:rPr>
                <w:noProof/>
                <w:webHidden/>
              </w:rPr>
              <w:fldChar w:fldCharType="end"/>
            </w:r>
          </w:hyperlink>
        </w:p>
        <w:p w14:paraId="3FA37BCC" w14:textId="46D6165C"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8" w:history="1">
            <w:r w:rsidR="00BD0D16" w:rsidRPr="005417B2">
              <w:rPr>
                <w:rStyle w:val="Hyperlink"/>
                <w:noProof/>
                <w:lang w:val="ru-RU"/>
              </w:rPr>
              <w:t>2.2 Диаграмма классов</w:t>
            </w:r>
            <w:r w:rsidR="00BD0D16">
              <w:rPr>
                <w:noProof/>
                <w:webHidden/>
              </w:rPr>
              <w:tab/>
            </w:r>
            <w:r w:rsidR="00BD0D16">
              <w:rPr>
                <w:noProof/>
                <w:webHidden/>
              </w:rPr>
              <w:fldChar w:fldCharType="begin"/>
            </w:r>
            <w:r w:rsidR="00BD0D16">
              <w:rPr>
                <w:noProof/>
                <w:webHidden/>
              </w:rPr>
              <w:instrText xml:space="preserve"> PAGEREF _Toc83052538 \h </w:instrText>
            </w:r>
            <w:r w:rsidR="00BD0D16">
              <w:rPr>
                <w:noProof/>
                <w:webHidden/>
              </w:rPr>
            </w:r>
            <w:r w:rsidR="00BD0D16">
              <w:rPr>
                <w:noProof/>
                <w:webHidden/>
              </w:rPr>
              <w:fldChar w:fldCharType="separate"/>
            </w:r>
            <w:r w:rsidR="00BD0D16">
              <w:rPr>
                <w:noProof/>
                <w:webHidden/>
              </w:rPr>
              <w:t>10</w:t>
            </w:r>
            <w:r w:rsidR="00BD0D16">
              <w:rPr>
                <w:noProof/>
                <w:webHidden/>
              </w:rPr>
              <w:fldChar w:fldCharType="end"/>
            </w:r>
          </w:hyperlink>
        </w:p>
        <w:p w14:paraId="7DD108D0" w14:textId="2224A26C"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39" w:history="1">
            <w:r w:rsidR="00BD0D16" w:rsidRPr="005417B2">
              <w:rPr>
                <w:rStyle w:val="Hyperlink"/>
                <w:noProof/>
                <w:lang w:val="ru-RU"/>
              </w:rPr>
              <w:t>2.3 Диаграмма прецедентов</w:t>
            </w:r>
            <w:r w:rsidR="00BD0D16">
              <w:rPr>
                <w:noProof/>
                <w:webHidden/>
              </w:rPr>
              <w:tab/>
            </w:r>
            <w:r w:rsidR="00BD0D16">
              <w:rPr>
                <w:noProof/>
                <w:webHidden/>
              </w:rPr>
              <w:fldChar w:fldCharType="begin"/>
            </w:r>
            <w:r w:rsidR="00BD0D16">
              <w:rPr>
                <w:noProof/>
                <w:webHidden/>
              </w:rPr>
              <w:instrText xml:space="preserve"> PAGEREF _Toc83052539 \h </w:instrText>
            </w:r>
            <w:r w:rsidR="00BD0D16">
              <w:rPr>
                <w:noProof/>
                <w:webHidden/>
              </w:rPr>
            </w:r>
            <w:r w:rsidR="00BD0D16">
              <w:rPr>
                <w:noProof/>
                <w:webHidden/>
              </w:rPr>
              <w:fldChar w:fldCharType="separate"/>
            </w:r>
            <w:r w:rsidR="00BD0D16">
              <w:rPr>
                <w:noProof/>
                <w:webHidden/>
              </w:rPr>
              <w:t>11</w:t>
            </w:r>
            <w:r w:rsidR="00BD0D16">
              <w:rPr>
                <w:noProof/>
                <w:webHidden/>
              </w:rPr>
              <w:fldChar w:fldCharType="end"/>
            </w:r>
          </w:hyperlink>
        </w:p>
        <w:p w14:paraId="574C0D3F" w14:textId="40689EC9"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0" w:history="1">
            <w:r w:rsidR="00BD0D16" w:rsidRPr="005417B2">
              <w:rPr>
                <w:rStyle w:val="Hyperlink"/>
                <w:noProof/>
                <w:lang w:val="ru-RU"/>
              </w:rPr>
              <w:t>2.4 Диаграмма размещения</w:t>
            </w:r>
            <w:r w:rsidR="00BD0D16">
              <w:rPr>
                <w:noProof/>
                <w:webHidden/>
              </w:rPr>
              <w:tab/>
            </w:r>
            <w:r w:rsidR="00BD0D16">
              <w:rPr>
                <w:noProof/>
                <w:webHidden/>
              </w:rPr>
              <w:fldChar w:fldCharType="begin"/>
            </w:r>
            <w:r w:rsidR="00BD0D16">
              <w:rPr>
                <w:noProof/>
                <w:webHidden/>
              </w:rPr>
              <w:instrText xml:space="preserve"> PAGEREF _Toc83052540 \h </w:instrText>
            </w:r>
            <w:r w:rsidR="00BD0D16">
              <w:rPr>
                <w:noProof/>
                <w:webHidden/>
              </w:rPr>
            </w:r>
            <w:r w:rsidR="00BD0D16">
              <w:rPr>
                <w:noProof/>
                <w:webHidden/>
              </w:rPr>
              <w:fldChar w:fldCharType="separate"/>
            </w:r>
            <w:r w:rsidR="00BD0D16">
              <w:rPr>
                <w:noProof/>
                <w:webHidden/>
              </w:rPr>
              <w:t>11</w:t>
            </w:r>
            <w:r w:rsidR="00BD0D16">
              <w:rPr>
                <w:noProof/>
                <w:webHidden/>
              </w:rPr>
              <w:fldChar w:fldCharType="end"/>
            </w:r>
          </w:hyperlink>
        </w:p>
        <w:p w14:paraId="1BA50321" w14:textId="21D9F20F"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1" w:history="1">
            <w:r w:rsidR="00BD0D16" w:rsidRPr="005417B2">
              <w:rPr>
                <w:rStyle w:val="Hyperlink"/>
                <w:noProof/>
                <w:lang w:val="ru-RU"/>
              </w:rPr>
              <w:t>2.5 Диаграмма объектов</w:t>
            </w:r>
            <w:r w:rsidR="00BD0D16">
              <w:rPr>
                <w:noProof/>
                <w:webHidden/>
              </w:rPr>
              <w:tab/>
            </w:r>
            <w:r w:rsidR="00BD0D16">
              <w:rPr>
                <w:noProof/>
                <w:webHidden/>
              </w:rPr>
              <w:fldChar w:fldCharType="begin"/>
            </w:r>
            <w:r w:rsidR="00BD0D16">
              <w:rPr>
                <w:noProof/>
                <w:webHidden/>
              </w:rPr>
              <w:instrText xml:space="preserve"> PAGEREF _Toc83052541 \h </w:instrText>
            </w:r>
            <w:r w:rsidR="00BD0D16">
              <w:rPr>
                <w:noProof/>
                <w:webHidden/>
              </w:rPr>
            </w:r>
            <w:r w:rsidR="00BD0D16">
              <w:rPr>
                <w:noProof/>
                <w:webHidden/>
              </w:rPr>
              <w:fldChar w:fldCharType="separate"/>
            </w:r>
            <w:r w:rsidR="00BD0D16">
              <w:rPr>
                <w:noProof/>
                <w:webHidden/>
              </w:rPr>
              <w:t>12</w:t>
            </w:r>
            <w:r w:rsidR="00BD0D16">
              <w:rPr>
                <w:noProof/>
                <w:webHidden/>
              </w:rPr>
              <w:fldChar w:fldCharType="end"/>
            </w:r>
          </w:hyperlink>
        </w:p>
        <w:p w14:paraId="2475C947" w14:textId="4C8D973F"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2" w:history="1">
            <w:r w:rsidR="00BD0D16" w:rsidRPr="005417B2">
              <w:rPr>
                <w:rStyle w:val="Hyperlink"/>
                <w:noProof/>
                <w:lang w:val="ru-RU"/>
              </w:rPr>
              <w:t>2.6 Диаграмма состояний</w:t>
            </w:r>
            <w:r w:rsidR="00BD0D16">
              <w:rPr>
                <w:noProof/>
                <w:webHidden/>
              </w:rPr>
              <w:tab/>
            </w:r>
            <w:r w:rsidR="00BD0D16">
              <w:rPr>
                <w:noProof/>
                <w:webHidden/>
              </w:rPr>
              <w:fldChar w:fldCharType="begin"/>
            </w:r>
            <w:r w:rsidR="00BD0D16">
              <w:rPr>
                <w:noProof/>
                <w:webHidden/>
              </w:rPr>
              <w:instrText xml:space="preserve"> PAGEREF _Toc83052542 \h </w:instrText>
            </w:r>
            <w:r w:rsidR="00BD0D16">
              <w:rPr>
                <w:noProof/>
                <w:webHidden/>
              </w:rPr>
            </w:r>
            <w:r w:rsidR="00BD0D16">
              <w:rPr>
                <w:noProof/>
                <w:webHidden/>
              </w:rPr>
              <w:fldChar w:fldCharType="separate"/>
            </w:r>
            <w:r w:rsidR="00BD0D16">
              <w:rPr>
                <w:noProof/>
                <w:webHidden/>
              </w:rPr>
              <w:t>12</w:t>
            </w:r>
            <w:r w:rsidR="00BD0D16">
              <w:rPr>
                <w:noProof/>
                <w:webHidden/>
              </w:rPr>
              <w:fldChar w:fldCharType="end"/>
            </w:r>
          </w:hyperlink>
        </w:p>
        <w:p w14:paraId="55B77CC9" w14:textId="2CEB5B4C"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3" w:history="1">
            <w:r w:rsidR="00BD0D16" w:rsidRPr="005417B2">
              <w:rPr>
                <w:rStyle w:val="Hyperlink"/>
                <w:noProof/>
                <w:lang w:val="ru-RU"/>
              </w:rPr>
              <w:t>2.7 Диаграмма последовательности</w:t>
            </w:r>
            <w:r w:rsidR="00BD0D16">
              <w:rPr>
                <w:noProof/>
                <w:webHidden/>
              </w:rPr>
              <w:tab/>
            </w:r>
            <w:r w:rsidR="00BD0D16">
              <w:rPr>
                <w:noProof/>
                <w:webHidden/>
              </w:rPr>
              <w:fldChar w:fldCharType="begin"/>
            </w:r>
            <w:r w:rsidR="00BD0D16">
              <w:rPr>
                <w:noProof/>
                <w:webHidden/>
              </w:rPr>
              <w:instrText xml:space="preserve"> PAGEREF _Toc83052543 \h </w:instrText>
            </w:r>
            <w:r w:rsidR="00BD0D16">
              <w:rPr>
                <w:noProof/>
                <w:webHidden/>
              </w:rPr>
            </w:r>
            <w:r w:rsidR="00BD0D16">
              <w:rPr>
                <w:noProof/>
                <w:webHidden/>
              </w:rPr>
              <w:fldChar w:fldCharType="separate"/>
            </w:r>
            <w:r w:rsidR="00BD0D16">
              <w:rPr>
                <w:noProof/>
                <w:webHidden/>
              </w:rPr>
              <w:t>14</w:t>
            </w:r>
            <w:r w:rsidR="00BD0D16">
              <w:rPr>
                <w:noProof/>
                <w:webHidden/>
              </w:rPr>
              <w:fldChar w:fldCharType="end"/>
            </w:r>
          </w:hyperlink>
        </w:p>
        <w:p w14:paraId="7B3B1C9C" w14:textId="5E6C6F93"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4" w:history="1">
            <w:r w:rsidR="00BD0D16" w:rsidRPr="005417B2">
              <w:rPr>
                <w:rStyle w:val="Hyperlink"/>
                <w:noProof/>
                <w:lang w:val="ru-RU"/>
              </w:rPr>
              <w:t>2.8 Диаграмма компонентов</w:t>
            </w:r>
            <w:r w:rsidR="00BD0D16">
              <w:rPr>
                <w:noProof/>
                <w:webHidden/>
              </w:rPr>
              <w:tab/>
            </w:r>
            <w:r w:rsidR="00BD0D16">
              <w:rPr>
                <w:noProof/>
                <w:webHidden/>
              </w:rPr>
              <w:fldChar w:fldCharType="begin"/>
            </w:r>
            <w:r w:rsidR="00BD0D16">
              <w:rPr>
                <w:noProof/>
                <w:webHidden/>
              </w:rPr>
              <w:instrText xml:space="preserve"> PAGEREF _Toc83052544 \h </w:instrText>
            </w:r>
            <w:r w:rsidR="00BD0D16">
              <w:rPr>
                <w:noProof/>
                <w:webHidden/>
              </w:rPr>
            </w:r>
            <w:r w:rsidR="00BD0D16">
              <w:rPr>
                <w:noProof/>
                <w:webHidden/>
              </w:rPr>
              <w:fldChar w:fldCharType="separate"/>
            </w:r>
            <w:r w:rsidR="00BD0D16">
              <w:rPr>
                <w:noProof/>
                <w:webHidden/>
              </w:rPr>
              <w:t>14</w:t>
            </w:r>
            <w:r w:rsidR="00BD0D16">
              <w:rPr>
                <w:noProof/>
                <w:webHidden/>
              </w:rPr>
              <w:fldChar w:fldCharType="end"/>
            </w:r>
          </w:hyperlink>
        </w:p>
        <w:p w14:paraId="25C57499" w14:textId="2FB764A3"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5" w:history="1">
            <w:r w:rsidR="00BD0D16" w:rsidRPr="005417B2">
              <w:rPr>
                <w:rStyle w:val="Hyperlink"/>
                <w:noProof/>
                <w:lang w:val="ru-RU"/>
              </w:rPr>
              <w:t>3 Выбор средств</w:t>
            </w:r>
            <w:r w:rsidR="00BD0D16">
              <w:rPr>
                <w:noProof/>
                <w:webHidden/>
              </w:rPr>
              <w:tab/>
            </w:r>
            <w:r w:rsidR="00BD0D16">
              <w:rPr>
                <w:noProof/>
                <w:webHidden/>
              </w:rPr>
              <w:fldChar w:fldCharType="begin"/>
            </w:r>
            <w:r w:rsidR="00BD0D16">
              <w:rPr>
                <w:noProof/>
                <w:webHidden/>
              </w:rPr>
              <w:instrText xml:space="preserve"> PAGEREF _Toc83052545 \h </w:instrText>
            </w:r>
            <w:r w:rsidR="00BD0D16">
              <w:rPr>
                <w:noProof/>
                <w:webHidden/>
              </w:rPr>
            </w:r>
            <w:r w:rsidR="00BD0D16">
              <w:rPr>
                <w:noProof/>
                <w:webHidden/>
              </w:rPr>
              <w:fldChar w:fldCharType="separate"/>
            </w:r>
            <w:r w:rsidR="00BD0D16">
              <w:rPr>
                <w:noProof/>
                <w:webHidden/>
              </w:rPr>
              <w:t>16</w:t>
            </w:r>
            <w:r w:rsidR="00BD0D16">
              <w:rPr>
                <w:noProof/>
                <w:webHidden/>
              </w:rPr>
              <w:fldChar w:fldCharType="end"/>
            </w:r>
          </w:hyperlink>
        </w:p>
        <w:p w14:paraId="2316E907" w14:textId="61E00C3F"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6" w:history="1">
            <w:r w:rsidR="00BD0D16" w:rsidRPr="005417B2">
              <w:rPr>
                <w:rStyle w:val="Hyperlink"/>
                <w:noProof/>
                <w:lang w:val="ru-RU"/>
              </w:rPr>
              <w:t>3.1 Платформа и окружение</w:t>
            </w:r>
            <w:r w:rsidR="00BD0D16">
              <w:rPr>
                <w:noProof/>
                <w:webHidden/>
              </w:rPr>
              <w:tab/>
            </w:r>
            <w:r w:rsidR="00BD0D16">
              <w:rPr>
                <w:noProof/>
                <w:webHidden/>
              </w:rPr>
              <w:fldChar w:fldCharType="begin"/>
            </w:r>
            <w:r w:rsidR="00BD0D16">
              <w:rPr>
                <w:noProof/>
                <w:webHidden/>
              </w:rPr>
              <w:instrText xml:space="preserve"> PAGEREF _Toc83052546 \h </w:instrText>
            </w:r>
            <w:r w:rsidR="00BD0D16">
              <w:rPr>
                <w:noProof/>
                <w:webHidden/>
              </w:rPr>
            </w:r>
            <w:r w:rsidR="00BD0D16">
              <w:rPr>
                <w:noProof/>
                <w:webHidden/>
              </w:rPr>
              <w:fldChar w:fldCharType="separate"/>
            </w:r>
            <w:r w:rsidR="00BD0D16">
              <w:rPr>
                <w:noProof/>
                <w:webHidden/>
              </w:rPr>
              <w:t>16</w:t>
            </w:r>
            <w:r w:rsidR="00BD0D16">
              <w:rPr>
                <w:noProof/>
                <w:webHidden/>
              </w:rPr>
              <w:fldChar w:fldCharType="end"/>
            </w:r>
          </w:hyperlink>
        </w:p>
        <w:p w14:paraId="40F6640B" w14:textId="2CF95802"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7" w:history="1">
            <w:r w:rsidR="00BD0D16" w:rsidRPr="005417B2">
              <w:rPr>
                <w:rStyle w:val="Hyperlink"/>
                <w:noProof/>
                <w:lang w:val="ru-RU"/>
              </w:rPr>
              <w:t>3.2 Язык программирования</w:t>
            </w:r>
            <w:r w:rsidR="00BD0D16">
              <w:rPr>
                <w:noProof/>
                <w:webHidden/>
              </w:rPr>
              <w:tab/>
            </w:r>
            <w:r w:rsidR="00BD0D16">
              <w:rPr>
                <w:noProof/>
                <w:webHidden/>
              </w:rPr>
              <w:fldChar w:fldCharType="begin"/>
            </w:r>
            <w:r w:rsidR="00BD0D16">
              <w:rPr>
                <w:noProof/>
                <w:webHidden/>
              </w:rPr>
              <w:instrText xml:space="preserve"> PAGEREF _Toc83052547 \h </w:instrText>
            </w:r>
            <w:r w:rsidR="00BD0D16">
              <w:rPr>
                <w:noProof/>
                <w:webHidden/>
              </w:rPr>
            </w:r>
            <w:r w:rsidR="00BD0D16">
              <w:rPr>
                <w:noProof/>
                <w:webHidden/>
              </w:rPr>
              <w:fldChar w:fldCharType="separate"/>
            </w:r>
            <w:r w:rsidR="00BD0D16">
              <w:rPr>
                <w:noProof/>
                <w:webHidden/>
              </w:rPr>
              <w:t>16</w:t>
            </w:r>
            <w:r w:rsidR="00BD0D16">
              <w:rPr>
                <w:noProof/>
                <w:webHidden/>
              </w:rPr>
              <w:fldChar w:fldCharType="end"/>
            </w:r>
          </w:hyperlink>
        </w:p>
        <w:p w14:paraId="4768E42B" w14:textId="67CEC1C0"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8" w:history="1">
            <w:r w:rsidR="00BD0D16" w:rsidRPr="005417B2">
              <w:rPr>
                <w:rStyle w:val="Hyperlink"/>
                <w:noProof/>
                <w:lang w:val="ru-RU"/>
              </w:rPr>
              <w:t xml:space="preserve">3.3 </w:t>
            </w:r>
            <w:r w:rsidR="00BD0D16" w:rsidRPr="005417B2">
              <w:rPr>
                <w:rStyle w:val="Hyperlink"/>
                <w:noProof/>
                <w:lang w:val="en-US"/>
              </w:rPr>
              <w:t>Third</w:t>
            </w:r>
            <w:r w:rsidR="00BD0D16" w:rsidRPr="005417B2">
              <w:rPr>
                <w:rStyle w:val="Hyperlink"/>
                <w:noProof/>
                <w:lang w:val="ru-RU"/>
              </w:rPr>
              <w:t>-</w:t>
            </w:r>
            <w:r w:rsidR="00BD0D16" w:rsidRPr="005417B2">
              <w:rPr>
                <w:rStyle w:val="Hyperlink"/>
                <w:noProof/>
                <w:lang w:val="en-US"/>
              </w:rPr>
              <w:t>party</w:t>
            </w:r>
            <w:r w:rsidR="00BD0D16">
              <w:rPr>
                <w:noProof/>
                <w:webHidden/>
              </w:rPr>
              <w:tab/>
            </w:r>
            <w:r w:rsidR="00BD0D16">
              <w:rPr>
                <w:noProof/>
                <w:webHidden/>
              </w:rPr>
              <w:fldChar w:fldCharType="begin"/>
            </w:r>
            <w:r w:rsidR="00BD0D16">
              <w:rPr>
                <w:noProof/>
                <w:webHidden/>
              </w:rPr>
              <w:instrText xml:space="preserve"> PAGEREF _Toc83052548 \h </w:instrText>
            </w:r>
            <w:r w:rsidR="00BD0D16">
              <w:rPr>
                <w:noProof/>
                <w:webHidden/>
              </w:rPr>
            </w:r>
            <w:r w:rsidR="00BD0D16">
              <w:rPr>
                <w:noProof/>
                <w:webHidden/>
              </w:rPr>
              <w:fldChar w:fldCharType="separate"/>
            </w:r>
            <w:r w:rsidR="00BD0D16">
              <w:rPr>
                <w:noProof/>
                <w:webHidden/>
              </w:rPr>
              <w:t>17</w:t>
            </w:r>
            <w:r w:rsidR="00BD0D16">
              <w:rPr>
                <w:noProof/>
                <w:webHidden/>
              </w:rPr>
              <w:fldChar w:fldCharType="end"/>
            </w:r>
          </w:hyperlink>
        </w:p>
        <w:p w14:paraId="1E062E39" w14:textId="081C6757"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49" w:history="1">
            <w:r w:rsidR="00BD0D16" w:rsidRPr="005417B2">
              <w:rPr>
                <w:rStyle w:val="Hyperlink"/>
                <w:noProof/>
                <w:lang w:val="ru-RU"/>
              </w:rPr>
              <w:t xml:space="preserve">3.3.1 </w:t>
            </w:r>
            <w:r w:rsidR="00BD0D16" w:rsidRPr="005417B2">
              <w:rPr>
                <w:rStyle w:val="Hyperlink"/>
                <w:noProof/>
                <w:lang w:val="en-US"/>
              </w:rPr>
              <w:t>TdLib</w:t>
            </w:r>
            <w:r w:rsidR="00BD0D16">
              <w:rPr>
                <w:noProof/>
                <w:webHidden/>
              </w:rPr>
              <w:tab/>
            </w:r>
            <w:r w:rsidR="00BD0D16">
              <w:rPr>
                <w:noProof/>
                <w:webHidden/>
              </w:rPr>
              <w:fldChar w:fldCharType="begin"/>
            </w:r>
            <w:r w:rsidR="00BD0D16">
              <w:rPr>
                <w:noProof/>
                <w:webHidden/>
              </w:rPr>
              <w:instrText xml:space="preserve"> PAGEREF _Toc83052549 \h </w:instrText>
            </w:r>
            <w:r w:rsidR="00BD0D16">
              <w:rPr>
                <w:noProof/>
                <w:webHidden/>
              </w:rPr>
            </w:r>
            <w:r w:rsidR="00BD0D16">
              <w:rPr>
                <w:noProof/>
                <w:webHidden/>
              </w:rPr>
              <w:fldChar w:fldCharType="separate"/>
            </w:r>
            <w:r w:rsidR="00BD0D16">
              <w:rPr>
                <w:noProof/>
                <w:webHidden/>
              </w:rPr>
              <w:t>17</w:t>
            </w:r>
            <w:r w:rsidR="00BD0D16">
              <w:rPr>
                <w:noProof/>
                <w:webHidden/>
              </w:rPr>
              <w:fldChar w:fldCharType="end"/>
            </w:r>
          </w:hyperlink>
        </w:p>
        <w:p w14:paraId="6E280A0F" w14:textId="52B66FE4"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0" w:history="1">
            <w:r w:rsidR="00BD0D16" w:rsidRPr="005417B2">
              <w:rPr>
                <w:rStyle w:val="Hyperlink"/>
                <w:noProof/>
                <w:lang w:val="ru-RU"/>
              </w:rPr>
              <w:t xml:space="preserve">3.3.2 </w:t>
            </w:r>
            <w:r w:rsidR="00BD0D16" w:rsidRPr="005417B2">
              <w:rPr>
                <w:rStyle w:val="Hyperlink"/>
                <w:noProof/>
                <w:lang w:val="en-US"/>
              </w:rPr>
              <w:t>reo</w:t>
            </w:r>
            <w:r w:rsidR="00BD0D16" w:rsidRPr="005417B2">
              <w:rPr>
                <w:rStyle w:val="Hyperlink"/>
                <w:noProof/>
                <w:lang w:val="ru-RU"/>
              </w:rPr>
              <w:t>7</w:t>
            </w:r>
            <w:r w:rsidR="00BD0D16" w:rsidRPr="005417B2">
              <w:rPr>
                <w:rStyle w:val="Hyperlink"/>
                <w:noProof/>
                <w:lang w:val="en-US"/>
              </w:rPr>
              <w:t>sp</w:t>
            </w:r>
            <w:r w:rsidR="00BD0D16" w:rsidRPr="005417B2">
              <w:rPr>
                <w:rStyle w:val="Hyperlink"/>
                <w:noProof/>
                <w:lang w:val="ru-RU"/>
              </w:rPr>
              <w:t>/</w:t>
            </w:r>
            <w:r w:rsidR="00BD0D16" w:rsidRPr="005417B2">
              <w:rPr>
                <w:rStyle w:val="Hyperlink"/>
                <w:noProof/>
                <w:lang w:val="en-US"/>
              </w:rPr>
              <w:t>tgbot</w:t>
            </w:r>
            <w:r w:rsidR="00BD0D16" w:rsidRPr="005417B2">
              <w:rPr>
                <w:rStyle w:val="Hyperlink"/>
                <w:noProof/>
                <w:lang w:val="ru-RU"/>
              </w:rPr>
              <w:t>-</w:t>
            </w:r>
            <w:r w:rsidR="00BD0D16" w:rsidRPr="005417B2">
              <w:rPr>
                <w:rStyle w:val="Hyperlink"/>
                <w:noProof/>
                <w:lang w:val="en-US"/>
              </w:rPr>
              <w:t>cpp</w:t>
            </w:r>
            <w:r w:rsidR="00BD0D16">
              <w:rPr>
                <w:noProof/>
                <w:webHidden/>
              </w:rPr>
              <w:tab/>
            </w:r>
            <w:r w:rsidR="00BD0D16">
              <w:rPr>
                <w:noProof/>
                <w:webHidden/>
              </w:rPr>
              <w:fldChar w:fldCharType="begin"/>
            </w:r>
            <w:r w:rsidR="00BD0D16">
              <w:rPr>
                <w:noProof/>
                <w:webHidden/>
              </w:rPr>
              <w:instrText xml:space="preserve"> PAGEREF _Toc83052550 \h </w:instrText>
            </w:r>
            <w:r w:rsidR="00BD0D16">
              <w:rPr>
                <w:noProof/>
                <w:webHidden/>
              </w:rPr>
            </w:r>
            <w:r w:rsidR="00BD0D16">
              <w:rPr>
                <w:noProof/>
                <w:webHidden/>
              </w:rPr>
              <w:fldChar w:fldCharType="separate"/>
            </w:r>
            <w:r w:rsidR="00BD0D16">
              <w:rPr>
                <w:noProof/>
                <w:webHidden/>
              </w:rPr>
              <w:t>17</w:t>
            </w:r>
            <w:r w:rsidR="00BD0D16">
              <w:rPr>
                <w:noProof/>
                <w:webHidden/>
              </w:rPr>
              <w:fldChar w:fldCharType="end"/>
            </w:r>
          </w:hyperlink>
        </w:p>
        <w:p w14:paraId="1116DAFC" w14:textId="0BFED7AE"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1" w:history="1">
            <w:r w:rsidR="00BD0D16" w:rsidRPr="005417B2">
              <w:rPr>
                <w:rStyle w:val="Hyperlink"/>
                <w:noProof/>
                <w:lang w:val="ru-RU"/>
              </w:rPr>
              <w:t>3.4 СУБД</w:t>
            </w:r>
            <w:r w:rsidR="00BD0D16">
              <w:rPr>
                <w:noProof/>
                <w:webHidden/>
              </w:rPr>
              <w:tab/>
            </w:r>
            <w:r w:rsidR="00BD0D16">
              <w:rPr>
                <w:noProof/>
                <w:webHidden/>
              </w:rPr>
              <w:fldChar w:fldCharType="begin"/>
            </w:r>
            <w:r w:rsidR="00BD0D16">
              <w:rPr>
                <w:noProof/>
                <w:webHidden/>
              </w:rPr>
              <w:instrText xml:space="preserve"> PAGEREF _Toc83052551 \h </w:instrText>
            </w:r>
            <w:r w:rsidR="00BD0D16">
              <w:rPr>
                <w:noProof/>
                <w:webHidden/>
              </w:rPr>
            </w:r>
            <w:r w:rsidR="00BD0D16">
              <w:rPr>
                <w:noProof/>
                <w:webHidden/>
              </w:rPr>
              <w:fldChar w:fldCharType="separate"/>
            </w:r>
            <w:r w:rsidR="00BD0D16">
              <w:rPr>
                <w:noProof/>
                <w:webHidden/>
              </w:rPr>
              <w:t>18</w:t>
            </w:r>
            <w:r w:rsidR="00BD0D16">
              <w:rPr>
                <w:noProof/>
                <w:webHidden/>
              </w:rPr>
              <w:fldChar w:fldCharType="end"/>
            </w:r>
          </w:hyperlink>
        </w:p>
        <w:p w14:paraId="34DBC100" w14:textId="7B0CD49F"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2" w:history="1">
            <w:r w:rsidR="00BD0D16" w:rsidRPr="005417B2">
              <w:rPr>
                <w:rStyle w:val="Hyperlink"/>
                <w:noProof/>
                <w:lang w:val="ru-RU"/>
              </w:rPr>
              <w:t>3.4.1 Выбор СУБД</w:t>
            </w:r>
            <w:r w:rsidR="00BD0D16">
              <w:rPr>
                <w:noProof/>
                <w:webHidden/>
              </w:rPr>
              <w:tab/>
            </w:r>
            <w:r w:rsidR="00BD0D16">
              <w:rPr>
                <w:noProof/>
                <w:webHidden/>
              </w:rPr>
              <w:fldChar w:fldCharType="begin"/>
            </w:r>
            <w:r w:rsidR="00BD0D16">
              <w:rPr>
                <w:noProof/>
                <w:webHidden/>
              </w:rPr>
              <w:instrText xml:space="preserve"> PAGEREF _Toc83052552 \h </w:instrText>
            </w:r>
            <w:r w:rsidR="00BD0D16">
              <w:rPr>
                <w:noProof/>
                <w:webHidden/>
              </w:rPr>
            </w:r>
            <w:r w:rsidR="00BD0D16">
              <w:rPr>
                <w:noProof/>
                <w:webHidden/>
              </w:rPr>
              <w:fldChar w:fldCharType="separate"/>
            </w:r>
            <w:r w:rsidR="00BD0D16">
              <w:rPr>
                <w:noProof/>
                <w:webHidden/>
              </w:rPr>
              <w:t>18</w:t>
            </w:r>
            <w:r w:rsidR="00BD0D16">
              <w:rPr>
                <w:noProof/>
                <w:webHidden/>
              </w:rPr>
              <w:fldChar w:fldCharType="end"/>
            </w:r>
          </w:hyperlink>
        </w:p>
        <w:p w14:paraId="6D87F377" w14:textId="40A6BCAE"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3" w:history="1">
            <w:r w:rsidR="00BD0D16" w:rsidRPr="005417B2">
              <w:rPr>
                <w:rStyle w:val="Hyperlink"/>
                <w:noProof/>
                <w:lang w:val="ru-RU"/>
              </w:rPr>
              <w:t>3.4.2 Выбор средств для работы с СУБД</w:t>
            </w:r>
            <w:r w:rsidR="00BD0D16">
              <w:rPr>
                <w:noProof/>
                <w:webHidden/>
              </w:rPr>
              <w:tab/>
            </w:r>
            <w:r w:rsidR="00BD0D16">
              <w:rPr>
                <w:noProof/>
                <w:webHidden/>
              </w:rPr>
              <w:fldChar w:fldCharType="begin"/>
            </w:r>
            <w:r w:rsidR="00BD0D16">
              <w:rPr>
                <w:noProof/>
                <w:webHidden/>
              </w:rPr>
              <w:instrText xml:space="preserve"> PAGEREF _Toc83052553 \h </w:instrText>
            </w:r>
            <w:r w:rsidR="00BD0D16">
              <w:rPr>
                <w:noProof/>
                <w:webHidden/>
              </w:rPr>
            </w:r>
            <w:r w:rsidR="00BD0D16">
              <w:rPr>
                <w:noProof/>
                <w:webHidden/>
              </w:rPr>
              <w:fldChar w:fldCharType="separate"/>
            </w:r>
            <w:r w:rsidR="00BD0D16">
              <w:rPr>
                <w:noProof/>
                <w:webHidden/>
              </w:rPr>
              <w:t>20</w:t>
            </w:r>
            <w:r w:rsidR="00BD0D16">
              <w:rPr>
                <w:noProof/>
                <w:webHidden/>
              </w:rPr>
              <w:fldChar w:fldCharType="end"/>
            </w:r>
          </w:hyperlink>
        </w:p>
        <w:p w14:paraId="13940D9A" w14:textId="75D900A5"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4" w:history="1">
            <w:r w:rsidR="00BD0D16" w:rsidRPr="005417B2">
              <w:rPr>
                <w:rStyle w:val="Hyperlink"/>
                <w:noProof/>
                <w:lang w:val="ru-RU"/>
              </w:rPr>
              <w:t>4 Реализация</w:t>
            </w:r>
            <w:r w:rsidR="00BD0D16">
              <w:rPr>
                <w:noProof/>
                <w:webHidden/>
              </w:rPr>
              <w:tab/>
            </w:r>
            <w:r w:rsidR="00BD0D16">
              <w:rPr>
                <w:noProof/>
                <w:webHidden/>
              </w:rPr>
              <w:fldChar w:fldCharType="begin"/>
            </w:r>
            <w:r w:rsidR="00BD0D16">
              <w:rPr>
                <w:noProof/>
                <w:webHidden/>
              </w:rPr>
              <w:instrText xml:space="preserve"> PAGEREF _Toc83052554 \h </w:instrText>
            </w:r>
            <w:r w:rsidR="00BD0D16">
              <w:rPr>
                <w:noProof/>
                <w:webHidden/>
              </w:rPr>
            </w:r>
            <w:r w:rsidR="00BD0D16">
              <w:rPr>
                <w:noProof/>
                <w:webHidden/>
              </w:rPr>
              <w:fldChar w:fldCharType="separate"/>
            </w:r>
            <w:r w:rsidR="00BD0D16">
              <w:rPr>
                <w:noProof/>
                <w:webHidden/>
              </w:rPr>
              <w:t>21</w:t>
            </w:r>
            <w:r w:rsidR="00BD0D16">
              <w:rPr>
                <w:noProof/>
                <w:webHidden/>
              </w:rPr>
              <w:fldChar w:fldCharType="end"/>
            </w:r>
          </w:hyperlink>
        </w:p>
        <w:p w14:paraId="31DA79AE" w14:textId="0289CDE3"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5" w:history="1">
            <w:r w:rsidR="00BD0D16" w:rsidRPr="005417B2">
              <w:rPr>
                <w:rStyle w:val="Hyperlink"/>
                <w:noProof/>
                <w:lang w:val="ru-RU"/>
              </w:rPr>
              <w:t xml:space="preserve">4.1 Взаимодействие с </w:t>
            </w:r>
            <w:r w:rsidR="00BD0D16" w:rsidRPr="005417B2">
              <w:rPr>
                <w:rStyle w:val="Hyperlink"/>
                <w:noProof/>
                <w:lang w:val="en-US"/>
              </w:rPr>
              <w:t>telegram</w:t>
            </w:r>
            <w:r w:rsidR="00BD0D16" w:rsidRPr="005417B2">
              <w:rPr>
                <w:rStyle w:val="Hyperlink"/>
                <w:noProof/>
                <w:lang w:val="ru-RU"/>
              </w:rPr>
              <w:t xml:space="preserve"> </w:t>
            </w:r>
            <w:r w:rsidR="00BD0D16" w:rsidRPr="005417B2">
              <w:rPr>
                <w:rStyle w:val="Hyperlink"/>
                <w:noProof/>
                <w:lang w:val="en-US"/>
              </w:rPr>
              <w:t>API</w:t>
            </w:r>
            <w:r w:rsidR="00BD0D16">
              <w:rPr>
                <w:noProof/>
                <w:webHidden/>
              </w:rPr>
              <w:tab/>
            </w:r>
            <w:r w:rsidR="00BD0D16">
              <w:rPr>
                <w:noProof/>
                <w:webHidden/>
              </w:rPr>
              <w:fldChar w:fldCharType="begin"/>
            </w:r>
            <w:r w:rsidR="00BD0D16">
              <w:rPr>
                <w:noProof/>
                <w:webHidden/>
              </w:rPr>
              <w:instrText xml:space="preserve"> PAGEREF _Toc83052555 \h </w:instrText>
            </w:r>
            <w:r w:rsidR="00BD0D16">
              <w:rPr>
                <w:noProof/>
                <w:webHidden/>
              </w:rPr>
            </w:r>
            <w:r w:rsidR="00BD0D16">
              <w:rPr>
                <w:noProof/>
                <w:webHidden/>
              </w:rPr>
              <w:fldChar w:fldCharType="separate"/>
            </w:r>
            <w:r w:rsidR="00BD0D16">
              <w:rPr>
                <w:noProof/>
                <w:webHidden/>
              </w:rPr>
              <w:t>21</w:t>
            </w:r>
            <w:r w:rsidR="00BD0D16">
              <w:rPr>
                <w:noProof/>
                <w:webHidden/>
              </w:rPr>
              <w:fldChar w:fldCharType="end"/>
            </w:r>
          </w:hyperlink>
        </w:p>
        <w:p w14:paraId="257ACC8C" w14:textId="7D387778"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6" w:history="1">
            <w:r w:rsidR="00BD0D16" w:rsidRPr="005417B2">
              <w:rPr>
                <w:rStyle w:val="Hyperlink"/>
                <w:noProof/>
                <w:lang w:val="ru-RU"/>
              </w:rPr>
              <w:t xml:space="preserve">4.2 Взаимодействие с </w:t>
            </w:r>
            <w:r w:rsidR="00BD0D16" w:rsidRPr="005417B2">
              <w:rPr>
                <w:rStyle w:val="Hyperlink"/>
                <w:noProof/>
                <w:lang w:val="en-US"/>
              </w:rPr>
              <w:t>Bot</w:t>
            </w:r>
            <w:r w:rsidR="00BD0D16" w:rsidRPr="005417B2">
              <w:rPr>
                <w:rStyle w:val="Hyperlink"/>
                <w:noProof/>
                <w:lang w:val="ru-RU"/>
              </w:rPr>
              <w:t xml:space="preserve"> </w:t>
            </w:r>
            <w:r w:rsidR="00BD0D16" w:rsidRPr="005417B2">
              <w:rPr>
                <w:rStyle w:val="Hyperlink"/>
                <w:noProof/>
                <w:lang w:val="en-US"/>
              </w:rPr>
              <w:t>API</w:t>
            </w:r>
            <w:r w:rsidR="00BD0D16">
              <w:rPr>
                <w:noProof/>
                <w:webHidden/>
              </w:rPr>
              <w:tab/>
            </w:r>
            <w:r w:rsidR="00BD0D16">
              <w:rPr>
                <w:noProof/>
                <w:webHidden/>
              </w:rPr>
              <w:fldChar w:fldCharType="begin"/>
            </w:r>
            <w:r w:rsidR="00BD0D16">
              <w:rPr>
                <w:noProof/>
                <w:webHidden/>
              </w:rPr>
              <w:instrText xml:space="preserve"> PAGEREF _Toc83052556 \h </w:instrText>
            </w:r>
            <w:r w:rsidR="00BD0D16">
              <w:rPr>
                <w:noProof/>
                <w:webHidden/>
              </w:rPr>
            </w:r>
            <w:r w:rsidR="00BD0D16">
              <w:rPr>
                <w:noProof/>
                <w:webHidden/>
              </w:rPr>
              <w:fldChar w:fldCharType="separate"/>
            </w:r>
            <w:r w:rsidR="00BD0D16">
              <w:rPr>
                <w:noProof/>
                <w:webHidden/>
              </w:rPr>
              <w:t>22</w:t>
            </w:r>
            <w:r w:rsidR="00BD0D16">
              <w:rPr>
                <w:noProof/>
                <w:webHidden/>
              </w:rPr>
              <w:fldChar w:fldCharType="end"/>
            </w:r>
          </w:hyperlink>
        </w:p>
        <w:p w14:paraId="7305E382" w14:textId="6B6BC961"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7" w:history="1">
            <w:r w:rsidR="00BD0D16" w:rsidRPr="005417B2">
              <w:rPr>
                <w:rStyle w:val="Hyperlink"/>
                <w:noProof/>
                <w:lang w:val="ru-RU"/>
              </w:rPr>
              <w:t xml:space="preserve">4.3 Взаимодействие с </w:t>
            </w:r>
            <w:r w:rsidR="00BD0D16" w:rsidRPr="005417B2">
              <w:rPr>
                <w:rStyle w:val="Hyperlink"/>
                <w:noProof/>
                <w:lang w:val="en-US"/>
              </w:rPr>
              <w:t>PQXX</w:t>
            </w:r>
            <w:r w:rsidR="00BD0D16">
              <w:rPr>
                <w:noProof/>
                <w:webHidden/>
              </w:rPr>
              <w:tab/>
            </w:r>
            <w:r w:rsidR="00BD0D16">
              <w:rPr>
                <w:noProof/>
                <w:webHidden/>
              </w:rPr>
              <w:fldChar w:fldCharType="begin"/>
            </w:r>
            <w:r w:rsidR="00BD0D16">
              <w:rPr>
                <w:noProof/>
                <w:webHidden/>
              </w:rPr>
              <w:instrText xml:space="preserve"> PAGEREF _Toc83052557 \h </w:instrText>
            </w:r>
            <w:r w:rsidR="00BD0D16">
              <w:rPr>
                <w:noProof/>
                <w:webHidden/>
              </w:rPr>
            </w:r>
            <w:r w:rsidR="00BD0D16">
              <w:rPr>
                <w:noProof/>
                <w:webHidden/>
              </w:rPr>
              <w:fldChar w:fldCharType="separate"/>
            </w:r>
            <w:r w:rsidR="00BD0D16">
              <w:rPr>
                <w:noProof/>
                <w:webHidden/>
              </w:rPr>
              <w:t>23</w:t>
            </w:r>
            <w:r w:rsidR="00BD0D16">
              <w:rPr>
                <w:noProof/>
                <w:webHidden/>
              </w:rPr>
              <w:fldChar w:fldCharType="end"/>
            </w:r>
          </w:hyperlink>
        </w:p>
        <w:p w14:paraId="43F5EB76" w14:textId="0E553CE2"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8" w:history="1">
            <w:r w:rsidR="00BD0D16" w:rsidRPr="005417B2">
              <w:rPr>
                <w:rStyle w:val="Hyperlink"/>
                <w:noProof/>
                <w:lang w:val="ru-RU"/>
              </w:rPr>
              <w:t>4.4 Логирование</w:t>
            </w:r>
            <w:r w:rsidR="00BD0D16">
              <w:rPr>
                <w:noProof/>
                <w:webHidden/>
              </w:rPr>
              <w:tab/>
            </w:r>
            <w:r w:rsidR="00BD0D16">
              <w:rPr>
                <w:noProof/>
                <w:webHidden/>
              </w:rPr>
              <w:fldChar w:fldCharType="begin"/>
            </w:r>
            <w:r w:rsidR="00BD0D16">
              <w:rPr>
                <w:noProof/>
                <w:webHidden/>
              </w:rPr>
              <w:instrText xml:space="preserve"> PAGEREF _Toc83052558 \h </w:instrText>
            </w:r>
            <w:r w:rsidR="00BD0D16">
              <w:rPr>
                <w:noProof/>
                <w:webHidden/>
              </w:rPr>
            </w:r>
            <w:r w:rsidR="00BD0D16">
              <w:rPr>
                <w:noProof/>
                <w:webHidden/>
              </w:rPr>
              <w:fldChar w:fldCharType="separate"/>
            </w:r>
            <w:r w:rsidR="00BD0D16">
              <w:rPr>
                <w:noProof/>
                <w:webHidden/>
              </w:rPr>
              <w:t>24</w:t>
            </w:r>
            <w:r w:rsidR="00BD0D16">
              <w:rPr>
                <w:noProof/>
                <w:webHidden/>
              </w:rPr>
              <w:fldChar w:fldCharType="end"/>
            </w:r>
          </w:hyperlink>
        </w:p>
        <w:p w14:paraId="4C56E3CF" w14:textId="2E07A5FB"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59" w:history="1">
            <w:r w:rsidR="00BD0D16" w:rsidRPr="005417B2">
              <w:rPr>
                <w:rStyle w:val="Hyperlink"/>
                <w:noProof/>
                <w:lang w:val="ru-RU"/>
              </w:rPr>
              <w:t>5 Перспективы развития</w:t>
            </w:r>
            <w:r w:rsidR="00BD0D16">
              <w:rPr>
                <w:noProof/>
                <w:webHidden/>
              </w:rPr>
              <w:tab/>
            </w:r>
            <w:r w:rsidR="00BD0D16">
              <w:rPr>
                <w:noProof/>
                <w:webHidden/>
              </w:rPr>
              <w:fldChar w:fldCharType="begin"/>
            </w:r>
            <w:r w:rsidR="00BD0D16">
              <w:rPr>
                <w:noProof/>
                <w:webHidden/>
              </w:rPr>
              <w:instrText xml:space="preserve"> PAGEREF _Toc83052559 \h </w:instrText>
            </w:r>
            <w:r w:rsidR="00BD0D16">
              <w:rPr>
                <w:noProof/>
                <w:webHidden/>
              </w:rPr>
            </w:r>
            <w:r w:rsidR="00BD0D16">
              <w:rPr>
                <w:noProof/>
                <w:webHidden/>
              </w:rPr>
              <w:fldChar w:fldCharType="separate"/>
            </w:r>
            <w:r w:rsidR="00BD0D16">
              <w:rPr>
                <w:noProof/>
                <w:webHidden/>
              </w:rPr>
              <w:t>25</w:t>
            </w:r>
            <w:r w:rsidR="00BD0D16">
              <w:rPr>
                <w:noProof/>
                <w:webHidden/>
              </w:rPr>
              <w:fldChar w:fldCharType="end"/>
            </w:r>
          </w:hyperlink>
        </w:p>
        <w:p w14:paraId="3C6E6327" w14:textId="12A627AC"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0" w:history="1">
            <w:r w:rsidR="00BD0D16" w:rsidRPr="005417B2">
              <w:rPr>
                <w:rStyle w:val="Hyperlink"/>
                <w:noProof/>
                <w:lang w:val="ru-RU"/>
              </w:rPr>
              <w:t>5.1 Идея</w:t>
            </w:r>
            <w:r w:rsidR="00BD0D16">
              <w:rPr>
                <w:noProof/>
                <w:webHidden/>
              </w:rPr>
              <w:tab/>
            </w:r>
            <w:r w:rsidR="00BD0D16">
              <w:rPr>
                <w:noProof/>
                <w:webHidden/>
              </w:rPr>
              <w:fldChar w:fldCharType="begin"/>
            </w:r>
            <w:r w:rsidR="00BD0D16">
              <w:rPr>
                <w:noProof/>
                <w:webHidden/>
              </w:rPr>
              <w:instrText xml:space="preserve"> PAGEREF _Toc83052560 \h </w:instrText>
            </w:r>
            <w:r w:rsidR="00BD0D16">
              <w:rPr>
                <w:noProof/>
                <w:webHidden/>
              </w:rPr>
            </w:r>
            <w:r w:rsidR="00BD0D16">
              <w:rPr>
                <w:noProof/>
                <w:webHidden/>
              </w:rPr>
              <w:fldChar w:fldCharType="separate"/>
            </w:r>
            <w:r w:rsidR="00BD0D16">
              <w:rPr>
                <w:noProof/>
                <w:webHidden/>
              </w:rPr>
              <w:t>25</w:t>
            </w:r>
            <w:r w:rsidR="00BD0D16">
              <w:rPr>
                <w:noProof/>
                <w:webHidden/>
              </w:rPr>
              <w:fldChar w:fldCharType="end"/>
            </w:r>
          </w:hyperlink>
        </w:p>
        <w:p w14:paraId="71DE98AB" w14:textId="6537A048"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1" w:history="1">
            <w:r w:rsidR="00BD0D16" w:rsidRPr="005417B2">
              <w:rPr>
                <w:rStyle w:val="Hyperlink"/>
                <w:noProof/>
                <w:lang w:val="ru-RU"/>
              </w:rPr>
              <w:t>5.2 Архитектура</w:t>
            </w:r>
            <w:r w:rsidR="00BD0D16">
              <w:rPr>
                <w:noProof/>
                <w:webHidden/>
              </w:rPr>
              <w:tab/>
            </w:r>
            <w:r w:rsidR="00BD0D16">
              <w:rPr>
                <w:noProof/>
                <w:webHidden/>
              </w:rPr>
              <w:fldChar w:fldCharType="begin"/>
            </w:r>
            <w:r w:rsidR="00BD0D16">
              <w:rPr>
                <w:noProof/>
                <w:webHidden/>
              </w:rPr>
              <w:instrText xml:space="preserve"> PAGEREF _Toc83052561 \h </w:instrText>
            </w:r>
            <w:r w:rsidR="00BD0D16">
              <w:rPr>
                <w:noProof/>
                <w:webHidden/>
              </w:rPr>
            </w:r>
            <w:r w:rsidR="00BD0D16">
              <w:rPr>
                <w:noProof/>
                <w:webHidden/>
              </w:rPr>
              <w:fldChar w:fldCharType="separate"/>
            </w:r>
            <w:r w:rsidR="00BD0D16">
              <w:rPr>
                <w:noProof/>
                <w:webHidden/>
              </w:rPr>
              <w:t>25</w:t>
            </w:r>
            <w:r w:rsidR="00BD0D16">
              <w:rPr>
                <w:noProof/>
                <w:webHidden/>
              </w:rPr>
              <w:fldChar w:fldCharType="end"/>
            </w:r>
          </w:hyperlink>
        </w:p>
        <w:p w14:paraId="0393DF98" w14:textId="3A96B6C7"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2" w:history="1">
            <w:r w:rsidR="00BD0D16" w:rsidRPr="005417B2">
              <w:rPr>
                <w:rStyle w:val="Hyperlink"/>
                <w:noProof/>
                <w:lang w:val="ru-RU"/>
              </w:rPr>
              <w:t>5.2.1 Сервер</w:t>
            </w:r>
            <w:r w:rsidR="00BD0D16">
              <w:rPr>
                <w:noProof/>
                <w:webHidden/>
              </w:rPr>
              <w:tab/>
            </w:r>
            <w:r w:rsidR="00BD0D16">
              <w:rPr>
                <w:noProof/>
                <w:webHidden/>
              </w:rPr>
              <w:fldChar w:fldCharType="begin"/>
            </w:r>
            <w:r w:rsidR="00BD0D16">
              <w:rPr>
                <w:noProof/>
                <w:webHidden/>
              </w:rPr>
              <w:instrText xml:space="preserve"> PAGEREF _Toc83052562 \h </w:instrText>
            </w:r>
            <w:r w:rsidR="00BD0D16">
              <w:rPr>
                <w:noProof/>
                <w:webHidden/>
              </w:rPr>
            </w:r>
            <w:r w:rsidR="00BD0D16">
              <w:rPr>
                <w:noProof/>
                <w:webHidden/>
              </w:rPr>
              <w:fldChar w:fldCharType="separate"/>
            </w:r>
            <w:r w:rsidR="00BD0D16">
              <w:rPr>
                <w:noProof/>
                <w:webHidden/>
              </w:rPr>
              <w:t>26</w:t>
            </w:r>
            <w:r w:rsidR="00BD0D16">
              <w:rPr>
                <w:noProof/>
                <w:webHidden/>
              </w:rPr>
              <w:fldChar w:fldCharType="end"/>
            </w:r>
          </w:hyperlink>
        </w:p>
        <w:p w14:paraId="5AF58D47" w14:textId="5AE967A9"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3" w:history="1">
            <w:r w:rsidR="00BD0D16" w:rsidRPr="005417B2">
              <w:rPr>
                <w:rStyle w:val="Hyperlink"/>
                <w:noProof/>
                <w:lang w:val="ru-RU"/>
              </w:rPr>
              <w:t>5.2.2 Сайт</w:t>
            </w:r>
            <w:r w:rsidR="00BD0D16">
              <w:rPr>
                <w:noProof/>
                <w:webHidden/>
              </w:rPr>
              <w:tab/>
            </w:r>
            <w:r w:rsidR="00BD0D16">
              <w:rPr>
                <w:noProof/>
                <w:webHidden/>
              </w:rPr>
              <w:fldChar w:fldCharType="begin"/>
            </w:r>
            <w:r w:rsidR="00BD0D16">
              <w:rPr>
                <w:noProof/>
                <w:webHidden/>
              </w:rPr>
              <w:instrText xml:space="preserve"> PAGEREF _Toc83052563 \h </w:instrText>
            </w:r>
            <w:r w:rsidR="00BD0D16">
              <w:rPr>
                <w:noProof/>
                <w:webHidden/>
              </w:rPr>
            </w:r>
            <w:r w:rsidR="00BD0D16">
              <w:rPr>
                <w:noProof/>
                <w:webHidden/>
              </w:rPr>
              <w:fldChar w:fldCharType="separate"/>
            </w:r>
            <w:r w:rsidR="00BD0D16">
              <w:rPr>
                <w:noProof/>
                <w:webHidden/>
              </w:rPr>
              <w:t>26</w:t>
            </w:r>
            <w:r w:rsidR="00BD0D16">
              <w:rPr>
                <w:noProof/>
                <w:webHidden/>
              </w:rPr>
              <w:fldChar w:fldCharType="end"/>
            </w:r>
          </w:hyperlink>
        </w:p>
        <w:p w14:paraId="1939CC70" w14:textId="6968BD29"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4" w:history="1">
            <w:r w:rsidR="00BD0D16" w:rsidRPr="005417B2">
              <w:rPr>
                <w:rStyle w:val="Hyperlink"/>
                <w:noProof/>
                <w:lang w:val="ru-RU"/>
              </w:rPr>
              <w:t>Выводы</w:t>
            </w:r>
            <w:r w:rsidR="00BD0D16">
              <w:rPr>
                <w:noProof/>
                <w:webHidden/>
              </w:rPr>
              <w:tab/>
            </w:r>
            <w:r w:rsidR="00BD0D16">
              <w:rPr>
                <w:noProof/>
                <w:webHidden/>
              </w:rPr>
              <w:fldChar w:fldCharType="begin"/>
            </w:r>
            <w:r w:rsidR="00BD0D16">
              <w:rPr>
                <w:noProof/>
                <w:webHidden/>
              </w:rPr>
              <w:instrText xml:space="preserve"> PAGEREF _Toc83052564 \h </w:instrText>
            </w:r>
            <w:r w:rsidR="00BD0D16">
              <w:rPr>
                <w:noProof/>
                <w:webHidden/>
              </w:rPr>
            </w:r>
            <w:r w:rsidR="00BD0D16">
              <w:rPr>
                <w:noProof/>
                <w:webHidden/>
              </w:rPr>
              <w:fldChar w:fldCharType="separate"/>
            </w:r>
            <w:r w:rsidR="00BD0D16">
              <w:rPr>
                <w:noProof/>
                <w:webHidden/>
              </w:rPr>
              <w:t>27</w:t>
            </w:r>
            <w:r w:rsidR="00BD0D16">
              <w:rPr>
                <w:noProof/>
                <w:webHidden/>
              </w:rPr>
              <w:fldChar w:fldCharType="end"/>
            </w:r>
          </w:hyperlink>
        </w:p>
        <w:p w14:paraId="5964B0E3" w14:textId="34849F92"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5" w:history="1">
            <w:r w:rsidR="00BD0D16" w:rsidRPr="005417B2">
              <w:rPr>
                <w:rStyle w:val="Hyperlink"/>
                <w:noProof/>
                <w:lang w:val="ru-RU"/>
              </w:rPr>
              <w:t>Литература</w:t>
            </w:r>
            <w:r w:rsidR="00BD0D16">
              <w:rPr>
                <w:noProof/>
                <w:webHidden/>
              </w:rPr>
              <w:tab/>
            </w:r>
            <w:r w:rsidR="00BD0D16">
              <w:rPr>
                <w:noProof/>
                <w:webHidden/>
              </w:rPr>
              <w:fldChar w:fldCharType="begin"/>
            </w:r>
            <w:r w:rsidR="00BD0D16">
              <w:rPr>
                <w:noProof/>
                <w:webHidden/>
              </w:rPr>
              <w:instrText xml:space="preserve"> PAGEREF _Toc83052565 \h </w:instrText>
            </w:r>
            <w:r w:rsidR="00BD0D16">
              <w:rPr>
                <w:noProof/>
                <w:webHidden/>
              </w:rPr>
            </w:r>
            <w:r w:rsidR="00BD0D16">
              <w:rPr>
                <w:noProof/>
                <w:webHidden/>
              </w:rPr>
              <w:fldChar w:fldCharType="separate"/>
            </w:r>
            <w:r w:rsidR="00BD0D16">
              <w:rPr>
                <w:noProof/>
                <w:webHidden/>
              </w:rPr>
              <w:t>28</w:t>
            </w:r>
            <w:r w:rsidR="00BD0D16">
              <w:rPr>
                <w:noProof/>
                <w:webHidden/>
              </w:rPr>
              <w:fldChar w:fldCharType="end"/>
            </w:r>
          </w:hyperlink>
        </w:p>
        <w:p w14:paraId="06E2EA42" w14:textId="0AE18934"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6" w:history="1">
            <w:r w:rsidR="00BD0D16" w:rsidRPr="005417B2">
              <w:rPr>
                <w:rStyle w:val="Hyperlink"/>
                <w:noProof/>
                <w:lang w:val="ru-RU"/>
              </w:rPr>
              <w:t>Приложение А. Техническое задание (сервер)</w:t>
            </w:r>
            <w:r w:rsidR="00BD0D16">
              <w:rPr>
                <w:noProof/>
                <w:webHidden/>
              </w:rPr>
              <w:tab/>
            </w:r>
            <w:r w:rsidR="00BD0D16">
              <w:rPr>
                <w:noProof/>
                <w:webHidden/>
              </w:rPr>
              <w:fldChar w:fldCharType="begin"/>
            </w:r>
            <w:r w:rsidR="00BD0D16">
              <w:rPr>
                <w:noProof/>
                <w:webHidden/>
              </w:rPr>
              <w:instrText xml:space="preserve"> PAGEREF _Toc83052566 \h </w:instrText>
            </w:r>
            <w:r w:rsidR="00BD0D16">
              <w:rPr>
                <w:noProof/>
                <w:webHidden/>
              </w:rPr>
            </w:r>
            <w:r w:rsidR="00BD0D16">
              <w:rPr>
                <w:noProof/>
                <w:webHidden/>
              </w:rPr>
              <w:fldChar w:fldCharType="separate"/>
            </w:r>
            <w:r w:rsidR="00BD0D16">
              <w:rPr>
                <w:noProof/>
                <w:webHidden/>
              </w:rPr>
              <w:t>29</w:t>
            </w:r>
            <w:r w:rsidR="00BD0D16">
              <w:rPr>
                <w:noProof/>
                <w:webHidden/>
              </w:rPr>
              <w:fldChar w:fldCharType="end"/>
            </w:r>
          </w:hyperlink>
        </w:p>
        <w:p w14:paraId="4A4187C5" w14:textId="31927DEB"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7" w:history="1">
            <w:r w:rsidR="00BD0D16" w:rsidRPr="005417B2">
              <w:rPr>
                <w:rStyle w:val="Hyperlink"/>
                <w:noProof/>
                <w:lang w:val="ru-RU"/>
              </w:rPr>
              <w:t>Приложение Б. Техническое задание (клиент)</w:t>
            </w:r>
            <w:r w:rsidR="00BD0D16">
              <w:rPr>
                <w:noProof/>
                <w:webHidden/>
              </w:rPr>
              <w:tab/>
            </w:r>
            <w:r w:rsidR="00BD0D16">
              <w:rPr>
                <w:noProof/>
                <w:webHidden/>
              </w:rPr>
              <w:fldChar w:fldCharType="begin"/>
            </w:r>
            <w:r w:rsidR="00BD0D16">
              <w:rPr>
                <w:noProof/>
                <w:webHidden/>
              </w:rPr>
              <w:instrText xml:space="preserve"> PAGEREF _Toc83052567 \h </w:instrText>
            </w:r>
            <w:r w:rsidR="00BD0D16">
              <w:rPr>
                <w:noProof/>
                <w:webHidden/>
              </w:rPr>
            </w:r>
            <w:r w:rsidR="00BD0D16">
              <w:rPr>
                <w:noProof/>
                <w:webHidden/>
              </w:rPr>
              <w:fldChar w:fldCharType="separate"/>
            </w:r>
            <w:r w:rsidR="00BD0D16">
              <w:rPr>
                <w:noProof/>
                <w:webHidden/>
              </w:rPr>
              <w:t>40</w:t>
            </w:r>
            <w:r w:rsidR="00BD0D16">
              <w:rPr>
                <w:noProof/>
                <w:webHidden/>
              </w:rPr>
              <w:fldChar w:fldCharType="end"/>
            </w:r>
          </w:hyperlink>
        </w:p>
        <w:p w14:paraId="4F026755" w14:textId="27AD3B7A"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8" w:history="1">
            <w:r w:rsidR="00BD0D16" w:rsidRPr="005417B2">
              <w:rPr>
                <w:rStyle w:val="Hyperlink"/>
                <w:noProof/>
                <w:lang w:val="ru-RU"/>
              </w:rPr>
              <w:t>Приложение В. Экранные формы</w:t>
            </w:r>
            <w:r w:rsidR="00BD0D16">
              <w:rPr>
                <w:noProof/>
                <w:webHidden/>
              </w:rPr>
              <w:tab/>
            </w:r>
            <w:r w:rsidR="00BD0D16">
              <w:rPr>
                <w:noProof/>
                <w:webHidden/>
              </w:rPr>
              <w:fldChar w:fldCharType="begin"/>
            </w:r>
            <w:r w:rsidR="00BD0D16">
              <w:rPr>
                <w:noProof/>
                <w:webHidden/>
              </w:rPr>
              <w:instrText xml:space="preserve"> PAGEREF _Toc83052568 \h </w:instrText>
            </w:r>
            <w:r w:rsidR="00BD0D16">
              <w:rPr>
                <w:noProof/>
                <w:webHidden/>
              </w:rPr>
            </w:r>
            <w:r w:rsidR="00BD0D16">
              <w:rPr>
                <w:noProof/>
                <w:webHidden/>
              </w:rPr>
              <w:fldChar w:fldCharType="separate"/>
            </w:r>
            <w:r w:rsidR="00BD0D16">
              <w:rPr>
                <w:noProof/>
                <w:webHidden/>
              </w:rPr>
              <w:t>50</w:t>
            </w:r>
            <w:r w:rsidR="00BD0D16">
              <w:rPr>
                <w:noProof/>
                <w:webHidden/>
              </w:rPr>
              <w:fldChar w:fldCharType="end"/>
            </w:r>
          </w:hyperlink>
        </w:p>
        <w:p w14:paraId="2A430EC2" w14:textId="354598F6"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69" w:history="1">
            <w:r w:rsidR="00BD0D16" w:rsidRPr="005417B2">
              <w:rPr>
                <w:rStyle w:val="Hyperlink"/>
                <w:noProof/>
                <w:lang w:val="ru-RU"/>
              </w:rPr>
              <w:t>Приложение Г. Статистика приложения</w:t>
            </w:r>
            <w:r w:rsidR="00BD0D16">
              <w:rPr>
                <w:noProof/>
                <w:webHidden/>
              </w:rPr>
              <w:tab/>
            </w:r>
            <w:r w:rsidR="00BD0D16">
              <w:rPr>
                <w:noProof/>
                <w:webHidden/>
              </w:rPr>
              <w:fldChar w:fldCharType="begin"/>
            </w:r>
            <w:r w:rsidR="00BD0D16">
              <w:rPr>
                <w:noProof/>
                <w:webHidden/>
              </w:rPr>
              <w:instrText xml:space="preserve"> PAGEREF _Toc83052569 \h </w:instrText>
            </w:r>
            <w:r w:rsidR="00BD0D16">
              <w:rPr>
                <w:noProof/>
                <w:webHidden/>
              </w:rPr>
            </w:r>
            <w:r w:rsidR="00BD0D16">
              <w:rPr>
                <w:noProof/>
                <w:webHidden/>
              </w:rPr>
              <w:fldChar w:fldCharType="separate"/>
            </w:r>
            <w:r w:rsidR="00BD0D16">
              <w:rPr>
                <w:noProof/>
                <w:webHidden/>
              </w:rPr>
              <w:t>52</w:t>
            </w:r>
            <w:r w:rsidR="00BD0D16">
              <w:rPr>
                <w:noProof/>
                <w:webHidden/>
              </w:rPr>
              <w:fldChar w:fldCharType="end"/>
            </w:r>
          </w:hyperlink>
        </w:p>
        <w:p w14:paraId="6999EB03" w14:textId="41EB6AA6"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70" w:history="1">
            <w:r w:rsidR="00BD0D16" w:rsidRPr="005417B2">
              <w:rPr>
                <w:rStyle w:val="Hyperlink"/>
                <w:noProof/>
                <w:lang w:val="ru-RU"/>
              </w:rPr>
              <w:t>Приложение Д. Руководство пользователя</w:t>
            </w:r>
            <w:r w:rsidR="00BD0D16">
              <w:rPr>
                <w:noProof/>
                <w:webHidden/>
              </w:rPr>
              <w:tab/>
            </w:r>
            <w:r w:rsidR="00BD0D16">
              <w:rPr>
                <w:noProof/>
                <w:webHidden/>
              </w:rPr>
              <w:fldChar w:fldCharType="begin"/>
            </w:r>
            <w:r w:rsidR="00BD0D16">
              <w:rPr>
                <w:noProof/>
                <w:webHidden/>
              </w:rPr>
              <w:instrText xml:space="preserve"> PAGEREF _Toc83052570 \h </w:instrText>
            </w:r>
            <w:r w:rsidR="00BD0D16">
              <w:rPr>
                <w:noProof/>
                <w:webHidden/>
              </w:rPr>
            </w:r>
            <w:r w:rsidR="00BD0D16">
              <w:rPr>
                <w:noProof/>
                <w:webHidden/>
              </w:rPr>
              <w:fldChar w:fldCharType="separate"/>
            </w:r>
            <w:r w:rsidR="00BD0D16">
              <w:rPr>
                <w:noProof/>
                <w:webHidden/>
              </w:rPr>
              <w:t>53</w:t>
            </w:r>
            <w:r w:rsidR="00BD0D16">
              <w:rPr>
                <w:noProof/>
                <w:webHidden/>
              </w:rPr>
              <w:fldChar w:fldCharType="end"/>
            </w:r>
          </w:hyperlink>
        </w:p>
        <w:p w14:paraId="50D9B751" w14:textId="22BE50A3"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71" w:history="1">
            <w:r w:rsidR="00BD0D16" w:rsidRPr="005417B2">
              <w:rPr>
                <w:rStyle w:val="Hyperlink"/>
                <w:noProof/>
                <w:lang w:val="ru-RU"/>
              </w:rPr>
              <w:t>Приложение Е. Руководство администратора</w:t>
            </w:r>
            <w:r w:rsidR="00BD0D16">
              <w:rPr>
                <w:noProof/>
                <w:webHidden/>
              </w:rPr>
              <w:tab/>
            </w:r>
            <w:r w:rsidR="00BD0D16">
              <w:rPr>
                <w:noProof/>
                <w:webHidden/>
              </w:rPr>
              <w:fldChar w:fldCharType="begin"/>
            </w:r>
            <w:r w:rsidR="00BD0D16">
              <w:rPr>
                <w:noProof/>
                <w:webHidden/>
              </w:rPr>
              <w:instrText xml:space="preserve"> PAGEREF _Toc83052571 \h </w:instrText>
            </w:r>
            <w:r w:rsidR="00BD0D16">
              <w:rPr>
                <w:noProof/>
                <w:webHidden/>
              </w:rPr>
            </w:r>
            <w:r w:rsidR="00BD0D16">
              <w:rPr>
                <w:noProof/>
                <w:webHidden/>
              </w:rPr>
              <w:fldChar w:fldCharType="separate"/>
            </w:r>
            <w:r w:rsidR="00BD0D16">
              <w:rPr>
                <w:noProof/>
                <w:webHidden/>
              </w:rPr>
              <w:t>54</w:t>
            </w:r>
            <w:r w:rsidR="00BD0D16">
              <w:rPr>
                <w:noProof/>
                <w:webHidden/>
              </w:rPr>
              <w:fldChar w:fldCharType="end"/>
            </w:r>
          </w:hyperlink>
        </w:p>
        <w:p w14:paraId="4B5A877A" w14:textId="742D2AE0" w:rsidR="00BD0D16" w:rsidRDefault="00FD5276">
          <w:pPr>
            <w:pStyle w:val="TOC1"/>
            <w:tabs>
              <w:tab w:val="right" w:leader="dot" w:pos="9628"/>
            </w:tabs>
            <w:rPr>
              <w:rFonts w:asciiTheme="minorHAnsi" w:eastAsiaTheme="minorEastAsia" w:hAnsiTheme="minorHAnsi" w:cstheme="minorBidi"/>
              <w:bCs w:val="0"/>
              <w:iCs w:val="0"/>
              <w:noProof/>
              <w:sz w:val="24"/>
              <w:lang w:eastAsia="en-GB"/>
            </w:rPr>
          </w:pPr>
          <w:hyperlink w:anchor="_Toc83052572" w:history="1">
            <w:r w:rsidR="00BD0D16" w:rsidRPr="005417B2">
              <w:rPr>
                <w:rStyle w:val="Hyperlink"/>
                <w:noProof/>
                <w:lang w:val="ru-RU"/>
              </w:rPr>
              <w:t>Приложение</w:t>
            </w:r>
            <w:r w:rsidR="00BD0D16" w:rsidRPr="005417B2">
              <w:rPr>
                <w:rStyle w:val="Hyperlink"/>
                <w:noProof/>
              </w:rPr>
              <w:t xml:space="preserve"> </w:t>
            </w:r>
            <w:r w:rsidR="00BD0D16" w:rsidRPr="005417B2">
              <w:rPr>
                <w:rStyle w:val="Hyperlink"/>
                <w:noProof/>
                <w:lang w:val="ru-RU"/>
              </w:rPr>
              <w:t>Ж</w:t>
            </w:r>
            <w:r w:rsidR="00BD0D16" w:rsidRPr="005417B2">
              <w:rPr>
                <w:rStyle w:val="Hyperlink"/>
                <w:noProof/>
              </w:rPr>
              <w:t xml:space="preserve">. </w:t>
            </w:r>
            <w:r w:rsidR="00BD0D16" w:rsidRPr="005417B2">
              <w:rPr>
                <w:rStyle w:val="Hyperlink"/>
                <w:noProof/>
                <w:lang w:val="ru-RU"/>
              </w:rPr>
              <w:t>Код</w:t>
            </w:r>
            <w:r w:rsidR="00BD0D16" w:rsidRPr="005417B2">
              <w:rPr>
                <w:rStyle w:val="Hyperlink"/>
                <w:noProof/>
              </w:rPr>
              <w:t xml:space="preserve"> </w:t>
            </w:r>
            <w:r w:rsidR="00BD0D16" w:rsidRPr="005417B2">
              <w:rPr>
                <w:rStyle w:val="Hyperlink"/>
                <w:noProof/>
                <w:lang w:val="ru-RU"/>
              </w:rPr>
              <w:t>приложения</w:t>
            </w:r>
            <w:r w:rsidR="00BD0D16">
              <w:rPr>
                <w:noProof/>
                <w:webHidden/>
              </w:rPr>
              <w:tab/>
            </w:r>
            <w:r w:rsidR="00BD0D16">
              <w:rPr>
                <w:noProof/>
                <w:webHidden/>
              </w:rPr>
              <w:fldChar w:fldCharType="begin"/>
            </w:r>
            <w:r w:rsidR="00BD0D16">
              <w:rPr>
                <w:noProof/>
                <w:webHidden/>
              </w:rPr>
              <w:instrText xml:space="preserve"> PAGEREF _Toc83052572 \h </w:instrText>
            </w:r>
            <w:r w:rsidR="00BD0D16">
              <w:rPr>
                <w:noProof/>
                <w:webHidden/>
              </w:rPr>
            </w:r>
            <w:r w:rsidR="00BD0D16">
              <w:rPr>
                <w:noProof/>
                <w:webHidden/>
              </w:rPr>
              <w:fldChar w:fldCharType="separate"/>
            </w:r>
            <w:r w:rsidR="00BD0D16">
              <w:rPr>
                <w:noProof/>
                <w:webHidden/>
              </w:rPr>
              <w:t>55</w:t>
            </w:r>
            <w:r w:rsidR="00BD0D16">
              <w:rPr>
                <w:noProof/>
                <w:webHidden/>
              </w:rPr>
              <w:fldChar w:fldCharType="end"/>
            </w:r>
          </w:hyperlink>
        </w:p>
        <w:p w14:paraId="3E79B6C5" w14:textId="6B0C201F" w:rsidR="0060718D" w:rsidRDefault="00F42054" w:rsidP="00BD0D16">
          <w:pPr>
            <w:pStyle w:val="TOC1"/>
            <w:tabs>
              <w:tab w:val="right" w:leader="dot" w:pos="9628"/>
            </w:tabs>
            <w:rPr>
              <w:noProof/>
            </w:rPr>
          </w:pPr>
          <w:r>
            <w:rPr>
              <w:rFonts w:asciiTheme="minorHAnsi" w:hAnsiTheme="minorHAnsi"/>
              <w:i/>
              <w:iCs w:val="0"/>
              <w:sz w:val="24"/>
            </w:rPr>
            <w:fldChar w:fldCharType="end"/>
          </w:r>
        </w:p>
      </w:sdtContent>
    </w:sdt>
    <w:p w14:paraId="7FE39FC9" w14:textId="77777777" w:rsidR="00BD0D16" w:rsidRDefault="00BD0D16" w:rsidP="00BD0D16">
      <w:pPr>
        <w:sectPr w:rsidR="00BD0D16" w:rsidSect="00F42054">
          <w:headerReference w:type="default" r:id="rId10"/>
          <w:pgSz w:w="11906" w:h="16838"/>
          <w:pgMar w:top="1134" w:right="1134" w:bottom="1134" w:left="1134" w:header="708" w:footer="708" w:gutter="0"/>
          <w:cols w:space="708"/>
          <w:docGrid w:linePitch="381"/>
        </w:sectPr>
      </w:pPr>
    </w:p>
    <w:p w14:paraId="67B721D7" w14:textId="0E059D93" w:rsidR="001C2D80" w:rsidRPr="006F12BA" w:rsidRDefault="00BD0D16" w:rsidP="00BD0D16">
      <w:pPr>
        <w:pStyle w:val="Heading1"/>
        <w:tabs>
          <w:tab w:val="center" w:pos="5173"/>
          <w:tab w:val="right" w:pos="9638"/>
        </w:tabs>
        <w:jc w:val="left"/>
        <w:rPr>
          <w:lang w:val="ru-RU"/>
        </w:rPr>
      </w:pPr>
      <w:r>
        <w:rPr>
          <w:lang w:val="ru-RU"/>
        </w:rPr>
        <w:tab/>
      </w:r>
      <w:bookmarkStart w:id="0" w:name="_Toc83052527"/>
      <w:r w:rsidR="001C2D80" w:rsidRPr="006F12BA">
        <w:rPr>
          <w:lang w:val="ru-RU"/>
        </w:rPr>
        <w:t>Ведение</w:t>
      </w:r>
      <w:bookmarkEnd w:id="0"/>
      <w:r>
        <w:rPr>
          <w:lang w:val="ru-RU"/>
        </w:rPr>
        <w:tab/>
      </w:r>
    </w:p>
    <w:p w14:paraId="779A31DC" w14:textId="49BEFEFB" w:rsidR="001C2D80" w:rsidRPr="006F12BA" w:rsidRDefault="001C2D80" w:rsidP="001C2D80">
      <w:pPr>
        <w:rPr>
          <w:lang w:val="ru-RU"/>
        </w:rPr>
      </w:pPr>
      <w:r w:rsidRPr="006F12BA">
        <w:t>Telegram</w:t>
      </w:r>
      <w:r w:rsidRPr="006F12BA">
        <w:rPr>
          <w:lang w:val="ru-RU"/>
        </w:rPr>
        <w:t xml:space="preserve"> — кроссплатформенная система мгновенного обмена сообщениями (мессенджер) с функциями </w:t>
      </w:r>
      <w:r w:rsidRPr="006F12BA">
        <w:t>VoIP</w:t>
      </w:r>
      <w:r w:rsidRPr="006F12BA">
        <w:rPr>
          <w:lang w:val="ru-RU"/>
        </w:rPr>
        <w:t xml:space="preserve">, позволяющая обмениваться текстовыми, голосовыми и видеосообщениями, стикерами и фотографиями, файлами многих форматов. Клиентские приложения </w:t>
      </w:r>
      <w:r w:rsidRPr="006F12BA">
        <w:t>Telegram</w:t>
      </w:r>
      <w:r w:rsidRPr="006F12BA">
        <w:rPr>
          <w:lang w:val="ru-RU"/>
        </w:rPr>
        <w:t xml:space="preserve"> доступны для </w:t>
      </w:r>
      <w:r w:rsidRPr="006F12BA">
        <w:t>Android</w:t>
      </w:r>
      <w:r w:rsidRPr="00F12F9D">
        <w:rPr>
          <w:lang w:val="ru-RU"/>
        </w:rPr>
        <w:t xml:space="preserve">, </w:t>
      </w:r>
      <w:r w:rsidR="006F12BA" w:rsidRPr="006F12BA">
        <w:t>I</w:t>
      </w:r>
      <w:r w:rsidRPr="006F12BA">
        <w:t>OS</w:t>
      </w:r>
      <w:r w:rsidRPr="00F12F9D">
        <w:rPr>
          <w:lang w:val="ru-RU"/>
        </w:rPr>
        <w:t xml:space="preserve">, </w:t>
      </w:r>
      <w:r w:rsidRPr="006F12BA">
        <w:t>Windows</w:t>
      </w:r>
      <w:r w:rsidRPr="00F12F9D">
        <w:rPr>
          <w:lang w:val="ru-RU"/>
        </w:rPr>
        <w:t xml:space="preserve"> </w:t>
      </w:r>
      <w:r w:rsidRPr="006F12BA">
        <w:t>Phone</w:t>
      </w:r>
      <w:r w:rsidRPr="00F12F9D">
        <w:rPr>
          <w:lang w:val="ru-RU"/>
        </w:rPr>
        <w:t xml:space="preserve">, </w:t>
      </w:r>
      <w:r w:rsidRPr="006F12BA">
        <w:t>Windows</w:t>
      </w:r>
      <w:r w:rsidRPr="00F12F9D">
        <w:rPr>
          <w:lang w:val="ru-RU"/>
        </w:rPr>
        <w:t xml:space="preserve">, </w:t>
      </w:r>
      <w:r w:rsidR="006F12BA" w:rsidRPr="006F12BA">
        <w:t>M</w:t>
      </w:r>
      <w:r w:rsidRPr="006F12BA">
        <w:t>acOS</w:t>
      </w:r>
      <w:r w:rsidRPr="006F12BA">
        <w:rPr>
          <w:lang w:val="ru-RU"/>
        </w:rPr>
        <w:t xml:space="preserve"> и GNU/</w:t>
      </w:r>
      <w:r w:rsidRPr="006F12BA">
        <w:t>Linux</w:t>
      </w:r>
      <w:r w:rsidRPr="006F12BA">
        <w:rPr>
          <w:lang w:val="ru-RU"/>
        </w:rPr>
        <w:t xml:space="preserve">. Количество ежемесячных активных пользователей сервиса по состоянию на январь 2021 года составляет около 500 млн человек. [1] </w:t>
      </w:r>
    </w:p>
    <w:p w14:paraId="7177AF51" w14:textId="77777777" w:rsidR="001C2D80" w:rsidRPr="006F12BA" w:rsidRDefault="001C2D80" w:rsidP="001C2D80">
      <w:pPr>
        <w:rPr>
          <w:lang w:val="ru-RU"/>
        </w:rPr>
      </w:pPr>
      <w:r w:rsidRPr="006F12BA">
        <w:rPr>
          <w:lang w:val="ru-RU"/>
        </w:rPr>
        <w:t xml:space="preserve">Телеграмм предоставляет </w:t>
      </w:r>
      <w:r w:rsidRPr="006F12BA">
        <w:rPr>
          <w:lang w:val="en-US"/>
        </w:rPr>
        <w:t>API</w:t>
      </w:r>
      <w:r w:rsidRPr="006F12BA">
        <w:rPr>
          <w:lang w:val="ru-RU"/>
        </w:rPr>
        <w:t xml:space="preserve"> для создания ботов – специальных аккаунтов телеграмм, которые могут быть запрограммированы и выполнять определенные действия на заранее сформулированные команды или действия.</w:t>
      </w:r>
    </w:p>
    <w:p w14:paraId="178DB3EF" w14:textId="44868A4A" w:rsidR="001C2D80" w:rsidRPr="006F12BA" w:rsidRDefault="001C2D80" w:rsidP="001C2D80">
      <w:pPr>
        <w:rPr>
          <w:lang w:val="ru-RU"/>
        </w:rPr>
      </w:pPr>
      <w:r w:rsidRPr="006F12BA">
        <w:rPr>
          <w:lang w:val="ru-RU"/>
        </w:rPr>
        <w:t xml:space="preserve">При выполнении проекта были проанализированы интерфейсы различных телеграмм-ботов и выбран наиболее понятный для пользователя, спроектирована структура базы данных, необходимая </w:t>
      </w:r>
      <w:r w:rsidR="006F12BA" w:rsidRPr="006F12BA">
        <w:rPr>
          <w:lang w:val="ru-RU"/>
        </w:rPr>
        <w:t>для хранения</w:t>
      </w:r>
      <w:r w:rsidRPr="006F12BA">
        <w:rPr>
          <w:lang w:val="ru-RU"/>
        </w:rPr>
        <w:t xml:space="preserve"> информации о пользователях и созданных ими подписках, распределены функции системы между ботом и сервером, а также был внедрен механизм подписки на использование услуг бота, который автоматически отключает пользователя от системы при отсутствии продления аренды.</w:t>
      </w:r>
    </w:p>
    <w:p w14:paraId="323C94E4" w14:textId="77777777" w:rsidR="001C2D80" w:rsidRPr="006F12BA" w:rsidRDefault="001C2D80" w:rsidP="001C2D80">
      <w:pPr>
        <w:spacing w:line="240" w:lineRule="auto"/>
        <w:ind w:firstLine="0"/>
        <w:jc w:val="left"/>
        <w:rPr>
          <w:lang w:val="ru-RU"/>
        </w:rPr>
      </w:pPr>
      <w:r w:rsidRPr="006F12BA">
        <w:rPr>
          <w:lang w:val="ru-RU"/>
        </w:rPr>
        <w:br w:type="page"/>
      </w:r>
    </w:p>
    <w:p w14:paraId="5928CA17" w14:textId="4287D7E3" w:rsidR="001C2D80" w:rsidRPr="006F12BA" w:rsidRDefault="001C2D80" w:rsidP="001C2D80">
      <w:pPr>
        <w:pStyle w:val="Heading1"/>
        <w:rPr>
          <w:lang w:val="ru-RU"/>
        </w:rPr>
      </w:pPr>
      <w:bookmarkStart w:id="1" w:name="_Toc83052528"/>
      <w:r w:rsidRPr="006F12BA">
        <w:rPr>
          <w:lang w:val="ru-RU"/>
        </w:rPr>
        <w:t>1 Постановка задачи</w:t>
      </w:r>
      <w:bookmarkEnd w:id="1"/>
    </w:p>
    <w:p w14:paraId="0CDDB757" w14:textId="74D9F0D7" w:rsidR="001C2D80" w:rsidRPr="006F12BA" w:rsidRDefault="001C2D80" w:rsidP="001C2D80">
      <w:pPr>
        <w:pStyle w:val="Heading2"/>
        <w:rPr>
          <w:lang w:val="ru-RU"/>
        </w:rPr>
      </w:pPr>
      <w:bookmarkStart w:id="2" w:name="_Toc83052529"/>
      <w:r w:rsidRPr="006F12BA">
        <w:rPr>
          <w:lang w:val="ru-RU"/>
        </w:rPr>
        <w:t>1.1 Задача заказчика</w:t>
      </w:r>
      <w:bookmarkEnd w:id="2"/>
    </w:p>
    <w:p w14:paraId="30CF360F" w14:textId="77777777" w:rsidR="001C2D80" w:rsidRPr="006F12BA" w:rsidRDefault="001C2D80" w:rsidP="001C2D80">
      <w:pPr>
        <w:rPr>
          <w:lang w:val="ru-RU"/>
        </w:rPr>
      </w:pPr>
      <w:r w:rsidRPr="006F12BA">
        <w:rPr>
          <w:lang w:val="ru-RU"/>
        </w:rPr>
        <w:t>Задача заказчика заключается в частичной автоматизации процесса введения каналов в телеграмме (аналог группы в ВК).</w:t>
      </w:r>
    </w:p>
    <w:p w14:paraId="1859B2CC" w14:textId="77777777" w:rsidR="001C2D80" w:rsidRPr="006F12BA" w:rsidRDefault="001C2D80" w:rsidP="001C2D80">
      <w:pPr>
        <w:rPr>
          <w:lang w:val="ru-RU"/>
        </w:rPr>
      </w:pPr>
      <w:r w:rsidRPr="006F12BA">
        <w:rPr>
          <w:lang w:val="ru-RU"/>
        </w:rPr>
        <w:t>Для реализации автоматизации было предложено сделать поисковой бот, который является интерфейсом для серверной части. Серверная часть занимается тем, что производит поиск сообщений по ключевой фразе в определенном списке телеграмм каналов.</w:t>
      </w:r>
    </w:p>
    <w:p w14:paraId="442CEB50" w14:textId="77777777" w:rsidR="001C2D80" w:rsidRPr="006F12BA" w:rsidRDefault="001C2D80" w:rsidP="001C2D80">
      <w:pPr>
        <w:rPr>
          <w:lang w:val="ru-RU"/>
        </w:rPr>
      </w:pPr>
      <w:r w:rsidRPr="006F12BA">
        <w:rPr>
          <w:lang w:val="ru-RU"/>
        </w:rPr>
        <w:t>Таким образом для того, чтобы опубликовать новость в определенный канал, необходимо создать список каналов, где мы будем производить поиск, далее произвести поиск и опубликовать понравившиеся записи в другой канал.</w:t>
      </w:r>
    </w:p>
    <w:p w14:paraId="0A4C468A" w14:textId="77777777" w:rsidR="001C2D80" w:rsidRPr="006F12BA" w:rsidRDefault="001C2D80" w:rsidP="001C2D80">
      <w:pPr>
        <w:rPr>
          <w:lang w:val="ru-RU"/>
        </w:rPr>
      </w:pPr>
      <w:r w:rsidRPr="006F12BA">
        <w:rPr>
          <w:lang w:val="ru-RU"/>
        </w:rPr>
        <w:t>После чего было сразу понятно, что необходимо сделать данную функциональную возможность доступную для большего круга людей, тогда появилась идея создать арендную систему и разграничивать права доступа к сервису.</w:t>
      </w:r>
    </w:p>
    <w:p w14:paraId="2B3AD3E2" w14:textId="77777777" w:rsidR="001C2D80" w:rsidRPr="006F12BA" w:rsidRDefault="001C2D80" w:rsidP="001C2D80">
      <w:pPr>
        <w:rPr>
          <w:lang w:val="ru-RU"/>
        </w:rPr>
      </w:pPr>
      <w:r w:rsidRPr="006F12BA">
        <w:rPr>
          <w:lang w:val="ru-RU"/>
        </w:rPr>
        <w:t>После озвучивания данного требования, согласования сроков и стоимости проекта было составлено техническое задание.</w:t>
      </w:r>
    </w:p>
    <w:p w14:paraId="0ADF3DFA" w14:textId="77777777" w:rsidR="001C2D80" w:rsidRPr="006F12BA" w:rsidRDefault="001C2D80" w:rsidP="001C2D80">
      <w:pPr>
        <w:rPr>
          <w:lang w:val="ru-RU"/>
        </w:rPr>
      </w:pPr>
      <w:r w:rsidRPr="006F12BA">
        <w:rPr>
          <w:lang w:val="ru-RU"/>
        </w:rPr>
        <w:t>После первой реализации, заказчик захотел сделать сортировку по просмотрам для каждой найденной записи.</w:t>
      </w:r>
    </w:p>
    <w:p w14:paraId="31594E21" w14:textId="77777777" w:rsidR="001C2D80" w:rsidRPr="006F12BA" w:rsidRDefault="001C2D80" w:rsidP="001C2D80">
      <w:pPr>
        <w:rPr>
          <w:lang w:val="ru-RU"/>
        </w:rPr>
      </w:pPr>
      <w:r w:rsidRPr="006F12BA">
        <w:rPr>
          <w:lang w:val="ru-RU"/>
        </w:rPr>
        <w:t>Следует учесть, что для удобства использования результатов поиска потребовалось создать уникальный интерфейс с постраничной навигацией при помощи средств телеграмма.</w:t>
      </w:r>
    </w:p>
    <w:p w14:paraId="4A170534" w14:textId="2CE8CD97" w:rsidR="001C2D80" w:rsidRPr="006F12BA" w:rsidRDefault="001C2D80" w:rsidP="001C2D80">
      <w:pPr>
        <w:pStyle w:val="Heading2"/>
        <w:rPr>
          <w:lang w:val="ru-RU"/>
        </w:rPr>
      </w:pPr>
      <w:bookmarkStart w:id="3" w:name="_Toc83052530"/>
      <w:r w:rsidRPr="006F12BA">
        <w:rPr>
          <w:lang w:val="ru-RU"/>
        </w:rPr>
        <w:t>1.2 Идея команды разработчиков</w:t>
      </w:r>
      <w:bookmarkEnd w:id="3"/>
    </w:p>
    <w:p w14:paraId="702F8516" w14:textId="77777777" w:rsidR="001C2D80" w:rsidRPr="006F12BA" w:rsidRDefault="001C2D80" w:rsidP="001C2D80">
      <w:pPr>
        <w:rPr>
          <w:lang w:val="ru-RU"/>
        </w:rPr>
      </w:pPr>
      <w:r w:rsidRPr="006F12BA">
        <w:rPr>
          <w:lang w:val="ru-RU"/>
        </w:rPr>
        <w:t>Идея команды разработчиков состояло в том, чтобы полностью автоматизировать процесс введения каналов. Для этого требовалось получать все новые сообщения из каналов, фильтровать их и рассылать в соответствующие каналы (получатели). Задача сильно усложняется, но при реализации получится полностью отказаться от ручного поиска и выбора новостей с дальнейшей публикацией.</w:t>
      </w:r>
    </w:p>
    <w:p w14:paraId="6A119E17" w14:textId="77777777" w:rsidR="001C2D80" w:rsidRPr="006F12BA" w:rsidRDefault="001C2D80" w:rsidP="001C2D80">
      <w:pPr>
        <w:rPr>
          <w:lang w:val="ru-RU"/>
        </w:rPr>
      </w:pPr>
      <w:r w:rsidRPr="006F12BA">
        <w:rPr>
          <w:lang w:val="ru-RU"/>
        </w:rPr>
        <w:t>Если говорить более формально, то необходимо получить новости из всех интересующих телеграмм каналов, посмотреть какие телеграмм каналы подписаны на данные новости, проверить новости на содержание ключевых фраз, и далее если новость проходит полную проверку, то опубликовать в канал (получатель), таким образом полностью заменить человеческий труд. Человеку необходимо только настроить связи между каналами-отправителями и каналами-получателями, а также установить ключевые фразы.</w:t>
      </w:r>
    </w:p>
    <w:p w14:paraId="40EAD75C" w14:textId="77777777" w:rsidR="001C2D80" w:rsidRPr="006F12BA" w:rsidRDefault="001C2D80" w:rsidP="001C2D80">
      <w:pPr>
        <w:rPr>
          <w:lang w:val="ru-RU"/>
        </w:rPr>
      </w:pPr>
      <w:r w:rsidRPr="006F12BA">
        <w:rPr>
          <w:lang w:val="ru-RU"/>
        </w:rPr>
        <w:t>Данная идея очень понравилась заказчику, и после реализации части заказчика, команда разработчиков сразу преступила к реализации новой функциональности, которая в будущем полностью затмила старую потребность в поиске новостей.</w:t>
      </w:r>
    </w:p>
    <w:p w14:paraId="0C54B9B2" w14:textId="1196DDA7" w:rsidR="001C2D80" w:rsidRPr="006F12BA" w:rsidRDefault="001C2D80" w:rsidP="001C2D80">
      <w:pPr>
        <w:pStyle w:val="Heading2"/>
        <w:rPr>
          <w:lang w:val="ru-RU"/>
        </w:rPr>
      </w:pPr>
      <w:bookmarkStart w:id="4" w:name="_Toc83052531"/>
      <w:r w:rsidRPr="006F12BA">
        <w:rPr>
          <w:lang w:val="ru-RU"/>
        </w:rPr>
        <w:t>1.3 Экономическое обоснование</w:t>
      </w:r>
      <w:bookmarkEnd w:id="4"/>
    </w:p>
    <w:p w14:paraId="296489E7" w14:textId="77777777" w:rsidR="001C2D80" w:rsidRPr="006F12BA" w:rsidRDefault="001C2D80" w:rsidP="001C2D80">
      <w:pPr>
        <w:rPr>
          <w:lang w:val="ru-RU"/>
        </w:rPr>
      </w:pPr>
      <w:r w:rsidRPr="006F12BA">
        <w:rPr>
          <w:lang w:val="ru-RU"/>
        </w:rPr>
        <w:t>Зарплата одного администратора составляет 20.000 руб. – 100.000 руб. в месяц, за 5-10 каналов.</w:t>
      </w:r>
    </w:p>
    <w:p w14:paraId="110B2B27" w14:textId="77777777" w:rsidR="001C2D80" w:rsidRPr="006F12BA" w:rsidRDefault="001C2D80" w:rsidP="001C2D80">
      <w:pPr>
        <w:rPr>
          <w:lang w:val="ru-RU"/>
        </w:rPr>
      </w:pPr>
      <w:r w:rsidRPr="006F12BA">
        <w:rPr>
          <w:lang w:val="ru-RU"/>
        </w:rPr>
        <w:t>Данные траты постоянные, т.к. если не платить зарплату администраторам, то каналы простаивают.</w:t>
      </w:r>
    </w:p>
    <w:p w14:paraId="74832E89" w14:textId="77777777" w:rsidR="001C2D80" w:rsidRPr="006F12BA" w:rsidRDefault="001C2D80" w:rsidP="001C2D80">
      <w:pPr>
        <w:rPr>
          <w:lang w:val="ru-RU"/>
        </w:rPr>
      </w:pPr>
      <w:r w:rsidRPr="006F12BA">
        <w:rPr>
          <w:lang w:val="ru-RU"/>
        </w:rPr>
        <w:t>В случае использования решения с поиском заработная плата минимизируется, т.к. поиск осуществляется автоматически.</w:t>
      </w:r>
    </w:p>
    <w:p w14:paraId="679D46E3" w14:textId="77777777" w:rsidR="001C2D80" w:rsidRPr="006F12BA" w:rsidRDefault="001C2D80" w:rsidP="001C2D80">
      <w:pPr>
        <w:rPr>
          <w:lang w:val="ru-RU"/>
        </w:rPr>
      </w:pPr>
      <w:r w:rsidRPr="006F12BA">
        <w:rPr>
          <w:lang w:val="ru-RU"/>
        </w:rPr>
        <w:t>Если использовать наше решение, то затраты сводятся к 0, т.к. для работы канала требуется одна настройка, которую может осуществить владелец канала, за несколько часов (в зависимости от сложности канала), и далее только немного изменять конфигурации по предпочтениям.</w:t>
      </w:r>
    </w:p>
    <w:p w14:paraId="17B55BE4" w14:textId="77777777" w:rsidR="001C2D80" w:rsidRPr="006F12BA" w:rsidRDefault="001C2D80" w:rsidP="001C2D80">
      <w:pPr>
        <w:rPr>
          <w:lang w:val="ru-RU"/>
        </w:rPr>
      </w:pPr>
      <w:r w:rsidRPr="006F12BA">
        <w:rPr>
          <w:lang w:val="ru-RU"/>
        </w:rPr>
        <w:t>В связи с этим пользователь может ввести несколько каналов за фиксированную сумму в месяц, которая явно меньше, чем платить человеку (приложение ориентированно на идеи с подписками – временный сервис за определенную сумму).</w:t>
      </w:r>
    </w:p>
    <w:p w14:paraId="2393031C" w14:textId="77777777" w:rsidR="001C2D80" w:rsidRPr="006F12BA" w:rsidRDefault="001C2D80" w:rsidP="001C2D80">
      <w:pPr>
        <w:rPr>
          <w:lang w:val="ru-RU"/>
        </w:rPr>
      </w:pPr>
    </w:p>
    <w:p w14:paraId="59EB155F" w14:textId="3FA515C9" w:rsidR="001C2D80" w:rsidRPr="006F12BA" w:rsidRDefault="001C2D80" w:rsidP="001C2D80">
      <w:pPr>
        <w:pStyle w:val="Heading1"/>
        <w:rPr>
          <w:lang w:val="ru-RU"/>
        </w:rPr>
      </w:pPr>
      <w:bookmarkStart w:id="5" w:name="_Toc83052532"/>
      <w:r w:rsidRPr="006F12BA">
        <w:rPr>
          <w:lang w:val="ru-RU"/>
        </w:rPr>
        <w:t>2 Архитектура</w:t>
      </w:r>
      <w:bookmarkEnd w:id="5"/>
    </w:p>
    <w:p w14:paraId="2A9FD34D" w14:textId="5F496A66" w:rsidR="001C2D80" w:rsidRPr="006F12BA" w:rsidRDefault="001C2D80" w:rsidP="001C2D80">
      <w:pPr>
        <w:pStyle w:val="Heading2"/>
        <w:rPr>
          <w:lang w:val="ru-RU"/>
        </w:rPr>
      </w:pPr>
      <w:bookmarkStart w:id="6" w:name="_Toc82438615"/>
      <w:bookmarkStart w:id="7" w:name="_Toc83052533"/>
      <w:r w:rsidRPr="006F12BA">
        <w:rPr>
          <w:lang w:val="ru-RU"/>
        </w:rPr>
        <w:t>2.1 Сущности</w:t>
      </w:r>
      <w:bookmarkEnd w:id="6"/>
      <w:bookmarkEnd w:id="7"/>
    </w:p>
    <w:p w14:paraId="5079F921" w14:textId="77777777" w:rsidR="001C2D80" w:rsidRPr="006F12BA" w:rsidRDefault="001C2D80" w:rsidP="001C2D80">
      <w:pPr>
        <w:rPr>
          <w:lang w:val="ru-RU"/>
        </w:rPr>
      </w:pPr>
      <w:r w:rsidRPr="006F12BA">
        <w:rPr>
          <w:lang w:val="ru-RU"/>
        </w:rPr>
        <w:t>В процессе анализа требований к проекту были выявлены следующие сущности:</w:t>
      </w:r>
    </w:p>
    <w:p w14:paraId="72573DC1" w14:textId="77777777" w:rsidR="001C2D80" w:rsidRPr="006F12BA" w:rsidRDefault="001C2D80" w:rsidP="001C2D80">
      <w:pPr>
        <w:pStyle w:val="ListParagraph"/>
        <w:numPr>
          <w:ilvl w:val="0"/>
          <w:numId w:val="2"/>
        </w:numPr>
      </w:pPr>
      <w:r w:rsidRPr="006F12BA">
        <w:t>Телеграмм;</w:t>
      </w:r>
    </w:p>
    <w:p w14:paraId="17E8FBFE" w14:textId="77777777" w:rsidR="001C2D80" w:rsidRPr="006F12BA" w:rsidRDefault="001C2D80" w:rsidP="001C2D80">
      <w:pPr>
        <w:pStyle w:val="ListParagraph"/>
        <w:numPr>
          <w:ilvl w:val="0"/>
          <w:numId w:val="2"/>
        </w:numPr>
      </w:pPr>
      <w:r w:rsidRPr="006F12BA">
        <w:t>Телеграмм-бот;</w:t>
      </w:r>
    </w:p>
    <w:p w14:paraId="601801E2" w14:textId="77777777" w:rsidR="001C2D80" w:rsidRPr="006F12BA" w:rsidRDefault="001C2D80" w:rsidP="001C2D80">
      <w:pPr>
        <w:pStyle w:val="ListParagraph"/>
        <w:numPr>
          <w:ilvl w:val="0"/>
          <w:numId w:val="2"/>
        </w:numPr>
      </w:pPr>
      <w:r w:rsidRPr="006F12BA">
        <w:t>База данных;</w:t>
      </w:r>
    </w:p>
    <w:p w14:paraId="140D274D" w14:textId="77777777" w:rsidR="001C2D80" w:rsidRPr="006F12BA" w:rsidRDefault="001C2D80" w:rsidP="001C2D80">
      <w:pPr>
        <w:pStyle w:val="ListParagraph"/>
        <w:numPr>
          <w:ilvl w:val="0"/>
          <w:numId w:val="2"/>
        </w:numPr>
      </w:pPr>
      <w:r w:rsidRPr="006F12BA">
        <w:t>Медиатор.</w:t>
      </w:r>
    </w:p>
    <w:p w14:paraId="57A97389" w14:textId="22067101" w:rsidR="001C2D80" w:rsidRPr="006F12BA" w:rsidRDefault="001C2D80" w:rsidP="001C2D80">
      <w:pPr>
        <w:pStyle w:val="Heading2"/>
        <w:rPr>
          <w:lang w:val="ru-RU"/>
        </w:rPr>
      </w:pPr>
      <w:bookmarkStart w:id="8" w:name="_Toc83052534"/>
      <w:r w:rsidRPr="006F12BA">
        <w:rPr>
          <w:lang w:val="ru-RU"/>
        </w:rPr>
        <w:t>2.1.1 Телеграмм</w:t>
      </w:r>
      <w:bookmarkEnd w:id="8"/>
    </w:p>
    <w:p w14:paraId="1AC24250" w14:textId="77777777" w:rsidR="001C2D80" w:rsidRPr="006F12BA" w:rsidRDefault="001C2D80" w:rsidP="001C2D80">
      <w:pPr>
        <w:rPr>
          <w:lang w:val="ru-RU"/>
        </w:rPr>
      </w:pPr>
      <w:r w:rsidRPr="006F12BA">
        <w:rPr>
          <w:lang w:val="ru-RU"/>
        </w:rPr>
        <w:t>Эта сущность отвечает за работу с информацией в телеграмме, а именно за просмотр обновлений каналов, на которые была осуществлена подписка, получение служебной информации из опубликованного сообщения и выделение из нее значимой части, пересылку сообщений из одного канала в другой, осуществляет поиск, по ключевым словам, в сообщениях сообщества.</w:t>
      </w:r>
    </w:p>
    <w:p w14:paraId="2976ADFD" w14:textId="79B07289" w:rsidR="001C2D80" w:rsidRPr="006F12BA" w:rsidRDefault="001C2D80" w:rsidP="001C2D80">
      <w:pPr>
        <w:pStyle w:val="Heading2"/>
        <w:rPr>
          <w:lang w:val="ru-RU"/>
        </w:rPr>
      </w:pPr>
      <w:bookmarkStart w:id="9" w:name="_Toc83052535"/>
      <w:r w:rsidRPr="006F12BA">
        <w:rPr>
          <w:lang w:val="ru-RU"/>
        </w:rPr>
        <w:t>2.1.2 Телеграмм-бот</w:t>
      </w:r>
      <w:bookmarkEnd w:id="9"/>
      <w:r w:rsidRPr="006F12BA">
        <w:rPr>
          <w:lang w:val="ru-RU"/>
        </w:rPr>
        <w:t xml:space="preserve"> </w:t>
      </w:r>
    </w:p>
    <w:p w14:paraId="48FD7BDB" w14:textId="68FD8F94" w:rsidR="00F42054" w:rsidRDefault="001C2D80" w:rsidP="001C2D80">
      <w:pPr>
        <w:rPr>
          <w:lang w:val="ru-RU"/>
        </w:rPr>
      </w:pPr>
      <w:r w:rsidRPr="006F12BA">
        <w:rPr>
          <w:lang w:val="ru-RU"/>
        </w:rPr>
        <w:t xml:space="preserve">Телеграмм-бот выступает пользовательским интерфейсом, то есть позволяет пользователю взаимодействовать с системой. Эта сущность интерпретирует команды, которые вводит пользователь и выполняет связанные с этой командой действия. Расширяет функциональность базового </w:t>
      </w:r>
      <w:r w:rsidRPr="006F12BA">
        <w:rPr>
          <w:lang w:val="en-US"/>
        </w:rPr>
        <w:t>API</w:t>
      </w:r>
      <w:r w:rsidRPr="006F12BA">
        <w:rPr>
          <w:lang w:val="ru-RU"/>
        </w:rPr>
        <w:t xml:space="preserve"> бота путем предоставления возможности ведения цепочки сообщений для диалога с пользователем.</w:t>
      </w:r>
    </w:p>
    <w:p w14:paraId="627A11FB" w14:textId="77777777" w:rsidR="00F42054" w:rsidRDefault="00F42054">
      <w:pPr>
        <w:rPr>
          <w:lang w:val="ru-RU"/>
        </w:rPr>
      </w:pPr>
      <w:r>
        <w:rPr>
          <w:lang w:val="ru-RU"/>
        </w:rPr>
        <w:br w:type="page"/>
      </w:r>
    </w:p>
    <w:p w14:paraId="3F855C32" w14:textId="626718BD" w:rsidR="001C2D80" w:rsidRPr="006F12BA" w:rsidRDefault="001C2D80" w:rsidP="001C2D80">
      <w:pPr>
        <w:pStyle w:val="Heading2"/>
        <w:rPr>
          <w:lang w:val="ru-RU"/>
        </w:rPr>
      </w:pPr>
      <w:bookmarkStart w:id="10" w:name="_Toc83052536"/>
      <w:r w:rsidRPr="006F12BA">
        <w:rPr>
          <w:lang w:val="ru-RU"/>
        </w:rPr>
        <w:t>2.1.3 База данных</w:t>
      </w:r>
      <w:bookmarkEnd w:id="10"/>
    </w:p>
    <w:p w14:paraId="7A2EC99F" w14:textId="77777777" w:rsidR="001C2D80" w:rsidRPr="006F12BA" w:rsidRDefault="001C2D80" w:rsidP="001C2D80">
      <w:pPr>
        <w:rPr>
          <w:lang w:val="ru-RU"/>
        </w:rPr>
      </w:pPr>
      <w:r w:rsidRPr="006F12BA">
        <w:rPr>
          <w:lang w:val="ru-RU"/>
        </w:rPr>
        <w:t xml:space="preserve">База данных – сущность, которая предназначена для хранения информации, которая может понадобится системе или администраторам во время работы. База данных хранит в себе: информацию о пользователях, оформленных ими подписках, сроке окончания аренды для каждого пользователя, а также информацию о наличии прав администратора каждого пользователя. Также система сохраняет историю запросов в удобном для просмотра виде. </w:t>
      </w:r>
    </w:p>
    <w:p w14:paraId="6FF9C255" w14:textId="60B15B76" w:rsidR="001C2D80" w:rsidRPr="006F12BA" w:rsidRDefault="001C2D80" w:rsidP="001C2D80">
      <w:pPr>
        <w:pStyle w:val="Heading2"/>
        <w:rPr>
          <w:lang w:val="ru-RU"/>
        </w:rPr>
      </w:pPr>
      <w:bookmarkStart w:id="11" w:name="_Toc83052537"/>
      <w:r w:rsidRPr="006F12BA">
        <w:rPr>
          <w:lang w:val="ru-RU"/>
        </w:rPr>
        <w:t>2.1.4 Медиатор</w:t>
      </w:r>
      <w:bookmarkEnd w:id="11"/>
    </w:p>
    <w:p w14:paraId="5BA13488" w14:textId="30B0E162" w:rsidR="001C2D80" w:rsidRPr="006F12BA" w:rsidRDefault="001C2D80" w:rsidP="001C2D80">
      <w:pPr>
        <w:rPr>
          <w:lang w:val="ru-RU"/>
        </w:rPr>
      </w:pPr>
      <w:r w:rsidRPr="006F12BA">
        <w:rPr>
          <w:lang w:val="ru-RU"/>
        </w:rPr>
        <w:t xml:space="preserve">Медиатор является связующим звеном системы. Он принимает сообщения, которые приходят из сущности телеграмма, берет из базы данных связи, которые относятся к сообществу, из которого пришло сообщение, фильтрует </w:t>
      </w:r>
      <w:r w:rsidR="00786066" w:rsidRPr="006F12BA">
        <w:rPr>
          <w:lang w:val="ru-RU"/>
        </w:rPr>
        <w:t>его, по ключевым словам</w:t>
      </w:r>
      <w:r w:rsidRPr="006F12BA">
        <w:rPr>
          <w:lang w:val="ru-RU"/>
        </w:rPr>
        <w:t xml:space="preserve">, определенным </w:t>
      </w:r>
      <w:r w:rsidR="00F42054" w:rsidRPr="006F12BA">
        <w:rPr>
          <w:lang w:val="ru-RU"/>
        </w:rPr>
        <w:t>для каждой связи,</w:t>
      </w:r>
      <w:r w:rsidRPr="006F12BA">
        <w:rPr>
          <w:lang w:val="ru-RU"/>
        </w:rPr>
        <w:t xml:space="preserve"> и рассылает ко всем адресатам, которые подходят по связям и ключевым словам. Телеграмм-бот является интерфейсом к данной сущности и позволяет менять конфигурацию связей в базе данных, регистрировать новых пользователей и администраторов, продлевать аренду. Преобразует список найденных новостей в сообщение с постраничным просмотром всех выданных результатов.</w:t>
      </w:r>
    </w:p>
    <w:p w14:paraId="526936C6" w14:textId="77777777" w:rsidR="001C2D80" w:rsidRPr="006F12BA" w:rsidRDefault="001C2D80" w:rsidP="001C2D80">
      <w:pPr>
        <w:rPr>
          <w:lang w:val="ru-RU"/>
        </w:rPr>
      </w:pPr>
    </w:p>
    <w:p w14:paraId="29671CF4" w14:textId="78144DA3" w:rsidR="001C2D80" w:rsidRPr="006F12BA" w:rsidRDefault="001C2D80" w:rsidP="001C2D80">
      <w:pPr>
        <w:pStyle w:val="Heading2"/>
        <w:rPr>
          <w:lang w:val="ru-RU"/>
        </w:rPr>
      </w:pPr>
      <w:bookmarkStart w:id="12" w:name="_Toc82438616"/>
      <w:bookmarkStart w:id="13" w:name="_Toc83052538"/>
      <w:r w:rsidRPr="006F12BA">
        <w:rPr>
          <w:lang w:val="ru-RU"/>
        </w:rPr>
        <w:t>2.2 Диаграмм</w:t>
      </w:r>
      <w:bookmarkEnd w:id="12"/>
      <w:r w:rsidRPr="006F12BA">
        <w:rPr>
          <w:lang w:val="ru-RU"/>
        </w:rPr>
        <w:t>а классов</w:t>
      </w:r>
      <w:bookmarkEnd w:id="13"/>
    </w:p>
    <w:p w14:paraId="73CE7A01" w14:textId="33D11B17" w:rsidR="001C2D80" w:rsidRPr="006F12BA" w:rsidRDefault="00786066" w:rsidP="00786066">
      <w:pPr>
        <w:pStyle w:val="Picture"/>
        <w:rPr>
          <w:lang w:val="ru-RU"/>
        </w:rPr>
      </w:pPr>
      <w:r w:rsidRPr="006F12BA">
        <w:rPr>
          <w:lang w:val="ru-RU"/>
        </w:rPr>
        <w:t xml:space="preserve"> </w:t>
      </w:r>
      <w:r w:rsidR="001C2D80" w:rsidRPr="006F12BA">
        <w:rPr>
          <w:noProof/>
        </w:rPr>
        <w:drawing>
          <wp:inline distT="0" distB="0" distL="0" distR="0" wp14:anchorId="2F34FCFD" wp14:editId="6CEA7021">
            <wp:extent cx="6508782" cy="6677526"/>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0995" cy="6915759"/>
                    </a:xfrm>
                    <a:prstGeom prst="rect">
                      <a:avLst/>
                    </a:prstGeom>
                  </pic:spPr>
                </pic:pic>
              </a:graphicData>
            </a:graphic>
          </wp:inline>
        </w:drawing>
      </w:r>
    </w:p>
    <w:p w14:paraId="532B6F80" w14:textId="77777777" w:rsidR="001C2D80" w:rsidRPr="006F12BA" w:rsidRDefault="001C2D80" w:rsidP="00786066">
      <w:pPr>
        <w:pStyle w:val="DescriptionPicture"/>
        <w:rPr>
          <w:lang w:val="ru-RU"/>
        </w:rPr>
      </w:pPr>
      <w:r w:rsidRPr="006F12BA">
        <w:rPr>
          <w:lang w:val="ru-RU"/>
        </w:rPr>
        <w:t>Рисунок 2.1 – Диаграмма классов</w:t>
      </w:r>
    </w:p>
    <w:p w14:paraId="44615425" w14:textId="77777777" w:rsidR="001C2D80" w:rsidRPr="006F12BA" w:rsidRDefault="001C2D80" w:rsidP="001C2D80">
      <w:pPr>
        <w:rPr>
          <w:lang w:val="ru-RU"/>
        </w:rPr>
      </w:pPr>
    </w:p>
    <w:p w14:paraId="64E5F6B1" w14:textId="35328E35" w:rsidR="001C2D80" w:rsidRPr="006F12BA" w:rsidRDefault="001C2D80" w:rsidP="001C2D80">
      <w:pPr>
        <w:pStyle w:val="Heading2"/>
        <w:rPr>
          <w:lang w:val="ru-RU"/>
        </w:rPr>
      </w:pPr>
      <w:bookmarkStart w:id="14" w:name="_Toc83052539"/>
      <w:r w:rsidRPr="006F12BA">
        <w:rPr>
          <w:lang w:val="ru-RU"/>
        </w:rPr>
        <w:t>2.3 Диаграмма прецедентов</w:t>
      </w:r>
      <w:bookmarkEnd w:id="14"/>
    </w:p>
    <w:p w14:paraId="6535C9AD" w14:textId="77777777" w:rsidR="001C2D80" w:rsidRPr="006F12BA" w:rsidRDefault="001C2D80" w:rsidP="001C2D80">
      <w:pPr>
        <w:rPr>
          <w:lang w:val="ru-RU"/>
        </w:rPr>
      </w:pPr>
      <w:r w:rsidRPr="006F12BA">
        <w:rPr>
          <w:lang w:val="ru-RU"/>
        </w:rPr>
        <w:t>Варианты использования системы пользователем и администратором приведены на рисунках 2.2 и 2.3 соответственно. Администратор обладает всем функционалом пользователя, а также может администрировать систему.</w:t>
      </w:r>
    </w:p>
    <w:p w14:paraId="5B86E8D5" w14:textId="780913D9" w:rsidR="001C2D80" w:rsidRPr="006F12BA" w:rsidRDefault="00786066" w:rsidP="00786066">
      <w:pPr>
        <w:pStyle w:val="Picture"/>
        <w:rPr>
          <w:lang w:val="ru-RU"/>
        </w:rPr>
      </w:pPr>
      <w:r w:rsidRPr="006F12BA">
        <w:rPr>
          <w:lang w:val="ru-RU"/>
        </w:rPr>
        <w:t xml:space="preserve"> </w:t>
      </w:r>
      <w:r w:rsidR="001C2D80" w:rsidRPr="006F12BA">
        <w:rPr>
          <w:noProof/>
        </w:rPr>
        <w:drawing>
          <wp:inline distT="0" distB="0" distL="0" distR="0" wp14:anchorId="3885A6AC" wp14:editId="7A57E973">
            <wp:extent cx="5731510" cy="147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3200"/>
                    </a:xfrm>
                    <a:prstGeom prst="rect">
                      <a:avLst/>
                    </a:prstGeom>
                  </pic:spPr>
                </pic:pic>
              </a:graphicData>
            </a:graphic>
          </wp:inline>
        </w:drawing>
      </w:r>
    </w:p>
    <w:p w14:paraId="305A5188" w14:textId="0F4B6B83" w:rsidR="001C2D80" w:rsidRPr="006F12BA" w:rsidRDefault="001C2D80" w:rsidP="00786066">
      <w:pPr>
        <w:pStyle w:val="DescriptionPicture"/>
        <w:rPr>
          <w:lang w:val="ru-RU"/>
        </w:rPr>
      </w:pPr>
      <w:r w:rsidRPr="006F12BA">
        <w:rPr>
          <w:lang w:val="ru-RU"/>
        </w:rPr>
        <w:t>Рисунок 2.2 – Диаграмма прецедентов (Пользователь)</w:t>
      </w:r>
    </w:p>
    <w:p w14:paraId="13F694EB" w14:textId="6113A40B" w:rsidR="001C2D80" w:rsidRPr="006F12BA" w:rsidRDefault="00786066" w:rsidP="00786066">
      <w:pPr>
        <w:pStyle w:val="Picture"/>
        <w:rPr>
          <w:lang w:val="ru-RU"/>
        </w:rPr>
      </w:pPr>
      <w:r w:rsidRPr="006F12BA">
        <w:rPr>
          <w:lang w:val="ru-RU"/>
        </w:rPr>
        <w:t xml:space="preserve"> </w:t>
      </w:r>
      <w:r w:rsidR="001C2D80" w:rsidRPr="006F12BA">
        <w:rPr>
          <w:noProof/>
        </w:rPr>
        <w:drawing>
          <wp:inline distT="0" distB="0" distL="0" distR="0" wp14:anchorId="19A3E03C" wp14:editId="3EDE1039">
            <wp:extent cx="5731510" cy="230695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06955"/>
                    </a:xfrm>
                    <a:prstGeom prst="rect">
                      <a:avLst/>
                    </a:prstGeom>
                  </pic:spPr>
                </pic:pic>
              </a:graphicData>
            </a:graphic>
          </wp:inline>
        </w:drawing>
      </w:r>
    </w:p>
    <w:p w14:paraId="75BBABEC" w14:textId="77777777" w:rsidR="001C2D80" w:rsidRPr="006F12BA" w:rsidRDefault="001C2D80" w:rsidP="00786066">
      <w:pPr>
        <w:pStyle w:val="DescriptionPicture"/>
        <w:rPr>
          <w:lang w:val="ru-RU"/>
        </w:rPr>
      </w:pPr>
      <w:r w:rsidRPr="006F12BA">
        <w:rPr>
          <w:lang w:val="ru-RU"/>
        </w:rPr>
        <w:t>Рисунок 2.3 – Диаграмма прецедентов (Администратор)</w:t>
      </w:r>
    </w:p>
    <w:p w14:paraId="3BBF718C" w14:textId="589DA918" w:rsidR="001C2D80" w:rsidRPr="006F12BA" w:rsidRDefault="001C2D80" w:rsidP="001C2D80">
      <w:pPr>
        <w:pStyle w:val="Heading2"/>
        <w:rPr>
          <w:lang w:val="ru-RU"/>
        </w:rPr>
      </w:pPr>
      <w:bookmarkStart w:id="15" w:name="_Toc83052540"/>
      <w:r w:rsidRPr="006F12BA">
        <w:rPr>
          <w:lang w:val="ru-RU"/>
        </w:rPr>
        <w:t>2.4 Диаграмма размещения</w:t>
      </w:r>
      <w:bookmarkEnd w:id="15"/>
    </w:p>
    <w:p w14:paraId="3A73E898" w14:textId="498916AF" w:rsidR="001C2D80" w:rsidRPr="006F12BA" w:rsidRDefault="001C2D80" w:rsidP="001C2D80">
      <w:pPr>
        <w:rPr>
          <w:lang w:val="ru-RU"/>
        </w:rPr>
      </w:pPr>
      <w:r w:rsidRPr="006F12BA">
        <w:rPr>
          <w:lang w:val="ru-RU"/>
        </w:rPr>
        <w:t xml:space="preserve">Все модули системы располагаются на одной машине, которая имеет связь с сервером </w:t>
      </w:r>
      <w:r w:rsidRPr="006F12BA">
        <w:rPr>
          <w:lang w:val="en-US"/>
        </w:rPr>
        <w:t>Telegram</w:t>
      </w:r>
      <w:r w:rsidRPr="006F12BA">
        <w:rPr>
          <w:lang w:val="ru-RU"/>
        </w:rPr>
        <w:t>.</w:t>
      </w:r>
    </w:p>
    <w:p w14:paraId="0BAED5CE" w14:textId="1F37D5BF" w:rsidR="001C2D80" w:rsidRPr="006F12BA" w:rsidRDefault="001C2D80" w:rsidP="00786066">
      <w:pPr>
        <w:pStyle w:val="Picture"/>
        <w:rPr>
          <w:lang w:val="ru-RU"/>
        </w:rPr>
      </w:pPr>
      <w:r w:rsidRPr="006F12BA">
        <w:rPr>
          <w:noProof/>
        </w:rPr>
        <w:drawing>
          <wp:inline distT="0" distB="0" distL="0" distR="0" wp14:anchorId="68213DE9" wp14:editId="5612E3F1">
            <wp:extent cx="2649879" cy="2021306"/>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7349" cy="2126167"/>
                    </a:xfrm>
                    <a:prstGeom prst="rect">
                      <a:avLst/>
                    </a:prstGeom>
                  </pic:spPr>
                </pic:pic>
              </a:graphicData>
            </a:graphic>
          </wp:inline>
        </w:drawing>
      </w:r>
    </w:p>
    <w:p w14:paraId="4D4CF75B" w14:textId="77777777" w:rsidR="001C2D80" w:rsidRPr="006F12BA" w:rsidRDefault="001C2D80" w:rsidP="00786066">
      <w:pPr>
        <w:pStyle w:val="DescriptionPicture"/>
        <w:rPr>
          <w:lang w:val="ru-RU"/>
        </w:rPr>
      </w:pPr>
      <w:r w:rsidRPr="006F12BA">
        <w:rPr>
          <w:lang w:val="ru-RU"/>
        </w:rPr>
        <w:t>Рисунок 2.4 – Диаграмма размещения</w:t>
      </w:r>
    </w:p>
    <w:p w14:paraId="1CBA4EC1" w14:textId="0EE3BCEC" w:rsidR="001C2D80" w:rsidRPr="006F12BA" w:rsidRDefault="001C2D80" w:rsidP="001C2D80">
      <w:pPr>
        <w:pStyle w:val="Heading2"/>
        <w:rPr>
          <w:lang w:val="ru-RU"/>
        </w:rPr>
      </w:pPr>
      <w:bookmarkStart w:id="16" w:name="_Toc83052541"/>
      <w:r w:rsidRPr="006F12BA">
        <w:rPr>
          <w:lang w:val="ru-RU"/>
        </w:rPr>
        <w:t>2.5 Диаграмма объектов</w:t>
      </w:r>
      <w:bookmarkEnd w:id="16"/>
    </w:p>
    <w:p w14:paraId="326BFCC9" w14:textId="77964BCA" w:rsidR="001C2D80" w:rsidRPr="006F12BA" w:rsidRDefault="00786066" w:rsidP="00786066">
      <w:pPr>
        <w:pStyle w:val="Picture"/>
        <w:rPr>
          <w:lang w:val="ru-RU"/>
        </w:rPr>
      </w:pPr>
      <w:r w:rsidRPr="006F12BA">
        <w:rPr>
          <w:lang w:val="ru-RU"/>
        </w:rPr>
        <w:t xml:space="preserve"> </w:t>
      </w:r>
      <w:r w:rsidR="001C2D80" w:rsidRPr="006F12BA">
        <w:rPr>
          <w:noProof/>
        </w:rPr>
        <w:drawing>
          <wp:inline distT="0" distB="0" distL="0" distR="0" wp14:anchorId="6487DF20" wp14:editId="25013DDF">
            <wp:extent cx="6385721" cy="3862137"/>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5197" cy="3916253"/>
                    </a:xfrm>
                    <a:prstGeom prst="rect">
                      <a:avLst/>
                    </a:prstGeom>
                  </pic:spPr>
                </pic:pic>
              </a:graphicData>
            </a:graphic>
          </wp:inline>
        </w:drawing>
      </w:r>
    </w:p>
    <w:p w14:paraId="73CD671C" w14:textId="77777777" w:rsidR="001C2D80" w:rsidRPr="006F12BA" w:rsidRDefault="001C2D80" w:rsidP="00786066">
      <w:pPr>
        <w:pStyle w:val="DescriptionPicture"/>
        <w:rPr>
          <w:lang w:val="ru-RU"/>
        </w:rPr>
      </w:pPr>
      <w:r w:rsidRPr="006F12BA">
        <w:rPr>
          <w:lang w:val="ru-RU"/>
        </w:rPr>
        <w:t>Рисунок 2.5 – Диаграмма объектов</w:t>
      </w:r>
    </w:p>
    <w:p w14:paraId="29F990F0" w14:textId="47B01FBE" w:rsidR="001C2D80" w:rsidRPr="006F12BA" w:rsidRDefault="001C2D80" w:rsidP="001C2D80">
      <w:pPr>
        <w:pStyle w:val="Heading2"/>
        <w:rPr>
          <w:lang w:val="ru-RU"/>
        </w:rPr>
      </w:pPr>
      <w:bookmarkStart w:id="17" w:name="_Toc83052542"/>
      <w:r w:rsidRPr="006F12BA">
        <w:rPr>
          <w:lang w:val="ru-RU"/>
        </w:rPr>
        <w:t>2.6 Диаграмма состояний</w:t>
      </w:r>
      <w:bookmarkEnd w:id="17"/>
    </w:p>
    <w:p w14:paraId="663A1316" w14:textId="77777777" w:rsidR="001C2D80" w:rsidRPr="006F12BA" w:rsidRDefault="001C2D80" w:rsidP="001C2D80">
      <w:pPr>
        <w:rPr>
          <w:lang w:val="ru-RU"/>
        </w:rPr>
      </w:pPr>
      <w:r w:rsidRPr="006F12BA">
        <w:rPr>
          <w:lang w:val="ru-RU"/>
        </w:rPr>
        <w:t>На рисунке 2.6 приведен пример диаграммы состояний для функции «Добавить ключевую фразу к связи».</w:t>
      </w:r>
    </w:p>
    <w:p w14:paraId="5CFB3345" w14:textId="77777777" w:rsidR="001C2D80" w:rsidRPr="006F12BA" w:rsidRDefault="001C2D80" w:rsidP="00786066">
      <w:pPr>
        <w:pStyle w:val="Picture"/>
        <w:rPr>
          <w:lang w:val="ru-RU"/>
        </w:rPr>
      </w:pPr>
      <w:r w:rsidRPr="006F12BA">
        <w:rPr>
          <w:noProof/>
        </w:rPr>
        <w:drawing>
          <wp:inline distT="0" distB="0" distL="0" distR="0" wp14:anchorId="339DB21F" wp14:editId="3870A24B">
            <wp:extent cx="5704392" cy="6424864"/>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813" cy="6550357"/>
                    </a:xfrm>
                    <a:prstGeom prst="rect">
                      <a:avLst/>
                    </a:prstGeom>
                  </pic:spPr>
                </pic:pic>
              </a:graphicData>
            </a:graphic>
          </wp:inline>
        </w:drawing>
      </w:r>
    </w:p>
    <w:p w14:paraId="2BEAB6B5" w14:textId="77777777" w:rsidR="001C2D80" w:rsidRPr="006F12BA" w:rsidRDefault="001C2D80" w:rsidP="00786066">
      <w:pPr>
        <w:pStyle w:val="DescriptionPicture"/>
        <w:rPr>
          <w:lang w:val="ru-RU"/>
        </w:rPr>
      </w:pPr>
      <w:r w:rsidRPr="006F12BA">
        <w:rPr>
          <w:lang w:val="ru-RU"/>
        </w:rPr>
        <w:t>Рисунок 2.6 – Диаграмма состояний</w:t>
      </w:r>
    </w:p>
    <w:p w14:paraId="2E65F1E7" w14:textId="77777777" w:rsidR="00F42054" w:rsidRDefault="00F42054">
      <w:pPr>
        <w:rPr>
          <w:rFonts w:eastAsiaTheme="majorEastAsia" w:cstheme="majorBidi"/>
          <w:szCs w:val="26"/>
          <w:lang w:val="ru-RU"/>
        </w:rPr>
      </w:pPr>
      <w:r>
        <w:rPr>
          <w:lang w:val="ru-RU"/>
        </w:rPr>
        <w:br w:type="page"/>
      </w:r>
    </w:p>
    <w:p w14:paraId="66701305" w14:textId="31BE5284" w:rsidR="001C2D80" w:rsidRPr="006F12BA" w:rsidRDefault="001C2D80" w:rsidP="001C2D80">
      <w:pPr>
        <w:pStyle w:val="Heading2"/>
        <w:rPr>
          <w:lang w:val="ru-RU"/>
        </w:rPr>
      </w:pPr>
      <w:bookmarkStart w:id="18" w:name="_Toc83052543"/>
      <w:r w:rsidRPr="006F12BA">
        <w:rPr>
          <w:lang w:val="ru-RU"/>
        </w:rPr>
        <w:t>2.7 Диаграмма последовательности</w:t>
      </w:r>
      <w:bookmarkEnd w:id="18"/>
    </w:p>
    <w:p w14:paraId="74969BC7" w14:textId="66F473D2" w:rsidR="001C2D80" w:rsidRPr="006F12BA" w:rsidRDefault="001C2D80" w:rsidP="001C2D80">
      <w:pPr>
        <w:rPr>
          <w:lang w:val="ru-RU"/>
        </w:rPr>
      </w:pPr>
      <w:r w:rsidRPr="006F12BA">
        <w:rPr>
          <w:lang w:val="ru-RU"/>
        </w:rPr>
        <w:t xml:space="preserve">На рисунке 2.7 приведен пример диаграммы </w:t>
      </w:r>
      <w:r w:rsidR="00786066" w:rsidRPr="006F12BA">
        <w:rPr>
          <w:lang w:val="ru-RU"/>
        </w:rPr>
        <w:t>последовательности</w:t>
      </w:r>
      <w:r w:rsidRPr="006F12BA">
        <w:rPr>
          <w:lang w:val="ru-RU"/>
        </w:rPr>
        <w:t xml:space="preserve"> для функции «Добавить ключевую фразу к связи».</w:t>
      </w:r>
    </w:p>
    <w:p w14:paraId="50E30FE3" w14:textId="6744D89C" w:rsidR="001C2D80" w:rsidRPr="006F12BA" w:rsidRDefault="00786066" w:rsidP="00786066">
      <w:pPr>
        <w:pStyle w:val="Picture"/>
        <w:jc w:val="both"/>
        <w:rPr>
          <w:lang w:val="ru-RU"/>
        </w:rPr>
      </w:pPr>
      <w:r w:rsidRPr="006F12BA">
        <w:rPr>
          <w:lang w:val="ru-RU"/>
        </w:rPr>
        <w:t xml:space="preserve"> </w:t>
      </w:r>
      <w:r w:rsidR="001C2D80" w:rsidRPr="006F12BA">
        <w:rPr>
          <w:noProof/>
        </w:rPr>
        <w:drawing>
          <wp:inline distT="0" distB="0" distL="0" distR="0" wp14:anchorId="47A0BD39" wp14:editId="12479034">
            <wp:extent cx="5505124" cy="29477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6410" cy="2975197"/>
                    </a:xfrm>
                    <a:prstGeom prst="rect">
                      <a:avLst/>
                    </a:prstGeom>
                  </pic:spPr>
                </pic:pic>
              </a:graphicData>
            </a:graphic>
          </wp:inline>
        </w:drawing>
      </w:r>
    </w:p>
    <w:p w14:paraId="31E55534" w14:textId="77777777" w:rsidR="001C2D80" w:rsidRPr="006F12BA" w:rsidRDefault="001C2D80" w:rsidP="00786066">
      <w:pPr>
        <w:pStyle w:val="DescriptionPicture"/>
        <w:rPr>
          <w:lang w:val="ru-RU"/>
        </w:rPr>
      </w:pPr>
      <w:r w:rsidRPr="006F12BA">
        <w:rPr>
          <w:lang w:val="ru-RU"/>
        </w:rPr>
        <w:t>Рисунок 2.7 – Диаграмма последовательности</w:t>
      </w:r>
    </w:p>
    <w:p w14:paraId="68F0979B" w14:textId="1C5FBED4" w:rsidR="00764746" w:rsidRPr="006F12BA" w:rsidRDefault="001C2D80" w:rsidP="00764746">
      <w:pPr>
        <w:pStyle w:val="Heading2"/>
        <w:rPr>
          <w:lang w:val="ru-RU"/>
        </w:rPr>
      </w:pPr>
      <w:bookmarkStart w:id="19" w:name="_Toc83052544"/>
      <w:r w:rsidRPr="006F12BA">
        <w:rPr>
          <w:lang w:val="ru-RU"/>
        </w:rPr>
        <w:t>2.8 Диаграмма компонентов</w:t>
      </w:r>
      <w:bookmarkEnd w:id="19"/>
      <w:r w:rsidR="00786066" w:rsidRPr="006F12BA">
        <w:rPr>
          <w:lang w:val="ru-RU"/>
        </w:rPr>
        <w:t xml:space="preserve"> </w:t>
      </w:r>
      <w:r w:rsidR="00764746" w:rsidRPr="006F12BA">
        <w:rPr>
          <w:lang w:val="ru-RU"/>
        </w:rPr>
        <w:t xml:space="preserve"> </w:t>
      </w:r>
    </w:p>
    <w:p w14:paraId="65677B6E" w14:textId="486B4161" w:rsidR="001C2D80" w:rsidRPr="006F12BA" w:rsidRDefault="00764746" w:rsidP="00764746">
      <w:pPr>
        <w:pStyle w:val="Picture"/>
        <w:rPr>
          <w:lang w:val="ru-RU"/>
        </w:rPr>
      </w:pPr>
      <w:r w:rsidRPr="006F12BA">
        <w:t xml:space="preserve"> </w:t>
      </w:r>
      <w:r w:rsidR="001C2D80" w:rsidRPr="006F12BA">
        <w:rPr>
          <w:noProof/>
        </w:rPr>
        <w:drawing>
          <wp:inline distT="0" distB="0" distL="0" distR="0" wp14:anchorId="0D4B2534" wp14:editId="16DEF477">
            <wp:extent cx="5731510" cy="1553845"/>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3845"/>
                    </a:xfrm>
                    <a:prstGeom prst="rect">
                      <a:avLst/>
                    </a:prstGeom>
                  </pic:spPr>
                </pic:pic>
              </a:graphicData>
            </a:graphic>
          </wp:inline>
        </w:drawing>
      </w:r>
    </w:p>
    <w:p w14:paraId="4DF70CAB" w14:textId="38E8BA1B" w:rsidR="00786066" w:rsidRPr="006F12BA" w:rsidRDefault="001C2D80" w:rsidP="00786066">
      <w:pPr>
        <w:pStyle w:val="DescriptionPicture"/>
        <w:rPr>
          <w:lang w:val="ru-RU"/>
        </w:rPr>
      </w:pPr>
      <w:r w:rsidRPr="006F12BA">
        <w:rPr>
          <w:lang w:val="ru-RU"/>
        </w:rPr>
        <w:t>Рисунок 2.8 – Диаграмма компонентов</w:t>
      </w:r>
    </w:p>
    <w:p w14:paraId="4A967DE3" w14:textId="76407EB7" w:rsidR="0027737D" w:rsidRDefault="0027737D" w:rsidP="0027737D">
      <w:pPr>
        <w:pStyle w:val="Picture"/>
      </w:pPr>
      <w:r>
        <w:rPr>
          <w:lang w:val="ru-RU"/>
        </w:rPr>
        <w:t xml:space="preserve"> </w:t>
      </w:r>
      <w:r w:rsidRPr="0027737D">
        <w:rPr>
          <w:noProof/>
        </w:rPr>
        <w:drawing>
          <wp:inline distT="0" distB="0" distL="0" distR="0" wp14:anchorId="4402919E" wp14:editId="31992674">
            <wp:extent cx="5765800" cy="59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5800" cy="5994400"/>
                    </a:xfrm>
                    <a:prstGeom prst="rect">
                      <a:avLst/>
                    </a:prstGeom>
                  </pic:spPr>
                </pic:pic>
              </a:graphicData>
            </a:graphic>
          </wp:inline>
        </w:drawing>
      </w:r>
    </w:p>
    <w:p w14:paraId="53385D92" w14:textId="57E48EA0" w:rsidR="00786066" w:rsidRPr="006F12BA" w:rsidRDefault="0027737D" w:rsidP="0027737D">
      <w:pPr>
        <w:pStyle w:val="DescriptionPicture"/>
        <w:rPr>
          <w:lang w:val="ru-RU"/>
        </w:rPr>
      </w:pPr>
      <w:r>
        <w:rPr>
          <w:lang w:val="ru-RU"/>
        </w:rPr>
        <w:t>Рисунок 2.9 – Схема базы данных</w:t>
      </w:r>
      <w:r w:rsidR="00786066" w:rsidRPr="006F12BA">
        <w:rPr>
          <w:lang w:val="ru-RU"/>
        </w:rPr>
        <w:br w:type="page"/>
      </w:r>
    </w:p>
    <w:p w14:paraId="19ADD091" w14:textId="0B6B4C35" w:rsidR="001C2D80" w:rsidRPr="006F12BA" w:rsidRDefault="001C2D80" w:rsidP="001C2D80">
      <w:pPr>
        <w:pStyle w:val="Heading1"/>
        <w:rPr>
          <w:lang w:val="ru-RU"/>
        </w:rPr>
      </w:pPr>
      <w:bookmarkStart w:id="20" w:name="_Toc83052545"/>
      <w:r w:rsidRPr="006F12BA">
        <w:rPr>
          <w:lang w:val="ru-RU"/>
        </w:rPr>
        <w:t>3 Выбор средств</w:t>
      </w:r>
      <w:bookmarkEnd w:id="20"/>
    </w:p>
    <w:p w14:paraId="3C27195A" w14:textId="77777777" w:rsidR="001C2D80" w:rsidRPr="006F12BA" w:rsidRDefault="001C2D80" w:rsidP="001C2D80">
      <w:pPr>
        <w:rPr>
          <w:lang w:val="ru-RU"/>
        </w:rPr>
      </w:pPr>
      <w:r w:rsidRPr="006F12BA">
        <w:rPr>
          <w:lang w:val="ru-RU"/>
        </w:rPr>
        <w:t>Выбор средств является ключевой особенностью реализации проекта, т.к. при фиксации данного параметра от него сложно в будущем отказаться.</w:t>
      </w:r>
    </w:p>
    <w:p w14:paraId="430460E5" w14:textId="77777777" w:rsidR="001C2D80" w:rsidRPr="006F12BA" w:rsidRDefault="001C2D80" w:rsidP="001C2D80">
      <w:pPr>
        <w:rPr>
          <w:lang w:val="ru-RU"/>
        </w:rPr>
      </w:pPr>
      <w:r w:rsidRPr="006F12BA">
        <w:rPr>
          <w:lang w:val="ru-RU"/>
        </w:rPr>
        <w:t xml:space="preserve">В связи важности данного решения была выбрана </w:t>
      </w:r>
      <w:r w:rsidRPr="006F12BA">
        <w:rPr>
          <w:lang w:val="en-US"/>
        </w:rPr>
        <w:t>UNIX</w:t>
      </w:r>
      <w:r w:rsidRPr="006F12BA">
        <w:rPr>
          <w:lang w:val="ru-RU"/>
        </w:rPr>
        <w:t xml:space="preserve"> платформа, т.к. данная платформа предоставляет большее количество возможностей, чем </w:t>
      </w:r>
      <w:r w:rsidRPr="006F12BA">
        <w:rPr>
          <w:lang w:val="en-US"/>
        </w:rPr>
        <w:t>Windows</w:t>
      </w:r>
      <w:r w:rsidRPr="006F12BA">
        <w:rPr>
          <w:lang w:val="ru-RU"/>
        </w:rPr>
        <w:t xml:space="preserve"> или </w:t>
      </w:r>
      <w:r w:rsidRPr="006F12BA">
        <w:rPr>
          <w:lang w:val="en-US"/>
        </w:rPr>
        <w:t>MacOS</w:t>
      </w:r>
      <w:r w:rsidRPr="006F12BA">
        <w:rPr>
          <w:lang w:val="ru-RU"/>
        </w:rPr>
        <w:t xml:space="preserve"> и является более общедоступной и дешевой по сравнению с конкурентами.</w:t>
      </w:r>
    </w:p>
    <w:p w14:paraId="1A060ACF" w14:textId="61D6D96D" w:rsidR="001C2D80" w:rsidRPr="006F12BA" w:rsidRDefault="001C2D80" w:rsidP="001C2D80">
      <w:pPr>
        <w:pStyle w:val="Heading2"/>
        <w:rPr>
          <w:lang w:val="ru-RU"/>
        </w:rPr>
      </w:pPr>
      <w:bookmarkStart w:id="21" w:name="_Toc83052546"/>
      <w:r w:rsidRPr="006F12BA">
        <w:rPr>
          <w:lang w:val="ru-RU"/>
        </w:rPr>
        <w:t>3.1 Платформа и окружение</w:t>
      </w:r>
      <w:bookmarkEnd w:id="21"/>
    </w:p>
    <w:p w14:paraId="74D963F7" w14:textId="77777777" w:rsidR="001C2D80" w:rsidRPr="006F12BA" w:rsidRDefault="001C2D80" w:rsidP="001C2D80">
      <w:pPr>
        <w:rPr>
          <w:lang w:val="ru-RU"/>
        </w:rPr>
      </w:pPr>
      <w:r w:rsidRPr="006F12BA">
        <w:rPr>
          <w:lang w:val="ru-RU"/>
        </w:rPr>
        <w:t xml:space="preserve">В качестве операционной системы была выбрана </w:t>
      </w:r>
      <w:r w:rsidRPr="006F12BA">
        <w:rPr>
          <w:lang w:val="en-US"/>
        </w:rPr>
        <w:t>Ubuntu</w:t>
      </w:r>
      <w:r w:rsidRPr="006F12BA">
        <w:rPr>
          <w:lang w:val="ru-RU"/>
        </w:rPr>
        <w:t xml:space="preserve"> 20.04 </w:t>
      </w:r>
      <w:r w:rsidRPr="006F12BA">
        <w:rPr>
          <w:lang w:val="en-US"/>
        </w:rPr>
        <w:t>LTS</w:t>
      </w:r>
      <w:r w:rsidRPr="006F12BA">
        <w:rPr>
          <w:lang w:val="ru-RU"/>
        </w:rPr>
        <w:t>, т.к. именно её предоставляют большинство облачных серверов.</w:t>
      </w:r>
    </w:p>
    <w:p w14:paraId="52DCE07B" w14:textId="77777777" w:rsidR="001C2D80" w:rsidRPr="006F12BA" w:rsidRDefault="001C2D80" w:rsidP="001C2D80">
      <w:pPr>
        <w:rPr>
          <w:lang w:val="ru-RU"/>
        </w:rPr>
      </w:pPr>
      <w:r w:rsidRPr="006F12BA">
        <w:rPr>
          <w:lang w:val="ru-RU"/>
        </w:rPr>
        <w:t xml:space="preserve">Архитектура </w:t>
      </w:r>
      <w:r w:rsidRPr="006F12BA">
        <w:rPr>
          <w:lang w:val="en-US"/>
        </w:rPr>
        <w:t>x</w:t>
      </w:r>
      <w:r w:rsidRPr="006F12BA">
        <w:rPr>
          <w:lang w:val="ru-RU"/>
        </w:rPr>
        <w:t xml:space="preserve">86_64, из-за своей популярности и пока-что монопольного владения рынком компьютеров. В будущем лучше подойдут </w:t>
      </w:r>
      <w:r w:rsidRPr="006F12BA">
        <w:rPr>
          <w:lang w:val="en-US"/>
        </w:rPr>
        <w:t>ARM</w:t>
      </w:r>
      <w:r w:rsidRPr="006F12BA">
        <w:rPr>
          <w:lang w:val="ru-RU"/>
        </w:rPr>
        <w:t xml:space="preserve"> архитектура из-за своей производительности.</w:t>
      </w:r>
    </w:p>
    <w:p w14:paraId="7E9CC24B" w14:textId="77777777" w:rsidR="001C2D80" w:rsidRPr="006F12BA" w:rsidRDefault="001C2D80" w:rsidP="001C2D80">
      <w:pPr>
        <w:rPr>
          <w:lang w:val="ru-RU"/>
        </w:rPr>
      </w:pPr>
      <w:r w:rsidRPr="006F12BA">
        <w:rPr>
          <w:lang w:val="ru-RU"/>
        </w:rPr>
        <w:t xml:space="preserve">Т.к. команда разработчиков состоит из нескольких человек и работают на разных устройствах, то данное решение будет работать внутри контейнера </w:t>
      </w:r>
      <w:r w:rsidRPr="006F12BA">
        <w:rPr>
          <w:lang w:val="en-US"/>
        </w:rPr>
        <w:t>Docker</w:t>
      </w:r>
      <w:r w:rsidRPr="006F12BA">
        <w:rPr>
          <w:lang w:val="ru-RU"/>
        </w:rPr>
        <w:t>, с архитектурой аналогичной архитектуре сервера, что позволит быстро разрабатывать программный продукт и не терять в производительности из-за контейнеризации.</w:t>
      </w:r>
    </w:p>
    <w:p w14:paraId="5ED6C1DD" w14:textId="77777777" w:rsidR="001C2D80" w:rsidRPr="006F12BA" w:rsidRDefault="001C2D80" w:rsidP="001C2D80">
      <w:pPr>
        <w:rPr>
          <w:lang w:val="ru-RU"/>
        </w:rPr>
      </w:pPr>
      <w:r w:rsidRPr="006F12BA">
        <w:rPr>
          <w:lang w:val="ru-RU"/>
        </w:rPr>
        <w:t>Выбор облачного сервера обуславливается тем, что непонятна начальная загрузка системы, поэтому за заказчиком остается возможность арендовать сервер с минимальными характеристиками и далее расширять технические возможности арендуя большую мощность.</w:t>
      </w:r>
    </w:p>
    <w:p w14:paraId="6FD8169F" w14:textId="777E445D" w:rsidR="001C2D80" w:rsidRPr="006F12BA" w:rsidRDefault="001C2D80" w:rsidP="001C2D80">
      <w:pPr>
        <w:pStyle w:val="Heading2"/>
        <w:rPr>
          <w:lang w:val="ru-RU"/>
        </w:rPr>
      </w:pPr>
      <w:bookmarkStart w:id="22" w:name="_Toc83052547"/>
      <w:r w:rsidRPr="006F12BA">
        <w:rPr>
          <w:lang w:val="ru-RU"/>
        </w:rPr>
        <w:t>3.2 Язык программирования</w:t>
      </w:r>
      <w:bookmarkEnd w:id="22"/>
    </w:p>
    <w:p w14:paraId="4FE8BBB6" w14:textId="77777777" w:rsidR="001C2D80" w:rsidRPr="006F12BA" w:rsidRDefault="001C2D80" w:rsidP="001C2D80">
      <w:pPr>
        <w:rPr>
          <w:lang w:val="ru-RU"/>
        </w:rPr>
      </w:pPr>
      <w:r w:rsidRPr="006F12BA">
        <w:rPr>
          <w:lang w:val="ru-RU"/>
        </w:rPr>
        <w:t xml:space="preserve">Для работы с </w:t>
      </w:r>
      <w:r w:rsidRPr="006F12BA">
        <w:rPr>
          <w:lang w:val="en-US"/>
        </w:rPr>
        <w:t>telegram</w:t>
      </w:r>
      <w:r w:rsidRPr="006F12BA">
        <w:rPr>
          <w:lang w:val="ru-RU"/>
        </w:rPr>
        <w:t xml:space="preserve"> </w:t>
      </w:r>
      <w:r w:rsidRPr="006F12BA">
        <w:rPr>
          <w:lang w:val="en-US"/>
        </w:rPr>
        <w:t>API</w:t>
      </w:r>
      <w:r w:rsidRPr="006F12BA">
        <w:rPr>
          <w:lang w:val="ru-RU"/>
        </w:rPr>
        <w:t xml:space="preserve"> и </w:t>
      </w:r>
      <w:r w:rsidRPr="006F12BA">
        <w:rPr>
          <w:lang w:val="en-US"/>
        </w:rPr>
        <w:t>telegram</w:t>
      </w:r>
      <w:r w:rsidRPr="006F12BA">
        <w:rPr>
          <w:lang w:val="ru-RU"/>
        </w:rPr>
        <w:t xml:space="preserve"> </w:t>
      </w:r>
      <w:r w:rsidRPr="006F12BA">
        <w:rPr>
          <w:lang w:val="en-US"/>
        </w:rPr>
        <w:t>BOT</w:t>
      </w:r>
      <w:r w:rsidRPr="006F12BA">
        <w:rPr>
          <w:lang w:val="ru-RU"/>
        </w:rPr>
        <w:t xml:space="preserve"> </w:t>
      </w:r>
      <w:r w:rsidRPr="006F12BA">
        <w:rPr>
          <w:lang w:val="en-US"/>
        </w:rPr>
        <w:t>API</w:t>
      </w:r>
      <w:r w:rsidRPr="006F12BA">
        <w:rPr>
          <w:lang w:val="ru-RU"/>
        </w:rPr>
        <w:t xml:space="preserve"> можно воспользоваться многими языками программирования, но т.к. система тесно связанная с многопоточностью и производительностью, то множество языков существенно сокращается: </w:t>
      </w:r>
      <w:r w:rsidRPr="006F12BA">
        <w:rPr>
          <w:lang w:val="en-US"/>
        </w:rPr>
        <w:t>C</w:t>
      </w:r>
      <w:r w:rsidRPr="006F12BA">
        <w:rPr>
          <w:lang w:val="ru-RU"/>
        </w:rPr>
        <w:t xml:space="preserve">, </w:t>
      </w:r>
      <w:r w:rsidRPr="006F12BA">
        <w:rPr>
          <w:lang w:val="en-US"/>
        </w:rPr>
        <w:t>RUST</w:t>
      </w:r>
      <w:r w:rsidRPr="006F12BA">
        <w:rPr>
          <w:lang w:val="ru-RU"/>
        </w:rPr>
        <w:t xml:space="preserve">, </w:t>
      </w:r>
      <w:r w:rsidRPr="006F12BA">
        <w:rPr>
          <w:lang w:val="en-US"/>
        </w:rPr>
        <w:t>C</w:t>
      </w:r>
      <w:r w:rsidRPr="006F12BA">
        <w:rPr>
          <w:lang w:val="ru-RU"/>
        </w:rPr>
        <w:t>++.</w:t>
      </w:r>
    </w:p>
    <w:p w14:paraId="2E7608F7" w14:textId="77777777" w:rsidR="001C2D80" w:rsidRPr="006F12BA" w:rsidRDefault="001C2D80" w:rsidP="001C2D80">
      <w:pPr>
        <w:rPr>
          <w:lang w:val="ru-RU"/>
        </w:rPr>
      </w:pPr>
      <w:r w:rsidRPr="006F12BA">
        <w:rPr>
          <w:lang w:val="ru-RU"/>
        </w:rPr>
        <w:t xml:space="preserve">Язык программирования </w:t>
      </w:r>
      <w:r w:rsidRPr="006F12BA">
        <w:rPr>
          <w:lang w:val="en-US"/>
        </w:rPr>
        <w:t>C</w:t>
      </w:r>
      <w:r w:rsidRPr="006F12BA">
        <w:rPr>
          <w:lang w:val="ru-RU"/>
        </w:rPr>
        <w:t xml:space="preserve"> – не предоставляет современных абстракций (динамического полиморфизма), что существенно усложняет масштабируемость и разработку проекта, ну и также данный язык имеет меньший набор инструментов, чем остальные, хоть и предоставляет отличную производительность.</w:t>
      </w:r>
    </w:p>
    <w:p w14:paraId="0142A907" w14:textId="77777777" w:rsidR="001C2D80" w:rsidRPr="006F12BA" w:rsidRDefault="001C2D80" w:rsidP="001C2D80">
      <w:pPr>
        <w:rPr>
          <w:lang w:val="ru-RU"/>
        </w:rPr>
      </w:pPr>
      <w:r w:rsidRPr="006F12BA">
        <w:rPr>
          <w:lang w:val="ru-RU"/>
        </w:rPr>
        <w:t xml:space="preserve">Язык программирования </w:t>
      </w:r>
      <w:r w:rsidRPr="006F12BA">
        <w:rPr>
          <w:lang w:val="en-US"/>
        </w:rPr>
        <w:t>RUST</w:t>
      </w:r>
      <w:r w:rsidRPr="006F12BA">
        <w:rPr>
          <w:lang w:val="ru-RU"/>
        </w:rPr>
        <w:t xml:space="preserve"> – очень хороший кандидат на разработку, но у </w:t>
      </w:r>
      <w:r w:rsidRPr="006F12BA">
        <w:rPr>
          <w:lang w:val="en-US"/>
        </w:rPr>
        <w:t>RUST</w:t>
      </w:r>
      <w:r w:rsidRPr="006F12BA">
        <w:rPr>
          <w:lang w:val="ru-RU"/>
        </w:rPr>
        <w:t xml:space="preserve"> есть ряд особенностей, во-первых, он (пока что) не такой производительный как </w:t>
      </w:r>
      <w:r w:rsidRPr="006F12BA">
        <w:rPr>
          <w:lang w:val="en-US"/>
        </w:rPr>
        <w:t>C</w:t>
      </w:r>
      <w:r w:rsidRPr="006F12BA">
        <w:rPr>
          <w:lang w:val="ru-RU"/>
        </w:rPr>
        <w:t>/</w:t>
      </w:r>
      <w:r w:rsidRPr="006F12BA">
        <w:rPr>
          <w:lang w:val="en-US"/>
        </w:rPr>
        <w:t>C</w:t>
      </w:r>
      <w:r w:rsidRPr="006F12BA">
        <w:rPr>
          <w:lang w:val="ru-RU"/>
        </w:rPr>
        <w:t>++, не такой популярный, а также он не был изучен командой разработки, до начала проекта.</w:t>
      </w:r>
    </w:p>
    <w:p w14:paraId="755B14FB" w14:textId="77777777" w:rsidR="001C2D80" w:rsidRPr="006F12BA" w:rsidRDefault="001C2D80" w:rsidP="001C2D80">
      <w:pPr>
        <w:rPr>
          <w:lang w:val="ru-RU"/>
        </w:rPr>
      </w:pPr>
      <w:r w:rsidRPr="006F12BA">
        <w:rPr>
          <w:lang w:val="ru-RU"/>
        </w:rPr>
        <w:t xml:space="preserve">Язык программирования </w:t>
      </w:r>
      <w:r w:rsidRPr="006F12BA">
        <w:rPr>
          <w:lang w:val="en-US"/>
        </w:rPr>
        <w:t>C</w:t>
      </w:r>
      <w:r w:rsidRPr="006F12BA">
        <w:rPr>
          <w:lang w:val="ru-RU"/>
        </w:rPr>
        <w:t>++ – идеальный вариант, который сочетает и производительность, и предоставление всех современных абстракций для написания быстрого и простого кода с дальнейшей поддержкой. Также ключевым аспектом являлось то, что team-</w:t>
      </w:r>
      <w:r w:rsidRPr="006F12BA">
        <w:rPr>
          <w:lang w:val="en-US"/>
        </w:rPr>
        <w:t>leader</w:t>
      </w:r>
      <w:r w:rsidRPr="006F12BA">
        <w:rPr>
          <w:lang w:val="ru-RU"/>
        </w:rPr>
        <w:t xml:space="preserve"> отлично знал данный язык и мог помочь остальным участникам проекта в его быстром освоении.</w:t>
      </w:r>
    </w:p>
    <w:p w14:paraId="4240DE2A" w14:textId="2CF13566" w:rsidR="001C2D80" w:rsidRPr="006F12BA" w:rsidRDefault="001C2D80" w:rsidP="001C2D80">
      <w:pPr>
        <w:pStyle w:val="Heading2"/>
        <w:rPr>
          <w:lang w:val="ru-RU"/>
        </w:rPr>
      </w:pPr>
      <w:bookmarkStart w:id="23" w:name="_Toc83052548"/>
      <w:r w:rsidRPr="006F12BA">
        <w:rPr>
          <w:lang w:val="ru-RU"/>
        </w:rPr>
        <w:t xml:space="preserve">3.3 </w:t>
      </w:r>
      <w:r w:rsidRPr="006F12BA">
        <w:rPr>
          <w:lang w:val="en-US"/>
        </w:rPr>
        <w:t>Third</w:t>
      </w:r>
      <w:r w:rsidRPr="006F12BA">
        <w:rPr>
          <w:lang w:val="ru-RU"/>
        </w:rPr>
        <w:t>-</w:t>
      </w:r>
      <w:r w:rsidRPr="006F12BA">
        <w:rPr>
          <w:lang w:val="en-US"/>
        </w:rPr>
        <w:t>party</w:t>
      </w:r>
      <w:bookmarkEnd w:id="23"/>
    </w:p>
    <w:p w14:paraId="4D97D5BC" w14:textId="3E67A541" w:rsidR="001C2D80" w:rsidRPr="006F12BA" w:rsidRDefault="001C2D80" w:rsidP="001C2D80">
      <w:pPr>
        <w:pStyle w:val="Heading2"/>
        <w:rPr>
          <w:lang w:val="ru-RU"/>
        </w:rPr>
      </w:pPr>
      <w:bookmarkStart w:id="24" w:name="_Toc83052549"/>
      <w:r w:rsidRPr="006F12BA">
        <w:rPr>
          <w:lang w:val="ru-RU"/>
        </w:rPr>
        <w:t xml:space="preserve">3.3.1 </w:t>
      </w:r>
      <w:r w:rsidRPr="006F12BA">
        <w:rPr>
          <w:lang w:val="en-US"/>
        </w:rPr>
        <w:t>TdLib</w:t>
      </w:r>
      <w:bookmarkEnd w:id="24"/>
    </w:p>
    <w:p w14:paraId="54EF7D63" w14:textId="1EA83164" w:rsidR="001C2D80" w:rsidRPr="0027737D" w:rsidRDefault="001C2D80" w:rsidP="001C2D80">
      <w:pPr>
        <w:rPr>
          <w:lang w:val="ru-RU"/>
        </w:rPr>
      </w:pPr>
      <w:r w:rsidRPr="006F12BA">
        <w:rPr>
          <w:lang w:val="ru-RU"/>
        </w:rPr>
        <w:t xml:space="preserve">Для работы с </w:t>
      </w:r>
      <w:r w:rsidRPr="006F12BA">
        <w:rPr>
          <w:lang w:val="en-US"/>
        </w:rPr>
        <w:t>telegram</w:t>
      </w:r>
      <w:r w:rsidRPr="006F12BA">
        <w:rPr>
          <w:lang w:val="ru-RU"/>
        </w:rPr>
        <w:t xml:space="preserve"> </w:t>
      </w:r>
      <w:r w:rsidRPr="006F12BA">
        <w:rPr>
          <w:lang w:val="en-US"/>
        </w:rPr>
        <w:t>API</w:t>
      </w:r>
      <w:r w:rsidRPr="006F12BA">
        <w:rPr>
          <w:lang w:val="ru-RU"/>
        </w:rPr>
        <w:t xml:space="preserve"> была выбрана библиотека </w:t>
      </w:r>
      <w:r w:rsidRPr="006F12BA">
        <w:rPr>
          <w:lang w:val="en-US"/>
        </w:rPr>
        <w:t>TdLib</w:t>
      </w:r>
      <w:r w:rsidRPr="006F12BA">
        <w:rPr>
          <w:lang w:val="ru-RU"/>
        </w:rPr>
        <w:t xml:space="preserve"> предоставляемая разработчиками телеграмма, которая реализует протоколы передачи данных и авторизации, а также реализует криптографическую защиту данных. Данная библиотека предоставляет функциональность для написание пользовательских клиентов.</w:t>
      </w:r>
      <w:r w:rsidR="00F12F9D" w:rsidRPr="0027737D">
        <w:rPr>
          <w:lang w:val="ru-RU"/>
        </w:rPr>
        <w:t xml:space="preserve"> [2]</w:t>
      </w:r>
    </w:p>
    <w:p w14:paraId="02AA34FB" w14:textId="076B4196" w:rsidR="001C2D80" w:rsidRPr="006F12BA" w:rsidRDefault="001C2D80" w:rsidP="001C2D80">
      <w:pPr>
        <w:pStyle w:val="Heading2"/>
        <w:rPr>
          <w:lang w:val="ru-RU"/>
        </w:rPr>
      </w:pPr>
      <w:bookmarkStart w:id="25" w:name="_Toc83052550"/>
      <w:r w:rsidRPr="006F12BA">
        <w:rPr>
          <w:lang w:val="ru-RU"/>
        </w:rPr>
        <w:t xml:space="preserve">3.3.2 </w:t>
      </w:r>
      <w:r w:rsidRPr="006F12BA">
        <w:rPr>
          <w:lang w:val="en-US"/>
        </w:rPr>
        <w:t>reo</w:t>
      </w:r>
      <w:r w:rsidRPr="006F12BA">
        <w:rPr>
          <w:lang w:val="ru-RU"/>
        </w:rPr>
        <w:t>7</w:t>
      </w:r>
      <w:r w:rsidRPr="006F12BA">
        <w:rPr>
          <w:lang w:val="en-US"/>
        </w:rPr>
        <w:t>sp</w:t>
      </w:r>
      <w:r w:rsidRPr="006F12BA">
        <w:rPr>
          <w:lang w:val="ru-RU"/>
        </w:rPr>
        <w:t>/</w:t>
      </w:r>
      <w:r w:rsidRPr="006F12BA">
        <w:rPr>
          <w:lang w:val="en-US"/>
        </w:rPr>
        <w:t>tgbot</w:t>
      </w:r>
      <w:r w:rsidRPr="006F12BA">
        <w:rPr>
          <w:lang w:val="ru-RU"/>
        </w:rPr>
        <w:t>-</w:t>
      </w:r>
      <w:r w:rsidRPr="006F12BA">
        <w:rPr>
          <w:lang w:val="en-US"/>
        </w:rPr>
        <w:t>cpp</w:t>
      </w:r>
      <w:bookmarkEnd w:id="25"/>
    </w:p>
    <w:p w14:paraId="56BF37E1" w14:textId="77777777" w:rsidR="001C2D80" w:rsidRPr="006F12BA" w:rsidRDefault="001C2D80" w:rsidP="001C2D80">
      <w:pPr>
        <w:rPr>
          <w:lang w:val="ru-RU"/>
        </w:rPr>
      </w:pPr>
      <w:r w:rsidRPr="006F12BA">
        <w:rPr>
          <w:lang w:val="ru-RU"/>
        </w:rPr>
        <w:t xml:space="preserve">Данная библиотека является обёрткой на </w:t>
      </w:r>
      <w:r w:rsidRPr="006F12BA">
        <w:rPr>
          <w:lang w:val="en-US"/>
        </w:rPr>
        <w:t>Bot</w:t>
      </w:r>
      <w:r w:rsidRPr="006F12BA">
        <w:rPr>
          <w:lang w:val="ru-RU"/>
        </w:rPr>
        <w:t xml:space="preserve"> </w:t>
      </w:r>
      <w:r w:rsidRPr="006F12BA">
        <w:rPr>
          <w:lang w:val="en-US"/>
        </w:rPr>
        <w:t>API</w:t>
      </w:r>
      <w:r w:rsidRPr="006F12BA">
        <w:rPr>
          <w:lang w:val="ru-RU"/>
        </w:rPr>
        <w:t xml:space="preserve"> от </w:t>
      </w:r>
      <w:r w:rsidRPr="006F12BA">
        <w:rPr>
          <w:lang w:val="en-US"/>
        </w:rPr>
        <w:t>telegram</w:t>
      </w:r>
      <w:r w:rsidRPr="006F12BA">
        <w:rPr>
          <w:lang w:val="ru-RU"/>
        </w:rPr>
        <w:t xml:space="preserve">, что позволяет работать с ботом не через </w:t>
      </w:r>
      <w:r w:rsidRPr="006F12BA">
        <w:rPr>
          <w:lang w:val="en-US"/>
        </w:rPr>
        <w:t>HTTP</w:t>
      </w:r>
      <w:r w:rsidRPr="006F12BA">
        <w:rPr>
          <w:lang w:val="ru-RU"/>
        </w:rPr>
        <w:t xml:space="preserve"> протокол и </w:t>
      </w:r>
      <w:r w:rsidRPr="006F12BA">
        <w:rPr>
          <w:lang w:val="en-US"/>
        </w:rPr>
        <w:t>JSON</w:t>
      </w:r>
      <w:r w:rsidRPr="006F12BA">
        <w:rPr>
          <w:lang w:val="ru-RU"/>
        </w:rPr>
        <w:t xml:space="preserve">, а при помощи методов на </w:t>
      </w:r>
      <w:r w:rsidRPr="006F12BA">
        <w:rPr>
          <w:lang w:val="en-US"/>
        </w:rPr>
        <w:t>C</w:t>
      </w:r>
      <w:r w:rsidRPr="006F12BA">
        <w:rPr>
          <w:lang w:val="ru-RU"/>
        </w:rPr>
        <w:t>++.</w:t>
      </w:r>
    </w:p>
    <w:p w14:paraId="00CFA383" w14:textId="77777777" w:rsidR="001C2D80" w:rsidRPr="006F12BA" w:rsidRDefault="001C2D80" w:rsidP="001C2D80">
      <w:pPr>
        <w:rPr>
          <w:lang w:val="ru-RU"/>
        </w:rPr>
      </w:pPr>
      <w:r w:rsidRPr="006F12BA">
        <w:rPr>
          <w:lang w:val="ru-RU"/>
        </w:rPr>
        <w:t xml:space="preserve">Выбор на данную библиотеку был также обоснован тем, что </w:t>
      </w:r>
      <w:r w:rsidRPr="006F12BA">
        <w:rPr>
          <w:lang w:val="en-US"/>
        </w:rPr>
        <w:t>team</w:t>
      </w:r>
      <w:r w:rsidRPr="006F12BA">
        <w:rPr>
          <w:lang w:val="ru-RU"/>
        </w:rPr>
        <w:t>-</w:t>
      </w:r>
      <w:r w:rsidRPr="006F12BA">
        <w:rPr>
          <w:lang w:val="en-US"/>
        </w:rPr>
        <w:t>leader</w:t>
      </w:r>
      <w:r w:rsidRPr="006F12BA">
        <w:rPr>
          <w:lang w:val="ru-RU"/>
        </w:rPr>
        <w:t xml:space="preserve"> программного продукта является </w:t>
      </w:r>
      <w:r w:rsidRPr="006F12BA">
        <w:rPr>
          <w:lang w:val="en-US"/>
        </w:rPr>
        <w:t>contributor</w:t>
      </w:r>
      <w:r w:rsidRPr="006F12BA">
        <w:rPr>
          <w:lang w:val="ru-RU"/>
        </w:rPr>
        <w:t xml:space="preserve">`ом библиотеки. </w:t>
      </w:r>
    </w:p>
    <w:p w14:paraId="38C08ADE" w14:textId="570F39B6" w:rsidR="001C2D80" w:rsidRPr="00F12F9D" w:rsidRDefault="001C2D80" w:rsidP="001C2D80">
      <w:pPr>
        <w:rPr>
          <w:lang w:val="ru-RU"/>
        </w:rPr>
      </w:pPr>
      <w:r w:rsidRPr="006F12BA">
        <w:rPr>
          <w:lang w:val="ru-RU"/>
        </w:rPr>
        <w:t xml:space="preserve">Интерфейс библиотеки предоставляется в лучших традициях современного </w:t>
      </w:r>
      <w:r w:rsidRPr="006F12BA">
        <w:rPr>
          <w:lang w:val="en-US"/>
        </w:rPr>
        <w:t>C</w:t>
      </w:r>
      <w:r w:rsidRPr="006F12BA">
        <w:rPr>
          <w:lang w:val="ru-RU"/>
        </w:rPr>
        <w:t>++, что позволяет разрабатывать с большой производительностью.</w:t>
      </w:r>
      <w:r w:rsidR="00F12F9D" w:rsidRPr="00F12F9D">
        <w:rPr>
          <w:lang w:val="ru-RU"/>
        </w:rPr>
        <w:t xml:space="preserve"> </w:t>
      </w:r>
      <w:r w:rsidR="00F12F9D" w:rsidRPr="0027737D">
        <w:rPr>
          <w:lang w:val="ru-RU"/>
        </w:rPr>
        <w:t>[3]</w:t>
      </w:r>
    </w:p>
    <w:p w14:paraId="4D9C3BEB" w14:textId="4701F736" w:rsidR="001C2D80" w:rsidRPr="006F12BA" w:rsidRDefault="001C2D80" w:rsidP="001C2D80">
      <w:pPr>
        <w:pStyle w:val="Heading2"/>
        <w:rPr>
          <w:lang w:val="ru-RU"/>
        </w:rPr>
      </w:pPr>
      <w:bookmarkStart w:id="26" w:name="_Toc83052551"/>
      <w:r w:rsidRPr="006F12BA">
        <w:rPr>
          <w:lang w:val="ru-RU"/>
        </w:rPr>
        <w:t>3.4 СУБД</w:t>
      </w:r>
      <w:bookmarkEnd w:id="26"/>
    </w:p>
    <w:p w14:paraId="7DB3806E" w14:textId="421EC0D6" w:rsidR="001C2D80" w:rsidRPr="006F12BA" w:rsidRDefault="001C2D80" w:rsidP="001C2D80">
      <w:pPr>
        <w:pStyle w:val="Heading2"/>
        <w:rPr>
          <w:lang w:val="ru-RU"/>
        </w:rPr>
      </w:pPr>
      <w:bookmarkStart w:id="27" w:name="_Toc83052552"/>
      <w:r w:rsidRPr="006F12BA">
        <w:rPr>
          <w:lang w:val="ru-RU"/>
        </w:rPr>
        <w:t>3.4.1 Выбор СУБД</w:t>
      </w:r>
      <w:bookmarkEnd w:id="27"/>
    </w:p>
    <w:p w14:paraId="6A5308E6" w14:textId="77777777" w:rsidR="001C2D80" w:rsidRPr="006F12BA" w:rsidRDefault="001C2D80" w:rsidP="001C2D80">
      <w:pPr>
        <w:rPr>
          <w:lang w:val="ru-RU"/>
        </w:rPr>
      </w:pPr>
      <w:r w:rsidRPr="006F12BA">
        <w:rPr>
          <w:lang w:val="ru-RU"/>
        </w:rPr>
        <w:t xml:space="preserve">На данный момент в мире существует большое количество СУБД: </w:t>
      </w:r>
      <w:r w:rsidRPr="006F12BA">
        <w:rPr>
          <w:lang w:val="en-US"/>
        </w:rPr>
        <w:t>MySQL</w:t>
      </w:r>
      <w:r w:rsidRPr="006F12BA">
        <w:rPr>
          <w:lang w:val="ru-RU"/>
        </w:rPr>
        <w:t xml:space="preserve">, </w:t>
      </w:r>
      <w:r w:rsidRPr="006F12BA">
        <w:rPr>
          <w:lang w:val="en-US"/>
        </w:rPr>
        <w:t>SQLite</w:t>
      </w:r>
      <w:r w:rsidRPr="006F12BA">
        <w:rPr>
          <w:lang w:val="ru-RU"/>
        </w:rPr>
        <w:t xml:space="preserve">, </w:t>
      </w:r>
      <w:r w:rsidRPr="006F12BA">
        <w:rPr>
          <w:lang w:val="en-US"/>
        </w:rPr>
        <w:t>Oracle</w:t>
      </w:r>
      <w:r w:rsidRPr="006F12BA">
        <w:rPr>
          <w:lang w:val="ru-RU"/>
        </w:rPr>
        <w:t xml:space="preserve">, </w:t>
      </w:r>
      <w:r w:rsidRPr="006F12BA">
        <w:rPr>
          <w:lang w:val="en-US"/>
        </w:rPr>
        <w:t>PostgreSQL</w:t>
      </w:r>
      <w:r w:rsidRPr="006F12BA">
        <w:rPr>
          <w:lang w:val="ru-RU"/>
        </w:rPr>
        <w:t xml:space="preserve"> и т.д. Также существует </w:t>
      </w:r>
      <w:r w:rsidRPr="006F12BA">
        <w:rPr>
          <w:lang w:val="en-US"/>
        </w:rPr>
        <w:t>No</w:t>
      </w:r>
      <w:r w:rsidRPr="006F12BA">
        <w:rPr>
          <w:lang w:val="ru-RU"/>
        </w:rPr>
        <w:t xml:space="preserve"> </w:t>
      </w:r>
      <w:r w:rsidRPr="006F12BA">
        <w:rPr>
          <w:lang w:val="en-US"/>
        </w:rPr>
        <w:t>SQL</w:t>
      </w:r>
      <w:r w:rsidRPr="006F12BA">
        <w:rPr>
          <w:lang w:val="ru-RU"/>
        </w:rPr>
        <w:t xml:space="preserve"> СУБД, ярким представителем является </w:t>
      </w:r>
      <w:r w:rsidRPr="006F12BA">
        <w:rPr>
          <w:lang w:val="en-US"/>
        </w:rPr>
        <w:t>Mongo</w:t>
      </w:r>
      <w:r w:rsidRPr="006F12BA">
        <w:rPr>
          <w:lang w:val="ru-RU"/>
        </w:rPr>
        <w:t>, который хорошо себя показывает в стартапах и небольших хранилищах данных.</w:t>
      </w:r>
    </w:p>
    <w:p w14:paraId="0E895306" w14:textId="77777777" w:rsidR="001C2D80" w:rsidRPr="006F12BA" w:rsidRDefault="001C2D80" w:rsidP="001C2D80">
      <w:pPr>
        <w:rPr>
          <w:lang w:val="ru-RU"/>
        </w:rPr>
      </w:pPr>
      <w:r w:rsidRPr="006F12BA">
        <w:rPr>
          <w:lang w:val="en-US"/>
        </w:rPr>
        <w:t>MySQL</w:t>
      </w:r>
      <w:r w:rsidRPr="006F12BA">
        <w:rPr>
          <w:lang w:val="ru-RU"/>
        </w:rPr>
        <w:t xml:space="preserve"> не обеспечивает параллельной обработки данных, а также не полностью соответствует </w:t>
      </w:r>
      <w:r w:rsidRPr="006F12BA">
        <w:rPr>
          <w:lang w:val="en-US"/>
        </w:rPr>
        <w:t>SQL</w:t>
      </w:r>
      <w:r w:rsidRPr="006F12BA">
        <w:rPr>
          <w:lang w:val="ru-RU"/>
        </w:rPr>
        <w:t xml:space="preserve">, но самый главный недостаток данной базы данных – отсутствие ролей, более новые версии начали поддержку данной функциональности, но там отсутствует </w:t>
      </w:r>
      <w:r w:rsidRPr="006F12BA">
        <w:rPr>
          <w:lang w:val="en-US"/>
        </w:rPr>
        <w:t>row</w:t>
      </w:r>
      <w:r w:rsidRPr="006F12BA">
        <w:rPr>
          <w:lang w:val="ru-RU"/>
        </w:rPr>
        <w:t xml:space="preserve"> </w:t>
      </w:r>
      <w:r w:rsidRPr="006F12BA">
        <w:rPr>
          <w:lang w:val="en-US"/>
        </w:rPr>
        <w:t>level</w:t>
      </w:r>
      <w:r w:rsidRPr="006F12BA">
        <w:rPr>
          <w:lang w:val="ru-RU"/>
        </w:rPr>
        <w:t xml:space="preserve"> </w:t>
      </w:r>
      <w:r w:rsidRPr="006F12BA">
        <w:rPr>
          <w:lang w:val="en-US"/>
        </w:rPr>
        <w:t>sequrity</w:t>
      </w:r>
      <w:r w:rsidRPr="006F12BA">
        <w:rPr>
          <w:lang w:val="ru-RU"/>
        </w:rPr>
        <w:t xml:space="preserve"> (</w:t>
      </w:r>
      <w:r w:rsidRPr="006F12BA">
        <w:rPr>
          <w:lang w:val="en-US"/>
        </w:rPr>
        <w:t>RLS</w:t>
      </w:r>
      <w:r w:rsidRPr="006F12BA">
        <w:rPr>
          <w:lang w:val="ru-RU"/>
        </w:rPr>
        <w:t>), который необходим для реализации проекта.</w:t>
      </w:r>
    </w:p>
    <w:p w14:paraId="4542BD22" w14:textId="77777777" w:rsidR="001C2D80" w:rsidRPr="006F12BA" w:rsidRDefault="001C2D80" w:rsidP="001C2D80">
      <w:pPr>
        <w:rPr>
          <w:lang w:val="ru-RU"/>
        </w:rPr>
      </w:pPr>
      <w:r w:rsidRPr="006F12BA">
        <w:rPr>
          <w:lang w:val="en-US"/>
        </w:rPr>
        <w:t>SQLite</w:t>
      </w:r>
      <w:r w:rsidRPr="006F12BA">
        <w:rPr>
          <w:lang w:val="ru-RU"/>
        </w:rPr>
        <w:t xml:space="preserve"> не годится по многим причинам: производительность, отсутствие многопоточной поддержки, отсутствие ролей, плохая масштабируемость. Обычно </w:t>
      </w:r>
      <w:r w:rsidRPr="006F12BA">
        <w:rPr>
          <w:lang w:val="en-US"/>
        </w:rPr>
        <w:t>SQLite</w:t>
      </w:r>
      <w:r w:rsidRPr="006F12BA">
        <w:rPr>
          <w:lang w:val="ru-RU"/>
        </w:rPr>
        <w:t xml:space="preserve"> используют как локальную базу пользователя, что не годится под данную задачу.</w:t>
      </w:r>
    </w:p>
    <w:p w14:paraId="2C5EA4C8" w14:textId="77777777" w:rsidR="001C2D80" w:rsidRPr="006F12BA" w:rsidRDefault="001C2D80" w:rsidP="001C2D80">
      <w:pPr>
        <w:rPr>
          <w:lang w:val="ru-RU"/>
        </w:rPr>
      </w:pPr>
      <w:r w:rsidRPr="006F12BA">
        <w:rPr>
          <w:lang w:val="en-US"/>
        </w:rPr>
        <w:t>Oracle</w:t>
      </w:r>
      <w:r w:rsidRPr="006F12BA">
        <w:rPr>
          <w:lang w:val="ru-RU"/>
        </w:rPr>
        <w:t xml:space="preserve"> достаточно современная СУБД и во много превосходит </w:t>
      </w:r>
      <w:r w:rsidRPr="006F12BA">
        <w:rPr>
          <w:lang w:val="en-US"/>
        </w:rPr>
        <w:t>PostgreSQL</w:t>
      </w:r>
      <w:r w:rsidRPr="006F12BA">
        <w:rPr>
          <w:lang w:val="ru-RU"/>
        </w:rPr>
        <w:t xml:space="preserve">, но есть один очень существенный недостаток: это не </w:t>
      </w:r>
      <w:r w:rsidRPr="006F12BA">
        <w:rPr>
          <w:lang w:val="en-US"/>
        </w:rPr>
        <w:t>opensource</w:t>
      </w:r>
      <w:r w:rsidRPr="006F12BA">
        <w:rPr>
          <w:lang w:val="ru-RU"/>
        </w:rPr>
        <w:t xml:space="preserve"> проект, то есть мы полагаемся на безопасность данных полностью на другую компанию, что недопустимо в случае со страховыми компаниями.</w:t>
      </w:r>
    </w:p>
    <w:p w14:paraId="45E467EB" w14:textId="77777777" w:rsidR="001C2D80" w:rsidRPr="006F12BA" w:rsidRDefault="001C2D80" w:rsidP="001C2D80">
      <w:pPr>
        <w:rPr>
          <w:lang w:val="ru-RU"/>
        </w:rPr>
      </w:pPr>
      <w:r w:rsidRPr="006F12BA">
        <w:rPr>
          <w:lang w:val="ru-RU"/>
        </w:rPr>
        <w:t xml:space="preserve">В качестве СУБД был выбран </w:t>
      </w:r>
      <w:r w:rsidRPr="006F12BA">
        <w:rPr>
          <w:lang w:val="en-US"/>
        </w:rPr>
        <w:t>PostgreSQL</w:t>
      </w:r>
      <w:r w:rsidRPr="006F12BA">
        <w:rPr>
          <w:lang w:val="ru-RU"/>
        </w:rPr>
        <w:t xml:space="preserve">. </w:t>
      </w:r>
      <w:r w:rsidRPr="006F12BA">
        <w:rPr>
          <w:lang w:val="en-US"/>
        </w:rPr>
        <w:t>PostgreSQL</w:t>
      </w:r>
      <w:r w:rsidRPr="006F12BA">
        <w:rPr>
          <w:lang w:val="ru-RU"/>
        </w:rPr>
        <w:t xml:space="preserve"> идеально подходит для решения задачи, т.к. имеет функциональность:</w:t>
      </w:r>
    </w:p>
    <w:p w14:paraId="66738559" w14:textId="77777777" w:rsidR="001C2D80" w:rsidRPr="006F12BA" w:rsidRDefault="001C2D80" w:rsidP="001C2D80">
      <w:pPr>
        <w:pStyle w:val="ListParagraph"/>
        <w:numPr>
          <w:ilvl w:val="0"/>
          <w:numId w:val="1"/>
        </w:numPr>
        <w:ind w:left="0" w:firstLine="709"/>
      </w:pPr>
      <w:r w:rsidRPr="006F12BA">
        <w:t>для реализации разграничения доступа на уровне ролей пользователей;</w:t>
      </w:r>
    </w:p>
    <w:p w14:paraId="78CFA582" w14:textId="77777777" w:rsidR="001C2D80" w:rsidRPr="006F12BA" w:rsidRDefault="001C2D80" w:rsidP="001C2D80">
      <w:pPr>
        <w:pStyle w:val="ListParagraph"/>
        <w:numPr>
          <w:ilvl w:val="0"/>
          <w:numId w:val="1"/>
        </w:numPr>
        <w:ind w:left="0" w:firstLine="709"/>
      </w:pPr>
      <w:r w:rsidRPr="006F12BA">
        <w:t>может содержать, неограниченные СУБД, объемы данных;</w:t>
      </w:r>
    </w:p>
    <w:p w14:paraId="510D67EF" w14:textId="77777777" w:rsidR="001C2D80" w:rsidRPr="006F12BA" w:rsidRDefault="001C2D80" w:rsidP="001C2D80">
      <w:pPr>
        <w:pStyle w:val="ListParagraph"/>
        <w:numPr>
          <w:ilvl w:val="0"/>
          <w:numId w:val="1"/>
        </w:numPr>
        <w:ind w:left="0" w:firstLine="709"/>
      </w:pPr>
      <w:r w:rsidRPr="006F12BA">
        <w:t>имеет возможность разрабатывать логику по управлению с данными на сервере (при помощи хранимых процедур и функций), что позволяет не изменять, по возможности, клиентскую часть программного комплекса;</w:t>
      </w:r>
    </w:p>
    <w:p w14:paraId="0A591179" w14:textId="77777777" w:rsidR="001C2D80" w:rsidRPr="006F12BA" w:rsidRDefault="001C2D80" w:rsidP="001C2D80">
      <w:pPr>
        <w:pStyle w:val="ListParagraph"/>
        <w:numPr>
          <w:ilvl w:val="0"/>
          <w:numId w:val="1"/>
        </w:numPr>
        <w:ind w:left="0" w:firstLine="709"/>
      </w:pPr>
      <w:r w:rsidRPr="006F12BA">
        <w:t>существует поддержка большого количество встроенных типов, а также возможность создавать свои типы с поддержкой встраивания ограничения в тип (домены);</w:t>
      </w:r>
    </w:p>
    <w:p w14:paraId="15FFF3AD" w14:textId="77777777" w:rsidR="001C2D80" w:rsidRPr="006F12BA" w:rsidRDefault="001C2D80" w:rsidP="001C2D80">
      <w:pPr>
        <w:pStyle w:val="ListParagraph"/>
        <w:numPr>
          <w:ilvl w:val="0"/>
          <w:numId w:val="1"/>
        </w:numPr>
        <w:ind w:left="0" w:firstLine="709"/>
      </w:pPr>
      <w:r w:rsidRPr="006F12BA">
        <w:t>существует возможность оптимизировать запросы при помощи индексов в следствии анализа предметной области и выявления данных, к которым имеется большое количество запросов и по каким данным происходит сортировка и фильтрация, при помощи индексов;</w:t>
      </w:r>
    </w:p>
    <w:p w14:paraId="1733E77A" w14:textId="77777777" w:rsidR="001C2D80" w:rsidRPr="006F12BA" w:rsidRDefault="001C2D80" w:rsidP="001C2D80">
      <w:pPr>
        <w:pStyle w:val="ListParagraph"/>
        <w:numPr>
          <w:ilvl w:val="0"/>
          <w:numId w:val="1"/>
        </w:numPr>
        <w:ind w:left="0" w:firstLine="709"/>
      </w:pPr>
      <w:r w:rsidRPr="006F12BA">
        <w:t>в будущем существует возможность горизонтального масштабирования, при помощи партицирования распределять данные на разные кластера.</w:t>
      </w:r>
    </w:p>
    <w:p w14:paraId="3D43EC91" w14:textId="77777777" w:rsidR="001C2D80" w:rsidRPr="006F12BA" w:rsidRDefault="001C2D80" w:rsidP="001C2D80">
      <w:pPr>
        <w:pStyle w:val="ListParagraph"/>
        <w:numPr>
          <w:ilvl w:val="0"/>
          <w:numId w:val="1"/>
        </w:numPr>
        <w:ind w:left="0" w:firstLine="709"/>
      </w:pPr>
      <w:r w:rsidRPr="006F12BA">
        <w:t>кроссплатформенность, конечно, редко происходит «переезд» базы данных с одной операционной системы на другую, но данная функциональность не является минусом – значит плюс.</w:t>
      </w:r>
    </w:p>
    <w:p w14:paraId="71D747D2" w14:textId="77777777" w:rsidR="001C2D80" w:rsidRPr="006F12BA" w:rsidRDefault="001C2D80" w:rsidP="001C2D80">
      <w:pPr>
        <w:pStyle w:val="ListParagraph"/>
        <w:numPr>
          <w:ilvl w:val="0"/>
          <w:numId w:val="1"/>
        </w:numPr>
        <w:ind w:left="0" w:firstLine="709"/>
      </w:pPr>
      <w:r w:rsidRPr="006F12BA">
        <w:t xml:space="preserve">Открытый исходный код – то, из-за чего выбор пал на данную СУБД, а не на </w:t>
      </w:r>
      <w:r w:rsidRPr="006F12BA">
        <w:rPr>
          <w:lang w:val="en-US"/>
        </w:rPr>
        <w:t>Oracle</w:t>
      </w:r>
      <w:r w:rsidRPr="006F12BA">
        <w:t>, ведь перед выпуском в продакшн специалисты могут проверить код СУБД на уязвимости и в случае обнаружения устранить.</w:t>
      </w:r>
    </w:p>
    <w:p w14:paraId="5A60C064" w14:textId="77777777" w:rsidR="00F42054" w:rsidRDefault="00F42054">
      <w:pPr>
        <w:rPr>
          <w:rFonts w:eastAsiaTheme="majorEastAsia" w:cstheme="majorBidi"/>
          <w:szCs w:val="26"/>
          <w:lang w:val="ru-RU"/>
        </w:rPr>
      </w:pPr>
      <w:r>
        <w:rPr>
          <w:lang w:val="ru-RU"/>
        </w:rPr>
        <w:br w:type="page"/>
      </w:r>
    </w:p>
    <w:p w14:paraId="6AEB38A0" w14:textId="0E8BEFB1" w:rsidR="001C2D80" w:rsidRPr="006F12BA" w:rsidRDefault="001C2D80" w:rsidP="001C2D80">
      <w:pPr>
        <w:pStyle w:val="Heading2"/>
        <w:rPr>
          <w:lang w:val="ru-RU"/>
        </w:rPr>
      </w:pPr>
      <w:bookmarkStart w:id="28" w:name="_Toc83052553"/>
      <w:r w:rsidRPr="006F12BA">
        <w:rPr>
          <w:lang w:val="ru-RU"/>
        </w:rPr>
        <w:t>3.4.2 Выбор средств для работы с СУБД</w:t>
      </w:r>
      <w:bookmarkEnd w:id="28"/>
    </w:p>
    <w:p w14:paraId="5CE83D59" w14:textId="77777777" w:rsidR="001C2D80" w:rsidRPr="006F12BA" w:rsidRDefault="001C2D80" w:rsidP="001C2D80">
      <w:pPr>
        <w:rPr>
          <w:lang w:val="ru-RU"/>
        </w:rPr>
      </w:pPr>
      <w:r w:rsidRPr="006F12BA">
        <w:rPr>
          <w:lang w:val="ru-RU"/>
        </w:rPr>
        <w:t xml:space="preserve">Для взаимодействия с СУБД была выбрана библиотека </w:t>
      </w:r>
      <w:r w:rsidRPr="006F12BA">
        <w:rPr>
          <w:lang w:val="en-US"/>
        </w:rPr>
        <w:t>PQXX</w:t>
      </w:r>
      <w:r w:rsidRPr="006F12BA">
        <w:rPr>
          <w:lang w:val="ru-RU"/>
        </w:rPr>
        <w:t xml:space="preserve">, которая является обёрткой над библиотекой </w:t>
      </w:r>
      <w:r w:rsidRPr="006F12BA">
        <w:rPr>
          <w:lang w:val="en-US"/>
        </w:rPr>
        <w:t>PQ</w:t>
      </w:r>
      <w:r w:rsidRPr="006F12BA">
        <w:rPr>
          <w:lang w:val="ru-RU"/>
        </w:rPr>
        <w:t xml:space="preserve">. Данная библиотека позволяет производить множество подключений к серверу </w:t>
      </w:r>
      <w:r w:rsidRPr="006F12BA">
        <w:rPr>
          <w:lang w:val="en-US"/>
        </w:rPr>
        <w:t>PostgreSQL</w:t>
      </w:r>
      <w:r w:rsidRPr="006F12BA">
        <w:rPr>
          <w:lang w:val="ru-RU"/>
        </w:rPr>
        <w:t xml:space="preserve"> и производить параллельные запросы, а также поддерживает современные стандарты С++, что является огромным преимуществом данной библиотеки.</w:t>
      </w:r>
    </w:p>
    <w:p w14:paraId="54865679" w14:textId="77777777" w:rsidR="001C2D80" w:rsidRPr="006F12BA" w:rsidRDefault="001C2D80" w:rsidP="001C2D80">
      <w:pPr>
        <w:rPr>
          <w:lang w:val="ru-RU"/>
        </w:rPr>
      </w:pPr>
      <w:r w:rsidRPr="006F12BA">
        <w:rPr>
          <w:lang w:val="en-US"/>
        </w:rPr>
        <w:t>API</w:t>
      </w:r>
      <w:r w:rsidRPr="006F12BA">
        <w:rPr>
          <w:lang w:val="ru-RU"/>
        </w:rPr>
        <w:t xml:space="preserve"> очень хорошо документировано, сообщество развивается уже несколько лет, а архитектура библиотеки интуитивно понятна из её назначения.</w:t>
      </w:r>
    </w:p>
    <w:p w14:paraId="40B04350" w14:textId="77777777" w:rsidR="001C2D80" w:rsidRPr="006F12BA" w:rsidRDefault="001C2D80" w:rsidP="001C2D80">
      <w:pPr>
        <w:rPr>
          <w:lang w:val="ru-RU"/>
        </w:rPr>
      </w:pPr>
      <w:r w:rsidRPr="006F12BA">
        <w:rPr>
          <w:lang w:val="ru-RU"/>
        </w:rPr>
        <w:t xml:space="preserve">Хочется также отметить, что в библиотеки продуманны разные виды транзакций: для чтения, записи, и запросы без транзакции (для более производительных запросов), особенность данной детали является то, что библиотека не навязывает все технические тонкости взаимодействия с такой СУБД как </w:t>
      </w:r>
      <w:r w:rsidRPr="006F12BA">
        <w:rPr>
          <w:lang w:val="en-US"/>
        </w:rPr>
        <w:t>PostgreSQL</w:t>
      </w:r>
      <w:r w:rsidRPr="006F12BA">
        <w:rPr>
          <w:lang w:val="ru-RU"/>
        </w:rPr>
        <w:t xml:space="preserve">, а предоставляет минимальное </w:t>
      </w:r>
      <w:r w:rsidRPr="006F12BA">
        <w:rPr>
          <w:lang w:val="en-US"/>
        </w:rPr>
        <w:t>API</w:t>
      </w:r>
      <w:r w:rsidRPr="006F12BA">
        <w:rPr>
          <w:lang w:val="ru-RU"/>
        </w:rPr>
        <w:t>, для взаимодействия, что позволяет быстро написать прототипы взаимодействия не думая о производительности и безопасности на ранних стадиях разработки, но позволяет в будущем произвести очень тонкую конфигурацию работы с СУБД.</w:t>
      </w:r>
    </w:p>
    <w:p w14:paraId="39DE7EF7" w14:textId="77777777" w:rsidR="00F42054" w:rsidRDefault="00F42054">
      <w:pPr>
        <w:rPr>
          <w:rFonts w:eastAsiaTheme="majorEastAsia"/>
          <w:caps/>
          <w:lang w:val="ru-RU"/>
        </w:rPr>
      </w:pPr>
      <w:r>
        <w:rPr>
          <w:lang w:val="ru-RU"/>
        </w:rPr>
        <w:br w:type="page"/>
      </w:r>
    </w:p>
    <w:p w14:paraId="4513285B" w14:textId="09183F16" w:rsidR="001C2D80" w:rsidRPr="006F12BA" w:rsidRDefault="001C2D80" w:rsidP="001C2D80">
      <w:pPr>
        <w:pStyle w:val="Heading1"/>
        <w:rPr>
          <w:lang w:val="ru-RU"/>
        </w:rPr>
      </w:pPr>
      <w:bookmarkStart w:id="29" w:name="_Toc83052554"/>
      <w:r w:rsidRPr="006F12BA">
        <w:rPr>
          <w:lang w:val="ru-RU"/>
        </w:rPr>
        <w:t>4 Реализация</w:t>
      </w:r>
      <w:bookmarkEnd w:id="29"/>
    </w:p>
    <w:p w14:paraId="0B00122A" w14:textId="77777777" w:rsidR="001C2D80" w:rsidRPr="006F12BA" w:rsidRDefault="001C2D80" w:rsidP="001C2D80">
      <w:pPr>
        <w:rPr>
          <w:lang w:val="ru-RU"/>
        </w:rPr>
      </w:pPr>
      <w:r w:rsidRPr="006F12BA">
        <w:rPr>
          <w:lang w:val="ru-RU"/>
        </w:rPr>
        <w:t xml:space="preserve">При реализации компонентов системы необходимо взаимодействовать с другими </w:t>
      </w:r>
      <w:r w:rsidRPr="006F12BA">
        <w:rPr>
          <w:lang w:val="en-US"/>
        </w:rPr>
        <w:t>API</w:t>
      </w:r>
      <w:r w:rsidRPr="006F12BA">
        <w:rPr>
          <w:lang w:val="ru-RU"/>
        </w:rPr>
        <w:t xml:space="preserve">, которые предоставляют некие гарантии только при соблюдении неких правил, что вносит некие функциональные ограничения, то есть проблемы, из-за которых приходится либо подстраиваться под их правила, либо подстраивать их </w:t>
      </w:r>
      <w:r w:rsidRPr="006F12BA">
        <w:rPr>
          <w:lang w:val="en-US"/>
        </w:rPr>
        <w:t>API</w:t>
      </w:r>
      <w:r w:rsidRPr="006F12BA">
        <w:rPr>
          <w:lang w:val="ru-RU"/>
        </w:rPr>
        <w:t xml:space="preserve"> под правила нашей системы.</w:t>
      </w:r>
    </w:p>
    <w:p w14:paraId="1CC58657" w14:textId="1D8CFA98" w:rsidR="001C2D80" w:rsidRPr="006F12BA" w:rsidRDefault="001C2D80" w:rsidP="001C2D80">
      <w:pPr>
        <w:pStyle w:val="Heading2"/>
        <w:rPr>
          <w:lang w:val="ru-RU"/>
        </w:rPr>
      </w:pPr>
      <w:bookmarkStart w:id="30" w:name="_Toc83052555"/>
      <w:r w:rsidRPr="006F12BA">
        <w:rPr>
          <w:lang w:val="ru-RU"/>
        </w:rPr>
        <w:t xml:space="preserve">4.1 Взаимодействие с </w:t>
      </w:r>
      <w:r w:rsidRPr="006F12BA">
        <w:rPr>
          <w:lang w:val="en-US"/>
        </w:rPr>
        <w:t>telegram</w:t>
      </w:r>
      <w:r w:rsidRPr="006F12BA">
        <w:rPr>
          <w:lang w:val="ru-RU"/>
        </w:rPr>
        <w:t xml:space="preserve"> </w:t>
      </w:r>
      <w:r w:rsidRPr="006F12BA">
        <w:rPr>
          <w:lang w:val="en-US"/>
        </w:rPr>
        <w:t>API</w:t>
      </w:r>
      <w:bookmarkEnd w:id="30"/>
    </w:p>
    <w:p w14:paraId="60BF6A1B" w14:textId="77777777" w:rsidR="001C2D80" w:rsidRPr="006F12BA" w:rsidRDefault="001C2D80" w:rsidP="001C2D80">
      <w:pPr>
        <w:rPr>
          <w:lang w:val="ru-RU"/>
        </w:rPr>
      </w:pPr>
      <w:r w:rsidRPr="006F12BA">
        <w:rPr>
          <w:lang w:val="en-US"/>
        </w:rPr>
        <w:t>Telegram</w:t>
      </w:r>
      <w:r w:rsidRPr="006F12BA">
        <w:rPr>
          <w:lang w:val="ru-RU"/>
        </w:rPr>
        <w:t xml:space="preserve"> </w:t>
      </w:r>
      <w:r w:rsidRPr="006F12BA">
        <w:rPr>
          <w:lang w:val="en-US"/>
        </w:rPr>
        <w:t>API</w:t>
      </w:r>
      <w:r w:rsidRPr="006F12BA">
        <w:rPr>
          <w:lang w:val="ru-RU"/>
        </w:rPr>
        <w:t xml:space="preserve"> предоставляет возможности работы с телеграммов на самом низком уровне, что позволяет делать некоторые действия, которые недоступны даже в официальных клиентах, или автоматизировать некие процессы пользователя, выполняя шаблонные действия.</w:t>
      </w:r>
    </w:p>
    <w:p w14:paraId="2A5677FC" w14:textId="77777777" w:rsidR="001C2D80" w:rsidRPr="006F12BA" w:rsidRDefault="001C2D80" w:rsidP="001C2D80">
      <w:pPr>
        <w:rPr>
          <w:lang w:val="ru-RU"/>
        </w:rPr>
      </w:pPr>
      <w:r w:rsidRPr="006F12BA">
        <w:rPr>
          <w:lang w:val="en-US"/>
        </w:rPr>
        <w:t>Telegram</w:t>
      </w:r>
      <w:r w:rsidRPr="006F12BA">
        <w:rPr>
          <w:lang w:val="ru-RU"/>
        </w:rPr>
        <w:t xml:space="preserve"> создал </w:t>
      </w:r>
      <w:r w:rsidRPr="006F12BA">
        <w:rPr>
          <w:lang w:val="en-US"/>
        </w:rPr>
        <w:t>TdLib</w:t>
      </w:r>
      <w:r w:rsidRPr="006F12BA">
        <w:rPr>
          <w:lang w:val="ru-RU"/>
        </w:rPr>
        <w:t xml:space="preserve"> (</w:t>
      </w:r>
      <w:r w:rsidRPr="006F12BA">
        <w:rPr>
          <w:lang w:val="en-US"/>
        </w:rPr>
        <w:t>Telegram</w:t>
      </w:r>
      <w:r w:rsidRPr="006F12BA">
        <w:rPr>
          <w:lang w:val="ru-RU"/>
        </w:rPr>
        <w:t xml:space="preserve"> </w:t>
      </w:r>
      <w:r w:rsidRPr="006F12BA">
        <w:rPr>
          <w:lang w:val="en-US"/>
        </w:rPr>
        <w:t>Database</w:t>
      </w:r>
      <w:r w:rsidRPr="006F12BA">
        <w:rPr>
          <w:lang w:val="ru-RU"/>
        </w:rPr>
        <w:t xml:space="preserve"> </w:t>
      </w:r>
      <w:r w:rsidRPr="006F12BA">
        <w:rPr>
          <w:lang w:val="en-US"/>
        </w:rPr>
        <w:t>library</w:t>
      </w:r>
      <w:r w:rsidRPr="006F12BA">
        <w:rPr>
          <w:lang w:val="ru-RU"/>
        </w:rPr>
        <w:t xml:space="preserve">), которая предоставляет большой функционал для работы, шифрование, запросы к серверу </w:t>
      </w:r>
      <w:r w:rsidRPr="006F12BA">
        <w:rPr>
          <w:lang w:val="en-US"/>
        </w:rPr>
        <w:t>Telegram</w:t>
      </w:r>
      <w:r w:rsidRPr="006F12BA">
        <w:rPr>
          <w:lang w:val="ru-RU"/>
        </w:rPr>
        <w:t>, асинхронные операции.</w:t>
      </w:r>
    </w:p>
    <w:p w14:paraId="5245C0C8" w14:textId="77777777" w:rsidR="001C2D80" w:rsidRPr="006F12BA" w:rsidRDefault="001C2D80" w:rsidP="001C2D80">
      <w:pPr>
        <w:rPr>
          <w:lang w:val="ru-RU"/>
        </w:rPr>
      </w:pPr>
      <w:r w:rsidRPr="006F12BA">
        <w:rPr>
          <w:lang w:val="ru-RU"/>
        </w:rPr>
        <w:t xml:space="preserve">Первая трудность – </w:t>
      </w:r>
      <w:r w:rsidRPr="006F12BA">
        <w:rPr>
          <w:lang w:val="en-US"/>
        </w:rPr>
        <w:t>TdLib</w:t>
      </w:r>
      <w:r w:rsidRPr="006F12BA">
        <w:rPr>
          <w:lang w:val="ru-RU"/>
        </w:rPr>
        <w:t xml:space="preserve"> не предоставляет синхронные операции, которые позволяют сообщать о результатах выполнения действия пользователю, или например, дожидаться ответа от сервера информации о каком-то канале.</w:t>
      </w:r>
    </w:p>
    <w:p w14:paraId="5901A860" w14:textId="77777777" w:rsidR="001C2D80" w:rsidRPr="006F12BA" w:rsidRDefault="001C2D80" w:rsidP="001C2D80">
      <w:pPr>
        <w:rPr>
          <w:lang w:val="ru-RU"/>
        </w:rPr>
      </w:pPr>
      <w:r w:rsidRPr="006F12BA">
        <w:rPr>
          <w:lang w:val="ru-RU"/>
        </w:rPr>
        <w:t>Вторая трудность – через одна подключение нельзя отправлять несколько запросов параллельно, что накладывает ограничения на приложение, если оно работает в нескольких потоках.</w:t>
      </w:r>
    </w:p>
    <w:p w14:paraId="2FA53E0C" w14:textId="77777777" w:rsidR="001C2D80" w:rsidRPr="006F12BA" w:rsidRDefault="001C2D80" w:rsidP="001C2D80">
      <w:pPr>
        <w:rPr>
          <w:lang w:val="ru-RU"/>
        </w:rPr>
      </w:pPr>
      <w:r w:rsidRPr="006F12BA">
        <w:rPr>
          <w:lang w:val="ru-RU"/>
        </w:rPr>
        <w:t xml:space="preserve">Решение первой трудности, реализуется за счет создания своего синхронного </w:t>
      </w:r>
      <w:r w:rsidRPr="006F12BA">
        <w:rPr>
          <w:lang w:val="en-US"/>
        </w:rPr>
        <w:t>API</w:t>
      </w:r>
      <w:r w:rsidRPr="006F12BA">
        <w:rPr>
          <w:lang w:val="ru-RU"/>
        </w:rPr>
        <w:t xml:space="preserve">. В данном проекте реализация не составила труда, т.к. </w:t>
      </w:r>
      <w:r w:rsidRPr="006F12BA">
        <w:rPr>
          <w:lang w:val="en-US"/>
        </w:rPr>
        <w:t>C</w:t>
      </w:r>
      <w:r w:rsidRPr="006F12BA">
        <w:rPr>
          <w:lang w:val="ru-RU"/>
        </w:rPr>
        <w:t>++ предоставляет возможность работы с шаблонами, таким образом удалось создать шаблон синхронного запроса к серверу, для разных типов запросов.</w:t>
      </w:r>
    </w:p>
    <w:p w14:paraId="714A1DA9" w14:textId="77777777" w:rsidR="001C2D80" w:rsidRPr="006F12BA" w:rsidRDefault="001C2D80" w:rsidP="001C2D80">
      <w:pPr>
        <w:rPr>
          <w:lang w:val="ru-RU"/>
        </w:rPr>
      </w:pPr>
      <w:r w:rsidRPr="006F12BA">
        <w:rPr>
          <w:lang w:val="ru-RU"/>
        </w:rPr>
        <w:t xml:space="preserve">Вторая проблема более сложная и требует понимания примитивов синхронизации, если кратко, то проблема решилась за счет рекурсивных </w:t>
      </w:r>
      <w:r w:rsidRPr="006F12BA">
        <w:rPr>
          <w:lang w:val="en-US"/>
        </w:rPr>
        <w:t>mutex</w:t>
      </w:r>
      <w:r w:rsidRPr="006F12BA">
        <w:rPr>
          <w:lang w:val="ru-RU"/>
        </w:rPr>
        <w:t xml:space="preserve">’ов, почему нельзя было воспользоваться стандартным средством синхронизации, потому что в ходе обработки одного запроса, может возникнуть необходимость отослать еще один запрос на сервер, но отправить запрос на сервер означает что необходимо еще раз захватить </w:t>
      </w:r>
      <w:r w:rsidRPr="006F12BA">
        <w:rPr>
          <w:lang w:val="en-US"/>
        </w:rPr>
        <w:t>mutex</w:t>
      </w:r>
      <w:r w:rsidRPr="006F12BA">
        <w:rPr>
          <w:lang w:val="ru-RU"/>
        </w:rPr>
        <w:t xml:space="preserve">, чтобы избежать </w:t>
      </w:r>
      <w:r w:rsidRPr="006F12BA">
        <w:rPr>
          <w:lang w:val="en-US"/>
        </w:rPr>
        <w:t>deadlock</w:t>
      </w:r>
      <w:r w:rsidRPr="006F12BA">
        <w:rPr>
          <w:lang w:val="ru-RU"/>
        </w:rPr>
        <w:t xml:space="preserve"> необходимо воспользоваться </w:t>
      </w:r>
      <w:r w:rsidRPr="006F12BA">
        <w:rPr>
          <w:lang w:val="en-US"/>
        </w:rPr>
        <w:t>mutex</w:t>
      </w:r>
      <w:r w:rsidRPr="006F12BA">
        <w:rPr>
          <w:lang w:val="ru-RU"/>
        </w:rPr>
        <w:t xml:space="preserve"> или пересмотреть архитектуру приложения, т.к. рекурсивный </w:t>
      </w:r>
      <w:r w:rsidRPr="006F12BA">
        <w:rPr>
          <w:lang w:val="en-US"/>
        </w:rPr>
        <w:t>mutex</w:t>
      </w:r>
      <w:r w:rsidRPr="006F12BA">
        <w:rPr>
          <w:lang w:val="ru-RU"/>
        </w:rPr>
        <w:t xml:space="preserve"> не является хорошим тоном, но в данном случае это решения самое оптимальное, если поменять архитектуру приложения, то возникнут ограничения на то, что нельзя вызывать запросы к серверу внутри кода, который обрабатывает запросы к серверу, т.е. страдает клиентский код, что не допустимо.</w:t>
      </w:r>
    </w:p>
    <w:p w14:paraId="4360CB4A" w14:textId="77777777" w:rsidR="001C2D80" w:rsidRPr="006F12BA" w:rsidRDefault="001C2D80" w:rsidP="001C2D80">
      <w:pPr>
        <w:rPr>
          <w:lang w:val="ru-RU"/>
        </w:rPr>
      </w:pPr>
      <w:r w:rsidRPr="006F12BA">
        <w:rPr>
          <w:lang w:val="ru-RU"/>
        </w:rPr>
        <w:t>Данная проблема сразу стала очевидной, когда приложение зависло при получения нового сообщения, потому что в обработчике сообщения проверяется, что сообщение пришло из чата, группы или канала, для этого необходим дополнительный запрос к серверу. Можно было ограничить пользователя, например складывать сообщения в очередь, а обработки сообщения еще одним потоком разбирать очередь и обрабатывать другие запросы к серверу, но в этом случае очень сильно страдает клиентский код.</w:t>
      </w:r>
    </w:p>
    <w:p w14:paraId="7363A920" w14:textId="00280DA7" w:rsidR="001C2D80" w:rsidRPr="006F12BA" w:rsidRDefault="001C2D80" w:rsidP="001C2D80">
      <w:pPr>
        <w:pStyle w:val="Heading2"/>
        <w:rPr>
          <w:lang w:val="ru-RU"/>
        </w:rPr>
      </w:pPr>
      <w:bookmarkStart w:id="31" w:name="_Toc83052556"/>
      <w:r w:rsidRPr="006F12BA">
        <w:rPr>
          <w:lang w:val="ru-RU"/>
        </w:rPr>
        <w:t xml:space="preserve">4.2 Взаимодействие с </w:t>
      </w:r>
      <w:r w:rsidRPr="006F12BA">
        <w:rPr>
          <w:lang w:val="en-US"/>
        </w:rPr>
        <w:t>Bot</w:t>
      </w:r>
      <w:r w:rsidRPr="006F12BA">
        <w:rPr>
          <w:lang w:val="ru-RU"/>
        </w:rPr>
        <w:t xml:space="preserve"> </w:t>
      </w:r>
      <w:r w:rsidRPr="006F12BA">
        <w:rPr>
          <w:lang w:val="en-US"/>
        </w:rPr>
        <w:t>API</w:t>
      </w:r>
      <w:bookmarkEnd w:id="31"/>
    </w:p>
    <w:p w14:paraId="515C2942" w14:textId="77777777" w:rsidR="001C2D80" w:rsidRPr="006F12BA" w:rsidRDefault="001C2D80" w:rsidP="001C2D80">
      <w:pPr>
        <w:rPr>
          <w:lang w:val="ru-RU"/>
        </w:rPr>
      </w:pPr>
      <w:r w:rsidRPr="006F12BA">
        <w:rPr>
          <w:lang w:val="ru-RU"/>
        </w:rPr>
        <w:t xml:space="preserve">Взаимодействие с ботом от телеграмма проходило через </w:t>
      </w:r>
      <w:r w:rsidRPr="006F12BA">
        <w:rPr>
          <w:lang w:val="en-US"/>
        </w:rPr>
        <w:t>API</w:t>
      </w:r>
      <w:r w:rsidRPr="006F12BA">
        <w:rPr>
          <w:lang w:val="ru-RU"/>
        </w:rPr>
        <w:t xml:space="preserve"> телеграмма, которое реализовано в библиотеке </w:t>
      </w:r>
      <w:r w:rsidRPr="006F12BA">
        <w:rPr>
          <w:lang w:val="en-US"/>
        </w:rPr>
        <w:t>tgbot</w:t>
      </w:r>
      <w:r w:rsidRPr="006F12BA">
        <w:rPr>
          <w:lang w:val="ru-RU"/>
        </w:rPr>
        <w:t>-</w:t>
      </w:r>
      <w:r w:rsidRPr="006F12BA">
        <w:rPr>
          <w:lang w:val="en-US"/>
        </w:rPr>
        <w:t>cpp</w:t>
      </w:r>
      <w:r w:rsidRPr="006F12BA">
        <w:rPr>
          <w:lang w:val="ru-RU"/>
        </w:rPr>
        <w:t xml:space="preserve">, проблема заключалась только в том, что у бота есть </w:t>
      </w:r>
      <w:r w:rsidRPr="006F12BA">
        <w:rPr>
          <w:lang w:val="en-US"/>
        </w:rPr>
        <w:t>event</w:t>
      </w:r>
      <w:r w:rsidRPr="006F12BA">
        <w:rPr>
          <w:lang w:val="ru-RU"/>
        </w:rPr>
        <w:t>-</w:t>
      </w:r>
      <w:r w:rsidRPr="006F12BA">
        <w:rPr>
          <w:lang w:val="en-US"/>
        </w:rPr>
        <w:t>loop</w:t>
      </w:r>
      <w:r w:rsidRPr="006F12BA">
        <w:rPr>
          <w:lang w:val="ru-RU"/>
        </w:rPr>
        <w:t xml:space="preserve">, и для работы сервера необходим </w:t>
      </w:r>
      <w:r w:rsidRPr="006F12BA">
        <w:rPr>
          <w:lang w:val="en-US"/>
        </w:rPr>
        <w:t>event</w:t>
      </w:r>
      <w:r w:rsidRPr="006F12BA">
        <w:rPr>
          <w:lang w:val="ru-RU"/>
        </w:rPr>
        <w:t>-</w:t>
      </w:r>
      <w:r w:rsidRPr="006F12BA">
        <w:rPr>
          <w:lang w:val="en-US"/>
        </w:rPr>
        <w:t>loop</w:t>
      </w:r>
      <w:r w:rsidRPr="006F12BA">
        <w:rPr>
          <w:lang w:val="ru-RU"/>
        </w:rPr>
        <w:t xml:space="preserve"> (в данном случае, он наш). Существует несколько вариантов как решить данную проблему, можно сделать </w:t>
      </w:r>
      <w:r w:rsidRPr="006F12BA">
        <w:rPr>
          <w:lang w:val="en-US"/>
        </w:rPr>
        <w:t>event</w:t>
      </w:r>
      <w:r w:rsidRPr="006F12BA">
        <w:rPr>
          <w:lang w:val="ru-RU"/>
        </w:rPr>
        <w:t>-</w:t>
      </w:r>
      <w:r w:rsidRPr="006F12BA">
        <w:rPr>
          <w:lang w:val="en-US"/>
        </w:rPr>
        <w:t>loop</w:t>
      </w:r>
      <w:r w:rsidRPr="006F12BA">
        <w:rPr>
          <w:lang w:val="ru-RU"/>
        </w:rPr>
        <w:t xml:space="preserve"> не бесконечными, что позволит нам время от времени выходить из одного </w:t>
      </w:r>
      <w:r w:rsidRPr="006F12BA">
        <w:rPr>
          <w:lang w:val="en-US"/>
        </w:rPr>
        <w:t>event</w:t>
      </w:r>
      <w:r w:rsidRPr="006F12BA">
        <w:rPr>
          <w:lang w:val="ru-RU"/>
        </w:rPr>
        <w:t>-</w:t>
      </w:r>
      <w:r w:rsidRPr="006F12BA">
        <w:rPr>
          <w:lang w:val="en-US"/>
        </w:rPr>
        <w:t>loop</w:t>
      </w:r>
      <w:r w:rsidRPr="006F12BA">
        <w:rPr>
          <w:lang w:val="ru-RU"/>
        </w:rPr>
        <w:t xml:space="preserve"> и заходить в другой и так по очереди до бесконечности. Решение хорошее, но очень плохое, проблема в том, что в любом из </w:t>
      </w:r>
      <w:r w:rsidRPr="006F12BA">
        <w:rPr>
          <w:lang w:val="en-US"/>
        </w:rPr>
        <w:t>event</w:t>
      </w:r>
      <w:r w:rsidRPr="006F12BA">
        <w:rPr>
          <w:lang w:val="ru-RU"/>
        </w:rPr>
        <w:t>-</w:t>
      </w:r>
      <w:r w:rsidRPr="006F12BA">
        <w:rPr>
          <w:lang w:val="en-US"/>
        </w:rPr>
        <w:t>loop</w:t>
      </w:r>
      <w:r w:rsidRPr="006F12BA">
        <w:rPr>
          <w:lang w:val="ru-RU"/>
        </w:rPr>
        <w:t xml:space="preserve"> можно очень долго находится, если, например нет событий, хотя в другом </w:t>
      </w:r>
      <w:r w:rsidRPr="006F12BA">
        <w:rPr>
          <w:lang w:val="en-US"/>
        </w:rPr>
        <w:t>event</w:t>
      </w:r>
      <w:r w:rsidRPr="006F12BA">
        <w:rPr>
          <w:lang w:val="ru-RU"/>
        </w:rPr>
        <w:t>-</w:t>
      </w:r>
      <w:r w:rsidRPr="006F12BA">
        <w:rPr>
          <w:lang w:val="en-US"/>
        </w:rPr>
        <w:t>loop</w:t>
      </w:r>
      <w:r w:rsidRPr="006F12BA">
        <w:rPr>
          <w:lang w:val="ru-RU"/>
        </w:rPr>
        <w:t xml:space="preserve"> уже накопились необработанные события.</w:t>
      </w:r>
    </w:p>
    <w:p w14:paraId="57A7B3E6" w14:textId="77777777" w:rsidR="001C2D80" w:rsidRPr="006F12BA" w:rsidRDefault="001C2D80" w:rsidP="001C2D80">
      <w:pPr>
        <w:rPr>
          <w:lang w:val="ru-RU"/>
        </w:rPr>
      </w:pPr>
      <w:r w:rsidRPr="006F12BA">
        <w:rPr>
          <w:lang w:val="ru-RU"/>
        </w:rPr>
        <w:t xml:space="preserve">Для решения проблемы необходимо разбить приложение на несколько потоков, один поток разбирает </w:t>
      </w:r>
      <w:r w:rsidRPr="006F12BA">
        <w:rPr>
          <w:lang w:val="en-US"/>
        </w:rPr>
        <w:t>event</w:t>
      </w:r>
      <w:r w:rsidRPr="006F12BA">
        <w:rPr>
          <w:lang w:val="ru-RU"/>
        </w:rPr>
        <w:t>-</w:t>
      </w:r>
      <w:r w:rsidRPr="006F12BA">
        <w:rPr>
          <w:lang w:val="en-US"/>
        </w:rPr>
        <w:t>loop</w:t>
      </w:r>
      <w:r w:rsidRPr="006F12BA">
        <w:rPr>
          <w:lang w:val="ru-RU"/>
        </w:rPr>
        <w:t xml:space="preserve"> сервера, а другой </w:t>
      </w:r>
      <w:r w:rsidRPr="006F12BA">
        <w:rPr>
          <w:lang w:val="en-US"/>
        </w:rPr>
        <w:t>event</w:t>
      </w:r>
      <w:r w:rsidRPr="006F12BA">
        <w:rPr>
          <w:lang w:val="ru-RU"/>
        </w:rPr>
        <w:t>-</w:t>
      </w:r>
      <w:r w:rsidRPr="006F12BA">
        <w:rPr>
          <w:lang w:val="en-US"/>
        </w:rPr>
        <w:t>loop</w:t>
      </w:r>
      <w:r w:rsidRPr="006F12BA">
        <w:rPr>
          <w:lang w:val="ru-RU"/>
        </w:rPr>
        <w:t xml:space="preserve"> бота. Если учесть то, что синхронизация критических секций в приложении уже реализована в классах, где это важно, то синхронизация между двумя </w:t>
      </w:r>
      <w:r w:rsidRPr="006F12BA">
        <w:rPr>
          <w:lang w:val="en-US"/>
        </w:rPr>
        <w:t>event</w:t>
      </w:r>
      <w:r w:rsidRPr="006F12BA">
        <w:rPr>
          <w:lang w:val="ru-RU"/>
        </w:rPr>
        <w:t>-</w:t>
      </w:r>
      <w:r w:rsidRPr="006F12BA">
        <w:rPr>
          <w:lang w:val="en-US"/>
        </w:rPr>
        <w:t>loop</w:t>
      </w:r>
      <w:r w:rsidRPr="006F12BA">
        <w:rPr>
          <w:lang w:val="ru-RU"/>
        </w:rPr>
        <w:t xml:space="preserve"> не требуется. Обработчики для разных </w:t>
      </w:r>
      <w:r w:rsidRPr="006F12BA">
        <w:rPr>
          <w:lang w:val="en-US"/>
        </w:rPr>
        <w:t>event</w:t>
      </w:r>
      <w:r w:rsidRPr="006F12BA">
        <w:rPr>
          <w:lang w:val="ru-RU"/>
        </w:rPr>
        <w:t>-</w:t>
      </w:r>
      <w:r w:rsidRPr="006F12BA">
        <w:rPr>
          <w:lang w:val="en-US"/>
        </w:rPr>
        <w:t>loop</w:t>
      </w:r>
      <w:r w:rsidRPr="006F12BA">
        <w:rPr>
          <w:lang w:val="ru-RU"/>
        </w:rPr>
        <w:t xml:space="preserve"> работают с классами, где уже все критические секции защищены.  </w:t>
      </w:r>
    </w:p>
    <w:p w14:paraId="57AD601C" w14:textId="77777777" w:rsidR="001C2D80" w:rsidRPr="006F12BA" w:rsidRDefault="001C2D80" w:rsidP="001C2D80">
      <w:pPr>
        <w:rPr>
          <w:lang w:val="ru-RU"/>
        </w:rPr>
      </w:pPr>
      <w:r w:rsidRPr="006F12BA">
        <w:rPr>
          <w:lang w:val="ru-RU"/>
        </w:rPr>
        <w:t>Еще одна очень важна проблема, которую необходимо решить, получение от одного пользователя нескольких сообщений подряд.</w:t>
      </w:r>
    </w:p>
    <w:p w14:paraId="314CFF0B" w14:textId="77777777" w:rsidR="001C2D80" w:rsidRPr="006F12BA" w:rsidRDefault="001C2D80" w:rsidP="001C2D80">
      <w:pPr>
        <w:rPr>
          <w:lang w:val="ru-RU"/>
        </w:rPr>
      </w:pPr>
      <w:r w:rsidRPr="006F12BA">
        <w:rPr>
          <w:lang w:val="ru-RU"/>
        </w:rPr>
        <w:t xml:space="preserve">Существует несколько решений данной проблемы, самое лучшее – </w:t>
      </w:r>
      <w:r w:rsidRPr="006F12BA">
        <w:rPr>
          <w:lang w:val="en-US"/>
        </w:rPr>
        <w:t>coroutines</w:t>
      </w:r>
      <w:r w:rsidRPr="006F12BA">
        <w:rPr>
          <w:lang w:val="ru-RU"/>
        </w:rPr>
        <w:t xml:space="preserve">, но они появятся только в </w:t>
      </w:r>
      <w:r w:rsidRPr="006F12BA">
        <w:rPr>
          <w:lang w:val="en-US"/>
        </w:rPr>
        <w:t>C</w:t>
      </w:r>
      <w:r w:rsidRPr="006F12BA">
        <w:rPr>
          <w:lang w:val="ru-RU"/>
        </w:rPr>
        <w:t>++20, когда компиляторы начнут их поддерживать, а пока это нецелесообразно.</w:t>
      </w:r>
    </w:p>
    <w:p w14:paraId="71E11FE9" w14:textId="77777777" w:rsidR="001C2D80" w:rsidRPr="006F12BA" w:rsidRDefault="001C2D80" w:rsidP="001C2D80">
      <w:pPr>
        <w:rPr>
          <w:lang w:val="ru-RU"/>
        </w:rPr>
      </w:pPr>
      <w:r w:rsidRPr="006F12BA">
        <w:rPr>
          <w:lang w:val="ru-RU"/>
        </w:rPr>
        <w:t xml:space="preserve">Но понимания устройства </w:t>
      </w:r>
      <w:r w:rsidRPr="006F12BA">
        <w:rPr>
          <w:lang w:val="en-US"/>
        </w:rPr>
        <w:t>coroutines</w:t>
      </w:r>
      <w:r w:rsidRPr="006F12BA">
        <w:rPr>
          <w:lang w:val="ru-RU"/>
        </w:rPr>
        <w:t xml:space="preserve"> позволяет понять, как решить данную задачу.</w:t>
      </w:r>
    </w:p>
    <w:p w14:paraId="64922275" w14:textId="77777777" w:rsidR="001C2D80" w:rsidRPr="006F12BA" w:rsidRDefault="001C2D80" w:rsidP="001C2D80">
      <w:pPr>
        <w:rPr>
          <w:lang w:val="ru-RU"/>
        </w:rPr>
      </w:pPr>
      <w:r w:rsidRPr="006F12BA">
        <w:rPr>
          <w:lang w:val="ru-RU"/>
        </w:rPr>
        <w:t xml:space="preserve">Решение: создадим очередь, где будем хранить </w:t>
      </w:r>
      <w:r w:rsidRPr="006F12BA">
        <w:rPr>
          <w:lang w:val="en-US"/>
        </w:rPr>
        <w:t>id</w:t>
      </w:r>
      <w:r w:rsidRPr="006F12BA">
        <w:rPr>
          <w:lang w:val="ru-RU"/>
        </w:rPr>
        <w:t xml:space="preserve"> чата (пользователя) и обработчик на сообщение. Далее необходимо написать функцию, которая умеет регистрировать обработку следующего сообщение пользователя, и дальше, когда приходит сообщение от пользователя, для начала нужно посмотреть существует для него следующих шаг, если да, то обработать сообщение данным шагом, если нет, то обработать пользователя по общему правилу или можно считать, что пользователь находится в начальном состоянии и имеет стартовый обработчик.</w:t>
      </w:r>
    </w:p>
    <w:p w14:paraId="5540C33C" w14:textId="77777777" w:rsidR="001C2D80" w:rsidRPr="006F12BA" w:rsidRDefault="001C2D80" w:rsidP="001C2D80">
      <w:pPr>
        <w:rPr>
          <w:lang w:val="ru-RU"/>
        </w:rPr>
      </w:pPr>
      <w:r w:rsidRPr="006F12BA">
        <w:rPr>
          <w:lang w:val="ru-RU"/>
        </w:rPr>
        <w:t xml:space="preserve">На этом проблемы с телеграмм ботом не заканчиваются, например в процессе разработки, </w:t>
      </w:r>
      <w:r w:rsidRPr="006F12BA">
        <w:rPr>
          <w:lang w:val="en-US"/>
        </w:rPr>
        <w:t>team</w:t>
      </w:r>
      <w:r w:rsidRPr="006F12BA">
        <w:rPr>
          <w:lang w:val="ru-RU"/>
        </w:rPr>
        <w:t>-</w:t>
      </w:r>
      <w:r w:rsidRPr="006F12BA">
        <w:rPr>
          <w:lang w:val="en-US"/>
        </w:rPr>
        <w:t>leader</w:t>
      </w:r>
      <w:r w:rsidRPr="006F12BA">
        <w:rPr>
          <w:lang w:val="ru-RU"/>
        </w:rPr>
        <w:t xml:space="preserve"> проекта правил баги в библиотеке, при этом став </w:t>
      </w:r>
      <w:r w:rsidRPr="006F12BA">
        <w:rPr>
          <w:lang w:val="en-US"/>
        </w:rPr>
        <w:t>contributor</w:t>
      </w:r>
      <w:r w:rsidRPr="006F12BA">
        <w:rPr>
          <w:lang w:val="ru-RU"/>
        </w:rPr>
        <w:t>’от библиотеки.</w:t>
      </w:r>
    </w:p>
    <w:p w14:paraId="308EC1BE" w14:textId="50A1323E" w:rsidR="001C2D80" w:rsidRPr="006F12BA" w:rsidRDefault="001C2D80" w:rsidP="001C2D80">
      <w:pPr>
        <w:pStyle w:val="Heading2"/>
        <w:rPr>
          <w:lang w:val="ru-RU"/>
        </w:rPr>
      </w:pPr>
      <w:bookmarkStart w:id="32" w:name="_Toc83052557"/>
      <w:r w:rsidRPr="006F12BA">
        <w:rPr>
          <w:lang w:val="ru-RU"/>
        </w:rPr>
        <w:t xml:space="preserve">4.3 Взаимодействие с </w:t>
      </w:r>
      <w:r w:rsidRPr="006F12BA">
        <w:rPr>
          <w:lang w:val="en-US"/>
        </w:rPr>
        <w:t>PQXX</w:t>
      </w:r>
      <w:bookmarkEnd w:id="32"/>
    </w:p>
    <w:p w14:paraId="6FAB73E8" w14:textId="77777777" w:rsidR="001C2D80" w:rsidRPr="006F12BA" w:rsidRDefault="001C2D80" w:rsidP="001C2D80">
      <w:pPr>
        <w:rPr>
          <w:lang w:val="ru-RU"/>
        </w:rPr>
      </w:pPr>
      <w:r w:rsidRPr="006F12BA">
        <w:rPr>
          <w:lang w:val="en-US"/>
        </w:rPr>
        <w:t>PQXX</w:t>
      </w:r>
      <w:r w:rsidRPr="006F12BA">
        <w:rPr>
          <w:lang w:val="ru-RU"/>
        </w:rPr>
        <w:t xml:space="preserve"> – библиотека для взаимодействия с сервером базы данных </w:t>
      </w:r>
      <w:r w:rsidRPr="006F12BA">
        <w:rPr>
          <w:lang w:val="en-US"/>
        </w:rPr>
        <w:t>PostgreSQL</w:t>
      </w:r>
      <w:r w:rsidRPr="006F12BA">
        <w:rPr>
          <w:lang w:val="ru-RU"/>
        </w:rPr>
        <w:t xml:space="preserve">. Данная библиотека предоставляет очень хорошее </w:t>
      </w:r>
      <w:r w:rsidRPr="006F12BA">
        <w:rPr>
          <w:lang w:val="en-US"/>
        </w:rPr>
        <w:t>API</w:t>
      </w:r>
      <w:r w:rsidRPr="006F12BA">
        <w:rPr>
          <w:lang w:val="ru-RU"/>
        </w:rPr>
        <w:t>. Но в ней существует 2 особенности.</w:t>
      </w:r>
    </w:p>
    <w:p w14:paraId="1F8A7BFA" w14:textId="77777777" w:rsidR="001C2D80" w:rsidRPr="006F12BA" w:rsidRDefault="001C2D80" w:rsidP="001C2D80">
      <w:pPr>
        <w:rPr>
          <w:lang w:val="ru-RU"/>
        </w:rPr>
      </w:pPr>
      <w:r w:rsidRPr="006F12BA">
        <w:rPr>
          <w:lang w:val="ru-RU"/>
        </w:rPr>
        <w:t xml:space="preserve">Первая особенность, на </w:t>
      </w:r>
      <w:r w:rsidRPr="006F12BA">
        <w:rPr>
          <w:lang w:val="en-US"/>
        </w:rPr>
        <w:t>MacOS</w:t>
      </w:r>
      <w:r w:rsidRPr="006F12BA">
        <w:rPr>
          <w:lang w:val="ru-RU"/>
        </w:rPr>
        <w:t xml:space="preserve"> и на </w:t>
      </w:r>
      <w:r w:rsidRPr="006F12BA">
        <w:rPr>
          <w:lang w:val="en-US"/>
        </w:rPr>
        <w:t>Ubuntu</w:t>
      </w:r>
      <w:r w:rsidRPr="006F12BA">
        <w:rPr>
          <w:lang w:val="ru-RU"/>
        </w:rPr>
        <w:t xml:space="preserve"> ставятся разные версии, которые несовместимы, поэтому необходимо писать код под меньшую версию.</w:t>
      </w:r>
    </w:p>
    <w:p w14:paraId="1EC2E07E" w14:textId="4F3D9560" w:rsidR="001C2D80" w:rsidRPr="0027737D" w:rsidRDefault="001C2D80" w:rsidP="001C2D80">
      <w:pPr>
        <w:rPr>
          <w:lang w:val="ru-RU"/>
        </w:rPr>
      </w:pPr>
      <w:r w:rsidRPr="006F12BA">
        <w:rPr>
          <w:lang w:val="ru-RU"/>
        </w:rPr>
        <w:t>Вторая особенность, через одно соединение нельзя делать параллельные запросы, первое решение – делать много соединение (плохое решение), второе решение, код с запросами вынести в отдельный метод, и сам метод сделать критической секцией.</w:t>
      </w:r>
      <w:r w:rsidR="00D40138" w:rsidRPr="00D40138">
        <w:rPr>
          <w:lang w:val="ru-RU"/>
        </w:rPr>
        <w:t xml:space="preserve"> </w:t>
      </w:r>
      <w:r w:rsidR="00D40138" w:rsidRPr="0027737D">
        <w:rPr>
          <w:lang w:val="ru-RU"/>
        </w:rPr>
        <w:t>[4]</w:t>
      </w:r>
    </w:p>
    <w:p w14:paraId="352AFDDE" w14:textId="46F74198" w:rsidR="001C2D80" w:rsidRPr="006F12BA" w:rsidRDefault="001C2D80" w:rsidP="001C2D80">
      <w:pPr>
        <w:pStyle w:val="Heading2"/>
        <w:rPr>
          <w:lang w:val="ru-RU"/>
        </w:rPr>
      </w:pPr>
      <w:bookmarkStart w:id="33" w:name="_Toc83052558"/>
      <w:r w:rsidRPr="006F12BA">
        <w:rPr>
          <w:lang w:val="ru-RU"/>
        </w:rPr>
        <w:t>4.4 Логирование</w:t>
      </w:r>
      <w:bookmarkEnd w:id="33"/>
    </w:p>
    <w:p w14:paraId="4D59FB0D" w14:textId="77777777" w:rsidR="001C2D80" w:rsidRPr="006F12BA" w:rsidRDefault="001C2D80" w:rsidP="001C2D80">
      <w:pPr>
        <w:rPr>
          <w:lang w:val="ru-RU"/>
        </w:rPr>
      </w:pPr>
      <w:r w:rsidRPr="006F12BA">
        <w:rPr>
          <w:lang w:val="ru-RU"/>
        </w:rPr>
        <w:t>Для системы необходимо логирование, при чем так как данный продукт является первородным, то не существует аналогичного примера, который смог бы стать основой проекта. В связи с этим необходимо логирования всех действий пользователя и реакции сервера на них.</w:t>
      </w:r>
    </w:p>
    <w:p w14:paraId="1000ED8E" w14:textId="77777777" w:rsidR="001C2D80" w:rsidRPr="006F12BA" w:rsidRDefault="001C2D80" w:rsidP="001C2D80">
      <w:pPr>
        <w:rPr>
          <w:lang w:val="ru-RU"/>
        </w:rPr>
      </w:pPr>
      <w:r w:rsidRPr="006F12BA">
        <w:rPr>
          <w:lang w:val="ru-RU"/>
        </w:rPr>
        <w:t>Сначала было принято делать логирование в файлы, для этого существуют хорошие библиотеки, что позволяет с минимальными затратами настроить логирование проекта.</w:t>
      </w:r>
    </w:p>
    <w:p w14:paraId="0EA60D2C" w14:textId="77777777" w:rsidR="001C2D80" w:rsidRPr="006F12BA" w:rsidRDefault="001C2D80" w:rsidP="001C2D80">
      <w:pPr>
        <w:rPr>
          <w:lang w:val="ru-RU"/>
        </w:rPr>
      </w:pPr>
      <w:r w:rsidRPr="006F12BA">
        <w:rPr>
          <w:lang w:val="ru-RU"/>
        </w:rPr>
        <w:t>Проблема данного подхода в том, что поиск по логам пришлось бы делать самостоятельно, да и хранение в файлах не самое лучшее.</w:t>
      </w:r>
    </w:p>
    <w:p w14:paraId="13540763" w14:textId="77777777" w:rsidR="001C2D80" w:rsidRPr="006F12BA" w:rsidRDefault="001C2D80" w:rsidP="001C2D80">
      <w:pPr>
        <w:rPr>
          <w:lang w:val="ru-RU"/>
        </w:rPr>
      </w:pPr>
      <w:r w:rsidRPr="006F12BA">
        <w:rPr>
          <w:lang w:val="ru-RU"/>
        </w:rPr>
        <w:t>В связи с этим было предусмотрено решение логировать данные в базе данных, удобно сделать это в той же базе, где хранятся данные пользователя.</w:t>
      </w:r>
    </w:p>
    <w:p w14:paraId="19AC0F7F" w14:textId="77777777" w:rsidR="001C2D80" w:rsidRPr="006F12BA" w:rsidRDefault="001C2D80" w:rsidP="001C2D80">
      <w:pPr>
        <w:rPr>
          <w:lang w:val="ru-RU"/>
        </w:rPr>
      </w:pPr>
      <w:r w:rsidRPr="006F12BA">
        <w:rPr>
          <w:lang w:val="ru-RU"/>
        </w:rPr>
        <w:t>При таком подходе можно обращаться к логам через обычные запросы к БД – сортировать по времени, отбирать логи от определенного пользователя и т.д. с минимальными усилиями.</w:t>
      </w:r>
    </w:p>
    <w:p w14:paraId="56947E5E" w14:textId="77777777" w:rsidR="00786066" w:rsidRPr="006F12BA" w:rsidRDefault="00786066">
      <w:pPr>
        <w:rPr>
          <w:rFonts w:eastAsiaTheme="majorEastAsia"/>
          <w:caps/>
          <w:lang w:val="ru-RU"/>
        </w:rPr>
      </w:pPr>
      <w:r w:rsidRPr="006F12BA">
        <w:rPr>
          <w:lang w:val="ru-RU"/>
        </w:rPr>
        <w:br w:type="page"/>
      </w:r>
    </w:p>
    <w:p w14:paraId="78DB4D41" w14:textId="597776DC" w:rsidR="001C2D80" w:rsidRPr="006F12BA" w:rsidRDefault="001C2D80" w:rsidP="001C2D80">
      <w:pPr>
        <w:pStyle w:val="Heading1"/>
        <w:rPr>
          <w:lang w:val="ru-RU"/>
        </w:rPr>
      </w:pPr>
      <w:bookmarkStart w:id="34" w:name="_Toc83052559"/>
      <w:r w:rsidRPr="006F12BA">
        <w:rPr>
          <w:lang w:val="ru-RU"/>
        </w:rPr>
        <w:t>5 Перспективы развития</w:t>
      </w:r>
      <w:bookmarkEnd w:id="34"/>
    </w:p>
    <w:p w14:paraId="51E78666" w14:textId="7E0BCBE4" w:rsidR="00786066" w:rsidRPr="006F12BA" w:rsidRDefault="00786066" w:rsidP="00786066">
      <w:pPr>
        <w:pStyle w:val="Heading2"/>
        <w:rPr>
          <w:lang w:val="ru-RU"/>
        </w:rPr>
      </w:pPr>
      <w:bookmarkStart w:id="35" w:name="_Toc82438628"/>
      <w:bookmarkStart w:id="36" w:name="_Toc83052560"/>
      <w:r w:rsidRPr="006F12BA">
        <w:rPr>
          <w:lang w:val="ru-RU"/>
        </w:rPr>
        <w:t>5.1 Идея</w:t>
      </w:r>
      <w:bookmarkEnd w:id="35"/>
      <w:bookmarkEnd w:id="36"/>
    </w:p>
    <w:p w14:paraId="3A1BDD55" w14:textId="77777777" w:rsidR="00786066" w:rsidRPr="006F12BA" w:rsidRDefault="00786066" w:rsidP="00786066">
      <w:pPr>
        <w:rPr>
          <w:lang w:val="ru-RU"/>
        </w:rPr>
      </w:pPr>
      <w:r w:rsidRPr="006F12BA">
        <w:rPr>
          <w:lang w:val="ru-RU"/>
        </w:rPr>
        <w:t>Во время автоматизации пересылки сообщений из одного канала в другой было выделено три этапа обработки сообщения:</w:t>
      </w:r>
    </w:p>
    <w:p w14:paraId="5A06DD65" w14:textId="77777777" w:rsidR="00786066" w:rsidRPr="006F12BA" w:rsidRDefault="00786066" w:rsidP="00786066">
      <w:pPr>
        <w:pStyle w:val="ListParagraph"/>
        <w:numPr>
          <w:ilvl w:val="0"/>
          <w:numId w:val="3"/>
        </w:numPr>
      </w:pPr>
      <w:r w:rsidRPr="006F12BA">
        <w:t>Получение нового сообщения;</w:t>
      </w:r>
    </w:p>
    <w:p w14:paraId="54684B86" w14:textId="77777777" w:rsidR="00786066" w:rsidRPr="006F12BA" w:rsidRDefault="00786066" w:rsidP="00786066">
      <w:pPr>
        <w:pStyle w:val="ListParagraph"/>
        <w:numPr>
          <w:ilvl w:val="0"/>
          <w:numId w:val="3"/>
        </w:numPr>
      </w:pPr>
      <w:r w:rsidRPr="006F12BA">
        <w:t>Обработка сообщения;</w:t>
      </w:r>
    </w:p>
    <w:p w14:paraId="402639BB" w14:textId="77777777" w:rsidR="00786066" w:rsidRPr="006F12BA" w:rsidRDefault="00786066" w:rsidP="00786066">
      <w:pPr>
        <w:pStyle w:val="ListParagraph"/>
        <w:numPr>
          <w:ilvl w:val="0"/>
          <w:numId w:val="3"/>
        </w:numPr>
      </w:pPr>
      <w:r w:rsidRPr="006F12BA">
        <w:t>Отправка сообщения.</w:t>
      </w:r>
    </w:p>
    <w:p w14:paraId="1581A3E9" w14:textId="77777777" w:rsidR="00786066" w:rsidRPr="006F12BA" w:rsidRDefault="00786066" w:rsidP="00786066">
      <w:pPr>
        <w:rPr>
          <w:lang w:val="ru-RU"/>
        </w:rPr>
      </w:pPr>
      <w:r w:rsidRPr="006F12BA">
        <w:rPr>
          <w:lang w:val="ru-RU"/>
        </w:rPr>
        <w:t xml:space="preserve">Каждый из этих этапов проходит последовательно, а главное оперирует с содержимым сообщения, и использует </w:t>
      </w:r>
      <w:r w:rsidRPr="006F12BA">
        <w:rPr>
          <w:lang w:val="en-US"/>
        </w:rPr>
        <w:t>Telegramm</w:t>
      </w:r>
      <w:r w:rsidRPr="006F12BA">
        <w:rPr>
          <w:lang w:val="ru-RU"/>
        </w:rPr>
        <w:t xml:space="preserve"> как инструмент для получения и отправки сообщений.  Соответственно можно отделить получение, обработку и отправку сообщения, что позволит считывать сообщения из одного источника, обрабатывать сообщение и отправлять сообщение в абсолютно другой информационный источник. </w:t>
      </w:r>
    </w:p>
    <w:p w14:paraId="2979E77B" w14:textId="77777777" w:rsidR="00786066" w:rsidRPr="006F12BA" w:rsidRDefault="00786066" w:rsidP="00786066">
      <w:pPr>
        <w:pStyle w:val="ListParagraph"/>
        <w:ind w:left="1429" w:firstLine="0"/>
      </w:pPr>
    </w:p>
    <w:p w14:paraId="44B21840" w14:textId="21B1FB37" w:rsidR="00786066" w:rsidRPr="006F12BA" w:rsidRDefault="00786066" w:rsidP="00786066">
      <w:pPr>
        <w:pStyle w:val="Heading2"/>
        <w:rPr>
          <w:lang w:val="ru-RU"/>
        </w:rPr>
      </w:pPr>
      <w:bookmarkStart w:id="37" w:name="_Toc82438629"/>
      <w:bookmarkStart w:id="38" w:name="_Toc83052561"/>
      <w:r w:rsidRPr="006F12BA">
        <w:rPr>
          <w:lang w:val="ru-RU"/>
        </w:rPr>
        <w:t>5.2 Архитектура</w:t>
      </w:r>
      <w:bookmarkEnd w:id="37"/>
      <w:bookmarkEnd w:id="38"/>
    </w:p>
    <w:p w14:paraId="7F591C6C" w14:textId="77777777" w:rsidR="00786066" w:rsidRPr="006F12BA" w:rsidRDefault="00786066" w:rsidP="00786066">
      <w:pPr>
        <w:rPr>
          <w:lang w:val="ru-RU"/>
        </w:rPr>
      </w:pPr>
      <w:r w:rsidRPr="006F12BA">
        <w:rPr>
          <w:lang w:val="ru-RU"/>
        </w:rPr>
        <w:t>Идейно архитектура сервера будет заключатся в разделении системы на модули:</w:t>
      </w:r>
    </w:p>
    <w:p w14:paraId="18A45EE3" w14:textId="77777777" w:rsidR="00786066" w:rsidRPr="006F12BA" w:rsidRDefault="00786066" w:rsidP="00786066">
      <w:pPr>
        <w:pStyle w:val="ListParagraph"/>
        <w:numPr>
          <w:ilvl w:val="0"/>
          <w:numId w:val="4"/>
        </w:numPr>
      </w:pPr>
      <w:r w:rsidRPr="006F12BA">
        <w:t>Модуль приема сообщений;</w:t>
      </w:r>
    </w:p>
    <w:p w14:paraId="74D8E37B" w14:textId="77777777" w:rsidR="00786066" w:rsidRPr="006F12BA" w:rsidRDefault="00786066" w:rsidP="00786066">
      <w:pPr>
        <w:pStyle w:val="ListParagraph"/>
        <w:numPr>
          <w:ilvl w:val="0"/>
          <w:numId w:val="4"/>
        </w:numPr>
      </w:pPr>
      <w:r w:rsidRPr="006F12BA">
        <w:t>Модуль обработки сообщений;</w:t>
      </w:r>
    </w:p>
    <w:p w14:paraId="3F9BEEA7" w14:textId="77777777" w:rsidR="00786066" w:rsidRPr="006F12BA" w:rsidRDefault="00786066" w:rsidP="00786066">
      <w:pPr>
        <w:pStyle w:val="ListParagraph"/>
        <w:numPr>
          <w:ilvl w:val="0"/>
          <w:numId w:val="4"/>
        </w:numPr>
      </w:pPr>
      <w:r w:rsidRPr="006F12BA">
        <w:t>Модуль отправки сообщений.</w:t>
      </w:r>
    </w:p>
    <w:p w14:paraId="5C1F5801" w14:textId="77777777" w:rsidR="00786066" w:rsidRPr="006F12BA" w:rsidRDefault="00786066" w:rsidP="00786066">
      <w:pPr>
        <w:rPr>
          <w:lang w:val="ru-RU"/>
        </w:rPr>
      </w:pPr>
      <w:r w:rsidRPr="006F12BA">
        <w:rPr>
          <w:lang w:val="ru-RU"/>
        </w:rPr>
        <w:t>Связи модулей изображены на рисунке 5.1.</w:t>
      </w:r>
    </w:p>
    <w:p w14:paraId="39800850" w14:textId="60FBB5C5" w:rsidR="00786066" w:rsidRPr="006F12BA" w:rsidRDefault="00786066" w:rsidP="00786066">
      <w:pPr>
        <w:pStyle w:val="Picture"/>
        <w:rPr>
          <w:lang w:val="ru-RU"/>
        </w:rPr>
      </w:pPr>
      <w:r w:rsidRPr="006F12BA">
        <w:rPr>
          <w:lang w:val="ru-RU"/>
        </w:rPr>
        <w:t xml:space="preserve"> </w:t>
      </w:r>
      <w:r w:rsidRPr="006F12BA">
        <w:rPr>
          <w:noProof/>
        </w:rPr>
        <w:drawing>
          <wp:inline distT="0" distB="0" distL="0" distR="0" wp14:anchorId="1D0ABBAA" wp14:editId="60DD4FCD">
            <wp:extent cx="5435675" cy="34164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3398" cy="3421271"/>
                    </a:xfrm>
                    <a:prstGeom prst="rect">
                      <a:avLst/>
                    </a:prstGeom>
                  </pic:spPr>
                </pic:pic>
              </a:graphicData>
            </a:graphic>
          </wp:inline>
        </w:drawing>
      </w:r>
    </w:p>
    <w:p w14:paraId="457BC032" w14:textId="53C7BE7D" w:rsidR="00786066" w:rsidRPr="006F12BA" w:rsidRDefault="00786066" w:rsidP="004A318E">
      <w:pPr>
        <w:pStyle w:val="DescriptionPicture"/>
        <w:rPr>
          <w:lang w:val="ru-RU"/>
        </w:rPr>
      </w:pPr>
      <w:r w:rsidRPr="006F12BA">
        <w:rPr>
          <w:lang w:val="ru-RU"/>
        </w:rPr>
        <w:t>Рисунок 5.1 – Архитектура системы</w:t>
      </w:r>
    </w:p>
    <w:p w14:paraId="37891036" w14:textId="305E9E17" w:rsidR="00786066" w:rsidRPr="006F12BA" w:rsidRDefault="00786066" w:rsidP="00786066">
      <w:pPr>
        <w:pStyle w:val="Heading2"/>
        <w:rPr>
          <w:lang w:val="ru-RU"/>
        </w:rPr>
      </w:pPr>
      <w:bookmarkStart w:id="39" w:name="_Toc82438630"/>
      <w:bookmarkStart w:id="40" w:name="_Toc83052562"/>
      <w:r w:rsidRPr="006F12BA">
        <w:rPr>
          <w:lang w:val="ru-RU"/>
        </w:rPr>
        <w:t>5.2.1 Сервер</w:t>
      </w:r>
      <w:bookmarkEnd w:id="39"/>
      <w:bookmarkEnd w:id="40"/>
    </w:p>
    <w:p w14:paraId="203FBD7D" w14:textId="77777777" w:rsidR="00786066" w:rsidRPr="006F12BA" w:rsidRDefault="00786066" w:rsidP="00786066">
      <w:pPr>
        <w:rPr>
          <w:lang w:val="ru-RU"/>
        </w:rPr>
      </w:pPr>
      <w:r w:rsidRPr="006F12BA">
        <w:rPr>
          <w:lang w:val="ru-RU"/>
        </w:rPr>
        <w:t>На сервере реализуется вся логика проекта, хранится информация в базе данных, происходит обмен информацией с клиентом (сайтом), принимаются и обрабатываются запросы с клиента.</w:t>
      </w:r>
    </w:p>
    <w:p w14:paraId="48551E08" w14:textId="743FE86E" w:rsidR="00786066" w:rsidRPr="006F12BA" w:rsidRDefault="00786066" w:rsidP="00786066">
      <w:pPr>
        <w:pStyle w:val="Heading2"/>
        <w:rPr>
          <w:lang w:val="ru-RU"/>
        </w:rPr>
      </w:pPr>
      <w:bookmarkStart w:id="41" w:name="_Toc82438631"/>
      <w:bookmarkStart w:id="42" w:name="_Toc83052563"/>
      <w:r w:rsidRPr="006F12BA">
        <w:rPr>
          <w:lang w:val="ru-RU"/>
        </w:rPr>
        <w:t>5.2.2 Сайт</w:t>
      </w:r>
      <w:bookmarkEnd w:id="41"/>
      <w:bookmarkEnd w:id="42"/>
    </w:p>
    <w:p w14:paraId="046DE689" w14:textId="77777777" w:rsidR="00786066" w:rsidRPr="006F12BA" w:rsidRDefault="00786066" w:rsidP="00786066">
      <w:pPr>
        <w:rPr>
          <w:lang w:val="ru-RU"/>
        </w:rPr>
      </w:pPr>
      <w:r w:rsidRPr="006F12BA">
        <w:rPr>
          <w:lang w:val="ru-RU"/>
        </w:rPr>
        <w:t>На сайте реализуется пользовательский интерфейс для администраторов системы. Для управления пользователь должен пройти авторизацию, после чего у него будет возможность добавлять, удалять, просматривать связи между источниками информации. Для администраторов будет возможность добавлять, удалять, просматривать пользователей системы.</w:t>
      </w:r>
    </w:p>
    <w:p w14:paraId="0731D024" w14:textId="77777777" w:rsidR="00786066" w:rsidRPr="006F12BA" w:rsidRDefault="00786066" w:rsidP="00786066">
      <w:pPr>
        <w:spacing w:line="240" w:lineRule="auto"/>
        <w:ind w:firstLine="0"/>
        <w:jc w:val="left"/>
        <w:rPr>
          <w:lang w:val="ru-RU"/>
        </w:rPr>
      </w:pPr>
      <w:r w:rsidRPr="006F12BA">
        <w:rPr>
          <w:lang w:val="ru-RU"/>
        </w:rPr>
        <w:br w:type="page"/>
      </w:r>
    </w:p>
    <w:p w14:paraId="70E49D5D" w14:textId="75FBC21E" w:rsidR="00786066" w:rsidRPr="006F12BA" w:rsidRDefault="001C2D80" w:rsidP="001C2D80">
      <w:pPr>
        <w:pStyle w:val="Heading1"/>
        <w:rPr>
          <w:lang w:val="ru-RU"/>
        </w:rPr>
      </w:pPr>
      <w:bookmarkStart w:id="43" w:name="_Toc83052564"/>
      <w:r w:rsidRPr="006F12BA">
        <w:rPr>
          <w:lang w:val="ru-RU"/>
        </w:rPr>
        <w:t>Выводы</w:t>
      </w:r>
      <w:bookmarkEnd w:id="43"/>
    </w:p>
    <w:p w14:paraId="41FD834B" w14:textId="4E70C778" w:rsidR="00786066" w:rsidRPr="006F12BA" w:rsidRDefault="00786066" w:rsidP="00786066">
      <w:pPr>
        <w:ind w:firstLine="720"/>
        <w:rPr>
          <w:lang w:val="ru-RU"/>
        </w:rPr>
      </w:pPr>
      <w:r w:rsidRPr="006F12BA">
        <w:rPr>
          <w:lang w:val="ru-RU"/>
        </w:rPr>
        <w:t xml:space="preserve">Результат работы – система, реализующая агрегатор для пересылки сообщений из одних каналов в другие в мессенджере </w:t>
      </w:r>
      <w:r w:rsidRPr="006F12BA">
        <w:rPr>
          <w:lang w:val="en-US"/>
        </w:rPr>
        <w:t>Telegram</w:t>
      </w:r>
      <w:r w:rsidRPr="006F12BA">
        <w:rPr>
          <w:lang w:val="ru-RU"/>
        </w:rPr>
        <w:t>, с возможностью поиска сообщений по ключевым фразам, реализованная при помощи языка программирования С++.</w:t>
      </w:r>
    </w:p>
    <w:p w14:paraId="35A2A445" w14:textId="77777777" w:rsidR="00786066" w:rsidRPr="006F12BA" w:rsidRDefault="00786066" w:rsidP="00786066">
      <w:pPr>
        <w:ind w:firstLine="720"/>
        <w:rPr>
          <w:lang w:val="ru-RU"/>
        </w:rPr>
      </w:pPr>
      <w:r w:rsidRPr="006F12BA">
        <w:rPr>
          <w:lang w:val="ru-RU"/>
        </w:rPr>
        <w:t>К преимуществам программы относятся: многоуровневый пользовательский интерфейс, обеспечивающий интуитивно понятную навигацию по меню команд, ведение диалога с пользователем при выполнении команд, стабильная работа системы, возможность добавлять, удалять, просматривать связи между каналами и их ключевыми фразами, возможность для администраторов добавлять, удалять, просматривать пользователей системы, наличие групповой рассылки для администраторов, защита системы от несанкционированного использования, возможность искать сообщения в каналах по указанным ключевым словам или фразам.</w:t>
      </w:r>
    </w:p>
    <w:p w14:paraId="3B84C49B" w14:textId="5DED602C" w:rsidR="00786066" w:rsidRPr="006F12BA" w:rsidRDefault="00786066" w:rsidP="00786066">
      <w:pPr>
        <w:ind w:firstLine="720"/>
        <w:rPr>
          <w:lang w:val="ru-RU"/>
        </w:rPr>
      </w:pPr>
      <w:r w:rsidRPr="006F12BA">
        <w:rPr>
          <w:lang w:val="ru-RU"/>
        </w:rPr>
        <w:t xml:space="preserve">При дальнейшей работе над системой можно масштабировать ее до более крупных размеров, а именно добавить возможность работать не только с </w:t>
      </w:r>
      <w:r w:rsidRPr="006F12BA">
        <w:rPr>
          <w:lang w:val="en-US"/>
        </w:rPr>
        <w:t>Telegram</w:t>
      </w:r>
      <w:r w:rsidRPr="006F12BA">
        <w:rPr>
          <w:lang w:val="ru-RU"/>
        </w:rPr>
        <w:t>, а и с другими информационными источниками.</w:t>
      </w:r>
    </w:p>
    <w:p w14:paraId="6F774A78" w14:textId="77777777" w:rsidR="00786066" w:rsidRPr="006F12BA" w:rsidRDefault="00786066" w:rsidP="00786066">
      <w:pPr>
        <w:ind w:firstLine="0"/>
        <w:jc w:val="left"/>
        <w:rPr>
          <w:lang w:val="ru-RU"/>
        </w:rPr>
      </w:pPr>
    </w:p>
    <w:p w14:paraId="61435FD6" w14:textId="77777777" w:rsidR="00786066" w:rsidRPr="006F12BA" w:rsidRDefault="00786066" w:rsidP="00786066">
      <w:pPr>
        <w:rPr>
          <w:lang w:val="ru-RU"/>
        </w:rPr>
      </w:pPr>
    </w:p>
    <w:p w14:paraId="74BC453A" w14:textId="77777777" w:rsidR="00786066" w:rsidRPr="006F12BA" w:rsidRDefault="00786066">
      <w:pPr>
        <w:rPr>
          <w:rFonts w:eastAsiaTheme="majorEastAsia"/>
          <w:caps/>
          <w:lang w:val="ru-RU"/>
        </w:rPr>
      </w:pPr>
      <w:r w:rsidRPr="006F12BA">
        <w:rPr>
          <w:lang w:val="ru-RU"/>
        </w:rPr>
        <w:br w:type="page"/>
      </w:r>
    </w:p>
    <w:p w14:paraId="1BB8AB40" w14:textId="77777777" w:rsidR="001C2D80" w:rsidRPr="006F12BA" w:rsidRDefault="001C2D80" w:rsidP="001C2D80">
      <w:pPr>
        <w:pStyle w:val="Heading1"/>
        <w:rPr>
          <w:lang w:val="ru-RU"/>
        </w:rPr>
      </w:pPr>
    </w:p>
    <w:p w14:paraId="0D75DBFE" w14:textId="429D5E91" w:rsidR="00786066" w:rsidRPr="006F12BA" w:rsidRDefault="001C2D80" w:rsidP="001C2D80">
      <w:pPr>
        <w:pStyle w:val="Heading1"/>
        <w:rPr>
          <w:lang w:val="ru-RU"/>
        </w:rPr>
      </w:pPr>
      <w:bookmarkStart w:id="44" w:name="_Toc83052565"/>
      <w:r w:rsidRPr="006F12BA">
        <w:rPr>
          <w:lang w:val="ru-RU"/>
        </w:rPr>
        <w:t>Литература</w:t>
      </w:r>
      <w:bookmarkEnd w:id="44"/>
    </w:p>
    <w:p w14:paraId="2E995AF7" w14:textId="77A1A35C" w:rsidR="00786066" w:rsidRDefault="00786066" w:rsidP="00786066">
      <w:pPr>
        <w:pStyle w:val="ListParagraph"/>
        <w:numPr>
          <w:ilvl w:val="0"/>
          <w:numId w:val="5"/>
        </w:numPr>
      </w:pPr>
      <w:r w:rsidRPr="006F12BA">
        <w:rPr>
          <w:lang w:val="en-US"/>
        </w:rPr>
        <w:t>Telegram</w:t>
      </w:r>
      <w:r w:rsidRPr="006F12BA">
        <w:t xml:space="preserve"> – Википедия [Электронный ресурс] // </w:t>
      </w:r>
      <w:r w:rsidRPr="006F12BA">
        <w:rPr>
          <w:lang w:val="en-US"/>
        </w:rPr>
        <w:t>Telegram</w:t>
      </w:r>
      <w:r w:rsidRPr="006F12BA">
        <w:t xml:space="preserve">. – Режим доступа: </w:t>
      </w:r>
      <w:hyperlink r:id="rId21" w:history="1">
        <w:r w:rsidRPr="006F12BA">
          <w:rPr>
            <w:rStyle w:val="Hyperlink"/>
          </w:rPr>
          <w:t>https://ru.wikipedia.org/wiki/Telegram</w:t>
        </w:r>
      </w:hyperlink>
      <w:r w:rsidRPr="006F12BA">
        <w:t>.</w:t>
      </w:r>
    </w:p>
    <w:p w14:paraId="6802640A" w14:textId="08506DA3" w:rsidR="00F12F9D" w:rsidRPr="006F12BA" w:rsidRDefault="00F12F9D" w:rsidP="00F12F9D">
      <w:pPr>
        <w:pStyle w:val="ListParagraph"/>
        <w:numPr>
          <w:ilvl w:val="0"/>
          <w:numId w:val="5"/>
        </w:numPr>
      </w:pPr>
      <w:r>
        <w:rPr>
          <w:lang w:val="en-US"/>
        </w:rPr>
        <w:t>TDLib</w:t>
      </w:r>
      <w:r w:rsidRPr="006F12BA">
        <w:t xml:space="preserve"> – </w:t>
      </w:r>
      <w:r>
        <w:rPr>
          <w:lang w:val="en-US"/>
        </w:rPr>
        <w:t>GitHub</w:t>
      </w:r>
      <w:r w:rsidRPr="006F12BA">
        <w:t xml:space="preserve"> [Электронный ресурс] //</w:t>
      </w:r>
      <w:r w:rsidRPr="00F12F9D">
        <w:t xml:space="preserve"> </w:t>
      </w:r>
      <w:r>
        <w:rPr>
          <w:lang w:val="en-US"/>
        </w:rPr>
        <w:t>Telegram</w:t>
      </w:r>
      <w:r w:rsidRPr="00F12F9D">
        <w:t xml:space="preserve"> </w:t>
      </w:r>
      <w:r>
        <w:rPr>
          <w:lang w:val="en-US"/>
        </w:rPr>
        <w:t>API</w:t>
      </w:r>
      <w:r w:rsidRPr="006F12BA">
        <w:t xml:space="preserve">. – Режим доступа: </w:t>
      </w:r>
      <w:hyperlink r:id="rId22" w:history="1">
        <w:r w:rsidRPr="00262EF2">
          <w:rPr>
            <w:rStyle w:val="Hyperlink"/>
          </w:rPr>
          <w:t>https://github.com/tdlib/td</w:t>
        </w:r>
      </w:hyperlink>
      <w:r w:rsidRPr="006F12BA">
        <w:t>.</w:t>
      </w:r>
    </w:p>
    <w:p w14:paraId="0C159E0D" w14:textId="56022847" w:rsidR="00F12F9D" w:rsidRDefault="00F12F9D" w:rsidP="00F12F9D">
      <w:pPr>
        <w:pStyle w:val="ListParagraph"/>
        <w:numPr>
          <w:ilvl w:val="0"/>
          <w:numId w:val="5"/>
        </w:numPr>
      </w:pPr>
      <w:r>
        <w:rPr>
          <w:lang w:val="en-US"/>
        </w:rPr>
        <w:t>TgBot</w:t>
      </w:r>
      <w:r w:rsidRPr="006F12BA">
        <w:t xml:space="preserve"> – </w:t>
      </w:r>
      <w:r>
        <w:rPr>
          <w:lang w:val="en-US"/>
        </w:rPr>
        <w:t>GitHub</w:t>
      </w:r>
      <w:r w:rsidRPr="00F12F9D">
        <w:t xml:space="preserve"> </w:t>
      </w:r>
      <w:r w:rsidRPr="006F12BA">
        <w:t xml:space="preserve">[Электронный ресурс] // </w:t>
      </w:r>
      <w:r>
        <w:t>Бот</w:t>
      </w:r>
      <w:r w:rsidRPr="006F12BA">
        <w:t xml:space="preserve">. – Режим доступа: </w:t>
      </w:r>
      <w:hyperlink r:id="rId23" w:history="1">
        <w:r w:rsidRPr="00262EF2">
          <w:rPr>
            <w:rStyle w:val="Hyperlink"/>
          </w:rPr>
          <w:t>https://github.com/reo7sp/tgbot-cpp</w:t>
        </w:r>
      </w:hyperlink>
      <w:r w:rsidRPr="006F12BA">
        <w:t>.</w:t>
      </w:r>
    </w:p>
    <w:p w14:paraId="345D0408" w14:textId="6ADE1DAA" w:rsidR="00F12F9D" w:rsidRDefault="00F12F9D" w:rsidP="00F12F9D">
      <w:pPr>
        <w:pStyle w:val="ListParagraph"/>
        <w:numPr>
          <w:ilvl w:val="0"/>
          <w:numId w:val="5"/>
        </w:numPr>
      </w:pPr>
      <w:r>
        <w:rPr>
          <w:lang w:val="en-US"/>
        </w:rPr>
        <w:t>PQXX</w:t>
      </w:r>
      <w:r w:rsidRPr="006F12BA">
        <w:t xml:space="preserve"> – </w:t>
      </w:r>
      <w:r>
        <w:rPr>
          <w:lang w:val="en-US"/>
        </w:rPr>
        <w:t>GitHub</w:t>
      </w:r>
      <w:r w:rsidRPr="00F12F9D">
        <w:t xml:space="preserve"> </w:t>
      </w:r>
      <w:r w:rsidRPr="006F12BA">
        <w:t xml:space="preserve">[Электронный ресурс] // </w:t>
      </w:r>
      <w:r>
        <w:t>База данных</w:t>
      </w:r>
      <w:r w:rsidRPr="006F12BA">
        <w:t xml:space="preserve">. – Режим доступа: </w:t>
      </w:r>
      <w:hyperlink r:id="rId24" w:history="1">
        <w:r w:rsidRPr="00262EF2">
          <w:rPr>
            <w:rStyle w:val="Hyperlink"/>
          </w:rPr>
          <w:t>https://github.com/jtv/libpqxx</w:t>
        </w:r>
      </w:hyperlink>
      <w:r>
        <w:t>.</w:t>
      </w:r>
    </w:p>
    <w:p w14:paraId="5789316C" w14:textId="77777777" w:rsidR="00F12F9D" w:rsidRPr="00F12F9D" w:rsidRDefault="00F12F9D" w:rsidP="00F12F9D">
      <w:pPr>
        <w:ind w:left="720" w:firstLine="0"/>
        <w:rPr>
          <w:lang w:val="ru-RU"/>
        </w:rPr>
      </w:pPr>
    </w:p>
    <w:p w14:paraId="384C903A" w14:textId="367CE4AD" w:rsidR="001C2D80" w:rsidRPr="006F12BA" w:rsidRDefault="00786066" w:rsidP="006F12BA">
      <w:pPr>
        <w:rPr>
          <w:rFonts w:eastAsiaTheme="majorEastAsia"/>
          <w:caps/>
          <w:lang w:val="ru-RU"/>
        </w:rPr>
      </w:pPr>
      <w:r w:rsidRPr="006F12BA">
        <w:rPr>
          <w:lang w:val="ru-RU"/>
        </w:rPr>
        <w:br w:type="page"/>
      </w:r>
    </w:p>
    <w:p w14:paraId="4028FA95" w14:textId="77777777" w:rsidR="009B62A4" w:rsidRDefault="009B62A4" w:rsidP="001C2D80">
      <w:pPr>
        <w:pStyle w:val="Heading1"/>
        <w:rPr>
          <w:lang w:val="ru-RU"/>
        </w:rPr>
      </w:pPr>
    </w:p>
    <w:p w14:paraId="553D9A79" w14:textId="77777777" w:rsidR="009B62A4" w:rsidRDefault="009B62A4" w:rsidP="001C2D80">
      <w:pPr>
        <w:pStyle w:val="Heading1"/>
        <w:rPr>
          <w:lang w:val="ru-RU"/>
        </w:rPr>
      </w:pPr>
    </w:p>
    <w:p w14:paraId="5C57016F" w14:textId="77777777" w:rsidR="009B62A4" w:rsidRDefault="009B62A4" w:rsidP="001C2D80">
      <w:pPr>
        <w:pStyle w:val="Heading1"/>
        <w:rPr>
          <w:lang w:val="ru-RU"/>
        </w:rPr>
      </w:pPr>
    </w:p>
    <w:p w14:paraId="5528F949" w14:textId="77777777" w:rsidR="009B62A4" w:rsidRDefault="009B62A4" w:rsidP="001C2D80">
      <w:pPr>
        <w:pStyle w:val="Heading1"/>
        <w:rPr>
          <w:lang w:val="ru-RU"/>
        </w:rPr>
      </w:pPr>
    </w:p>
    <w:p w14:paraId="5E5F823B" w14:textId="77777777" w:rsidR="009B62A4" w:rsidRDefault="009B62A4" w:rsidP="001C2D80">
      <w:pPr>
        <w:pStyle w:val="Heading1"/>
        <w:rPr>
          <w:lang w:val="ru-RU"/>
        </w:rPr>
      </w:pPr>
    </w:p>
    <w:p w14:paraId="46A851E9" w14:textId="77777777" w:rsidR="009B62A4" w:rsidRDefault="009B62A4" w:rsidP="001C2D80">
      <w:pPr>
        <w:pStyle w:val="Heading1"/>
        <w:rPr>
          <w:lang w:val="ru-RU"/>
        </w:rPr>
      </w:pPr>
    </w:p>
    <w:p w14:paraId="3D0DD02C" w14:textId="77777777" w:rsidR="009B62A4" w:rsidRDefault="009B62A4" w:rsidP="001C2D80">
      <w:pPr>
        <w:pStyle w:val="Heading1"/>
        <w:rPr>
          <w:lang w:val="ru-RU"/>
        </w:rPr>
      </w:pPr>
    </w:p>
    <w:p w14:paraId="243D266A" w14:textId="77777777" w:rsidR="009B62A4" w:rsidRDefault="009B62A4" w:rsidP="001C2D80">
      <w:pPr>
        <w:pStyle w:val="Heading1"/>
        <w:rPr>
          <w:lang w:val="ru-RU"/>
        </w:rPr>
      </w:pPr>
    </w:p>
    <w:p w14:paraId="2A865563" w14:textId="77777777" w:rsidR="009B62A4" w:rsidRDefault="009B62A4" w:rsidP="001C2D80">
      <w:pPr>
        <w:pStyle w:val="Heading1"/>
        <w:rPr>
          <w:lang w:val="ru-RU"/>
        </w:rPr>
      </w:pPr>
    </w:p>
    <w:p w14:paraId="7D8565A1" w14:textId="4F48AB4F" w:rsidR="00786066" w:rsidRPr="009B62A4" w:rsidRDefault="001C2D80" w:rsidP="001C2D80">
      <w:pPr>
        <w:pStyle w:val="Heading1"/>
        <w:rPr>
          <w:lang w:val="ru-RU"/>
        </w:rPr>
      </w:pPr>
      <w:bookmarkStart w:id="45" w:name="_Toc83052566"/>
      <w:r w:rsidRPr="006F12BA">
        <w:rPr>
          <w:lang w:val="ru-RU"/>
        </w:rPr>
        <w:t>Приложение А. Техническое задание</w:t>
      </w:r>
      <w:r w:rsidR="009B62A4" w:rsidRPr="009B62A4">
        <w:rPr>
          <w:lang w:val="ru-RU"/>
        </w:rPr>
        <w:t xml:space="preserve"> </w:t>
      </w:r>
      <w:r w:rsidR="009B62A4">
        <w:rPr>
          <w:lang w:val="ru-RU"/>
        </w:rPr>
        <w:t>(сервер)</w:t>
      </w:r>
      <w:bookmarkEnd w:id="45"/>
    </w:p>
    <w:p w14:paraId="0E6ECD43" w14:textId="77777777" w:rsidR="009B15DA" w:rsidRDefault="00786066">
      <w:pPr>
        <w:rPr>
          <w:lang w:val="ru-RU"/>
        </w:rPr>
      </w:pPr>
      <w:r w:rsidRPr="006F12BA">
        <w:rPr>
          <w:lang w:val="ru-RU"/>
        </w:rPr>
        <w:br w:type="page"/>
      </w:r>
      <w:r w:rsidR="009B15DA">
        <w:rPr>
          <w:lang w:val="ru-RU"/>
        </w:rPr>
        <w:t>1</w:t>
      </w:r>
    </w:p>
    <w:p w14:paraId="6A9501E9" w14:textId="77777777" w:rsidR="009B15DA" w:rsidRDefault="009B15DA">
      <w:pPr>
        <w:rPr>
          <w:lang w:val="ru-RU"/>
        </w:rPr>
      </w:pPr>
      <w:r>
        <w:rPr>
          <w:lang w:val="ru-RU"/>
        </w:rPr>
        <w:br w:type="page"/>
      </w:r>
    </w:p>
    <w:p w14:paraId="07F243CF" w14:textId="77777777" w:rsidR="009B15DA" w:rsidRDefault="009B15DA">
      <w:pPr>
        <w:rPr>
          <w:lang w:val="ru-RU"/>
        </w:rPr>
      </w:pPr>
      <w:r>
        <w:rPr>
          <w:lang w:val="ru-RU"/>
        </w:rPr>
        <w:t>2</w:t>
      </w:r>
    </w:p>
    <w:p w14:paraId="0E568264" w14:textId="77777777" w:rsidR="009B15DA" w:rsidRDefault="009B15DA">
      <w:pPr>
        <w:rPr>
          <w:lang w:val="ru-RU"/>
        </w:rPr>
      </w:pPr>
      <w:r>
        <w:rPr>
          <w:lang w:val="ru-RU"/>
        </w:rPr>
        <w:br w:type="page"/>
      </w:r>
    </w:p>
    <w:p w14:paraId="4EB88E00" w14:textId="77777777" w:rsidR="009B15DA" w:rsidRDefault="009B15DA">
      <w:pPr>
        <w:rPr>
          <w:lang w:val="ru-RU"/>
        </w:rPr>
      </w:pPr>
      <w:r>
        <w:rPr>
          <w:lang w:val="ru-RU"/>
        </w:rPr>
        <w:t>3</w:t>
      </w:r>
    </w:p>
    <w:p w14:paraId="57AEC994" w14:textId="77777777" w:rsidR="009B15DA" w:rsidRDefault="009B15DA">
      <w:pPr>
        <w:rPr>
          <w:lang w:val="ru-RU"/>
        </w:rPr>
      </w:pPr>
      <w:r>
        <w:rPr>
          <w:lang w:val="ru-RU"/>
        </w:rPr>
        <w:br w:type="page"/>
      </w:r>
    </w:p>
    <w:p w14:paraId="0CC7D4B3" w14:textId="77777777" w:rsidR="009B15DA" w:rsidRDefault="009B15DA">
      <w:pPr>
        <w:rPr>
          <w:lang w:val="ru-RU"/>
        </w:rPr>
      </w:pPr>
      <w:r>
        <w:rPr>
          <w:lang w:val="ru-RU"/>
        </w:rPr>
        <w:t>4</w:t>
      </w:r>
    </w:p>
    <w:p w14:paraId="11B554F4" w14:textId="77777777" w:rsidR="009B15DA" w:rsidRDefault="009B15DA">
      <w:pPr>
        <w:rPr>
          <w:lang w:val="ru-RU"/>
        </w:rPr>
      </w:pPr>
      <w:r>
        <w:rPr>
          <w:lang w:val="ru-RU"/>
        </w:rPr>
        <w:br w:type="page"/>
      </w:r>
    </w:p>
    <w:p w14:paraId="0BB58598" w14:textId="77777777" w:rsidR="009B15DA" w:rsidRDefault="009B15DA">
      <w:pPr>
        <w:rPr>
          <w:lang w:val="ru-RU"/>
        </w:rPr>
      </w:pPr>
      <w:r>
        <w:rPr>
          <w:lang w:val="ru-RU"/>
        </w:rPr>
        <w:t>5</w:t>
      </w:r>
    </w:p>
    <w:p w14:paraId="2C055004" w14:textId="77777777" w:rsidR="009B15DA" w:rsidRDefault="009B15DA">
      <w:pPr>
        <w:rPr>
          <w:lang w:val="ru-RU"/>
        </w:rPr>
      </w:pPr>
      <w:r>
        <w:rPr>
          <w:lang w:val="ru-RU"/>
        </w:rPr>
        <w:br w:type="page"/>
      </w:r>
    </w:p>
    <w:p w14:paraId="2357E007" w14:textId="77777777" w:rsidR="009B15DA" w:rsidRDefault="009B15DA">
      <w:pPr>
        <w:rPr>
          <w:lang w:val="ru-RU"/>
        </w:rPr>
      </w:pPr>
      <w:r>
        <w:rPr>
          <w:lang w:val="ru-RU"/>
        </w:rPr>
        <w:t>6</w:t>
      </w:r>
    </w:p>
    <w:p w14:paraId="3BBCDC8A" w14:textId="77777777" w:rsidR="009B15DA" w:rsidRDefault="009B15DA">
      <w:pPr>
        <w:rPr>
          <w:lang w:val="ru-RU"/>
        </w:rPr>
      </w:pPr>
      <w:r>
        <w:rPr>
          <w:lang w:val="ru-RU"/>
        </w:rPr>
        <w:br w:type="page"/>
      </w:r>
    </w:p>
    <w:p w14:paraId="6C92BF8E" w14:textId="77777777" w:rsidR="009B15DA" w:rsidRDefault="009B15DA">
      <w:pPr>
        <w:rPr>
          <w:lang w:val="ru-RU"/>
        </w:rPr>
      </w:pPr>
      <w:r>
        <w:rPr>
          <w:lang w:val="ru-RU"/>
        </w:rPr>
        <w:t>7</w:t>
      </w:r>
    </w:p>
    <w:p w14:paraId="223ED1C2" w14:textId="77777777" w:rsidR="009B15DA" w:rsidRDefault="009B15DA">
      <w:pPr>
        <w:rPr>
          <w:lang w:val="ru-RU"/>
        </w:rPr>
      </w:pPr>
      <w:r>
        <w:rPr>
          <w:lang w:val="ru-RU"/>
        </w:rPr>
        <w:br w:type="page"/>
      </w:r>
    </w:p>
    <w:p w14:paraId="08915423" w14:textId="77777777" w:rsidR="009B15DA" w:rsidRDefault="009B15DA">
      <w:pPr>
        <w:rPr>
          <w:lang w:val="ru-RU"/>
        </w:rPr>
      </w:pPr>
      <w:r>
        <w:rPr>
          <w:lang w:val="ru-RU"/>
        </w:rPr>
        <w:t>8</w:t>
      </w:r>
    </w:p>
    <w:p w14:paraId="4CF17878" w14:textId="77777777" w:rsidR="009B15DA" w:rsidRDefault="009B15DA">
      <w:pPr>
        <w:rPr>
          <w:lang w:val="ru-RU"/>
        </w:rPr>
      </w:pPr>
      <w:r>
        <w:rPr>
          <w:lang w:val="ru-RU"/>
        </w:rPr>
        <w:br w:type="page"/>
      </w:r>
    </w:p>
    <w:p w14:paraId="108F5377" w14:textId="1D57A46C" w:rsidR="0027737D" w:rsidRDefault="009B15DA">
      <w:pPr>
        <w:rPr>
          <w:lang w:val="ru-RU"/>
        </w:rPr>
      </w:pPr>
      <w:r>
        <w:rPr>
          <w:lang w:val="ru-RU"/>
        </w:rPr>
        <w:t>9</w:t>
      </w:r>
    </w:p>
    <w:p w14:paraId="464B7EF4" w14:textId="77777777" w:rsidR="0027737D" w:rsidRDefault="0027737D">
      <w:pPr>
        <w:rPr>
          <w:lang w:val="ru-RU"/>
        </w:rPr>
      </w:pPr>
      <w:r>
        <w:rPr>
          <w:lang w:val="ru-RU"/>
        </w:rPr>
        <w:br w:type="page"/>
      </w:r>
    </w:p>
    <w:p w14:paraId="5F6AC014" w14:textId="3FC49FBF" w:rsidR="009B15DA" w:rsidRPr="0027737D" w:rsidRDefault="0027737D">
      <w:pPr>
        <w:rPr>
          <w:lang w:val="ru-RU"/>
        </w:rPr>
      </w:pPr>
      <w:r w:rsidRPr="0027737D">
        <w:rPr>
          <w:lang w:val="ru-RU"/>
        </w:rPr>
        <w:t>10</w:t>
      </w:r>
    </w:p>
    <w:p w14:paraId="3BD6DD92" w14:textId="77777777" w:rsidR="009B15DA" w:rsidRDefault="009B15DA">
      <w:pPr>
        <w:rPr>
          <w:lang w:val="ru-RU"/>
        </w:rPr>
      </w:pPr>
      <w:r>
        <w:rPr>
          <w:lang w:val="ru-RU"/>
        </w:rPr>
        <w:br w:type="page"/>
      </w:r>
    </w:p>
    <w:p w14:paraId="04941222" w14:textId="77777777" w:rsidR="009B15DA" w:rsidRDefault="009B15DA" w:rsidP="009B15DA">
      <w:pPr>
        <w:pStyle w:val="Heading1"/>
        <w:rPr>
          <w:lang w:val="ru-RU"/>
        </w:rPr>
      </w:pPr>
    </w:p>
    <w:p w14:paraId="6CC192A4" w14:textId="77777777" w:rsidR="009B15DA" w:rsidRDefault="009B15DA" w:rsidP="009B15DA">
      <w:pPr>
        <w:pStyle w:val="Heading1"/>
        <w:rPr>
          <w:lang w:val="ru-RU"/>
        </w:rPr>
      </w:pPr>
    </w:p>
    <w:p w14:paraId="4540C0A6" w14:textId="77777777" w:rsidR="009B15DA" w:rsidRDefault="009B15DA" w:rsidP="009B15DA">
      <w:pPr>
        <w:pStyle w:val="Heading1"/>
        <w:rPr>
          <w:lang w:val="ru-RU"/>
        </w:rPr>
      </w:pPr>
    </w:p>
    <w:p w14:paraId="7F474B9E" w14:textId="77777777" w:rsidR="009B15DA" w:rsidRDefault="009B15DA" w:rsidP="009B15DA">
      <w:pPr>
        <w:pStyle w:val="Heading1"/>
        <w:rPr>
          <w:lang w:val="ru-RU"/>
        </w:rPr>
      </w:pPr>
    </w:p>
    <w:p w14:paraId="6FFEFBCB" w14:textId="77777777" w:rsidR="009B15DA" w:rsidRDefault="009B15DA" w:rsidP="009B15DA">
      <w:pPr>
        <w:pStyle w:val="Heading1"/>
        <w:rPr>
          <w:lang w:val="ru-RU"/>
        </w:rPr>
      </w:pPr>
    </w:p>
    <w:p w14:paraId="604123AD" w14:textId="77777777" w:rsidR="009B15DA" w:rsidRDefault="009B15DA" w:rsidP="009B15DA">
      <w:pPr>
        <w:pStyle w:val="Heading1"/>
        <w:rPr>
          <w:lang w:val="ru-RU"/>
        </w:rPr>
      </w:pPr>
    </w:p>
    <w:p w14:paraId="03EC9476" w14:textId="77777777" w:rsidR="009B15DA" w:rsidRDefault="009B15DA" w:rsidP="009B15DA">
      <w:pPr>
        <w:pStyle w:val="Heading1"/>
        <w:rPr>
          <w:lang w:val="ru-RU"/>
        </w:rPr>
      </w:pPr>
    </w:p>
    <w:p w14:paraId="236B9BDB" w14:textId="77777777" w:rsidR="009B15DA" w:rsidRDefault="009B15DA" w:rsidP="009B15DA">
      <w:pPr>
        <w:pStyle w:val="Heading1"/>
        <w:rPr>
          <w:lang w:val="ru-RU"/>
        </w:rPr>
      </w:pPr>
    </w:p>
    <w:p w14:paraId="256EAA58" w14:textId="77777777" w:rsidR="009B15DA" w:rsidRDefault="009B15DA" w:rsidP="009B15DA">
      <w:pPr>
        <w:pStyle w:val="Heading1"/>
        <w:rPr>
          <w:lang w:val="ru-RU"/>
        </w:rPr>
      </w:pPr>
    </w:p>
    <w:p w14:paraId="3CFF0F31" w14:textId="66C6ED43" w:rsidR="009B15DA" w:rsidRPr="009B62A4" w:rsidRDefault="009B15DA" w:rsidP="009B15DA">
      <w:pPr>
        <w:pStyle w:val="Heading1"/>
        <w:rPr>
          <w:lang w:val="ru-RU"/>
        </w:rPr>
      </w:pPr>
      <w:bookmarkStart w:id="46" w:name="_Toc83052567"/>
      <w:r w:rsidRPr="006F12BA">
        <w:rPr>
          <w:lang w:val="ru-RU"/>
        </w:rPr>
        <w:t xml:space="preserve">Приложение </w:t>
      </w:r>
      <w:r w:rsidR="00F42054">
        <w:rPr>
          <w:lang w:val="ru-RU"/>
        </w:rPr>
        <w:t>Б</w:t>
      </w:r>
      <w:r w:rsidRPr="006F12BA">
        <w:rPr>
          <w:lang w:val="ru-RU"/>
        </w:rPr>
        <w:t>. Техническое задание</w:t>
      </w:r>
      <w:r w:rsidRPr="009B62A4">
        <w:rPr>
          <w:lang w:val="ru-RU"/>
        </w:rPr>
        <w:t xml:space="preserve"> </w:t>
      </w:r>
      <w:r>
        <w:rPr>
          <w:lang w:val="ru-RU"/>
        </w:rPr>
        <w:t>(клиент)</w:t>
      </w:r>
      <w:bookmarkEnd w:id="46"/>
    </w:p>
    <w:p w14:paraId="1FF6ACE2" w14:textId="77777777" w:rsidR="009B15DA" w:rsidRDefault="009B15DA" w:rsidP="009B15DA">
      <w:pPr>
        <w:rPr>
          <w:lang w:val="ru-RU"/>
        </w:rPr>
      </w:pPr>
      <w:r w:rsidRPr="006F12BA">
        <w:rPr>
          <w:lang w:val="ru-RU"/>
        </w:rPr>
        <w:br w:type="page"/>
      </w:r>
      <w:r>
        <w:rPr>
          <w:lang w:val="ru-RU"/>
        </w:rPr>
        <w:t>1</w:t>
      </w:r>
    </w:p>
    <w:p w14:paraId="55532B06" w14:textId="77777777" w:rsidR="009B15DA" w:rsidRDefault="009B15DA" w:rsidP="009B15DA">
      <w:pPr>
        <w:rPr>
          <w:lang w:val="ru-RU"/>
        </w:rPr>
      </w:pPr>
      <w:r>
        <w:rPr>
          <w:lang w:val="ru-RU"/>
        </w:rPr>
        <w:br w:type="page"/>
      </w:r>
    </w:p>
    <w:p w14:paraId="72A6659C" w14:textId="77777777" w:rsidR="009B15DA" w:rsidRDefault="009B15DA" w:rsidP="009B15DA">
      <w:pPr>
        <w:rPr>
          <w:lang w:val="ru-RU"/>
        </w:rPr>
      </w:pPr>
      <w:r>
        <w:rPr>
          <w:lang w:val="ru-RU"/>
        </w:rPr>
        <w:t>2</w:t>
      </w:r>
    </w:p>
    <w:p w14:paraId="7495091B" w14:textId="77777777" w:rsidR="009B15DA" w:rsidRDefault="009B15DA" w:rsidP="009B15DA">
      <w:pPr>
        <w:rPr>
          <w:lang w:val="ru-RU"/>
        </w:rPr>
      </w:pPr>
      <w:r>
        <w:rPr>
          <w:lang w:val="ru-RU"/>
        </w:rPr>
        <w:br w:type="page"/>
      </w:r>
    </w:p>
    <w:p w14:paraId="148B3F55" w14:textId="77777777" w:rsidR="009B15DA" w:rsidRDefault="009B15DA" w:rsidP="009B15DA">
      <w:pPr>
        <w:rPr>
          <w:lang w:val="ru-RU"/>
        </w:rPr>
      </w:pPr>
      <w:r>
        <w:rPr>
          <w:lang w:val="ru-RU"/>
        </w:rPr>
        <w:t>3</w:t>
      </w:r>
    </w:p>
    <w:p w14:paraId="3D09505C" w14:textId="77777777" w:rsidR="009B15DA" w:rsidRDefault="009B15DA" w:rsidP="009B15DA">
      <w:pPr>
        <w:rPr>
          <w:lang w:val="ru-RU"/>
        </w:rPr>
      </w:pPr>
      <w:r>
        <w:rPr>
          <w:lang w:val="ru-RU"/>
        </w:rPr>
        <w:br w:type="page"/>
      </w:r>
    </w:p>
    <w:p w14:paraId="295CA0E8" w14:textId="77777777" w:rsidR="009B15DA" w:rsidRDefault="009B15DA" w:rsidP="009B15DA">
      <w:pPr>
        <w:rPr>
          <w:lang w:val="ru-RU"/>
        </w:rPr>
      </w:pPr>
      <w:r>
        <w:rPr>
          <w:lang w:val="ru-RU"/>
        </w:rPr>
        <w:t>4</w:t>
      </w:r>
    </w:p>
    <w:p w14:paraId="6195A2B2" w14:textId="77777777" w:rsidR="009B15DA" w:rsidRDefault="009B15DA" w:rsidP="009B15DA">
      <w:pPr>
        <w:rPr>
          <w:lang w:val="ru-RU"/>
        </w:rPr>
      </w:pPr>
      <w:r>
        <w:rPr>
          <w:lang w:val="ru-RU"/>
        </w:rPr>
        <w:br w:type="page"/>
      </w:r>
    </w:p>
    <w:p w14:paraId="448F6C44" w14:textId="77777777" w:rsidR="009B15DA" w:rsidRDefault="009B15DA" w:rsidP="009B15DA">
      <w:pPr>
        <w:rPr>
          <w:lang w:val="ru-RU"/>
        </w:rPr>
      </w:pPr>
      <w:r>
        <w:rPr>
          <w:lang w:val="ru-RU"/>
        </w:rPr>
        <w:t>5</w:t>
      </w:r>
    </w:p>
    <w:p w14:paraId="4D39523B" w14:textId="77777777" w:rsidR="009B15DA" w:rsidRDefault="009B15DA" w:rsidP="009B15DA">
      <w:pPr>
        <w:rPr>
          <w:lang w:val="ru-RU"/>
        </w:rPr>
      </w:pPr>
      <w:r>
        <w:rPr>
          <w:lang w:val="ru-RU"/>
        </w:rPr>
        <w:br w:type="page"/>
      </w:r>
    </w:p>
    <w:p w14:paraId="2B147FFF" w14:textId="77777777" w:rsidR="009B15DA" w:rsidRDefault="009B15DA" w:rsidP="009B15DA">
      <w:pPr>
        <w:rPr>
          <w:lang w:val="ru-RU"/>
        </w:rPr>
      </w:pPr>
      <w:r>
        <w:rPr>
          <w:lang w:val="ru-RU"/>
        </w:rPr>
        <w:t>6</w:t>
      </w:r>
    </w:p>
    <w:p w14:paraId="4C7F15F4" w14:textId="77777777" w:rsidR="009B15DA" w:rsidRDefault="009B15DA" w:rsidP="009B15DA">
      <w:pPr>
        <w:rPr>
          <w:lang w:val="ru-RU"/>
        </w:rPr>
      </w:pPr>
      <w:r>
        <w:rPr>
          <w:lang w:val="ru-RU"/>
        </w:rPr>
        <w:br w:type="page"/>
      </w:r>
    </w:p>
    <w:p w14:paraId="427A13F2" w14:textId="77777777" w:rsidR="009B15DA" w:rsidRDefault="009B15DA" w:rsidP="009B15DA">
      <w:pPr>
        <w:rPr>
          <w:lang w:val="ru-RU"/>
        </w:rPr>
      </w:pPr>
      <w:r>
        <w:rPr>
          <w:lang w:val="ru-RU"/>
        </w:rPr>
        <w:t>7</w:t>
      </w:r>
    </w:p>
    <w:p w14:paraId="605C10BD" w14:textId="77777777" w:rsidR="009B15DA" w:rsidRDefault="009B15DA" w:rsidP="009B15DA">
      <w:pPr>
        <w:rPr>
          <w:lang w:val="ru-RU"/>
        </w:rPr>
      </w:pPr>
      <w:r>
        <w:rPr>
          <w:lang w:val="ru-RU"/>
        </w:rPr>
        <w:br w:type="page"/>
      </w:r>
    </w:p>
    <w:p w14:paraId="46FB1D18" w14:textId="77777777" w:rsidR="009B15DA" w:rsidRDefault="009B15DA" w:rsidP="009B15DA">
      <w:pPr>
        <w:rPr>
          <w:lang w:val="ru-RU"/>
        </w:rPr>
      </w:pPr>
      <w:r>
        <w:rPr>
          <w:lang w:val="ru-RU"/>
        </w:rPr>
        <w:t>8</w:t>
      </w:r>
    </w:p>
    <w:p w14:paraId="2A97F3EB" w14:textId="77777777" w:rsidR="009B15DA" w:rsidRDefault="009B15DA" w:rsidP="009B15DA">
      <w:pPr>
        <w:rPr>
          <w:lang w:val="ru-RU"/>
        </w:rPr>
      </w:pPr>
      <w:r>
        <w:rPr>
          <w:lang w:val="ru-RU"/>
        </w:rPr>
        <w:br w:type="page"/>
      </w:r>
    </w:p>
    <w:p w14:paraId="12DA4CCF" w14:textId="61C62609" w:rsidR="00786066" w:rsidRPr="00F42054" w:rsidRDefault="009B15DA" w:rsidP="00F42054">
      <w:pPr>
        <w:rPr>
          <w:lang w:val="ru-RU"/>
        </w:rPr>
      </w:pPr>
      <w:r>
        <w:rPr>
          <w:lang w:val="ru-RU"/>
        </w:rPr>
        <w:t>9</w:t>
      </w:r>
      <w:r w:rsidR="009B62A4">
        <w:rPr>
          <w:lang w:val="ru-RU"/>
        </w:rPr>
        <w:br w:type="page"/>
      </w:r>
    </w:p>
    <w:p w14:paraId="0198C0D6" w14:textId="3633576F" w:rsidR="00786066" w:rsidRPr="006F12BA" w:rsidRDefault="001C2D80" w:rsidP="001C2D80">
      <w:pPr>
        <w:pStyle w:val="Heading1"/>
        <w:rPr>
          <w:lang w:val="ru-RU"/>
        </w:rPr>
      </w:pPr>
      <w:bookmarkStart w:id="47" w:name="_Toc83052568"/>
      <w:r w:rsidRPr="006F12BA">
        <w:rPr>
          <w:lang w:val="ru-RU"/>
        </w:rPr>
        <w:t xml:space="preserve">Приложение </w:t>
      </w:r>
      <w:r w:rsidR="00F42054">
        <w:rPr>
          <w:lang w:val="ru-RU"/>
        </w:rPr>
        <w:t>В</w:t>
      </w:r>
      <w:r w:rsidRPr="006F12BA">
        <w:rPr>
          <w:lang w:val="ru-RU"/>
        </w:rPr>
        <w:t>. Экранные формы</w:t>
      </w:r>
      <w:bookmarkEnd w:id="47"/>
    </w:p>
    <w:p w14:paraId="25DCDE6F" w14:textId="42349E06" w:rsidR="00786066" w:rsidRPr="006F12BA" w:rsidRDefault="00786066" w:rsidP="00786066">
      <w:pPr>
        <w:pStyle w:val="Picture"/>
        <w:rPr>
          <w:lang w:val="ru-RU"/>
        </w:rPr>
      </w:pPr>
      <w:r w:rsidRPr="006F12BA">
        <w:rPr>
          <w:noProof/>
        </w:rPr>
        <w:drawing>
          <wp:inline distT="0" distB="0" distL="0" distR="0" wp14:anchorId="72092D6C" wp14:editId="65207481">
            <wp:extent cx="2144268" cy="139720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265" r="36238"/>
                    <a:stretch/>
                  </pic:blipFill>
                  <pic:spPr bwMode="auto">
                    <a:xfrm>
                      <a:off x="0" y="0"/>
                      <a:ext cx="2181443" cy="1421426"/>
                    </a:xfrm>
                    <a:prstGeom prst="rect">
                      <a:avLst/>
                    </a:prstGeom>
                    <a:ln>
                      <a:noFill/>
                    </a:ln>
                    <a:extLst>
                      <a:ext uri="{53640926-AAD7-44D8-BBD7-CCE9431645EC}">
                        <a14:shadowObscured xmlns:a14="http://schemas.microsoft.com/office/drawing/2010/main"/>
                      </a:ext>
                    </a:extLst>
                  </pic:spPr>
                </pic:pic>
              </a:graphicData>
            </a:graphic>
          </wp:inline>
        </w:drawing>
      </w:r>
    </w:p>
    <w:p w14:paraId="3C9C2F51" w14:textId="779F189A" w:rsidR="00786066" w:rsidRPr="006F12BA" w:rsidRDefault="00786066" w:rsidP="00786066">
      <w:pPr>
        <w:pStyle w:val="DescriptionPicture"/>
        <w:rPr>
          <w:lang w:val="ru-RU"/>
        </w:rPr>
      </w:pPr>
      <w:r w:rsidRPr="006F12BA">
        <w:rPr>
          <w:lang w:val="ru-RU"/>
        </w:rPr>
        <w:t>Рисунок Б.1 – Начальное меню</w:t>
      </w:r>
    </w:p>
    <w:p w14:paraId="4ED00985" w14:textId="77777777" w:rsidR="00786066" w:rsidRPr="006F12BA" w:rsidRDefault="00786066" w:rsidP="00786066">
      <w:pPr>
        <w:pStyle w:val="Picture"/>
        <w:rPr>
          <w:lang w:val="ru-RU"/>
        </w:rPr>
      </w:pPr>
      <w:r w:rsidRPr="006F12BA">
        <w:rPr>
          <w:noProof/>
        </w:rPr>
        <w:drawing>
          <wp:inline distT="0" distB="0" distL="0" distR="0" wp14:anchorId="292264D6" wp14:editId="278335C4">
            <wp:extent cx="1887321" cy="15065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503" r="39400"/>
                    <a:stretch/>
                  </pic:blipFill>
                  <pic:spPr bwMode="auto">
                    <a:xfrm>
                      <a:off x="0" y="0"/>
                      <a:ext cx="1912672" cy="1526784"/>
                    </a:xfrm>
                    <a:prstGeom prst="rect">
                      <a:avLst/>
                    </a:prstGeom>
                    <a:ln>
                      <a:noFill/>
                    </a:ln>
                    <a:extLst>
                      <a:ext uri="{53640926-AAD7-44D8-BBD7-CCE9431645EC}">
                        <a14:shadowObscured xmlns:a14="http://schemas.microsoft.com/office/drawing/2010/main"/>
                      </a:ext>
                    </a:extLst>
                  </pic:spPr>
                </pic:pic>
              </a:graphicData>
            </a:graphic>
          </wp:inline>
        </w:drawing>
      </w:r>
    </w:p>
    <w:p w14:paraId="052E4C1C" w14:textId="2D7FD6A4" w:rsidR="00786066" w:rsidRPr="006F12BA" w:rsidRDefault="00786066" w:rsidP="00786066">
      <w:pPr>
        <w:pStyle w:val="DescriptionPicture"/>
        <w:rPr>
          <w:lang w:val="ru-RU"/>
        </w:rPr>
      </w:pPr>
      <w:r w:rsidRPr="006F12BA">
        <w:rPr>
          <w:lang w:val="ru-RU"/>
        </w:rPr>
        <w:t>Рисунок Б.2 – Панель пользователя</w:t>
      </w:r>
    </w:p>
    <w:p w14:paraId="5C2A7AAE" w14:textId="77777777" w:rsidR="00786066" w:rsidRPr="006F12BA" w:rsidRDefault="00786066" w:rsidP="00786066">
      <w:pPr>
        <w:pStyle w:val="Picture"/>
        <w:rPr>
          <w:lang w:val="ru-RU"/>
        </w:rPr>
      </w:pPr>
      <w:r w:rsidRPr="006F12BA">
        <w:rPr>
          <w:noProof/>
        </w:rPr>
        <w:drawing>
          <wp:inline distT="0" distB="0" distL="0" distR="0" wp14:anchorId="6FB279BD" wp14:editId="7315E6DB">
            <wp:extent cx="2455177" cy="1316736"/>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542" r="34625"/>
                    <a:stretch/>
                  </pic:blipFill>
                  <pic:spPr bwMode="auto">
                    <a:xfrm>
                      <a:off x="0" y="0"/>
                      <a:ext cx="2455177" cy="1316736"/>
                    </a:xfrm>
                    <a:prstGeom prst="rect">
                      <a:avLst/>
                    </a:prstGeom>
                    <a:ln>
                      <a:noFill/>
                    </a:ln>
                    <a:extLst>
                      <a:ext uri="{53640926-AAD7-44D8-BBD7-CCE9431645EC}">
                        <a14:shadowObscured xmlns:a14="http://schemas.microsoft.com/office/drawing/2010/main"/>
                      </a:ext>
                    </a:extLst>
                  </pic:spPr>
                </pic:pic>
              </a:graphicData>
            </a:graphic>
          </wp:inline>
        </w:drawing>
      </w:r>
    </w:p>
    <w:p w14:paraId="7E316E60" w14:textId="0610E0AA" w:rsidR="00764746" w:rsidRPr="006F12BA" w:rsidRDefault="00786066" w:rsidP="00786066">
      <w:pPr>
        <w:pStyle w:val="DescriptionPicture"/>
        <w:rPr>
          <w:lang w:val="ru-RU"/>
        </w:rPr>
      </w:pPr>
      <w:r w:rsidRPr="006F12BA">
        <w:rPr>
          <w:lang w:val="ru-RU"/>
        </w:rPr>
        <w:t>Рисунок Б.3 – Меню «Поиск»</w:t>
      </w:r>
    </w:p>
    <w:p w14:paraId="16DF0D60" w14:textId="79CC5947" w:rsidR="00786066" w:rsidRPr="006F12BA" w:rsidRDefault="00764746" w:rsidP="00764746">
      <w:pPr>
        <w:rPr>
          <w:lang w:val="ru-RU"/>
        </w:rPr>
      </w:pPr>
      <w:r w:rsidRPr="006F12BA">
        <w:rPr>
          <w:lang w:val="ru-RU"/>
        </w:rPr>
        <w:br w:type="page"/>
      </w:r>
    </w:p>
    <w:p w14:paraId="496450FC" w14:textId="77777777" w:rsidR="00786066" w:rsidRPr="006F12BA" w:rsidRDefault="00786066" w:rsidP="00786066">
      <w:pPr>
        <w:pStyle w:val="Picture"/>
        <w:rPr>
          <w:lang w:val="ru-RU"/>
        </w:rPr>
      </w:pPr>
      <w:r w:rsidRPr="006F12BA">
        <w:rPr>
          <w:noProof/>
        </w:rPr>
        <w:drawing>
          <wp:inline distT="0" distB="0" distL="0" distR="0" wp14:anchorId="592BD719" wp14:editId="25C884C8">
            <wp:extent cx="5265496" cy="109555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700" r="8616"/>
                    <a:stretch/>
                  </pic:blipFill>
                  <pic:spPr bwMode="auto">
                    <a:xfrm>
                      <a:off x="0" y="0"/>
                      <a:ext cx="5265496" cy="1095555"/>
                    </a:xfrm>
                    <a:prstGeom prst="rect">
                      <a:avLst/>
                    </a:prstGeom>
                    <a:ln>
                      <a:noFill/>
                    </a:ln>
                    <a:extLst>
                      <a:ext uri="{53640926-AAD7-44D8-BBD7-CCE9431645EC}">
                        <a14:shadowObscured xmlns:a14="http://schemas.microsoft.com/office/drawing/2010/main"/>
                      </a:ext>
                    </a:extLst>
                  </pic:spPr>
                </pic:pic>
              </a:graphicData>
            </a:graphic>
          </wp:inline>
        </w:drawing>
      </w:r>
    </w:p>
    <w:p w14:paraId="5F9C7541" w14:textId="2F89F733" w:rsidR="00786066" w:rsidRPr="006F12BA" w:rsidRDefault="00786066" w:rsidP="00764746">
      <w:pPr>
        <w:pStyle w:val="DescriptionPicture"/>
        <w:rPr>
          <w:lang w:val="ru-RU"/>
        </w:rPr>
      </w:pPr>
      <w:r w:rsidRPr="006F12BA">
        <w:rPr>
          <w:lang w:val="ru-RU"/>
        </w:rPr>
        <w:t>Рисунок Б.4 – Меню «Подписки»</w:t>
      </w:r>
    </w:p>
    <w:p w14:paraId="2F098861" w14:textId="70A74295" w:rsidR="00786066" w:rsidRPr="006F12BA" w:rsidRDefault="00764746" w:rsidP="00764746">
      <w:pPr>
        <w:pStyle w:val="Picture"/>
        <w:spacing w:line="240" w:lineRule="auto"/>
        <w:jc w:val="both"/>
        <w:rPr>
          <w:lang w:val="ru-RU"/>
        </w:rPr>
      </w:pPr>
      <w:r w:rsidRPr="006F12BA">
        <w:t xml:space="preserve"> </w:t>
      </w:r>
      <w:r w:rsidR="00786066" w:rsidRPr="006F12BA">
        <w:rPr>
          <w:noProof/>
          <w:lang w:val="ru-RU"/>
        </w:rPr>
        <w:drawing>
          <wp:inline distT="0" distB="0" distL="0" distR="0" wp14:anchorId="41A229D1" wp14:editId="507559B0">
            <wp:extent cx="5731510" cy="1978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78025"/>
                    </a:xfrm>
                    <a:prstGeom prst="rect">
                      <a:avLst/>
                    </a:prstGeom>
                  </pic:spPr>
                </pic:pic>
              </a:graphicData>
            </a:graphic>
          </wp:inline>
        </w:drawing>
      </w:r>
    </w:p>
    <w:p w14:paraId="1BC1B9FF" w14:textId="77777777" w:rsidR="00786066" w:rsidRPr="006F12BA" w:rsidRDefault="00786066" w:rsidP="00786066">
      <w:pPr>
        <w:pStyle w:val="DescriptionPicture"/>
        <w:rPr>
          <w:lang w:val="ru-RU"/>
        </w:rPr>
      </w:pPr>
      <w:r w:rsidRPr="006F12BA">
        <w:rPr>
          <w:lang w:val="ru-RU"/>
        </w:rPr>
        <w:t>Рисунок Б.5 – Панель администратора</w:t>
      </w:r>
    </w:p>
    <w:p w14:paraId="00182AD9" w14:textId="77777777" w:rsidR="00764746" w:rsidRPr="006F12BA" w:rsidRDefault="00764746" w:rsidP="00764746">
      <w:pPr>
        <w:pStyle w:val="Picture"/>
      </w:pPr>
      <w:r w:rsidRPr="006F12BA">
        <w:rPr>
          <w:noProof/>
        </w:rPr>
        <w:drawing>
          <wp:inline distT="0" distB="0" distL="0" distR="0" wp14:anchorId="6B312D63" wp14:editId="189AAB4D">
            <wp:extent cx="2070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2070100" cy="1714500"/>
                    </a:xfrm>
                    <a:prstGeom prst="rect">
                      <a:avLst/>
                    </a:prstGeom>
                  </pic:spPr>
                </pic:pic>
              </a:graphicData>
            </a:graphic>
          </wp:inline>
        </w:drawing>
      </w:r>
    </w:p>
    <w:p w14:paraId="5C2A8238" w14:textId="317C967D" w:rsidR="001C2D80" w:rsidRPr="006F12BA" w:rsidRDefault="00764746" w:rsidP="00764746">
      <w:pPr>
        <w:pStyle w:val="DescriptionPicture"/>
        <w:rPr>
          <w:rFonts w:eastAsiaTheme="majorEastAsia"/>
          <w:caps/>
          <w:lang w:val="ru-RU"/>
        </w:rPr>
      </w:pPr>
      <w:r w:rsidRPr="006F12BA">
        <w:rPr>
          <w:lang w:val="ru-RU"/>
        </w:rPr>
        <w:t>Рисунок Б.6 – Оставить заявку для нового пользователя</w:t>
      </w:r>
      <w:r w:rsidR="00786066" w:rsidRPr="006F12BA">
        <w:rPr>
          <w:lang w:val="ru-RU"/>
        </w:rPr>
        <w:br w:type="page"/>
      </w:r>
    </w:p>
    <w:p w14:paraId="65D28C30" w14:textId="4D71EE35" w:rsidR="001C2D80" w:rsidRPr="006F12BA" w:rsidRDefault="001C2D80" w:rsidP="001C2D80">
      <w:pPr>
        <w:pStyle w:val="Heading1"/>
        <w:rPr>
          <w:lang w:val="ru-RU"/>
        </w:rPr>
      </w:pPr>
      <w:bookmarkStart w:id="48" w:name="_Toc83052569"/>
      <w:r w:rsidRPr="006F12BA">
        <w:rPr>
          <w:lang w:val="ru-RU"/>
        </w:rPr>
        <w:t xml:space="preserve">Приложение </w:t>
      </w:r>
      <w:r w:rsidR="00F42054">
        <w:rPr>
          <w:lang w:val="ru-RU"/>
        </w:rPr>
        <w:t>Г</w:t>
      </w:r>
      <w:r w:rsidRPr="006F12BA">
        <w:rPr>
          <w:lang w:val="ru-RU"/>
        </w:rPr>
        <w:t>. Статистика приложения</w:t>
      </w:r>
      <w:bookmarkEnd w:id="48"/>
    </w:p>
    <w:p w14:paraId="5958FDAE" w14:textId="77777777" w:rsidR="001C2D80" w:rsidRPr="006F12BA" w:rsidRDefault="001C2D80" w:rsidP="001C2D80">
      <w:pPr>
        <w:rPr>
          <w:lang w:val="ru-RU"/>
        </w:rPr>
      </w:pPr>
      <w:r w:rsidRPr="006F12BA">
        <w:rPr>
          <w:lang w:val="ru-RU"/>
        </w:rPr>
        <w:t>Приложение функционирует более 3х месяцев, за все время было обнаружено несколько критических ошибок, то есть изначально система работала нестабильно, но после проведения нескольких рефакторингов, удалось урегулировать стабильность системы.</w:t>
      </w:r>
    </w:p>
    <w:p w14:paraId="4608D9CC" w14:textId="77777777" w:rsidR="001C2D80" w:rsidRPr="006F12BA" w:rsidRDefault="001C2D80" w:rsidP="001C2D80">
      <w:pPr>
        <w:rPr>
          <w:lang w:val="ru-RU"/>
        </w:rPr>
      </w:pPr>
      <w:r w:rsidRPr="006F12BA">
        <w:rPr>
          <w:lang w:val="ru-RU"/>
        </w:rPr>
        <w:t>Сейчас приложение обслуживает 10 каналов в телеграмме, при этом получая информацию с более 100 каналов, при этом в день обрабатывается несколько тысяч сообщений, и поддерживается полная история взаимодействия пользователей с системой. При этом сервер обладает минимальной конфигурацией, что позволило сэкономить затраты на старте проекта.</w:t>
      </w:r>
    </w:p>
    <w:p w14:paraId="5C983BED" w14:textId="77777777" w:rsidR="001C2D80" w:rsidRPr="006F12BA" w:rsidRDefault="001C2D80" w:rsidP="001C2D80">
      <w:pPr>
        <w:rPr>
          <w:lang w:val="ru-RU"/>
        </w:rPr>
      </w:pPr>
      <w:r w:rsidRPr="006F12BA">
        <w:rPr>
          <w:lang w:val="ru-RU"/>
        </w:rPr>
        <w:t>Также в приложении присутствует 7 пользователей (4 из которых – администраторы).</w:t>
      </w:r>
    </w:p>
    <w:p w14:paraId="573FE49D" w14:textId="77777777" w:rsidR="001C2D80" w:rsidRPr="006F12BA" w:rsidRDefault="001C2D80" w:rsidP="001C2D80">
      <w:pPr>
        <w:rPr>
          <w:lang w:val="ru-RU"/>
        </w:rPr>
      </w:pPr>
      <w:r w:rsidRPr="006F12BA">
        <w:rPr>
          <w:lang w:val="ru-RU"/>
        </w:rPr>
        <w:t>Без перебойно приложение работает более 2х месяцев.</w:t>
      </w:r>
    </w:p>
    <w:p w14:paraId="49323BFE" w14:textId="77777777" w:rsidR="001C2D80" w:rsidRPr="006F12BA" w:rsidRDefault="001C2D80" w:rsidP="001C2D80">
      <w:pPr>
        <w:rPr>
          <w:lang w:val="ru-RU"/>
        </w:rPr>
      </w:pPr>
      <w:r w:rsidRPr="006F12BA">
        <w:rPr>
          <w:lang w:val="ru-RU"/>
        </w:rPr>
        <w:t xml:space="preserve">Приблизительно, за все время было опубликовано 3 * 30 * 1000 = 90000 сообщений. </w:t>
      </w:r>
    </w:p>
    <w:p w14:paraId="27345AC3" w14:textId="77777777" w:rsidR="001C2D80" w:rsidRPr="006F12BA" w:rsidRDefault="001C2D80" w:rsidP="001C2D80">
      <w:pPr>
        <w:rPr>
          <w:lang w:val="ru-RU"/>
        </w:rPr>
      </w:pPr>
      <w:r w:rsidRPr="006F12BA">
        <w:rPr>
          <w:lang w:val="ru-RU"/>
        </w:rPr>
        <w:t>Переработано сообщений еще больше, что показывает полезность данного проекта, ведь стоимость данной работы в человеко-часах будет оцениваться в несколько лет, а может и десятки лет, а приложение всего за 3 месяца на 10 каналах смогло показать такие результаты.</w:t>
      </w:r>
    </w:p>
    <w:p w14:paraId="1E8ABC5D" w14:textId="77777777" w:rsidR="001C2D80" w:rsidRPr="006F12BA" w:rsidRDefault="001C2D80" w:rsidP="001C2D80">
      <w:pPr>
        <w:rPr>
          <w:lang w:val="ru-RU"/>
        </w:rPr>
      </w:pPr>
      <w:r w:rsidRPr="006F12BA">
        <w:rPr>
          <w:lang w:val="ru-RU"/>
        </w:rPr>
        <w:tab/>
        <w:t>Приложение показало свою эффективность с точки зрения статистики и далее будет только улучшать данные показатели.</w:t>
      </w:r>
      <w:r w:rsidRPr="006F12BA">
        <w:rPr>
          <w:lang w:val="ru-RU"/>
        </w:rPr>
        <w:br w:type="page"/>
      </w:r>
    </w:p>
    <w:p w14:paraId="4B69073D" w14:textId="5F63E9DA" w:rsidR="007B79F4" w:rsidRPr="006F12BA" w:rsidRDefault="001C2D80" w:rsidP="001C2D80">
      <w:pPr>
        <w:pStyle w:val="Heading1"/>
        <w:rPr>
          <w:lang w:val="ru-RU"/>
        </w:rPr>
      </w:pPr>
      <w:bookmarkStart w:id="49" w:name="_Toc83052570"/>
      <w:r w:rsidRPr="006F12BA">
        <w:rPr>
          <w:lang w:val="ru-RU"/>
        </w:rPr>
        <w:t xml:space="preserve">Приложение </w:t>
      </w:r>
      <w:r w:rsidR="00F42054">
        <w:rPr>
          <w:lang w:val="ru-RU"/>
        </w:rPr>
        <w:t>Д</w:t>
      </w:r>
      <w:r w:rsidRPr="006F12BA">
        <w:rPr>
          <w:lang w:val="ru-RU"/>
        </w:rPr>
        <w:t>. Руководство пользователя</w:t>
      </w:r>
      <w:bookmarkEnd w:id="49"/>
    </w:p>
    <w:p w14:paraId="11C5C6C2" w14:textId="77777777" w:rsidR="007B79F4" w:rsidRPr="006F12BA" w:rsidRDefault="007B79F4" w:rsidP="007B79F4">
      <w:pPr>
        <w:rPr>
          <w:lang w:val="ru-RU"/>
        </w:rPr>
      </w:pPr>
      <w:r w:rsidRPr="006F12BA">
        <w:rPr>
          <w:lang w:val="ru-RU"/>
        </w:rPr>
        <w:t xml:space="preserve">Для начала использования необходимо подать заявку на использования системы при помощи </w:t>
      </w:r>
      <w:r w:rsidRPr="006F12BA">
        <w:rPr>
          <w:lang w:val="en-US"/>
        </w:rPr>
        <w:t>Telegram</w:t>
      </w:r>
      <w:r w:rsidRPr="006F12BA">
        <w:rPr>
          <w:lang w:val="ru-RU"/>
        </w:rPr>
        <w:t>-бота @test_silur_bot, а также продлить аренду использования бота. После того, как заявка принята открывается доступ к системе.</w:t>
      </w:r>
    </w:p>
    <w:p w14:paraId="6B66C974" w14:textId="77777777" w:rsidR="007B79F4" w:rsidRPr="006F12BA" w:rsidRDefault="007B79F4" w:rsidP="007B79F4">
      <w:pPr>
        <w:rPr>
          <w:lang w:val="ru-RU"/>
        </w:rPr>
      </w:pPr>
      <w:r w:rsidRPr="006F12BA">
        <w:rPr>
          <w:lang w:val="ru-RU"/>
        </w:rPr>
        <w:t>Для того чтобы найти сообщение в определенном сообществе необходимо зайти в подменю «Поиск». Перед поиском необходимо добавить канал в список каналов для поиска при помощи пункта «Добавить публичный канал». После того, как требуемый канал добавлен в список каналов нужно нажать на кнопку «Найти». После этого нужно ввести ключевую фразу, по которой будет осуществляться поиск. Результаты поиска выводятся в сообщении с постраничной ориентацией. Для перехода между результатами поиска необходимо нажать на кнопки с цифрами под сообщением. Для удаления канала из списка каналов нужно нажать кнопку «Выйти из канала», после чего ввести название канала. Для просмотра списка каналов нужно нажать на «Список каналов». Для выхода в главное меню нужно нажать «Выбор функции».</w:t>
      </w:r>
    </w:p>
    <w:p w14:paraId="1578DDAF" w14:textId="77777777" w:rsidR="009F6BAC" w:rsidRPr="006F12BA" w:rsidRDefault="007B79F4" w:rsidP="007B79F4">
      <w:pPr>
        <w:rPr>
          <w:lang w:val="ru-RU"/>
        </w:rPr>
      </w:pPr>
      <w:bookmarkStart w:id="50" w:name="_Hlk82801726"/>
      <w:r w:rsidRPr="006F12BA">
        <w:rPr>
          <w:lang w:val="ru-RU"/>
        </w:rPr>
        <w:t xml:space="preserve">Для того чтобы создать подписку нужно перейти в подменю «Подписки». </w:t>
      </w:r>
      <w:bookmarkEnd w:id="50"/>
      <w:r w:rsidRPr="006F12BA">
        <w:rPr>
          <w:lang w:val="ru-RU"/>
        </w:rPr>
        <w:t>Для добавления подписки нужно нажать на кнопку «Добавить подписку», ввести какой канал слушать, ввести в какой канал публиковать.</w:t>
      </w:r>
    </w:p>
    <w:p w14:paraId="614B6432" w14:textId="3C6277A9" w:rsidR="007B79F4" w:rsidRPr="006F12BA" w:rsidRDefault="009F6BAC" w:rsidP="007B79F4">
      <w:pPr>
        <w:rPr>
          <w:lang w:val="ru-RU"/>
        </w:rPr>
      </w:pPr>
      <w:r w:rsidRPr="006F12BA">
        <w:rPr>
          <w:lang w:val="ru-RU"/>
        </w:rPr>
        <w:t>Удаление подписки происходит аналогичным образом, как и добавление, для этого существует команда «Удалить подписку».</w:t>
      </w:r>
    </w:p>
    <w:p w14:paraId="211D30DC" w14:textId="07848F32" w:rsidR="001C2D80" w:rsidRPr="006F12BA" w:rsidRDefault="009F6BAC" w:rsidP="009F6BAC">
      <w:pPr>
        <w:rPr>
          <w:lang w:val="ru-RU"/>
        </w:rPr>
      </w:pPr>
      <w:r w:rsidRPr="006F12BA">
        <w:rPr>
          <w:lang w:val="ru-RU"/>
        </w:rPr>
        <w:t>Для работы с ключевыми фразами существуют следующие команды: «Добавить ключевую фразу для канала», «Удалить ключевую фразу для канала», «Добавить ключевую фразу для подписки», «Удалить ключевую фразу для подписки». Все команды с ключевыми фразами требуют информации о канале (каналах), а также ключевую фразу для добавления или удаления.</w:t>
      </w:r>
    </w:p>
    <w:p w14:paraId="174785A1" w14:textId="4D0AF4D3" w:rsidR="001C2D80" w:rsidRPr="006F12BA" w:rsidRDefault="001C2D80" w:rsidP="001C2D80">
      <w:pPr>
        <w:pStyle w:val="Heading1"/>
        <w:rPr>
          <w:lang w:val="ru-RU"/>
        </w:rPr>
      </w:pPr>
      <w:bookmarkStart w:id="51" w:name="_Toc83052571"/>
      <w:r w:rsidRPr="006F12BA">
        <w:rPr>
          <w:lang w:val="ru-RU"/>
        </w:rPr>
        <w:t>Приложение Е. Руководство администратора</w:t>
      </w:r>
      <w:bookmarkEnd w:id="51"/>
    </w:p>
    <w:p w14:paraId="29611040" w14:textId="77777777" w:rsidR="007B79F4" w:rsidRPr="006F12BA" w:rsidRDefault="007B79F4" w:rsidP="007B79F4">
      <w:pPr>
        <w:rPr>
          <w:lang w:val="ru-RU"/>
        </w:rPr>
      </w:pPr>
      <w:r w:rsidRPr="006F12BA">
        <w:rPr>
          <w:lang w:val="ru-RU"/>
        </w:rPr>
        <w:t xml:space="preserve">Панель пользователя была рассмотрена в руководстве пользователя (Приложение Д). </w:t>
      </w:r>
    </w:p>
    <w:p w14:paraId="0BB91EC6" w14:textId="77777777" w:rsidR="007B79F4" w:rsidRPr="006F12BA" w:rsidRDefault="007B79F4" w:rsidP="007B79F4">
      <w:pPr>
        <w:rPr>
          <w:lang w:val="ru-RU"/>
        </w:rPr>
      </w:pPr>
      <w:r w:rsidRPr="006F12BA">
        <w:rPr>
          <w:lang w:val="ru-RU"/>
        </w:rPr>
        <w:t xml:space="preserve">Для использования функций администрирования нужно нажать «Панель администратора». </w:t>
      </w:r>
    </w:p>
    <w:p w14:paraId="57DE5C42" w14:textId="77777777" w:rsidR="007B79F4" w:rsidRPr="006F12BA" w:rsidRDefault="007B79F4" w:rsidP="007B79F4">
      <w:pPr>
        <w:rPr>
          <w:lang w:val="ru-RU"/>
        </w:rPr>
      </w:pPr>
      <w:r w:rsidRPr="006F12BA">
        <w:rPr>
          <w:lang w:val="ru-RU"/>
        </w:rPr>
        <w:t xml:space="preserve">Для добавления пользователя нужно нажать «Добавить пользователя», после чего ввести </w:t>
      </w:r>
      <w:r w:rsidRPr="006F12BA">
        <w:rPr>
          <w:lang w:val="en-US"/>
        </w:rPr>
        <w:t>ID</w:t>
      </w:r>
      <w:r w:rsidRPr="006F12BA">
        <w:rPr>
          <w:lang w:val="ru-RU"/>
        </w:rPr>
        <w:t xml:space="preserve"> пользователя. Для добавления администратора нужно нажать «Добавить администратора», после чего ввести </w:t>
      </w:r>
      <w:r w:rsidRPr="006F12BA">
        <w:rPr>
          <w:lang w:val="en-US"/>
        </w:rPr>
        <w:t>ID</w:t>
      </w:r>
      <w:r w:rsidRPr="006F12BA">
        <w:rPr>
          <w:lang w:val="ru-RU"/>
        </w:rPr>
        <w:t xml:space="preserve"> пользователя. Для продления аренды пользователю нужно нажать «Продлить аренду», ввести </w:t>
      </w:r>
      <w:r w:rsidRPr="006F12BA">
        <w:rPr>
          <w:lang w:val="en-US"/>
        </w:rPr>
        <w:t>ID</w:t>
      </w:r>
      <w:r w:rsidRPr="006F12BA">
        <w:rPr>
          <w:lang w:val="ru-RU"/>
        </w:rPr>
        <w:t xml:space="preserve"> пользователя и срок, на который будет продлена аренда. Для удаления пользователя нужно нажать на «Удалить пользователя» и ввести </w:t>
      </w:r>
      <w:r w:rsidRPr="006F12BA">
        <w:rPr>
          <w:lang w:val="en-US"/>
        </w:rPr>
        <w:t>ID</w:t>
      </w:r>
      <w:r w:rsidRPr="006F12BA">
        <w:rPr>
          <w:lang w:val="ru-RU"/>
        </w:rPr>
        <w:t xml:space="preserve"> пользователя. Для просмотра списка заявок нужно нажать «Список заявок». Для просмотра списка пользователей нужно нажать на «Список пользователей». Для осуществления групповой рассылки нужно нажать «Групповая рассылка», после чего ввести сообщение, которое будет отослано всем пользователям.</w:t>
      </w:r>
    </w:p>
    <w:p w14:paraId="2DDE3C7E" w14:textId="77777777" w:rsidR="001C2D80" w:rsidRPr="006F12BA" w:rsidRDefault="001C2D80" w:rsidP="001C2D80">
      <w:pPr>
        <w:spacing w:line="240" w:lineRule="auto"/>
        <w:ind w:firstLine="0"/>
        <w:jc w:val="left"/>
        <w:rPr>
          <w:rFonts w:eastAsiaTheme="majorEastAsia" w:cs="Times New Roman (Headings CS)"/>
          <w:caps/>
          <w:color w:val="000000" w:themeColor="text1"/>
          <w:szCs w:val="32"/>
          <w:lang w:val="ru-RU"/>
        </w:rPr>
      </w:pPr>
      <w:r w:rsidRPr="006F12BA">
        <w:rPr>
          <w:lang w:val="ru-RU"/>
        </w:rPr>
        <w:br w:type="page"/>
      </w:r>
    </w:p>
    <w:p w14:paraId="41C380CB" w14:textId="24AFED1C" w:rsidR="001C2D80" w:rsidRPr="00F12F9D" w:rsidRDefault="001C2D80" w:rsidP="001C2D80">
      <w:pPr>
        <w:pStyle w:val="Heading1"/>
      </w:pPr>
      <w:bookmarkStart w:id="52" w:name="_Toc83052572"/>
      <w:r w:rsidRPr="006F12BA">
        <w:rPr>
          <w:lang w:val="ru-RU"/>
        </w:rPr>
        <w:t>Приложение</w:t>
      </w:r>
      <w:r w:rsidRPr="006F12BA">
        <w:t xml:space="preserve"> </w:t>
      </w:r>
      <w:r w:rsidRPr="006F12BA">
        <w:rPr>
          <w:lang w:val="ru-RU"/>
        </w:rPr>
        <w:t>Ж</w:t>
      </w:r>
      <w:r w:rsidRPr="006F12BA">
        <w:t xml:space="preserve">. </w:t>
      </w:r>
      <w:r w:rsidRPr="006F12BA">
        <w:rPr>
          <w:lang w:val="ru-RU"/>
        </w:rPr>
        <w:t>Код</w:t>
      </w:r>
      <w:r w:rsidRPr="006F12BA">
        <w:t xml:space="preserve"> </w:t>
      </w:r>
      <w:r w:rsidR="00764746" w:rsidRPr="006F12BA">
        <w:rPr>
          <w:lang w:val="ru-RU"/>
        </w:rPr>
        <w:t>приложения</w:t>
      </w:r>
      <w:bookmarkEnd w:id="52"/>
    </w:p>
    <w:p w14:paraId="0430CF7B" w14:textId="77777777" w:rsidR="001C2D80" w:rsidRPr="006F12BA" w:rsidRDefault="001C2D80" w:rsidP="001C2D80">
      <w:pPr>
        <w:sectPr w:rsidR="001C2D80" w:rsidRPr="006F12BA" w:rsidSect="00F42054">
          <w:headerReference w:type="default" r:id="rId31"/>
          <w:pgSz w:w="11906" w:h="16838"/>
          <w:pgMar w:top="1134" w:right="1134" w:bottom="1134" w:left="1134" w:header="708" w:footer="708" w:gutter="0"/>
          <w:cols w:space="708"/>
          <w:docGrid w:linePitch="381"/>
        </w:sectPr>
      </w:pPr>
    </w:p>
    <w:p w14:paraId="5F944C17" w14:textId="77777777" w:rsidR="001C2D80" w:rsidRPr="006F12BA" w:rsidRDefault="001C2D80" w:rsidP="001C2D80">
      <w:pPr>
        <w:rPr>
          <w:sz w:val="16"/>
          <w:szCs w:val="16"/>
        </w:rPr>
      </w:pPr>
      <w:r w:rsidRPr="006F12BA">
        <w:rPr>
          <w:sz w:val="16"/>
          <w:szCs w:val="16"/>
        </w:rPr>
        <w:t>//</w:t>
      </w:r>
    </w:p>
    <w:p w14:paraId="57380737" w14:textId="77777777" w:rsidR="001C2D80" w:rsidRPr="006F12BA" w:rsidRDefault="001C2D80" w:rsidP="001C2D80">
      <w:pPr>
        <w:rPr>
          <w:sz w:val="16"/>
          <w:szCs w:val="16"/>
        </w:rPr>
      </w:pPr>
      <w:r w:rsidRPr="006F12BA">
        <w:rPr>
          <w:sz w:val="16"/>
          <w:szCs w:val="16"/>
        </w:rPr>
        <w:t>// Created by Kirill Danilchuk &lt;kirill.danilchuk01@gmail.com&gt; on 28/06/2021.</w:t>
      </w:r>
    </w:p>
    <w:p w14:paraId="1B79A24C" w14:textId="77777777" w:rsidR="001C2D80" w:rsidRPr="006F12BA" w:rsidRDefault="001C2D80" w:rsidP="001C2D80">
      <w:pPr>
        <w:rPr>
          <w:sz w:val="16"/>
          <w:szCs w:val="16"/>
        </w:rPr>
      </w:pPr>
      <w:r w:rsidRPr="006F12BA">
        <w:rPr>
          <w:sz w:val="16"/>
          <w:szCs w:val="16"/>
        </w:rPr>
        <w:t>//</w:t>
      </w:r>
    </w:p>
    <w:p w14:paraId="245404DE" w14:textId="77777777" w:rsidR="001C2D80" w:rsidRPr="006F12BA" w:rsidRDefault="001C2D80" w:rsidP="001C2D80">
      <w:pPr>
        <w:rPr>
          <w:sz w:val="16"/>
          <w:szCs w:val="16"/>
        </w:rPr>
      </w:pPr>
    </w:p>
    <w:p w14:paraId="464B8886" w14:textId="77777777" w:rsidR="001C2D80" w:rsidRPr="006F12BA" w:rsidRDefault="001C2D80" w:rsidP="001C2D80">
      <w:pPr>
        <w:rPr>
          <w:sz w:val="16"/>
          <w:szCs w:val="16"/>
        </w:rPr>
      </w:pPr>
      <w:r w:rsidRPr="006F12BA">
        <w:rPr>
          <w:sz w:val="16"/>
          <w:szCs w:val="16"/>
        </w:rPr>
        <w:t>#pragma once</w:t>
      </w:r>
    </w:p>
    <w:p w14:paraId="5AC14848" w14:textId="77777777" w:rsidR="001C2D80" w:rsidRPr="006F12BA" w:rsidRDefault="001C2D80" w:rsidP="001C2D80">
      <w:pPr>
        <w:rPr>
          <w:sz w:val="16"/>
          <w:szCs w:val="16"/>
        </w:rPr>
      </w:pPr>
      <w:r w:rsidRPr="006F12BA">
        <w:rPr>
          <w:sz w:val="16"/>
          <w:szCs w:val="16"/>
        </w:rPr>
        <w:t>#include &lt;tgbot/tgbot.h&gt;</w:t>
      </w:r>
    </w:p>
    <w:p w14:paraId="43FED68F" w14:textId="77777777" w:rsidR="001C2D80" w:rsidRPr="006F12BA" w:rsidRDefault="001C2D80" w:rsidP="001C2D80">
      <w:pPr>
        <w:rPr>
          <w:sz w:val="16"/>
          <w:szCs w:val="16"/>
        </w:rPr>
      </w:pPr>
    </w:p>
    <w:p w14:paraId="227A1513" w14:textId="77777777" w:rsidR="001C2D80" w:rsidRPr="006F12BA" w:rsidRDefault="001C2D80" w:rsidP="001C2D80">
      <w:pPr>
        <w:rPr>
          <w:sz w:val="16"/>
          <w:szCs w:val="16"/>
        </w:rPr>
      </w:pPr>
      <w:r w:rsidRPr="006F12BA">
        <w:rPr>
          <w:sz w:val="16"/>
          <w:szCs w:val="16"/>
        </w:rPr>
        <w:t>#include &lt;Bot.hpp&gt;</w:t>
      </w:r>
    </w:p>
    <w:p w14:paraId="40874DAC" w14:textId="77777777" w:rsidR="001C2D80" w:rsidRPr="006F12BA" w:rsidRDefault="001C2D80" w:rsidP="001C2D80">
      <w:pPr>
        <w:rPr>
          <w:sz w:val="16"/>
          <w:szCs w:val="16"/>
        </w:rPr>
      </w:pPr>
      <w:r w:rsidRPr="006F12BA">
        <w:rPr>
          <w:sz w:val="16"/>
          <w:szCs w:val="16"/>
        </w:rPr>
        <w:t>#include &lt;DatabaseHelper.hpp&gt;</w:t>
      </w:r>
    </w:p>
    <w:p w14:paraId="21BB9C2C" w14:textId="77777777" w:rsidR="001C2D80" w:rsidRPr="006F12BA" w:rsidRDefault="001C2D80" w:rsidP="001C2D80">
      <w:pPr>
        <w:rPr>
          <w:sz w:val="16"/>
          <w:szCs w:val="16"/>
        </w:rPr>
      </w:pPr>
      <w:r w:rsidRPr="006F12BA">
        <w:rPr>
          <w:sz w:val="16"/>
          <w:szCs w:val="16"/>
        </w:rPr>
        <w:t>#include &lt;TelegramSearcher.hpp&gt;</w:t>
      </w:r>
    </w:p>
    <w:p w14:paraId="356311E9" w14:textId="77777777" w:rsidR="001C2D80" w:rsidRPr="006F12BA" w:rsidRDefault="001C2D80" w:rsidP="001C2D80">
      <w:pPr>
        <w:rPr>
          <w:sz w:val="16"/>
          <w:szCs w:val="16"/>
        </w:rPr>
      </w:pPr>
      <w:r w:rsidRPr="006F12BA">
        <w:rPr>
          <w:sz w:val="16"/>
          <w:szCs w:val="16"/>
        </w:rPr>
        <w:t>#include &lt;functional&gt;</w:t>
      </w:r>
    </w:p>
    <w:p w14:paraId="34B2EDE3" w14:textId="77777777" w:rsidR="001C2D80" w:rsidRPr="006F12BA" w:rsidRDefault="001C2D80" w:rsidP="001C2D80">
      <w:pPr>
        <w:rPr>
          <w:sz w:val="16"/>
          <w:szCs w:val="16"/>
        </w:rPr>
      </w:pPr>
      <w:r w:rsidRPr="006F12BA">
        <w:rPr>
          <w:sz w:val="16"/>
          <w:szCs w:val="16"/>
        </w:rPr>
        <w:t>#include &lt;list&gt;</w:t>
      </w:r>
    </w:p>
    <w:p w14:paraId="4F5CF9ED" w14:textId="77777777" w:rsidR="001C2D80" w:rsidRPr="006F12BA" w:rsidRDefault="001C2D80" w:rsidP="001C2D80">
      <w:pPr>
        <w:rPr>
          <w:sz w:val="16"/>
          <w:szCs w:val="16"/>
        </w:rPr>
      </w:pPr>
    </w:p>
    <w:p w14:paraId="3CECD87B" w14:textId="77777777" w:rsidR="001C2D80" w:rsidRPr="006F12BA" w:rsidRDefault="001C2D80" w:rsidP="001C2D80">
      <w:pPr>
        <w:rPr>
          <w:sz w:val="16"/>
          <w:szCs w:val="16"/>
        </w:rPr>
      </w:pPr>
      <w:r w:rsidRPr="006F12BA">
        <w:rPr>
          <w:sz w:val="16"/>
          <w:szCs w:val="16"/>
        </w:rPr>
        <w:t>class SearcherBot {</w:t>
      </w:r>
    </w:p>
    <w:p w14:paraId="6539C94A" w14:textId="77777777" w:rsidR="001C2D80" w:rsidRPr="006F12BA" w:rsidRDefault="001C2D80" w:rsidP="001C2D80">
      <w:pPr>
        <w:rPr>
          <w:sz w:val="16"/>
          <w:szCs w:val="16"/>
        </w:rPr>
      </w:pPr>
      <w:r w:rsidRPr="006F12BA">
        <w:rPr>
          <w:sz w:val="16"/>
          <w:szCs w:val="16"/>
        </w:rPr>
        <w:t xml:space="preserve">  using MessagePtr = TgBot::Message::Ptr;</w:t>
      </w:r>
    </w:p>
    <w:p w14:paraId="74EBF738" w14:textId="77777777" w:rsidR="001C2D80" w:rsidRPr="006F12BA" w:rsidRDefault="001C2D80" w:rsidP="001C2D80">
      <w:pPr>
        <w:rPr>
          <w:sz w:val="16"/>
          <w:szCs w:val="16"/>
        </w:rPr>
      </w:pPr>
      <w:r w:rsidRPr="006F12BA">
        <w:rPr>
          <w:sz w:val="16"/>
          <w:szCs w:val="16"/>
        </w:rPr>
        <w:t xml:space="preserve">  using ChatID = std::int64_t;</w:t>
      </w:r>
    </w:p>
    <w:p w14:paraId="1B78094C" w14:textId="77777777" w:rsidR="001C2D80" w:rsidRPr="006F12BA" w:rsidRDefault="001C2D80" w:rsidP="001C2D80">
      <w:pPr>
        <w:rPr>
          <w:sz w:val="16"/>
          <w:szCs w:val="16"/>
        </w:rPr>
      </w:pPr>
      <w:r w:rsidRPr="006F12BA">
        <w:rPr>
          <w:sz w:val="16"/>
          <w:szCs w:val="16"/>
        </w:rPr>
        <w:t xml:space="preserve">  using UserID = std::int32_t;</w:t>
      </w:r>
    </w:p>
    <w:p w14:paraId="67095617" w14:textId="77777777" w:rsidR="001C2D80" w:rsidRPr="006F12BA" w:rsidRDefault="001C2D80" w:rsidP="001C2D80">
      <w:pPr>
        <w:rPr>
          <w:sz w:val="16"/>
          <w:szCs w:val="16"/>
        </w:rPr>
      </w:pPr>
      <w:r w:rsidRPr="006F12BA">
        <w:rPr>
          <w:sz w:val="16"/>
          <w:szCs w:val="16"/>
        </w:rPr>
        <w:t xml:space="preserve">  using Step = std::function&lt;void(const MessagePtr&amp;)&gt;;</w:t>
      </w:r>
    </w:p>
    <w:p w14:paraId="6C389402" w14:textId="77777777" w:rsidR="001C2D80" w:rsidRPr="006F12BA" w:rsidRDefault="001C2D80" w:rsidP="001C2D80">
      <w:pPr>
        <w:rPr>
          <w:sz w:val="16"/>
          <w:szCs w:val="16"/>
        </w:rPr>
      </w:pPr>
    </w:p>
    <w:p w14:paraId="519300E5" w14:textId="77777777" w:rsidR="001C2D80" w:rsidRPr="006F12BA" w:rsidRDefault="001C2D80" w:rsidP="001C2D80">
      <w:pPr>
        <w:rPr>
          <w:sz w:val="16"/>
          <w:szCs w:val="16"/>
        </w:rPr>
      </w:pPr>
      <w:r w:rsidRPr="006F12BA">
        <w:rPr>
          <w:sz w:val="16"/>
          <w:szCs w:val="16"/>
        </w:rPr>
        <w:t xml:space="preserve"> public:</w:t>
      </w:r>
    </w:p>
    <w:p w14:paraId="0F9627E3" w14:textId="77777777" w:rsidR="001C2D80" w:rsidRPr="006F12BA" w:rsidRDefault="001C2D80" w:rsidP="001C2D80">
      <w:pPr>
        <w:rPr>
          <w:sz w:val="16"/>
          <w:szCs w:val="16"/>
        </w:rPr>
      </w:pPr>
      <w:r w:rsidRPr="006F12BA">
        <w:rPr>
          <w:sz w:val="16"/>
          <w:szCs w:val="16"/>
        </w:rPr>
        <w:t xml:space="preserve">  SearcherBot();</w:t>
      </w:r>
    </w:p>
    <w:p w14:paraId="0E84E903" w14:textId="77777777" w:rsidR="001C2D80" w:rsidRPr="006F12BA" w:rsidRDefault="001C2D80" w:rsidP="001C2D80">
      <w:pPr>
        <w:rPr>
          <w:sz w:val="16"/>
          <w:szCs w:val="16"/>
        </w:rPr>
      </w:pPr>
    </w:p>
    <w:p w14:paraId="1BEBDEC0" w14:textId="77777777" w:rsidR="001C2D80" w:rsidRPr="006F12BA" w:rsidRDefault="001C2D80" w:rsidP="001C2D80">
      <w:pPr>
        <w:rPr>
          <w:sz w:val="16"/>
          <w:szCs w:val="16"/>
        </w:rPr>
      </w:pPr>
      <w:r w:rsidRPr="006F12BA">
        <w:rPr>
          <w:sz w:val="16"/>
          <w:szCs w:val="16"/>
        </w:rPr>
        <w:t xml:space="preserve"> private:</w:t>
      </w:r>
    </w:p>
    <w:p w14:paraId="42CD2A3E" w14:textId="77777777" w:rsidR="001C2D80" w:rsidRPr="006F12BA" w:rsidRDefault="001C2D80" w:rsidP="001C2D80">
      <w:pPr>
        <w:rPr>
          <w:sz w:val="16"/>
          <w:szCs w:val="16"/>
        </w:rPr>
      </w:pPr>
      <w:r w:rsidRPr="006F12BA">
        <w:rPr>
          <w:sz w:val="16"/>
          <w:szCs w:val="16"/>
        </w:rPr>
        <w:t xml:space="preserve">  TelegramSearcher engine_;</w:t>
      </w:r>
    </w:p>
    <w:p w14:paraId="53DA52BB" w14:textId="77777777" w:rsidR="001C2D80" w:rsidRPr="006F12BA" w:rsidRDefault="001C2D80" w:rsidP="001C2D80">
      <w:pPr>
        <w:rPr>
          <w:sz w:val="16"/>
          <w:szCs w:val="16"/>
        </w:rPr>
      </w:pPr>
      <w:r w:rsidRPr="006F12BA">
        <w:rPr>
          <w:sz w:val="16"/>
          <w:szCs w:val="16"/>
        </w:rPr>
        <w:t xml:space="preserve">  bot::Bot bot_;</w:t>
      </w:r>
    </w:p>
    <w:p w14:paraId="79A4B156" w14:textId="77777777" w:rsidR="001C2D80" w:rsidRPr="006F12BA" w:rsidRDefault="001C2D80" w:rsidP="001C2D80">
      <w:pPr>
        <w:rPr>
          <w:sz w:val="16"/>
          <w:szCs w:val="16"/>
        </w:rPr>
      </w:pPr>
      <w:r w:rsidRPr="006F12BA">
        <w:rPr>
          <w:sz w:val="16"/>
          <w:szCs w:val="16"/>
        </w:rPr>
        <w:t xml:space="preserve">  static constexpr auto token =</w:t>
      </w:r>
    </w:p>
    <w:p w14:paraId="3E34358A" w14:textId="77777777" w:rsidR="001C2D80" w:rsidRPr="006F12BA" w:rsidRDefault="001C2D80" w:rsidP="001C2D80">
      <w:pPr>
        <w:rPr>
          <w:sz w:val="16"/>
          <w:szCs w:val="16"/>
        </w:rPr>
      </w:pPr>
      <w:r w:rsidRPr="006F12BA">
        <w:rPr>
          <w:sz w:val="16"/>
          <w:szCs w:val="16"/>
        </w:rPr>
        <w:t xml:space="preserve">      "1444180840:AAGOGiwsL_h9cRFkmbvSTwtvRg3MOAuIfl4";</w:t>
      </w:r>
    </w:p>
    <w:p w14:paraId="73F6CE5D" w14:textId="77777777" w:rsidR="001C2D80" w:rsidRPr="006F12BA" w:rsidRDefault="001C2D80" w:rsidP="001C2D80">
      <w:pPr>
        <w:rPr>
          <w:sz w:val="16"/>
          <w:szCs w:val="16"/>
        </w:rPr>
      </w:pPr>
      <w:r w:rsidRPr="006F12BA">
        <w:rPr>
          <w:sz w:val="16"/>
          <w:szCs w:val="16"/>
        </w:rPr>
        <w:t xml:space="preserve">  static constexpr auto test_token =</w:t>
      </w:r>
    </w:p>
    <w:p w14:paraId="5E57C0D1" w14:textId="77777777" w:rsidR="001C2D80" w:rsidRPr="006F12BA" w:rsidRDefault="001C2D80" w:rsidP="001C2D80">
      <w:pPr>
        <w:rPr>
          <w:sz w:val="16"/>
          <w:szCs w:val="16"/>
        </w:rPr>
      </w:pPr>
      <w:r w:rsidRPr="006F12BA">
        <w:rPr>
          <w:sz w:val="16"/>
          <w:szCs w:val="16"/>
        </w:rPr>
        <w:t xml:space="preserve">      "1875664122:AAHGHJ0RgYBY7zLWlY0YmLD9TFUx-ZH4Imk";</w:t>
      </w:r>
    </w:p>
    <w:p w14:paraId="678CF5A7" w14:textId="77777777" w:rsidR="001C2D80" w:rsidRPr="006F12BA" w:rsidRDefault="001C2D80" w:rsidP="001C2D80">
      <w:pPr>
        <w:rPr>
          <w:sz w:val="16"/>
          <w:szCs w:val="16"/>
        </w:rPr>
      </w:pPr>
      <w:r w:rsidRPr="006F12BA">
        <w:rPr>
          <w:sz w:val="16"/>
          <w:szCs w:val="16"/>
        </w:rPr>
        <w:t xml:space="preserve">  db::DatabaseHelper database_;</w:t>
      </w:r>
    </w:p>
    <w:p w14:paraId="25B8FECE" w14:textId="77777777" w:rsidR="001C2D80" w:rsidRPr="006F12BA" w:rsidRDefault="001C2D80" w:rsidP="001C2D80">
      <w:pPr>
        <w:rPr>
          <w:sz w:val="16"/>
          <w:szCs w:val="16"/>
        </w:rPr>
      </w:pPr>
      <w:r w:rsidRPr="006F12BA">
        <w:rPr>
          <w:sz w:val="16"/>
          <w:szCs w:val="16"/>
        </w:rPr>
        <w:t xml:space="preserve">  std::unordered_map&lt;std::string, Step&gt; admin_commands_;</w:t>
      </w:r>
    </w:p>
    <w:p w14:paraId="4513F755" w14:textId="77777777" w:rsidR="001C2D80" w:rsidRPr="006F12BA" w:rsidRDefault="001C2D80" w:rsidP="001C2D80">
      <w:pPr>
        <w:rPr>
          <w:sz w:val="16"/>
          <w:szCs w:val="16"/>
        </w:rPr>
      </w:pPr>
      <w:r w:rsidRPr="006F12BA">
        <w:rPr>
          <w:sz w:val="16"/>
          <w:szCs w:val="16"/>
        </w:rPr>
        <w:t xml:space="preserve">  std::unordered_map&lt;std::string, Step&gt; user_commands_;</w:t>
      </w:r>
    </w:p>
    <w:p w14:paraId="2A045132" w14:textId="77777777" w:rsidR="001C2D80" w:rsidRPr="006F12BA" w:rsidRDefault="001C2D80" w:rsidP="001C2D80">
      <w:pPr>
        <w:rPr>
          <w:sz w:val="16"/>
          <w:szCs w:val="16"/>
        </w:rPr>
      </w:pPr>
      <w:r w:rsidRPr="006F12BA">
        <w:rPr>
          <w:sz w:val="16"/>
          <w:szCs w:val="16"/>
        </w:rPr>
        <w:t xml:space="preserve">  static constexpr size_t BUTTONS_COUNT = 5;</w:t>
      </w:r>
    </w:p>
    <w:p w14:paraId="02ABB26D" w14:textId="77777777" w:rsidR="001C2D80" w:rsidRPr="006F12BA" w:rsidRDefault="001C2D80" w:rsidP="001C2D80">
      <w:pPr>
        <w:rPr>
          <w:sz w:val="16"/>
          <w:szCs w:val="16"/>
        </w:rPr>
      </w:pPr>
    </w:p>
    <w:p w14:paraId="0FE8A91C" w14:textId="77777777" w:rsidR="001C2D80" w:rsidRPr="006F12BA" w:rsidRDefault="001C2D80" w:rsidP="001C2D80">
      <w:pPr>
        <w:rPr>
          <w:sz w:val="16"/>
          <w:szCs w:val="16"/>
        </w:rPr>
      </w:pPr>
      <w:r w:rsidRPr="006F12BA">
        <w:rPr>
          <w:sz w:val="16"/>
          <w:szCs w:val="16"/>
        </w:rPr>
        <w:t xml:space="preserve"> private:</w:t>
      </w:r>
    </w:p>
    <w:p w14:paraId="6BAC62C6" w14:textId="77777777" w:rsidR="001C2D80" w:rsidRPr="006F12BA" w:rsidRDefault="001C2D80" w:rsidP="001C2D80">
      <w:pPr>
        <w:rPr>
          <w:sz w:val="16"/>
          <w:szCs w:val="16"/>
        </w:rPr>
      </w:pPr>
      <w:r w:rsidRPr="006F12BA">
        <w:rPr>
          <w:sz w:val="16"/>
          <w:szCs w:val="16"/>
        </w:rPr>
        <w:t xml:space="preserve">  // Helpers</w:t>
      </w:r>
    </w:p>
    <w:p w14:paraId="4F564156" w14:textId="77777777" w:rsidR="001C2D80" w:rsidRPr="006F12BA" w:rsidRDefault="001C2D80" w:rsidP="001C2D80">
      <w:pPr>
        <w:rPr>
          <w:sz w:val="16"/>
          <w:szCs w:val="16"/>
        </w:rPr>
      </w:pPr>
      <w:r w:rsidRPr="006F12BA">
        <w:rPr>
          <w:sz w:val="16"/>
          <w:szCs w:val="16"/>
        </w:rPr>
        <w:t xml:space="preserve">  void InitDatabase() noexcept;</w:t>
      </w:r>
    </w:p>
    <w:p w14:paraId="3B156060" w14:textId="77777777" w:rsidR="001C2D80" w:rsidRPr="006F12BA" w:rsidRDefault="001C2D80" w:rsidP="001C2D80">
      <w:pPr>
        <w:rPr>
          <w:sz w:val="16"/>
          <w:szCs w:val="16"/>
        </w:rPr>
      </w:pPr>
      <w:r w:rsidRPr="006F12BA">
        <w:rPr>
          <w:sz w:val="16"/>
          <w:szCs w:val="16"/>
        </w:rPr>
        <w:t xml:space="preserve">  void InitBot();</w:t>
      </w:r>
    </w:p>
    <w:p w14:paraId="3E1F1E70" w14:textId="77777777" w:rsidR="001C2D80" w:rsidRPr="006F12BA" w:rsidRDefault="001C2D80" w:rsidP="001C2D80">
      <w:pPr>
        <w:rPr>
          <w:sz w:val="16"/>
          <w:szCs w:val="16"/>
        </w:rPr>
      </w:pPr>
      <w:r w:rsidRPr="006F12BA">
        <w:rPr>
          <w:sz w:val="16"/>
          <w:szCs w:val="16"/>
        </w:rPr>
        <w:t xml:space="preserve">  void StartLongPoll();</w:t>
      </w:r>
    </w:p>
    <w:p w14:paraId="4ADF872D" w14:textId="77777777" w:rsidR="001C2D80" w:rsidRPr="006F12BA" w:rsidRDefault="001C2D80" w:rsidP="001C2D80">
      <w:pPr>
        <w:rPr>
          <w:sz w:val="16"/>
          <w:szCs w:val="16"/>
        </w:rPr>
      </w:pPr>
      <w:r w:rsidRPr="006F12BA">
        <w:rPr>
          <w:sz w:val="16"/>
          <w:szCs w:val="16"/>
        </w:rPr>
        <w:t xml:space="preserve">  void SetCommands();</w:t>
      </w:r>
    </w:p>
    <w:p w14:paraId="7C51B70A" w14:textId="77777777" w:rsidR="001C2D80" w:rsidRPr="006F12BA" w:rsidRDefault="001C2D80" w:rsidP="001C2D80">
      <w:pPr>
        <w:rPr>
          <w:sz w:val="16"/>
          <w:szCs w:val="16"/>
        </w:rPr>
      </w:pPr>
      <w:r w:rsidRPr="006F12BA">
        <w:rPr>
          <w:sz w:val="16"/>
          <w:szCs w:val="16"/>
        </w:rPr>
        <w:t xml:space="preserve">  void InsertUser(UserID telegram_user_id, db::User::ROLE role,</w:t>
      </w:r>
    </w:p>
    <w:p w14:paraId="65E7F7D6" w14:textId="77777777" w:rsidR="001C2D80" w:rsidRPr="006F12BA" w:rsidRDefault="001C2D80" w:rsidP="001C2D80">
      <w:pPr>
        <w:rPr>
          <w:sz w:val="16"/>
          <w:szCs w:val="16"/>
        </w:rPr>
      </w:pPr>
      <w:r w:rsidRPr="006F12BA">
        <w:rPr>
          <w:sz w:val="16"/>
          <w:szCs w:val="16"/>
        </w:rPr>
        <w:t xml:space="preserve">                  const std::string&amp; first_name, const std::string&amp; second_name,</w:t>
      </w:r>
    </w:p>
    <w:p w14:paraId="0F1BBAAA" w14:textId="77777777" w:rsidR="001C2D80" w:rsidRPr="006F12BA" w:rsidRDefault="001C2D80" w:rsidP="001C2D80">
      <w:pPr>
        <w:rPr>
          <w:sz w:val="16"/>
          <w:szCs w:val="16"/>
        </w:rPr>
      </w:pPr>
      <w:r w:rsidRPr="006F12BA">
        <w:rPr>
          <w:sz w:val="16"/>
          <w:szCs w:val="16"/>
        </w:rPr>
        <w:t xml:space="preserve">                  const std::string&amp; username);</w:t>
      </w:r>
    </w:p>
    <w:p w14:paraId="35D4D124" w14:textId="77777777" w:rsidR="001C2D80" w:rsidRPr="006F12BA" w:rsidRDefault="001C2D80" w:rsidP="001C2D80">
      <w:pPr>
        <w:rPr>
          <w:sz w:val="16"/>
          <w:szCs w:val="16"/>
        </w:rPr>
      </w:pPr>
      <w:r w:rsidRPr="006F12BA">
        <w:rPr>
          <w:sz w:val="16"/>
          <w:szCs w:val="16"/>
        </w:rPr>
        <w:t xml:space="preserve">  bool CreatingFirstAdmin(const MessagePtr&amp; message);</w:t>
      </w:r>
    </w:p>
    <w:p w14:paraId="4068338F" w14:textId="77777777" w:rsidR="001C2D80" w:rsidRPr="006F12BA" w:rsidRDefault="001C2D80" w:rsidP="001C2D80">
      <w:pPr>
        <w:rPr>
          <w:sz w:val="16"/>
          <w:szCs w:val="16"/>
        </w:rPr>
      </w:pPr>
      <w:r w:rsidRPr="006F12BA">
        <w:rPr>
          <w:sz w:val="16"/>
          <w:szCs w:val="16"/>
        </w:rPr>
        <w:t xml:space="preserve">  void SubmitYourApplication(const MessagePtr&amp; message);</w:t>
      </w:r>
    </w:p>
    <w:p w14:paraId="788EDAD9" w14:textId="77777777" w:rsidR="001C2D80" w:rsidRPr="006F12BA" w:rsidRDefault="001C2D80" w:rsidP="001C2D80">
      <w:pPr>
        <w:rPr>
          <w:sz w:val="16"/>
          <w:szCs w:val="16"/>
        </w:rPr>
      </w:pPr>
      <w:r w:rsidRPr="006F12BA">
        <w:rPr>
          <w:sz w:val="16"/>
          <w:szCs w:val="16"/>
        </w:rPr>
        <w:t xml:space="preserve">  void NotifyAdmins(const db::Application&amp; application);</w:t>
      </w:r>
    </w:p>
    <w:p w14:paraId="1B6EB83C" w14:textId="77777777" w:rsidR="001C2D80" w:rsidRPr="006F12BA" w:rsidRDefault="001C2D80" w:rsidP="001C2D80">
      <w:pPr>
        <w:rPr>
          <w:sz w:val="16"/>
          <w:szCs w:val="16"/>
        </w:rPr>
      </w:pPr>
      <w:r w:rsidRPr="006F12BA">
        <w:rPr>
          <w:sz w:val="16"/>
          <w:szCs w:val="16"/>
        </w:rPr>
        <w:t xml:space="preserve">  static bool InvokeCommand(</w:t>
      </w:r>
    </w:p>
    <w:p w14:paraId="019EA3F4" w14:textId="77777777" w:rsidR="001C2D80" w:rsidRPr="006F12BA" w:rsidRDefault="001C2D80" w:rsidP="001C2D80">
      <w:pPr>
        <w:rPr>
          <w:sz w:val="16"/>
          <w:szCs w:val="16"/>
        </w:rPr>
      </w:pPr>
      <w:r w:rsidRPr="006F12BA">
        <w:rPr>
          <w:sz w:val="16"/>
          <w:szCs w:val="16"/>
        </w:rPr>
        <w:t xml:space="preserve">      const MessagePtr&amp; message,</w:t>
      </w:r>
    </w:p>
    <w:p w14:paraId="3E046610" w14:textId="77777777" w:rsidR="001C2D80" w:rsidRPr="006F12BA" w:rsidRDefault="001C2D80" w:rsidP="001C2D80">
      <w:pPr>
        <w:rPr>
          <w:sz w:val="16"/>
          <w:szCs w:val="16"/>
        </w:rPr>
      </w:pPr>
      <w:r w:rsidRPr="006F12BA">
        <w:rPr>
          <w:sz w:val="16"/>
          <w:szCs w:val="16"/>
        </w:rPr>
        <w:t xml:space="preserve">      const std::unordered_map&lt;std::string, Step&gt;&amp; commands);</w:t>
      </w:r>
    </w:p>
    <w:p w14:paraId="49CC43E9" w14:textId="77777777" w:rsidR="001C2D80" w:rsidRPr="006F12BA" w:rsidRDefault="001C2D80" w:rsidP="001C2D80">
      <w:pPr>
        <w:rPr>
          <w:sz w:val="16"/>
          <w:szCs w:val="16"/>
        </w:rPr>
      </w:pPr>
      <w:r w:rsidRPr="006F12BA">
        <w:rPr>
          <w:sz w:val="16"/>
          <w:szCs w:val="16"/>
        </w:rPr>
        <w:t xml:space="preserve">  static TgBot::ReplyKeyboardMarkup::Ptr GetStartMarkup(db::User::ROLE role);</w:t>
      </w:r>
    </w:p>
    <w:p w14:paraId="3C562D9E" w14:textId="77777777" w:rsidR="001C2D80" w:rsidRPr="006F12BA" w:rsidRDefault="001C2D80" w:rsidP="001C2D80">
      <w:pPr>
        <w:rPr>
          <w:sz w:val="16"/>
          <w:szCs w:val="16"/>
        </w:rPr>
      </w:pPr>
      <w:r w:rsidRPr="006F12BA">
        <w:rPr>
          <w:sz w:val="16"/>
          <w:szCs w:val="16"/>
        </w:rPr>
        <w:t xml:space="preserve">  bool DeleteUser(UserID telegram_user_id);</w:t>
      </w:r>
    </w:p>
    <w:p w14:paraId="5120D66C" w14:textId="77777777" w:rsidR="001C2D80" w:rsidRPr="006F12BA" w:rsidRDefault="001C2D80" w:rsidP="001C2D80">
      <w:pPr>
        <w:rPr>
          <w:sz w:val="16"/>
          <w:szCs w:val="16"/>
        </w:rPr>
      </w:pPr>
      <w:r w:rsidRPr="006F12BA">
        <w:rPr>
          <w:sz w:val="16"/>
          <w:szCs w:val="16"/>
        </w:rPr>
        <w:t xml:space="preserve">  bool RenewLease(UserID telegram_user_id, int32_t number_of_days);</w:t>
      </w:r>
    </w:p>
    <w:p w14:paraId="73CEC6C5" w14:textId="77777777" w:rsidR="001C2D80" w:rsidRPr="006F12BA" w:rsidRDefault="001C2D80" w:rsidP="001C2D80">
      <w:pPr>
        <w:rPr>
          <w:sz w:val="16"/>
          <w:szCs w:val="16"/>
        </w:rPr>
      </w:pPr>
      <w:r w:rsidRPr="006F12BA">
        <w:rPr>
          <w:sz w:val="16"/>
          <w:szCs w:val="16"/>
        </w:rPr>
        <w:t xml:space="preserve">  bool AcceptApplication(UserID telegram_user_id, db::User::ROLE role);</w:t>
      </w:r>
    </w:p>
    <w:p w14:paraId="5EAC7617" w14:textId="77777777" w:rsidR="001C2D80" w:rsidRPr="006F12BA" w:rsidRDefault="001C2D80" w:rsidP="001C2D80">
      <w:pPr>
        <w:rPr>
          <w:sz w:val="16"/>
          <w:szCs w:val="16"/>
        </w:rPr>
      </w:pPr>
      <w:r w:rsidRPr="006F12BA">
        <w:rPr>
          <w:sz w:val="16"/>
          <w:szCs w:val="16"/>
        </w:rPr>
        <w:t xml:space="preserve">  void InitAdminCommands();</w:t>
      </w:r>
    </w:p>
    <w:p w14:paraId="193B3A62" w14:textId="77777777" w:rsidR="001C2D80" w:rsidRPr="006F12BA" w:rsidRDefault="001C2D80" w:rsidP="001C2D80">
      <w:pPr>
        <w:rPr>
          <w:sz w:val="16"/>
          <w:szCs w:val="16"/>
        </w:rPr>
      </w:pPr>
      <w:r w:rsidRPr="006F12BA">
        <w:rPr>
          <w:sz w:val="16"/>
          <w:szCs w:val="16"/>
        </w:rPr>
        <w:t xml:space="preserve">  void InitUserCommands();</w:t>
      </w:r>
    </w:p>
    <w:p w14:paraId="103B75E8" w14:textId="77777777" w:rsidR="001C2D80" w:rsidRPr="006F12BA" w:rsidRDefault="001C2D80" w:rsidP="001C2D80">
      <w:pPr>
        <w:rPr>
          <w:sz w:val="16"/>
          <w:szCs w:val="16"/>
        </w:rPr>
      </w:pPr>
      <w:r w:rsidRPr="006F12BA">
        <w:rPr>
          <w:sz w:val="16"/>
          <w:szCs w:val="16"/>
        </w:rPr>
        <w:t xml:space="preserve">  bool InsertChannelForSearch(UserID telegram_user_id, ChatID chat_id);</w:t>
      </w:r>
    </w:p>
    <w:p w14:paraId="5426F084" w14:textId="77777777" w:rsidR="001C2D80" w:rsidRPr="006F12BA" w:rsidRDefault="001C2D80" w:rsidP="001C2D80">
      <w:pPr>
        <w:rPr>
          <w:sz w:val="16"/>
          <w:szCs w:val="16"/>
        </w:rPr>
      </w:pPr>
      <w:r w:rsidRPr="006F12BA">
        <w:rPr>
          <w:sz w:val="16"/>
          <w:szCs w:val="16"/>
        </w:rPr>
        <w:t xml:space="preserve">  std::optional&lt;std::string&gt; ErasePublicChatForSearch(</w:t>
      </w:r>
    </w:p>
    <w:p w14:paraId="74E5CA5F" w14:textId="77777777" w:rsidR="001C2D80" w:rsidRPr="006F12BA" w:rsidRDefault="001C2D80" w:rsidP="001C2D80">
      <w:pPr>
        <w:rPr>
          <w:sz w:val="16"/>
          <w:szCs w:val="16"/>
        </w:rPr>
      </w:pPr>
      <w:r w:rsidRPr="006F12BA">
        <w:rPr>
          <w:sz w:val="16"/>
          <w:szCs w:val="16"/>
        </w:rPr>
        <w:t xml:space="preserve">      UserID telegram_user_id, const std::string&amp; channel_username);</w:t>
      </w:r>
    </w:p>
    <w:p w14:paraId="2E919739" w14:textId="77777777" w:rsidR="001C2D80" w:rsidRPr="006F12BA" w:rsidRDefault="001C2D80" w:rsidP="001C2D80">
      <w:pPr>
        <w:rPr>
          <w:sz w:val="16"/>
          <w:szCs w:val="16"/>
        </w:rPr>
      </w:pPr>
      <w:r w:rsidRPr="006F12BA">
        <w:rPr>
          <w:sz w:val="16"/>
          <w:szCs w:val="16"/>
        </w:rPr>
        <w:t xml:space="preserve">  std::vector&lt;std::pair&lt;std::string, std::int64_t&gt;&gt; GetMessagesLinks(</w:t>
      </w:r>
    </w:p>
    <w:p w14:paraId="22633129" w14:textId="77777777" w:rsidR="001C2D80" w:rsidRPr="006F12BA" w:rsidRDefault="001C2D80" w:rsidP="001C2D80">
      <w:pPr>
        <w:rPr>
          <w:sz w:val="16"/>
          <w:szCs w:val="16"/>
        </w:rPr>
      </w:pPr>
      <w:r w:rsidRPr="006F12BA">
        <w:rPr>
          <w:sz w:val="16"/>
          <w:szCs w:val="16"/>
        </w:rPr>
        <w:t xml:space="preserve">      UserID telegram_user_id, const std::string&amp; query);</w:t>
      </w:r>
    </w:p>
    <w:p w14:paraId="5261C85C" w14:textId="77777777" w:rsidR="001C2D80" w:rsidRPr="006F12BA" w:rsidRDefault="001C2D80" w:rsidP="001C2D80">
      <w:pPr>
        <w:rPr>
          <w:sz w:val="16"/>
          <w:szCs w:val="16"/>
        </w:rPr>
      </w:pPr>
      <w:r w:rsidRPr="006F12BA">
        <w:rPr>
          <w:sz w:val="16"/>
          <w:szCs w:val="16"/>
        </w:rPr>
        <w:t xml:space="preserve">  void EditMessage(int64_t chat_id, int32_t message_id,</w:t>
      </w:r>
    </w:p>
    <w:p w14:paraId="0C5062CB" w14:textId="77777777" w:rsidR="001C2D80" w:rsidRPr="006F12BA" w:rsidRDefault="001C2D80" w:rsidP="001C2D80">
      <w:pPr>
        <w:rPr>
          <w:sz w:val="16"/>
          <w:szCs w:val="16"/>
        </w:rPr>
      </w:pPr>
      <w:r w:rsidRPr="006F12BA">
        <w:rPr>
          <w:sz w:val="16"/>
          <w:szCs w:val="16"/>
        </w:rPr>
        <w:t xml:space="preserve">                   const std::string&amp; message,</w:t>
      </w:r>
    </w:p>
    <w:p w14:paraId="02EAB268" w14:textId="77777777" w:rsidR="001C2D80" w:rsidRPr="006F12BA" w:rsidRDefault="001C2D80" w:rsidP="001C2D80">
      <w:pPr>
        <w:rPr>
          <w:sz w:val="16"/>
          <w:szCs w:val="16"/>
        </w:rPr>
      </w:pPr>
      <w:r w:rsidRPr="006F12BA">
        <w:rPr>
          <w:sz w:val="16"/>
          <w:szCs w:val="16"/>
        </w:rPr>
        <w:t xml:space="preserve">                   TgBot::GenericReply::Ptr keyboard);</w:t>
      </w:r>
    </w:p>
    <w:p w14:paraId="00CAFD27" w14:textId="77777777" w:rsidR="001C2D80" w:rsidRPr="006F12BA" w:rsidRDefault="001C2D80" w:rsidP="001C2D80">
      <w:pPr>
        <w:rPr>
          <w:sz w:val="16"/>
          <w:szCs w:val="16"/>
        </w:rPr>
      </w:pPr>
      <w:r w:rsidRPr="006F12BA">
        <w:rPr>
          <w:sz w:val="16"/>
          <w:szCs w:val="16"/>
        </w:rPr>
        <w:t xml:space="preserve">  void SetCurrentPage(TgBot::Message::Ptr message, size_t page);</w:t>
      </w:r>
    </w:p>
    <w:p w14:paraId="065E6B95" w14:textId="77777777" w:rsidR="001C2D80" w:rsidRPr="006F12BA" w:rsidRDefault="001C2D80" w:rsidP="001C2D80">
      <w:pPr>
        <w:rPr>
          <w:sz w:val="16"/>
          <w:szCs w:val="16"/>
        </w:rPr>
      </w:pPr>
      <w:r w:rsidRPr="006F12BA">
        <w:rPr>
          <w:sz w:val="16"/>
          <w:szCs w:val="16"/>
        </w:rPr>
        <w:t xml:space="preserve">  std::pair&lt;bool, std::string&gt; InsertSubscribe(UserID telegram_user_id,</w:t>
      </w:r>
    </w:p>
    <w:p w14:paraId="6F51F642" w14:textId="77777777" w:rsidR="001C2D80" w:rsidRPr="006F12BA" w:rsidRDefault="001C2D80" w:rsidP="001C2D80">
      <w:pPr>
        <w:rPr>
          <w:sz w:val="16"/>
          <w:szCs w:val="16"/>
        </w:rPr>
      </w:pPr>
      <w:r w:rsidRPr="006F12BA">
        <w:rPr>
          <w:sz w:val="16"/>
          <w:szCs w:val="16"/>
        </w:rPr>
        <w:t xml:space="preserve">                                               ChatID observer,</w:t>
      </w:r>
    </w:p>
    <w:p w14:paraId="36612577" w14:textId="77777777" w:rsidR="001C2D80" w:rsidRPr="006F12BA" w:rsidRDefault="001C2D80" w:rsidP="001C2D80">
      <w:pPr>
        <w:rPr>
          <w:sz w:val="16"/>
          <w:szCs w:val="16"/>
        </w:rPr>
      </w:pPr>
      <w:r w:rsidRPr="006F12BA">
        <w:rPr>
          <w:sz w:val="16"/>
          <w:szCs w:val="16"/>
        </w:rPr>
        <w:t xml:space="preserve">                                               ChatID receiver);</w:t>
      </w:r>
    </w:p>
    <w:p w14:paraId="47E70A0A" w14:textId="77777777" w:rsidR="001C2D80" w:rsidRPr="006F12BA" w:rsidRDefault="001C2D80" w:rsidP="001C2D80">
      <w:pPr>
        <w:rPr>
          <w:sz w:val="16"/>
          <w:szCs w:val="16"/>
        </w:rPr>
      </w:pPr>
      <w:r w:rsidRPr="006F12BA">
        <w:rPr>
          <w:sz w:val="16"/>
          <w:szCs w:val="16"/>
        </w:rPr>
        <w:t xml:space="preserve">  std::string ToString(const db::User&amp; user);</w:t>
      </w:r>
    </w:p>
    <w:p w14:paraId="05790A3D" w14:textId="77777777" w:rsidR="001C2D80" w:rsidRPr="006F12BA" w:rsidRDefault="001C2D80" w:rsidP="001C2D80">
      <w:pPr>
        <w:rPr>
          <w:sz w:val="16"/>
          <w:szCs w:val="16"/>
        </w:rPr>
      </w:pPr>
      <w:r w:rsidRPr="006F12BA">
        <w:rPr>
          <w:sz w:val="16"/>
          <w:szCs w:val="16"/>
        </w:rPr>
        <w:t xml:space="preserve">  void InitEngine();</w:t>
      </w:r>
    </w:p>
    <w:p w14:paraId="0F8A6928" w14:textId="77777777" w:rsidR="001C2D80" w:rsidRPr="006F12BA" w:rsidRDefault="001C2D80" w:rsidP="001C2D80">
      <w:pPr>
        <w:rPr>
          <w:sz w:val="16"/>
          <w:szCs w:val="16"/>
        </w:rPr>
      </w:pPr>
      <w:r w:rsidRPr="006F12BA">
        <w:rPr>
          <w:sz w:val="16"/>
          <w:szCs w:val="16"/>
        </w:rPr>
        <w:t xml:space="preserve">  void NewMessageHandler(td_api::updateNewMessage&amp; new_message);</w:t>
      </w:r>
    </w:p>
    <w:p w14:paraId="4BF0D057" w14:textId="77777777" w:rsidR="001C2D80" w:rsidRPr="006F12BA" w:rsidRDefault="001C2D80" w:rsidP="001C2D80">
      <w:pPr>
        <w:rPr>
          <w:sz w:val="16"/>
          <w:szCs w:val="16"/>
        </w:rPr>
      </w:pPr>
      <w:r w:rsidRPr="006F12BA">
        <w:rPr>
          <w:sz w:val="16"/>
          <w:szCs w:val="16"/>
        </w:rPr>
        <w:t xml:space="preserve">  bool HasAccessToKeyPhrases(UserID telegram_user_id, ChatID receiver);</w:t>
      </w:r>
    </w:p>
    <w:p w14:paraId="707564E8" w14:textId="77777777" w:rsidR="001C2D80" w:rsidRPr="006F12BA" w:rsidRDefault="001C2D80" w:rsidP="001C2D80">
      <w:pPr>
        <w:rPr>
          <w:sz w:val="16"/>
          <w:szCs w:val="16"/>
        </w:rPr>
      </w:pPr>
      <w:r w:rsidRPr="006F12BA">
        <w:rPr>
          <w:sz w:val="16"/>
          <w:szCs w:val="16"/>
        </w:rPr>
        <w:t xml:space="preserve">  void ShowReceivers(UserID telegram_user_id);</w:t>
      </w:r>
    </w:p>
    <w:p w14:paraId="62AD072C" w14:textId="77777777" w:rsidR="001C2D80" w:rsidRPr="006F12BA" w:rsidRDefault="001C2D80" w:rsidP="001C2D80">
      <w:pPr>
        <w:rPr>
          <w:sz w:val="16"/>
          <w:szCs w:val="16"/>
        </w:rPr>
      </w:pPr>
      <w:r w:rsidRPr="006F12BA">
        <w:rPr>
          <w:sz w:val="16"/>
          <w:szCs w:val="16"/>
        </w:rPr>
        <w:t xml:space="preserve">  TgBot::InputFile::Ptr DocForRole(db::User::ROLE role);</w:t>
      </w:r>
    </w:p>
    <w:p w14:paraId="22F91C98" w14:textId="77777777" w:rsidR="001C2D80" w:rsidRPr="006F12BA" w:rsidRDefault="001C2D80" w:rsidP="001C2D80">
      <w:pPr>
        <w:rPr>
          <w:sz w:val="16"/>
          <w:szCs w:val="16"/>
        </w:rPr>
      </w:pPr>
      <w:r w:rsidRPr="006F12BA">
        <w:rPr>
          <w:sz w:val="16"/>
          <w:szCs w:val="16"/>
        </w:rPr>
        <w:t xml:space="preserve">  bool IsRentExpired(UserID telegram_user_id);</w:t>
      </w:r>
    </w:p>
    <w:p w14:paraId="49CAC57D" w14:textId="77777777" w:rsidR="001C2D80" w:rsidRPr="006F12BA" w:rsidRDefault="001C2D80" w:rsidP="001C2D80">
      <w:pPr>
        <w:rPr>
          <w:sz w:val="16"/>
          <w:szCs w:val="16"/>
        </w:rPr>
      </w:pPr>
      <w:r w:rsidRPr="006F12BA">
        <w:rPr>
          <w:sz w:val="16"/>
          <w:szCs w:val="16"/>
        </w:rPr>
        <w:t xml:space="preserve">  bool IsAdmin(UserID telegram_user_id, ChatID chat_id);</w:t>
      </w:r>
    </w:p>
    <w:p w14:paraId="03073730" w14:textId="77777777" w:rsidR="001C2D80" w:rsidRPr="006F12BA" w:rsidRDefault="001C2D80" w:rsidP="001C2D80">
      <w:pPr>
        <w:rPr>
          <w:sz w:val="16"/>
          <w:szCs w:val="16"/>
        </w:rPr>
      </w:pPr>
      <w:r w:rsidRPr="006F12BA">
        <w:rPr>
          <w:sz w:val="16"/>
          <w:szCs w:val="16"/>
        </w:rPr>
        <w:t xml:space="preserve">  void SendMessage(ChatID chat_id, const std::string&amp; message,</w:t>
      </w:r>
    </w:p>
    <w:p w14:paraId="46DCD9B2" w14:textId="77777777" w:rsidR="001C2D80" w:rsidRPr="006F12BA" w:rsidRDefault="001C2D80" w:rsidP="001C2D80">
      <w:pPr>
        <w:rPr>
          <w:sz w:val="16"/>
          <w:szCs w:val="16"/>
        </w:rPr>
      </w:pPr>
      <w:r w:rsidRPr="006F12BA">
        <w:rPr>
          <w:sz w:val="16"/>
          <w:szCs w:val="16"/>
        </w:rPr>
        <w:t xml:space="preserve">                   TgBot::GenericReply::Ptr reply_markup = nullptr);</w:t>
      </w:r>
    </w:p>
    <w:p w14:paraId="2198506B" w14:textId="77777777" w:rsidR="001C2D80" w:rsidRPr="006F12BA" w:rsidRDefault="001C2D80" w:rsidP="001C2D80">
      <w:pPr>
        <w:rPr>
          <w:sz w:val="16"/>
          <w:szCs w:val="16"/>
        </w:rPr>
      </w:pPr>
    </w:p>
    <w:p w14:paraId="6B51DFAD" w14:textId="77777777" w:rsidR="001C2D80" w:rsidRPr="006F12BA" w:rsidRDefault="001C2D80" w:rsidP="001C2D80">
      <w:pPr>
        <w:rPr>
          <w:sz w:val="16"/>
          <w:szCs w:val="16"/>
        </w:rPr>
      </w:pPr>
      <w:r w:rsidRPr="006F12BA">
        <w:rPr>
          <w:sz w:val="16"/>
          <w:szCs w:val="16"/>
        </w:rPr>
        <w:t xml:space="preserve">  //////////////////////////////////////////////////////////////////////////////</w:t>
      </w:r>
    </w:p>
    <w:p w14:paraId="3EFEE2A3" w14:textId="77777777" w:rsidR="001C2D80" w:rsidRPr="006F12BA" w:rsidRDefault="001C2D80" w:rsidP="001C2D80">
      <w:pPr>
        <w:rPr>
          <w:sz w:val="16"/>
          <w:szCs w:val="16"/>
        </w:rPr>
      </w:pPr>
    </w:p>
    <w:p w14:paraId="53496B8B" w14:textId="77777777" w:rsidR="001C2D80" w:rsidRPr="006F12BA" w:rsidRDefault="001C2D80" w:rsidP="001C2D80">
      <w:pPr>
        <w:rPr>
          <w:sz w:val="16"/>
          <w:szCs w:val="16"/>
        </w:rPr>
      </w:pPr>
      <w:r w:rsidRPr="006F12BA">
        <w:rPr>
          <w:sz w:val="16"/>
          <w:szCs w:val="16"/>
        </w:rPr>
        <w:t xml:space="preserve">  // Slots (is similar to slots from Qt)</w:t>
      </w:r>
    </w:p>
    <w:p w14:paraId="42AF95A7" w14:textId="77777777" w:rsidR="001C2D80" w:rsidRPr="006F12BA" w:rsidRDefault="001C2D80" w:rsidP="001C2D80">
      <w:pPr>
        <w:rPr>
          <w:sz w:val="16"/>
          <w:szCs w:val="16"/>
        </w:rPr>
      </w:pPr>
      <w:r w:rsidRPr="006F12BA">
        <w:rPr>
          <w:sz w:val="16"/>
          <w:szCs w:val="16"/>
        </w:rPr>
        <w:t xml:space="preserve">  void on_non_command_message(const MessagePtr&amp; message);</w:t>
      </w:r>
    </w:p>
    <w:p w14:paraId="650CFF8F" w14:textId="77777777" w:rsidR="001C2D80" w:rsidRPr="006F12BA" w:rsidRDefault="001C2D80" w:rsidP="001C2D80">
      <w:pPr>
        <w:rPr>
          <w:sz w:val="16"/>
          <w:szCs w:val="16"/>
        </w:rPr>
      </w:pPr>
      <w:r w:rsidRPr="006F12BA">
        <w:rPr>
          <w:sz w:val="16"/>
          <w:szCs w:val="16"/>
        </w:rPr>
        <w:t xml:space="preserve">  void on_applications_list(const MessagePtr&amp; message);</w:t>
      </w:r>
    </w:p>
    <w:p w14:paraId="3EB4ED43" w14:textId="77777777" w:rsidR="001C2D80" w:rsidRPr="006F12BA" w:rsidRDefault="001C2D80" w:rsidP="001C2D80">
      <w:pPr>
        <w:rPr>
          <w:sz w:val="16"/>
          <w:szCs w:val="16"/>
        </w:rPr>
      </w:pPr>
      <w:r w:rsidRPr="006F12BA">
        <w:rPr>
          <w:sz w:val="16"/>
          <w:szCs w:val="16"/>
        </w:rPr>
        <w:t xml:space="preserve">  void on_insert_admin(const MessagePtr&amp; message);</w:t>
      </w:r>
    </w:p>
    <w:p w14:paraId="3DFEF4CA" w14:textId="77777777" w:rsidR="001C2D80" w:rsidRPr="006F12BA" w:rsidRDefault="001C2D80" w:rsidP="001C2D80">
      <w:pPr>
        <w:rPr>
          <w:sz w:val="16"/>
          <w:szCs w:val="16"/>
        </w:rPr>
      </w:pPr>
      <w:r w:rsidRPr="006F12BA">
        <w:rPr>
          <w:sz w:val="16"/>
          <w:szCs w:val="16"/>
        </w:rPr>
        <w:t xml:space="preserve">  void on_insert_user(const MessagePtr&amp; message);</w:t>
      </w:r>
    </w:p>
    <w:p w14:paraId="7901ADDD" w14:textId="77777777" w:rsidR="001C2D80" w:rsidRPr="006F12BA" w:rsidRDefault="001C2D80" w:rsidP="001C2D80">
      <w:pPr>
        <w:rPr>
          <w:sz w:val="16"/>
          <w:szCs w:val="16"/>
        </w:rPr>
      </w:pPr>
      <w:r w:rsidRPr="006F12BA">
        <w:rPr>
          <w:sz w:val="16"/>
          <w:szCs w:val="16"/>
        </w:rPr>
        <w:t xml:space="preserve">  void on_users_list(const MessagePtr&amp; message);</w:t>
      </w:r>
    </w:p>
    <w:p w14:paraId="5077F83C" w14:textId="77777777" w:rsidR="001C2D80" w:rsidRPr="006F12BA" w:rsidRDefault="001C2D80" w:rsidP="001C2D80">
      <w:pPr>
        <w:rPr>
          <w:sz w:val="16"/>
          <w:szCs w:val="16"/>
        </w:rPr>
      </w:pPr>
      <w:r w:rsidRPr="006F12BA">
        <w:rPr>
          <w:sz w:val="16"/>
          <w:szCs w:val="16"/>
        </w:rPr>
        <w:t xml:space="preserve">  void on_delete_user(const MessagePtr&amp; message);</w:t>
      </w:r>
    </w:p>
    <w:p w14:paraId="257B06DE" w14:textId="77777777" w:rsidR="001C2D80" w:rsidRPr="006F12BA" w:rsidRDefault="001C2D80" w:rsidP="001C2D80">
      <w:pPr>
        <w:rPr>
          <w:sz w:val="16"/>
          <w:szCs w:val="16"/>
        </w:rPr>
      </w:pPr>
      <w:r w:rsidRPr="006F12BA">
        <w:rPr>
          <w:sz w:val="16"/>
          <w:szCs w:val="16"/>
        </w:rPr>
        <w:t xml:space="preserve">  void on_renew_lease(const MessagePtr&amp; message);</w:t>
      </w:r>
    </w:p>
    <w:p w14:paraId="7BC329CB" w14:textId="77777777" w:rsidR="001C2D80" w:rsidRPr="006F12BA" w:rsidRDefault="001C2D80" w:rsidP="001C2D80">
      <w:pPr>
        <w:rPr>
          <w:sz w:val="16"/>
          <w:szCs w:val="16"/>
        </w:rPr>
      </w:pPr>
      <w:r w:rsidRPr="006F12BA">
        <w:rPr>
          <w:sz w:val="16"/>
          <w:szCs w:val="16"/>
        </w:rPr>
        <w:t xml:space="preserve">  void on_back_to_start_markup(const MessagePtr&amp; message);</w:t>
      </w:r>
    </w:p>
    <w:p w14:paraId="092744F7" w14:textId="77777777" w:rsidR="001C2D80" w:rsidRPr="006F12BA" w:rsidRDefault="001C2D80" w:rsidP="001C2D80">
      <w:pPr>
        <w:rPr>
          <w:sz w:val="16"/>
          <w:szCs w:val="16"/>
        </w:rPr>
      </w:pPr>
      <w:r w:rsidRPr="006F12BA">
        <w:rPr>
          <w:sz w:val="16"/>
          <w:szCs w:val="16"/>
        </w:rPr>
        <w:t xml:space="preserve">  void on_channels_for_search_show(const MessagePtr&amp; message);</w:t>
      </w:r>
    </w:p>
    <w:p w14:paraId="428D60B7" w14:textId="77777777" w:rsidR="001C2D80" w:rsidRPr="006F12BA" w:rsidRDefault="001C2D80" w:rsidP="001C2D80">
      <w:pPr>
        <w:rPr>
          <w:sz w:val="16"/>
          <w:szCs w:val="16"/>
        </w:rPr>
      </w:pPr>
      <w:r w:rsidRPr="006F12BA">
        <w:rPr>
          <w:sz w:val="16"/>
          <w:szCs w:val="16"/>
        </w:rPr>
        <w:t xml:space="preserve">  void on_leave_from_channel(const MessagePtr&amp; message);</w:t>
      </w:r>
    </w:p>
    <w:p w14:paraId="44C43408" w14:textId="77777777" w:rsidR="001C2D80" w:rsidRPr="006F12BA" w:rsidRDefault="001C2D80" w:rsidP="001C2D80">
      <w:pPr>
        <w:rPr>
          <w:sz w:val="16"/>
          <w:szCs w:val="16"/>
        </w:rPr>
      </w:pPr>
      <w:r w:rsidRPr="006F12BA">
        <w:rPr>
          <w:sz w:val="16"/>
          <w:szCs w:val="16"/>
        </w:rPr>
        <w:t xml:space="preserve">  void on_insert_channel_for_search(const MessagePtr&amp; message);</w:t>
      </w:r>
    </w:p>
    <w:p w14:paraId="360CF1CC" w14:textId="77777777" w:rsidR="001C2D80" w:rsidRPr="006F12BA" w:rsidRDefault="001C2D80" w:rsidP="001C2D80">
      <w:pPr>
        <w:rPr>
          <w:sz w:val="16"/>
          <w:szCs w:val="16"/>
        </w:rPr>
      </w:pPr>
      <w:r w:rsidRPr="006F12BA">
        <w:rPr>
          <w:sz w:val="16"/>
          <w:szCs w:val="16"/>
        </w:rPr>
        <w:t xml:space="preserve">  void on_search_messages(const MessagePtr&amp; message);</w:t>
      </w:r>
    </w:p>
    <w:p w14:paraId="29A4DF40" w14:textId="77777777" w:rsidR="001C2D80" w:rsidRPr="006F12BA" w:rsidRDefault="001C2D80" w:rsidP="001C2D80">
      <w:pPr>
        <w:rPr>
          <w:sz w:val="16"/>
          <w:szCs w:val="16"/>
        </w:rPr>
      </w:pPr>
      <w:r w:rsidRPr="006F12BA">
        <w:rPr>
          <w:sz w:val="16"/>
          <w:szCs w:val="16"/>
        </w:rPr>
        <w:t xml:space="preserve">  void on_right_rotate(const TgBot::CallbackQuery::Ptr&amp; callback_query);</w:t>
      </w:r>
    </w:p>
    <w:p w14:paraId="3515604F" w14:textId="77777777" w:rsidR="001C2D80" w:rsidRPr="006F12BA" w:rsidRDefault="001C2D80" w:rsidP="001C2D80">
      <w:pPr>
        <w:rPr>
          <w:sz w:val="16"/>
          <w:szCs w:val="16"/>
        </w:rPr>
      </w:pPr>
      <w:r w:rsidRPr="006F12BA">
        <w:rPr>
          <w:sz w:val="16"/>
          <w:szCs w:val="16"/>
        </w:rPr>
        <w:t xml:space="preserve">  void on_left_rotate(const TgBot::CallbackQuery::Ptr&amp; callback_query);</w:t>
      </w:r>
    </w:p>
    <w:p w14:paraId="101C8A2C" w14:textId="77777777" w:rsidR="001C2D80" w:rsidRPr="006F12BA" w:rsidRDefault="001C2D80" w:rsidP="001C2D80">
      <w:pPr>
        <w:rPr>
          <w:sz w:val="16"/>
          <w:szCs w:val="16"/>
        </w:rPr>
      </w:pPr>
      <w:r w:rsidRPr="006F12BA">
        <w:rPr>
          <w:sz w:val="16"/>
          <w:szCs w:val="16"/>
        </w:rPr>
        <w:t xml:space="preserve">  void on_change_page(const TgBot::CallbackQuery::Ptr&amp; callback_query);</w:t>
      </w:r>
    </w:p>
    <w:p w14:paraId="31ED7ACC" w14:textId="77777777" w:rsidR="001C2D80" w:rsidRPr="006F12BA" w:rsidRDefault="001C2D80" w:rsidP="001C2D80">
      <w:pPr>
        <w:rPr>
          <w:sz w:val="16"/>
          <w:szCs w:val="16"/>
        </w:rPr>
      </w:pPr>
      <w:r w:rsidRPr="006F12BA">
        <w:rPr>
          <w:sz w:val="16"/>
          <w:szCs w:val="16"/>
        </w:rPr>
        <w:t xml:space="preserve">  void on_insert_subscribe(const MessagePtr&amp; message);</w:t>
      </w:r>
    </w:p>
    <w:p w14:paraId="7E8CC284" w14:textId="77777777" w:rsidR="001C2D80" w:rsidRPr="006F12BA" w:rsidRDefault="001C2D80" w:rsidP="001C2D80">
      <w:pPr>
        <w:rPr>
          <w:sz w:val="16"/>
          <w:szCs w:val="16"/>
        </w:rPr>
      </w:pPr>
      <w:r w:rsidRPr="006F12BA">
        <w:rPr>
          <w:sz w:val="16"/>
          <w:szCs w:val="16"/>
        </w:rPr>
        <w:t xml:space="preserve">  void on_delete_subscribe(const MessagePtr&amp; message);</w:t>
      </w:r>
    </w:p>
    <w:p w14:paraId="790F3D0F" w14:textId="77777777" w:rsidR="001C2D80" w:rsidRPr="006F12BA" w:rsidRDefault="001C2D80" w:rsidP="001C2D80">
      <w:pPr>
        <w:rPr>
          <w:sz w:val="16"/>
          <w:szCs w:val="16"/>
        </w:rPr>
      </w:pPr>
      <w:r w:rsidRPr="006F12BA">
        <w:rPr>
          <w:sz w:val="16"/>
          <w:szCs w:val="16"/>
        </w:rPr>
        <w:t xml:space="preserve">  void on_show_subscribes(const MessagePtr&amp; message);</w:t>
      </w:r>
    </w:p>
    <w:p w14:paraId="58A65312" w14:textId="77777777" w:rsidR="001C2D80" w:rsidRPr="006F12BA" w:rsidRDefault="001C2D80" w:rsidP="001C2D80">
      <w:pPr>
        <w:rPr>
          <w:sz w:val="16"/>
          <w:szCs w:val="16"/>
        </w:rPr>
      </w:pPr>
      <w:r w:rsidRPr="006F12BA">
        <w:rPr>
          <w:sz w:val="16"/>
          <w:szCs w:val="16"/>
        </w:rPr>
        <w:t xml:space="preserve">  void on_append_key_phrase_for_channel(const MessagePtr&amp; message);</w:t>
      </w:r>
    </w:p>
    <w:p w14:paraId="7FCDC5A8" w14:textId="77777777" w:rsidR="001C2D80" w:rsidRPr="006F12BA" w:rsidRDefault="001C2D80" w:rsidP="001C2D80">
      <w:pPr>
        <w:rPr>
          <w:sz w:val="16"/>
          <w:szCs w:val="16"/>
        </w:rPr>
      </w:pPr>
      <w:r w:rsidRPr="006F12BA">
        <w:rPr>
          <w:sz w:val="16"/>
          <w:szCs w:val="16"/>
        </w:rPr>
        <w:t xml:space="preserve">  void on_remove_key_phrase_for_channel(const MessagePtr&amp; message);</w:t>
      </w:r>
    </w:p>
    <w:p w14:paraId="1424C25C" w14:textId="77777777" w:rsidR="001C2D80" w:rsidRPr="006F12BA" w:rsidRDefault="001C2D80" w:rsidP="001C2D80">
      <w:pPr>
        <w:rPr>
          <w:sz w:val="16"/>
          <w:szCs w:val="16"/>
        </w:rPr>
      </w:pPr>
      <w:r w:rsidRPr="006F12BA">
        <w:rPr>
          <w:sz w:val="16"/>
          <w:szCs w:val="16"/>
        </w:rPr>
        <w:t xml:space="preserve">  void on_feedback_command(const MessagePtr&amp; message);</w:t>
      </w:r>
    </w:p>
    <w:p w14:paraId="6140EE81" w14:textId="77777777" w:rsidR="001C2D80" w:rsidRPr="006F12BA" w:rsidRDefault="001C2D80" w:rsidP="001C2D80">
      <w:pPr>
        <w:rPr>
          <w:sz w:val="16"/>
          <w:szCs w:val="16"/>
        </w:rPr>
      </w:pPr>
      <w:r w:rsidRPr="006F12BA">
        <w:rPr>
          <w:sz w:val="16"/>
          <w:szCs w:val="16"/>
        </w:rPr>
        <w:t xml:space="preserve">  void on_broadcast(const MessagePtr&amp; message);</w:t>
      </w:r>
    </w:p>
    <w:p w14:paraId="130AB5B7" w14:textId="77777777" w:rsidR="001C2D80" w:rsidRPr="006F12BA" w:rsidRDefault="001C2D80" w:rsidP="001C2D80">
      <w:pPr>
        <w:rPr>
          <w:sz w:val="16"/>
          <w:szCs w:val="16"/>
        </w:rPr>
      </w:pPr>
      <w:r w:rsidRPr="006F12BA">
        <w:rPr>
          <w:sz w:val="16"/>
          <w:szCs w:val="16"/>
        </w:rPr>
        <w:t xml:space="preserve">  void on_start_command(const MessagePtr&amp; message);</w:t>
      </w:r>
    </w:p>
    <w:p w14:paraId="1CE9E1B5" w14:textId="77777777" w:rsidR="001C2D80" w:rsidRPr="006F12BA" w:rsidRDefault="001C2D80" w:rsidP="001C2D80">
      <w:pPr>
        <w:rPr>
          <w:sz w:val="16"/>
          <w:szCs w:val="16"/>
        </w:rPr>
      </w:pPr>
      <w:r w:rsidRPr="006F12BA">
        <w:rPr>
          <w:sz w:val="16"/>
          <w:szCs w:val="16"/>
        </w:rPr>
        <w:t xml:space="preserve">  void on_help_command(const MessagePtr&amp; message);</w:t>
      </w:r>
    </w:p>
    <w:p w14:paraId="5384A762" w14:textId="77777777" w:rsidR="001C2D80" w:rsidRPr="006F12BA" w:rsidRDefault="001C2D80" w:rsidP="001C2D80">
      <w:pPr>
        <w:rPr>
          <w:sz w:val="16"/>
          <w:szCs w:val="16"/>
        </w:rPr>
      </w:pPr>
      <w:r w:rsidRPr="006F12BA">
        <w:rPr>
          <w:sz w:val="16"/>
          <w:szCs w:val="16"/>
        </w:rPr>
        <w:t xml:space="preserve">  void on_append_key_phrase_for_subscribe(const MessagePtr&amp; message);</w:t>
      </w:r>
    </w:p>
    <w:p w14:paraId="23163125" w14:textId="77777777" w:rsidR="001C2D80" w:rsidRPr="006F12BA" w:rsidRDefault="001C2D80" w:rsidP="001C2D80">
      <w:pPr>
        <w:rPr>
          <w:sz w:val="16"/>
          <w:szCs w:val="16"/>
        </w:rPr>
      </w:pPr>
      <w:r w:rsidRPr="006F12BA">
        <w:rPr>
          <w:sz w:val="16"/>
          <w:szCs w:val="16"/>
        </w:rPr>
        <w:t xml:space="preserve">  void on_remove_key_phrase_for_subscribe(const MessagePtr&amp; message);</w:t>
      </w:r>
    </w:p>
    <w:p w14:paraId="25682A6A" w14:textId="77777777" w:rsidR="001C2D80" w:rsidRPr="006F12BA" w:rsidRDefault="001C2D80" w:rsidP="001C2D80">
      <w:pPr>
        <w:rPr>
          <w:sz w:val="16"/>
          <w:szCs w:val="16"/>
        </w:rPr>
      </w:pPr>
      <w:r w:rsidRPr="006F12BA">
        <w:rPr>
          <w:sz w:val="16"/>
          <w:szCs w:val="16"/>
        </w:rPr>
        <w:t>};</w:t>
      </w:r>
    </w:p>
    <w:p w14:paraId="282FF369" w14:textId="77777777" w:rsidR="001C2D80" w:rsidRPr="006F12BA" w:rsidRDefault="001C2D80" w:rsidP="001C2D80">
      <w:pPr>
        <w:rPr>
          <w:sz w:val="16"/>
          <w:szCs w:val="16"/>
        </w:rPr>
      </w:pPr>
      <w:r w:rsidRPr="006F12BA">
        <w:rPr>
          <w:sz w:val="16"/>
          <w:szCs w:val="16"/>
        </w:rPr>
        <w:t>//</w:t>
      </w:r>
    </w:p>
    <w:p w14:paraId="5299C0E2" w14:textId="77777777" w:rsidR="001C2D80" w:rsidRPr="006F12BA" w:rsidRDefault="001C2D80" w:rsidP="001C2D80">
      <w:pPr>
        <w:rPr>
          <w:sz w:val="16"/>
          <w:szCs w:val="16"/>
        </w:rPr>
      </w:pPr>
      <w:r w:rsidRPr="006F12BA">
        <w:rPr>
          <w:sz w:val="16"/>
          <w:szCs w:val="16"/>
        </w:rPr>
        <w:t>// Created by Kirill Danilchuk &lt;kirill.danilchuk01@gmail.com&gt; on 20/06/2021.</w:t>
      </w:r>
    </w:p>
    <w:p w14:paraId="6F8991B7" w14:textId="77777777" w:rsidR="001C2D80" w:rsidRPr="006F12BA" w:rsidRDefault="001C2D80" w:rsidP="001C2D80">
      <w:pPr>
        <w:rPr>
          <w:sz w:val="16"/>
          <w:szCs w:val="16"/>
        </w:rPr>
      </w:pPr>
      <w:r w:rsidRPr="006F12BA">
        <w:rPr>
          <w:sz w:val="16"/>
          <w:szCs w:val="16"/>
        </w:rPr>
        <w:t>//</w:t>
      </w:r>
    </w:p>
    <w:p w14:paraId="0BA7FDBD" w14:textId="77777777" w:rsidR="001C2D80" w:rsidRPr="006F12BA" w:rsidRDefault="001C2D80" w:rsidP="001C2D80">
      <w:pPr>
        <w:rPr>
          <w:sz w:val="16"/>
          <w:szCs w:val="16"/>
        </w:rPr>
      </w:pPr>
    </w:p>
    <w:p w14:paraId="46BDF0A2" w14:textId="77777777" w:rsidR="001C2D80" w:rsidRPr="006F12BA" w:rsidRDefault="001C2D80" w:rsidP="001C2D80">
      <w:pPr>
        <w:rPr>
          <w:sz w:val="16"/>
          <w:szCs w:val="16"/>
        </w:rPr>
      </w:pPr>
      <w:r w:rsidRPr="006F12BA">
        <w:rPr>
          <w:sz w:val="16"/>
          <w:szCs w:val="16"/>
        </w:rPr>
        <w:t>#pragma once</w:t>
      </w:r>
    </w:p>
    <w:p w14:paraId="7FC560CC" w14:textId="77777777" w:rsidR="001C2D80" w:rsidRPr="006F12BA" w:rsidRDefault="001C2D80" w:rsidP="001C2D80">
      <w:pPr>
        <w:rPr>
          <w:sz w:val="16"/>
          <w:szCs w:val="16"/>
        </w:rPr>
      </w:pPr>
      <w:r w:rsidRPr="006F12BA">
        <w:rPr>
          <w:sz w:val="16"/>
          <w:szCs w:val="16"/>
        </w:rPr>
        <w:t>#include &lt;string&gt;</w:t>
      </w:r>
    </w:p>
    <w:p w14:paraId="521F6C2B" w14:textId="77777777" w:rsidR="001C2D80" w:rsidRPr="006F12BA" w:rsidRDefault="001C2D80" w:rsidP="001C2D80">
      <w:pPr>
        <w:rPr>
          <w:sz w:val="16"/>
          <w:szCs w:val="16"/>
        </w:rPr>
      </w:pPr>
      <w:r w:rsidRPr="006F12BA">
        <w:rPr>
          <w:sz w:val="16"/>
          <w:szCs w:val="16"/>
        </w:rPr>
        <w:t>#include &lt;utility&gt;</w:t>
      </w:r>
    </w:p>
    <w:p w14:paraId="1A85836B" w14:textId="77777777" w:rsidR="001C2D80" w:rsidRPr="006F12BA" w:rsidRDefault="001C2D80" w:rsidP="001C2D80">
      <w:pPr>
        <w:rPr>
          <w:sz w:val="16"/>
          <w:szCs w:val="16"/>
        </w:rPr>
      </w:pPr>
      <w:r w:rsidRPr="006F12BA">
        <w:rPr>
          <w:sz w:val="16"/>
          <w:szCs w:val="16"/>
        </w:rPr>
        <w:t>#include &lt;vector&gt;</w:t>
      </w:r>
    </w:p>
    <w:p w14:paraId="0F0F5287" w14:textId="77777777" w:rsidR="001C2D80" w:rsidRPr="006F12BA" w:rsidRDefault="001C2D80" w:rsidP="001C2D80">
      <w:pPr>
        <w:rPr>
          <w:sz w:val="16"/>
          <w:szCs w:val="16"/>
        </w:rPr>
      </w:pPr>
    </w:p>
    <w:p w14:paraId="59DDB06D" w14:textId="77777777" w:rsidR="001C2D80" w:rsidRPr="006F12BA" w:rsidRDefault="001C2D80" w:rsidP="001C2D80">
      <w:pPr>
        <w:rPr>
          <w:sz w:val="16"/>
          <w:szCs w:val="16"/>
        </w:rPr>
      </w:pPr>
      <w:r w:rsidRPr="006F12BA">
        <w:rPr>
          <w:sz w:val="16"/>
          <w:szCs w:val="16"/>
        </w:rPr>
        <w:t>std::vector&lt;std::string&gt; Split(const std::string&amp; string,</w:t>
      </w:r>
    </w:p>
    <w:p w14:paraId="28C625F5" w14:textId="77777777" w:rsidR="001C2D80" w:rsidRPr="006F12BA" w:rsidRDefault="001C2D80" w:rsidP="001C2D80">
      <w:pPr>
        <w:rPr>
          <w:sz w:val="16"/>
          <w:szCs w:val="16"/>
        </w:rPr>
      </w:pPr>
      <w:r w:rsidRPr="006F12BA">
        <w:rPr>
          <w:sz w:val="16"/>
          <w:szCs w:val="16"/>
        </w:rPr>
        <w:t xml:space="preserve">                               const std::string&amp; separator);</w:t>
      </w:r>
    </w:p>
    <w:p w14:paraId="54AAF21B" w14:textId="77777777" w:rsidR="001C2D80" w:rsidRPr="006F12BA" w:rsidRDefault="001C2D80" w:rsidP="001C2D80">
      <w:pPr>
        <w:rPr>
          <w:sz w:val="16"/>
          <w:szCs w:val="16"/>
        </w:rPr>
      </w:pPr>
    </w:p>
    <w:p w14:paraId="3D16E84D" w14:textId="77777777" w:rsidR="001C2D80" w:rsidRPr="006F12BA" w:rsidRDefault="001C2D80" w:rsidP="001C2D80">
      <w:pPr>
        <w:rPr>
          <w:sz w:val="16"/>
          <w:szCs w:val="16"/>
        </w:rPr>
      </w:pPr>
      <w:r w:rsidRPr="006F12BA">
        <w:rPr>
          <w:sz w:val="16"/>
          <w:szCs w:val="16"/>
        </w:rPr>
        <w:t>bool Check(const std::string&amp; text,</w:t>
      </w:r>
    </w:p>
    <w:p w14:paraId="32DA9A6E" w14:textId="77777777" w:rsidR="001C2D80" w:rsidRPr="006F12BA" w:rsidRDefault="001C2D80" w:rsidP="001C2D80">
      <w:pPr>
        <w:rPr>
          <w:sz w:val="16"/>
          <w:szCs w:val="16"/>
        </w:rPr>
      </w:pPr>
      <w:r w:rsidRPr="006F12BA">
        <w:rPr>
          <w:sz w:val="16"/>
          <w:szCs w:val="16"/>
        </w:rPr>
        <w:t xml:space="preserve">           const std::vector&lt;std::string&gt;&amp; key_phrases);</w:t>
      </w:r>
    </w:p>
    <w:p w14:paraId="07633A3E" w14:textId="77777777" w:rsidR="001C2D80" w:rsidRPr="006F12BA" w:rsidRDefault="001C2D80" w:rsidP="001C2D80">
      <w:pPr>
        <w:rPr>
          <w:sz w:val="16"/>
          <w:szCs w:val="16"/>
        </w:rPr>
      </w:pPr>
      <w:r w:rsidRPr="006F12BA">
        <w:rPr>
          <w:sz w:val="16"/>
          <w:szCs w:val="16"/>
        </w:rPr>
        <w:t>//</w:t>
      </w:r>
    </w:p>
    <w:p w14:paraId="04BE0C8E" w14:textId="77777777" w:rsidR="001C2D80" w:rsidRPr="006F12BA" w:rsidRDefault="001C2D80" w:rsidP="001C2D80">
      <w:pPr>
        <w:rPr>
          <w:sz w:val="16"/>
          <w:szCs w:val="16"/>
        </w:rPr>
      </w:pPr>
      <w:r w:rsidRPr="006F12BA">
        <w:rPr>
          <w:sz w:val="16"/>
          <w:szCs w:val="16"/>
        </w:rPr>
        <w:t>// Created by Kirill Danilchuk &lt;kirill.danilchuk01@gmail.com&gt; on 10/08/2021.</w:t>
      </w:r>
    </w:p>
    <w:p w14:paraId="09F467A0" w14:textId="77777777" w:rsidR="001C2D80" w:rsidRPr="006F12BA" w:rsidRDefault="001C2D80" w:rsidP="001C2D80">
      <w:pPr>
        <w:rPr>
          <w:sz w:val="16"/>
          <w:szCs w:val="16"/>
        </w:rPr>
      </w:pPr>
      <w:r w:rsidRPr="006F12BA">
        <w:rPr>
          <w:sz w:val="16"/>
          <w:szCs w:val="16"/>
        </w:rPr>
        <w:t>//</w:t>
      </w:r>
    </w:p>
    <w:p w14:paraId="003815E8" w14:textId="77777777" w:rsidR="001C2D80" w:rsidRPr="006F12BA" w:rsidRDefault="001C2D80" w:rsidP="001C2D80">
      <w:pPr>
        <w:rPr>
          <w:sz w:val="16"/>
          <w:szCs w:val="16"/>
        </w:rPr>
      </w:pPr>
    </w:p>
    <w:p w14:paraId="02AD2247" w14:textId="77777777" w:rsidR="001C2D80" w:rsidRPr="006F12BA" w:rsidRDefault="001C2D80" w:rsidP="001C2D80">
      <w:pPr>
        <w:rPr>
          <w:sz w:val="16"/>
          <w:szCs w:val="16"/>
        </w:rPr>
      </w:pPr>
      <w:r w:rsidRPr="006F12BA">
        <w:rPr>
          <w:sz w:val="16"/>
          <w:szCs w:val="16"/>
        </w:rPr>
        <w:t>#pragma once</w:t>
      </w:r>
    </w:p>
    <w:p w14:paraId="4708ABBA" w14:textId="77777777" w:rsidR="001C2D80" w:rsidRPr="006F12BA" w:rsidRDefault="001C2D80" w:rsidP="001C2D80">
      <w:pPr>
        <w:rPr>
          <w:sz w:val="16"/>
          <w:szCs w:val="16"/>
        </w:rPr>
      </w:pPr>
    </w:p>
    <w:p w14:paraId="32B0CDAF" w14:textId="77777777" w:rsidR="001C2D80" w:rsidRPr="006F12BA" w:rsidRDefault="001C2D80" w:rsidP="001C2D80">
      <w:pPr>
        <w:rPr>
          <w:sz w:val="16"/>
          <w:szCs w:val="16"/>
        </w:rPr>
      </w:pPr>
      <w:r w:rsidRPr="006F12BA">
        <w:rPr>
          <w:sz w:val="16"/>
          <w:szCs w:val="16"/>
        </w:rPr>
        <w:t>#include &lt;tgbot/Bot.h&gt;</w:t>
      </w:r>
    </w:p>
    <w:p w14:paraId="43CF854C" w14:textId="77777777" w:rsidR="001C2D80" w:rsidRPr="006F12BA" w:rsidRDefault="001C2D80" w:rsidP="001C2D80">
      <w:pPr>
        <w:rPr>
          <w:sz w:val="16"/>
          <w:szCs w:val="16"/>
        </w:rPr>
      </w:pPr>
    </w:p>
    <w:p w14:paraId="0B397C78" w14:textId="77777777" w:rsidR="001C2D80" w:rsidRPr="006F12BA" w:rsidRDefault="001C2D80" w:rsidP="001C2D80">
      <w:pPr>
        <w:rPr>
          <w:sz w:val="16"/>
          <w:szCs w:val="16"/>
        </w:rPr>
      </w:pPr>
      <w:r w:rsidRPr="006F12BA">
        <w:rPr>
          <w:sz w:val="16"/>
          <w:szCs w:val="16"/>
        </w:rPr>
        <w:t>#include &lt;functional&gt;</w:t>
      </w:r>
    </w:p>
    <w:p w14:paraId="3768C27D" w14:textId="77777777" w:rsidR="001C2D80" w:rsidRPr="006F12BA" w:rsidRDefault="001C2D80" w:rsidP="001C2D80">
      <w:pPr>
        <w:rPr>
          <w:sz w:val="16"/>
          <w:szCs w:val="16"/>
        </w:rPr>
      </w:pPr>
      <w:r w:rsidRPr="006F12BA">
        <w:rPr>
          <w:sz w:val="16"/>
          <w:szCs w:val="16"/>
        </w:rPr>
        <w:t>#include &lt;list&gt;</w:t>
      </w:r>
    </w:p>
    <w:p w14:paraId="48FA0668" w14:textId="77777777" w:rsidR="001C2D80" w:rsidRPr="006F12BA" w:rsidRDefault="001C2D80" w:rsidP="001C2D80">
      <w:pPr>
        <w:rPr>
          <w:sz w:val="16"/>
          <w:szCs w:val="16"/>
        </w:rPr>
      </w:pPr>
      <w:r w:rsidRPr="006F12BA">
        <w:rPr>
          <w:sz w:val="16"/>
          <w:szCs w:val="16"/>
        </w:rPr>
        <w:t>#include &lt;memory&gt;</w:t>
      </w:r>
    </w:p>
    <w:p w14:paraId="3AD4AB2F" w14:textId="77777777" w:rsidR="001C2D80" w:rsidRPr="006F12BA" w:rsidRDefault="001C2D80" w:rsidP="001C2D80">
      <w:pPr>
        <w:rPr>
          <w:sz w:val="16"/>
          <w:szCs w:val="16"/>
        </w:rPr>
      </w:pPr>
    </w:p>
    <w:p w14:paraId="0BB7F707" w14:textId="77777777" w:rsidR="001C2D80" w:rsidRPr="006F12BA" w:rsidRDefault="001C2D80" w:rsidP="001C2D80">
      <w:pPr>
        <w:rPr>
          <w:sz w:val="16"/>
          <w:szCs w:val="16"/>
        </w:rPr>
      </w:pPr>
      <w:r w:rsidRPr="006F12BA">
        <w:rPr>
          <w:sz w:val="16"/>
          <w:szCs w:val="16"/>
        </w:rPr>
        <w:t>namespace bot {</w:t>
      </w:r>
    </w:p>
    <w:p w14:paraId="2B8C8FED" w14:textId="77777777" w:rsidR="001C2D80" w:rsidRPr="006F12BA" w:rsidRDefault="001C2D80" w:rsidP="001C2D80">
      <w:pPr>
        <w:rPr>
          <w:sz w:val="16"/>
          <w:szCs w:val="16"/>
        </w:rPr>
      </w:pPr>
    </w:p>
    <w:p w14:paraId="4A7A3C68" w14:textId="77777777" w:rsidR="001C2D80" w:rsidRPr="006F12BA" w:rsidRDefault="001C2D80" w:rsidP="001C2D80">
      <w:pPr>
        <w:rPr>
          <w:sz w:val="16"/>
          <w:szCs w:val="16"/>
        </w:rPr>
      </w:pPr>
      <w:r w:rsidRPr="006F12BA">
        <w:rPr>
          <w:sz w:val="16"/>
          <w:szCs w:val="16"/>
        </w:rPr>
        <w:t>using ChatID = std::int64_t;</w:t>
      </w:r>
    </w:p>
    <w:p w14:paraId="4E6C3C4B" w14:textId="77777777" w:rsidR="001C2D80" w:rsidRPr="006F12BA" w:rsidRDefault="001C2D80" w:rsidP="001C2D80">
      <w:pPr>
        <w:rPr>
          <w:sz w:val="16"/>
          <w:szCs w:val="16"/>
        </w:rPr>
      </w:pPr>
      <w:r w:rsidRPr="006F12BA">
        <w:rPr>
          <w:sz w:val="16"/>
          <w:szCs w:val="16"/>
        </w:rPr>
        <w:t>using UserID = std::int32_t;</w:t>
      </w:r>
    </w:p>
    <w:p w14:paraId="2951F345" w14:textId="77777777" w:rsidR="001C2D80" w:rsidRPr="006F12BA" w:rsidRDefault="001C2D80" w:rsidP="001C2D80">
      <w:pPr>
        <w:rPr>
          <w:sz w:val="16"/>
          <w:szCs w:val="16"/>
        </w:rPr>
      </w:pPr>
    </w:p>
    <w:p w14:paraId="47EE78BB" w14:textId="77777777" w:rsidR="001C2D80" w:rsidRPr="006F12BA" w:rsidRDefault="001C2D80" w:rsidP="001C2D80">
      <w:pPr>
        <w:rPr>
          <w:sz w:val="16"/>
          <w:szCs w:val="16"/>
        </w:rPr>
      </w:pPr>
      <w:r w:rsidRPr="006F12BA">
        <w:rPr>
          <w:sz w:val="16"/>
          <w:szCs w:val="16"/>
        </w:rPr>
        <w:t>using Step = std::function&lt;void(const TgBot::Message::Ptr&amp;)&gt;;</w:t>
      </w:r>
    </w:p>
    <w:p w14:paraId="229A6F88" w14:textId="77777777" w:rsidR="001C2D80" w:rsidRPr="006F12BA" w:rsidRDefault="001C2D80" w:rsidP="001C2D80">
      <w:pPr>
        <w:rPr>
          <w:sz w:val="16"/>
          <w:szCs w:val="16"/>
        </w:rPr>
      </w:pPr>
    </w:p>
    <w:p w14:paraId="19B586D4" w14:textId="77777777" w:rsidR="001C2D80" w:rsidRPr="006F12BA" w:rsidRDefault="001C2D80" w:rsidP="001C2D80">
      <w:pPr>
        <w:rPr>
          <w:sz w:val="16"/>
          <w:szCs w:val="16"/>
        </w:rPr>
      </w:pPr>
      <w:r w:rsidRPr="006F12BA">
        <w:rPr>
          <w:sz w:val="16"/>
          <w:szCs w:val="16"/>
        </w:rPr>
        <w:t>class Bot : public TgBot::Bot {</w:t>
      </w:r>
    </w:p>
    <w:p w14:paraId="6402455C" w14:textId="77777777" w:rsidR="001C2D80" w:rsidRPr="006F12BA" w:rsidRDefault="001C2D80" w:rsidP="001C2D80">
      <w:pPr>
        <w:rPr>
          <w:sz w:val="16"/>
          <w:szCs w:val="16"/>
        </w:rPr>
      </w:pPr>
      <w:r w:rsidRPr="006F12BA">
        <w:rPr>
          <w:sz w:val="16"/>
          <w:szCs w:val="16"/>
        </w:rPr>
        <w:t xml:space="preserve"> public:</w:t>
      </w:r>
    </w:p>
    <w:p w14:paraId="462BCC2A" w14:textId="77777777" w:rsidR="001C2D80" w:rsidRPr="006F12BA" w:rsidRDefault="001C2D80" w:rsidP="001C2D80">
      <w:pPr>
        <w:rPr>
          <w:sz w:val="16"/>
          <w:szCs w:val="16"/>
        </w:rPr>
      </w:pPr>
      <w:r w:rsidRPr="006F12BA">
        <w:rPr>
          <w:sz w:val="16"/>
          <w:szCs w:val="16"/>
        </w:rPr>
        <w:t xml:space="preserve">  Bot(const std::string&amp; token);</w:t>
      </w:r>
    </w:p>
    <w:p w14:paraId="194436C2" w14:textId="77777777" w:rsidR="001C2D80" w:rsidRPr="006F12BA" w:rsidRDefault="001C2D80" w:rsidP="001C2D80">
      <w:pPr>
        <w:rPr>
          <w:sz w:val="16"/>
          <w:szCs w:val="16"/>
        </w:rPr>
      </w:pPr>
    </w:p>
    <w:p w14:paraId="68F57F99" w14:textId="77777777" w:rsidR="001C2D80" w:rsidRPr="006F12BA" w:rsidRDefault="001C2D80" w:rsidP="001C2D80">
      <w:pPr>
        <w:rPr>
          <w:sz w:val="16"/>
          <w:szCs w:val="16"/>
        </w:rPr>
      </w:pPr>
      <w:r w:rsidRPr="006F12BA">
        <w:rPr>
          <w:sz w:val="16"/>
          <w:szCs w:val="16"/>
        </w:rPr>
        <w:t xml:space="preserve">  void RegistryNextStep(ChatID chat_id, Step handler);</w:t>
      </w:r>
    </w:p>
    <w:p w14:paraId="2D2D0998" w14:textId="77777777" w:rsidR="001C2D80" w:rsidRPr="006F12BA" w:rsidRDefault="001C2D80" w:rsidP="001C2D80">
      <w:pPr>
        <w:rPr>
          <w:sz w:val="16"/>
          <w:szCs w:val="16"/>
        </w:rPr>
      </w:pPr>
    </w:p>
    <w:p w14:paraId="33D5CD1C" w14:textId="77777777" w:rsidR="001C2D80" w:rsidRPr="006F12BA" w:rsidRDefault="001C2D80" w:rsidP="001C2D80">
      <w:pPr>
        <w:rPr>
          <w:sz w:val="16"/>
          <w:szCs w:val="16"/>
        </w:rPr>
      </w:pPr>
      <w:r w:rsidRPr="006F12BA">
        <w:rPr>
          <w:sz w:val="16"/>
          <w:szCs w:val="16"/>
        </w:rPr>
        <w:t xml:space="preserve">  /**</w:t>
      </w:r>
    </w:p>
    <w:p w14:paraId="2C2A6A30" w14:textId="77777777" w:rsidR="001C2D80" w:rsidRPr="006F12BA" w:rsidRDefault="001C2D80" w:rsidP="001C2D80">
      <w:pPr>
        <w:rPr>
          <w:sz w:val="16"/>
          <w:szCs w:val="16"/>
        </w:rPr>
      </w:pPr>
      <w:r w:rsidRPr="006F12BA">
        <w:rPr>
          <w:sz w:val="16"/>
          <w:szCs w:val="16"/>
        </w:rPr>
        <w:t xml:space="preserve">   * @brief find next_step handler and invoke it</w:t>
      </w:r>
    </w:p>
    <w:p w14:paraId="7238840F" w14:textId="77777777" w:rsidR="001C2D80" w:rsidRPr="006F12BA" w:rsidRDefault="001C2D80" w:rsidP="001C2D80">
      <w:pPr>
        <w:rPr>
          <w:sz w:val="16"/>
          <w:szCs w:val="16"/>
        </w:rPr>
      </w:pPr>
      <w:r w:rsidRPr="006F12BA">
        <w:rPr>
          <w:sz w:val="16"/>
          <w:szCs w:val="16"/>
        </w:rPr>
        <w:t xml:space="preserve">   * @param message</w:t>
      </w:r>
    </w:p>
    <w:p w14:paraId="7D2F1E5E" w14:textId="77777777" w:rsidR="001C2D80" w:rsidRPr="006F12BA" w:rsidRDefault="001C2D80" w:rsidP="001C2D80">
      <w:pPr>
        <w:rPr>
          <w:sz w:val="16"/>
          <w:szCs w:val="16"/>
        </w:rPr>
      </w:pPr>
      <w:r w:rsidRPr="006F12BA">
        <w:rPr>
          <w:sz w:val="16"/>
          <w:szCs w:val="16"/>
        </w:rPr>
        <w:t xml:space="preserve">   * @return true if next_step is exists else return false</w:t>
      </w:r>
    </w:p>
    <w:p w14:paraId="13AD0425" w14:textId="77777777" w:rsidR="001C2D80" w:rsidRPr="006F12BA" w:rsidRDefault="001C2D80" w:rsidP="001C2D80">
      <w:pPr>
        <w:rPr>
          <w:sz w:val="16"/>
          <w:szCs w:val="16"/>
        </w:rPr>
      </w:pPr>
      <w:r w:rsidRPr="006F12BA">
        <w:rPr>
          <w:sz w:val="16"/>
          <w:szCs w:val="16"/>
        </w:rPr>
        <w:t xml:space="preserve">   */</w:t>
      </w:r>
    </w:p>
    <w:p w14:paraId="6F84CCFD" w14:textId="77777777" w:rsidR="001C2D80" w:rsidRPr="006F12BA" w:rsidRDefault="001C2D80" w:rsidP="001C2D80">
      <w:pPr>
        <w:rPr>
          <w:sz w:val="16"/>
          <w:szCs w:val="16"/>
        </w:rPr>
      </w:pPr>
      <w:r w:rsidRPr="006F12BA">
        <w:rPr>
          <w:sz w:val="16"/>
          <w:szCs w:val="16"/>
        </w:rPr>
        <w:t xml:space="preserve">  bool TryNextStep(const TgBot::Message::Ptr&amp; message);</w:t>
      </w:r>
    </w:p>
    <w:p w14:paraId="54B90609" w14:textId="77777777" w:rsidR="001C2D80" w:rsidRPr="006F12BA" w:rsidRDefault="001C2D80" w:rsidP="001C2D80">
      <w:pPr>
        <w:rPr>
          <w:sz w:val="16"/>
          <w:szCs w:val="16"/>
        </w:rPr>
      </w:pPr>
    </w:p>
    <w:p w14:paraId="5929787C" w14:textId="77777777" w:rsidR="001C2D80" w:rsidRPr="006F12BA" w:rsidRDefault="001C2D80" w:rsidP="001C2D80">
      <w:pPr>
        <w:rPr>
          <w:sz w:val="16"/>
          <w:szCs w:val="16"/>
        </w:rPr>
      </w:pPr>
      <w:r w:rsidRPr="006F12BA">
        <w:rPr>
          <w:sz w:val="16"/>
          <w:szCs w:val="16"/>
        </w:rPr>
        <w:t xml:space="preserve"> private:</w:t>
      </w:r>
    </w:p>
    <w:p w14:paraId="2700187F" w14:textId="77777777" w:rsidR="001C2D80" w:rsidRPr="006F12BA" w:rsidRDefault="001C2D80" w:rsidP="001C2D80">
      <w:pPr>
        <w:rPr>
          <w:sz w:val="16"/>
          <w:szCs w:val="16"/>
        </w:rPr>
      </w:pPr>
      <w:r w:rsidRPr="006F12BA">
        <w:rPr>
          <w:sz w:val="16"/>
          <w:szCs w:val="16"/>
        </w:rPr>
        <w:t xml:space="preserve">  std::list&lt;std::pair&lt;ChatID, Step&gt;&gt; next_steps_;</w:t>
      </w:r>
    </w:p>
    <w:p w14:paraId="49B885BF" w14:textId="77777777" w:rsidR="001C2D80" w:rsidRPr="006F12BA" w:rsidRDefault="001C2D80" w:rsidP="001C2D80">
      <w:pPr>
        <w:rPr>
          <w:sz w:val="16"/>
          <w:szCs w:val="16"/>
        </w:rPr>
      </w:pPr>
    </w:p>
    <w:p w14:paraId="46EFC069" w14:textId="77777777" w:rsidR="001C2D80" w:rsidRPr="006F12BA" w:rsidRDefault="001C2D80" w:rsidP="001C2D80">
      <w:pPr>
        <w:rPr>
          <w:sz w:val="16"/>
          <w:szCs w:val="16"/>
        </w:rPr>
      </w:pPr>
      <w:r w:rsidRPr="006F12BA">
        <w:rPr>
          <w:sz w:val="16"/>
          <w:szCs w:val="16"/>
        </w:rPr>
        <w:t xml:space="preserve"> private:</w:t>
      </w:r>
    </w:p>
    <w:p w14:paraId="76B555AE" w14:textId="77777777" w:rsidR="001C2D80" w:rsidRPr="006F12BA" w:rsidRDefault="001C2D80" w:rsidP="001C2D80">
      <w:pPr>
        <w:rPr>
          <w:sz w:val="16"/>
          <w:szCs w:val="16"/>
        </w:rPr>
      </w:pPr>
      <w:r w:rsidRPr="006F12BA">
        <w:rPr>
          <w:sz w:val="16"/>
          <w:szCs w:val="16"/>
        </w:rPr>
        <w:t xml:space="preserve">  [[nodiscard]] std::list&lt;std::pair&lt;ChatID, Step&gt;&gt;::const_iterator FindNextStep(</w:t>
      </w:r>
    </w:p>
    <w:p w14:paraId="25A4F6BD" w14:textId="77777777" w:rsidR="001C2D80" w:rsidRPr="006F12BA" w:rsidRDefault="001C2D80" w:rsidP="001C2D80">
      <w:pPr>
        <w:rPr>
          <w:sz w:val="16"/>
          <w:szCs w:val="16"/>
        </w:rPr>
      </w:pPr>
      <w:r w:rsidRPr="006F12BA">
        <w:rPr>
          <w:sz w:val="16"/>
          <w:szCs w:val="16"/>
        </w:rPr>
        <w:t xml:space="preserve">      ChatID chat_id) noexcept;</w:t>
      </w:r>
    </w:p>
    <w:p w14:paraId="449A7452" w14:textId="77777777" w:rsidR="001C2D80" w:rsidRPr="006F12BA" w:rsidRDefault="001C2D80" w:rsidP="001C2D80">
      <w:pPr>
        <w:rPr>
          <w:sz w:val="16"/>
          <w:szCs w:val="16"/>
        </w:rPr>
      </w:pPr>
      <w:r w:rsidRPr="006F12BA">
        <w:rPr>
          <w:sz w:val="16"/>
          <w:szCs w:val="16"/>
        </w:rPr>
        <w:t xml:space="preserve">  [[nodiscard]] bool IsFindNextStep(</w:t>
      </w:r>
    </w:p>
    <w:p w14:paraId="746D4873" w14:textId="77777777" w:rsidR="001C2D80" w:rsidRPr="006F12BA" w:rsidRDefault="001C2D80" w:rsidP="001C2D80">
      <w:pPr>
        <w:rPr>
          <w:sz w:val="16"/>
          <w:szCs w:val="16"/>
        </w:rPr>
      </w:pPr>
      <w:r w:rsidRPr="006F12BA">
        <w:rPr>
          <w:sz w:val="16"/>
          <w:szCs w:val="16"/>
        </w:rPr>
        <w:t xml:space="preserve">      std::list&lt;std::pair&lt;ChatID, Step&gt;&gt;::const_iterator it) const noexcept;</w:t>
      </w:r>
    </w:p>
    <w:p w14:paraId="1F815BBD" w14:textId="77777777" w:rsidR="001C2D80" w:rsidRPr="006F12BA" w:rsidRDefault="001C2D80" w:rsidP="001C2D80">
      <w:pPr>
        <w:rPr>
          <w:sz w:val="16"/>
          <w:szCs w:val="16"/>
        </w:rPr>
      </w:pPr>
      <w:r w:rsidRPr="006F12BA">
        <w:rPr>
          <w:sz w:val="16"/>
          <w:szCs w:val="16"/>
        </w:rPr>
        <w:t>};</w:t>
      </w:r>
    </w:p>
    <w:p w14:paraId="40A93428" w14:textId="77777777" w:rsidR="001C2D80" w:rsidRPr="006F12BA" w:rsidRDefault="001C2D80" w:rsidP="001C2D80">
      <w:pPr>
        <w:rPr>
          <w:sz w:val="16"/>
          <w:szCs w:val="16"/>
        </w:rPr>
      </w:pPr>
    </w:p>
    <w:p w14:paraId="3642BBD9" w14:textId="77777777" w:rsidR="001C2D80" w:rsidRPr="006F12BA" w:rsidRDefault="001C2D80" w:rsidP="001C2D80">
      <w:pPr>
        <w:rPr>
          <w:sz w:val="16"/>
          <w:szCs w:val="16"/>
        </w:rPr>
      </w:pPr>
      <w:r w:rsidRPr="006F12BA">
        <w:rPr>
          <w:sz w:val="16"/>
          <w:szCs w:val="16"/>
        </w:rPr>
        <w:t>}  // namespace bot</w:t>
      </w:r>
    </w:p>
    <w:p w14:paraId="392D3B17" w14:textId="77777777" w:rsidR="001C2D80" w:rsidRPr="006F12BA" w:rsidRDefault="001C2D80" w:rsidP="001C2D80">
      <w:pPr>
        <w:rPr>
          <w:sz w:val="16"/>
          <w:szCs w:val="16"/>
        </w:rPr>
      </w:pPr>
      <w:r w:rsidRPr="006F12BA">
        <w:rPr>
          <w:sz w:val="16"/>
          <w:szCs w:val="16"/>
        </w:rPr>
        <w:t>//</w:t>
      </w:r>
    </w:p>
    <w:p w14:paraId="1740B13B" w14:textId="77777777" w:rsidR="001C2D80" w:rsidRPr="006F12BA" w:rsidRDefault="001C2D80" w:rsidP="001C2D80">
      <w:pPr>
        <w:rPr>
          <w:sz w:val="16"/>
          <w:szCs w:val="16"/>
        </w:rPr>
      </w:pPr>
      <w:r w:rsidRPr="006F12BA">
        <w:rPr>
          <w:sz w:val="16"/>
          <w:szCs w:val="16"/>
        </w:rPr>
        <w:t>// Created by Kirill Danilchuk &lt;kirill.danilchuk01@gmail.com&gt; on 11/08/2021.</w:t>
      </w:r>
    </w:p>
    <w:p w14:paraId="27DBF00A" w14:textId="77777777" w:rsidR="001C2D80" w:rsidRPr="006F12BA" w:rsidRDefault="001C2D80" w:rsidP="001C2D80">
      <w:pPr>
        <w:rPr>
          <w:sz w:val="16"/>
          <w:szCs w:val="16"/>
        </w:rPr>
      </w:pPr>
      <w:r w:rsidRPr="006F12BA">
        <w:rPr>
          <w:sz w:val="16"/>
          <w:szCs w:val="16"/>
        </w:rPr>
        <w:t>//</w:t>
      </w:r>
    </w:p>
    <w:p w14:paraId="3B946DAD" w14:textId="77777777" w:rsidR="001C2D80" w:rsidRPr="006F12BA" w:rsidRDefault="001C2D80" w:rsidP="001C2D80">
      <w:pPr>
        <w:rPr>
          <w:sz w:val="16"/>
          <w:szCs w:val="16"/>
        </w:rPr>
      </w:pPr>
    </w:p>
    <w:p w14:paraId="4840489C" w14:textId="77777777" w:rsidR="001C2D80" w:rsidRPr="006F12BA" w:rsidRDefault="001C2D80" w:rsidP="001C2D80">
      <w:pPr>
        <w:rPr>
          <w:sz w:val="16"/>
          <w:szCs w:val="16"/>
        </w:rPr>
      </w:pPr>
      <w:r w:rsidRPr="006F12BA">
        <w:rPr>
          <w:sz w:val="16"/>
          <w:szCs w:val="16"/>
        </w:rPr>
        <w:t>#pragma once</w:t>
      </w:r>
    </w:p>
    <w:p w14:paraId="652E5C71" w14:textId="77777777" w:rsidR="001C2D80" w:rsidRPr="006F12BA" w:rsidRDefault="001C2D80" w:rsidP="001C2D80">
      <w:pPr>
        <w:rPr>
          <w:sz w:val="16"/>
          <w:szCs w:val="16"/>
        </w:rPr>
      </w:pPr>
    </w:p>
    <w:p w14:paraId="3E9D37BD" w14:textId="77777777" w:rsidR="001C2D80" w:rsidRPr="006F12BA" w:rsidRDefault="001C2D80" w:rsidP="001C2D80">
      <w:pPr>
        <w:rPr>
          <w:sz w:val="16"/>
          <w:szCs w:val="16"/>
        </w:rPr>
      </w:pPr>
      <w:r w:rsidRPr="006F12BA">
        <w:rPr>
          <w:sz w:val="16"/>
          <w:szCs w:val="16"/>
        </w:rPr>
        <w:t>#include &lt;tgbot/Bot.h&gt;</w:t>
      </w:r>
    </w:p>
    <w:p w14:paraId="30701B96" w14:textId="77777777" w:rsidR="001C2D80" w:rsidRPr="006F12BA" w:rsidRDefault="001C2D80" w:rsidP="001C2D80">
      <w:pPr>
        <w:rPr>
          <w:sz w:val="16"/>
          <w:szCs w:val="16"/>
        </w:rPr>
      </w:pPr>
    </w:p>
    <w:p w14:paraId="57DF1FBC" w14:textId="77777777" w:rsidR="001C2D80" w:rsidRPr="006F12BA" w:rsidRDefault="001C2D80" w:rsidP="001C2D80">
      <w:pPr>
        <w:rPr>
          <w:sz w:val="16"/>
          <w:szCs w:val="16"/>
        </w:rPr>
      </w:pPr>
      <w:r w:rsidRPr="006F12BA">
        <w:rPr>
          <w:sz w:val="16"/>
          <w:szCs w:val="16"/>
        </w:rPr>
        <w:t>namespace ui {</w:t>
      </w:r>
    </w:p>
    <w:p w14:paraId="25D14BC3" w14:textId="77777777" w:rsidR="001C2D80" w:rsidRPr="006F12BA" w:rsidRDefault="001C2D80" w:rsidP="001C2D80">
      <w:pPr>
        <w:rPr>
          <w:sz w:val="16"/>
          <w:szCs w:val="16"/>
        </w:rPr>
      </w:pPr>
      <w:r w:rsidRPr="006F12BA">
        <w:rPr>
          <w:sz w:val="16"/>
          <w:szCs w:val="16"/>
        </w:rPr>
        <w:t>TgBot::ReplyKeyboardMarkup::Ptr FirstAdminMarkup();</w:t>
      </w:r>
    </w:p>
    <w:p w14:paraId="695430DC" w14:textId="77777777" w:rsidR="001C2D80" w:rsidRPr="006F12BA" w:rsidRDefault="001C2D80" w:rsidP="001C2D80">
      <w:pPr>
        <w:rPr>
          <w:sz w:val="16"/>
          <w:szCs w:val="16"/>
        </w:rPr>
      </w:pPr>
      <w:r w:rsidRPr="006F12BA">
        <w:rPr>
          <w:sz w:val="16"/>
          <w:szCs w:val="16"/>
        </w:rPr>
        <w:t>TgBot::ReplyKeyboardMarkup::Ptr AdminStartMarkup();</w:t>
      </w:r>
    </w:p>
    <w:p w14:paraId="5DE34A87" w14:textId="77777777" w:rsidR="001C2D80" w:rsidRPr="006F12BA" w:rsidRDefault="001C2D80" w:rsidP="001C2D80">
      <w:pPr>
        <w:rPr>
          <w:sz w:val="16"/>
          <w:szCs w:val="16"/>
        </w:rPr>
      </w:pPr>
      <w:r w:rsidRPr="006F12BA">
        <w:rPr>
          <w:sz w:val="16"/>
          <w:szCs w:val="16"/>
        </w:rPr>
        <w:t>TgBot::ReplyKeyboardMarkup::Ptr AdminMarkup();</w:t>
      </w:r>
    </w:p>
    <w:p w14:paraId="73AEF861" w14:textId="77777777" w:rsidR="001C2D80" w:rsidRPr="006F12BA" w:rsidRDefault="001C2D80" w:rsidP="001C2D80">
      <w:pPr>
        <w:rPr>
          <w:sz w:val="16"/>
          <w:szCs w:val="16"/>
        </w:rPr>
      </w:pPr>
      <w:r w:rsidRPr="006F12BA">
        <w:rPr>
          <w:sz w:val="16"/>
          <w:szCs w:val="16"/>
        </w:rPr>
        <w:t>TgBot::ReplyKeyboardMarkup::Ptr RegistrationMarkup();</w:t>
      </w:r>
    </w:p>
    <w:p w14:paraId="1A7B8B31" w14:textId="77777777" w:rsidR="001C2D80" w:rsidRPr="006F12BA" w:rsidRDefault="001C2D80" w:rsidP="001C2D80">
      <w:pPr>
        <w:rPr>
          <w:sz w:val="16"/>
          <w:szCs w:val="16"/>
        </w:rPr>
      </w:pPr>
      <w:r w:rsidRPr="006F12BA">
        <w:rPr>
          <w:sz w:val="16"/>
          <w:szCs w:val="16"/>
        </w:rPr>
        <w:t>TgBot::ReplyKeyboardMarkup::Ptr UserStartMarkup();</w:t>
      </w:r>
    </w:p>
    <w:p w14:paraId="10978449" w14:textId="77777777" w:rsidR="001C2D80" w:rsidRPr="006F12BA" w:rsidRDefault="001C2D80" w:rsidP="001C2D80">
      <w:pPr>
        <w:rPr>
          <w:sz w:val="16"/>
          <w:szCs w:val="16"/>
        </w:rPr>
      </w:pPr>
      <w:r w:rsidRPr="006F12BA">
        <w:rPr>
          <w:sz w:val="16"/>
          <w:szCs w:val="16"/>
        </w:rPr>
        <w:t>TgBot::ReplyKeyboardMarkup::Ptr UserSearchingMarkup();</w:t>
      </w:r>
    </w:p>
    <w:p w14:paraId="1FBAA1D0" w14:textId="77777777" w:rsidR="001C2D80" w:rsidRPr="006F12BA" w:rsidRDefault="001C2D80" w:rsidP="001C2D80">
      <w:pPr>
        <w:rPr>
          <w:sz w:val="16"/>
          <w:szCs w:val="16"/>
        </w:rPr>
      </w:pPr>
      <w:r w:rsidRPr="006F12BA">
        <w:rPr>
          <w:sz w:val="16"/>
          <w:szCs w:val="16"/>
        </w:rPr>
        <w:t>TgBot::ReplyKeyboardMarkup::Ptr UserStartMarkupForAdmin();</w:t>
      </w:r>
    </w:p>
    <w:p w14:paraId="55DE725E" w14:textId="77777777" w:rsidR="001C2D80" w:rsidRPr="006F12BA" w:rsidRDefault="001C2D80" w:rsidP="001C2D80">
      <w:pPr>
        <w:rPr>
          <w:sz w:val="16"/>
          <w:szCs w:val="16"/>
        </w:rPr>
      </w:pPr>
      <w:r w:rsidRPr="006F12BA">
        <w:rPr>
          <w:sz w:val="16"/>
          <w:szCs w:val="16"/>
        </w:rPr>
        <w:t>TgBot::ReplyKeyboardMarkup::Ptr UserSubscribeMarkup();</w:t>
      </w:r>
    </w:p>
    <w:p w14:paraId="51D656C4" w14:textId="77777777" w:rsidR="001C2D80" w:rsidRPr="006F12BA" w:rsidRDefault="001C2D80" w:rsidP="001C2D80">
      <w:pPr>
        <w:rPr>
          <w:sz w:val="16"/>
          <w:szCs w:val="16"/>
        </w:rPr>
      </w:pPr>
      <w:r w:rsidRPr="006F12BA">
        <w:rPr>
          <w:sz w:val="16"/>
          <w:szCs w:val="16"/>
        </w:rPr>
        <w:t>TgBot::InlineKeyboardMarkup::Ptr CreateInlineKeyboardMarkup(size_t link_count);</w:t>
      </w:r>
    </w:p>
    <w:p w14:paraId="26CB7625" w14:textId="77777777" w:rsidR="001C2D80" w:rsidRPr="006F12BA" w:rsidRDefault="001C2D80" w:rsidP="001C2D80">
      <w:pPr>
        <w:rPr>
          <w:sz w:val="16"/>
          <w:szCs w:val="16"/>
        </w:rPr>
      </w:pPr>
      <w:r w:rsidRPr="006F12BA">
        <w:rPr>
          <w:sz w:val="16"/>
          <w:szCs w:val="16"/>
        </w:rPr>
        <w:t>}  // namespace ui</w:t>
      </w:r>
    </w:p>
    <w:p w14:paraId="66803438" w14:textId="77777777" w:rsidR="001C2D80" w:rsidRPr="006F12BA" w:rsidRDefault="001C2D80" w:rsidP="001C2D80">
      <w:pPr>
        <w:rPr>
          <w:sz w:val="16"/>
          <w:szCs w:val="16"/>
        </w:rPr>
      </w:pPr>
      <w:r w:rsidRPr="006F12BA">
        <w:rPr>
          <w:sz w:val="16"/>
          <w:szCs w:val="16"/>
        </w:rPr>
        <w:t>//</w:t>
      </w:r>
    </w:p>
    <w:p w14:paraId="5F602CD2" w14:textId="77777777" w:rsidR="001C2D80" w:rsidRPr="006F12BA" w:rsidRDefault="001C2D80" w:rsidP="001C2D80">
      <w:pPr>
        <w:rPr>
          <w:sz w:val="16"/>
          <w:szCs w:val="16"/>
        </w:rPr>
      </w:pPr>
      <w:r w:rsidRPr="006F12BA">
        <w:rPr>
          <w:sz w:val="16"/>
          <w:szCs w:val="16"/>
        </w:rPr>
        <w:t>// Created by Kirill Danilchuk &lt;kirill.danilchuk01@gmail.com&gt; on 10/08/2021.</w:t>
      </w:r>
    </w:p>
    <w:p w14:paraId="07A46463" w14:textId="77777777" w:rsidR="001C2D80" w:rsidRPr="006F12BA" w:rsidRDefault="001C2D80" w:rsidP="001C2D80">
      <w:pPr>
        <w:rPr>
          <w:sz w:val="16"/>
          <w:szCs w:val="16"/>
        </w:rPr>
      </w:pPr>
      <w:r w:rsidRPr="006F12BA">
        <w:rPr>
          <w:sz w:val="16"/>
          <w:szCs w:val="16"/>
        </w:rPr>
        <w:t>//</w:t>
      </w:r>
    </w:p>
    <w:p w14:paraId="48ABD340" w14:textId="77777777" w:rsidR="001C2D80" w:rsidRPr="006F12BA" w:rsidRDefault="001C2D80" w:rsidP="001C2D80">
      <w:pPr>
        <w:rPr>
          <w:sz w:val="16"/>
          <w:szCs w:val="16"/>
        </w:rPr>
      </w:pPr>
    </w:p>
    <w:p w14:paraId="02D41B51" w14:textId="77777777" w:rsidR="001C2D80" w:rsidRPr="006F12BA" w:rsidRDefault="001C2D80" w:rsidP="001C2D80">
      <w:pPr>
        <w:rPr>
          <w:sz w:val="16"/>
          <w:szCs w:val="16"/>
        </w:rPr>
      </w:pPr>
      <w:r w:rsidRPr="006F12BA">
        <w:rPr>
          <w:sz w:val="16"/>
          <w:szCs w:val="16"/>
        </w:rPr>
        <w:t>#include "Bot.hpp"</w:t>
      </w:r>
    </w:p>
    <w:p w14:paraId="1E289678" w14:textId="77777777" w:rsidR="001C2D80" w:rsidRPr="006F12BA" w:rsidRDefault="001C2D80" w:rsidP="001C2D80">
      <w:pPr>
        <w:rPr>
          <w:sz w:val="16"/>
          <w:szCs w:val="16"/>
        </w:rPr>
      </w:pPr>
    </w:p>
    <w:p w14:paraId="16213B3C" w14:textId="77777777" w:rsidR="001C2D80" w:rsidRPr="006F12BA" w:rsidRDefault="001C2D80" w:rsidP="001C2D80">
      <w:pPr>
        <w:rPr>
          <w:sz w:val="16"/>
          <w:szCs w:val="16"/>
        </w:rPr>
      </w:pPr>
      <w:r w:rsidRPr="006F12BA">
        <w:rPr>
          <w:sz w:val="16"/>
          <w:szCs w:val="16"/>
        </w:rPr>
        <w:t>#include &lt;algorithm&gt;</w:t>
      </w:r>
    </w:p>
    <w:p w14:paraId="13EA3BC6" w14:textId="77777777" w:rsidR="001C2D80" w:rsidRPr="006F12BA" w:rsidRDefault="001C2D80" w:rsidP="001C2D80">
      <w:pPr>
        <w:rPr>
          <w:sz w:val="16"/>
          <w:szCs w:val="16"/>
        </w:rPr>
      </w:pPr>
    </w:p>
    <w:p w14:paraId="1C03DFA4" w14:textId="77777777" w:rsidR="001C2D80" w:rsidRPr="006F12BA" w:rsidRDefault="001C2D80" w:rsidP="001C2D80">
      <w:pPr>
        <w:rPr>
          <w:sz w:val="16"/>
          <w:szCs w:val="16"/>
        </w:rPr>
      </w:pPr>
      <w:r w:rsidRPr="006F12BA">
        <w:rPr>
          <w:sz w:val="16"/>
          <w:szCs w:val="16"/>
        </w:rPr>
        <w:t>namespace bot {</w:t>
      </w:r>
    </w:p>
    <w:p w14:paraId="5BA75FB5" w14:textId="77777777" w:rsidR="001C2D80" w:rsidRPr="006F12BA" w:rsidRDefault="001C2D80" w:rsidP="001C2D80">
      <w:pPr>
        <w:rPr>
          <w:sz w:val="16"/>
          <w:szCs w:val="16"/>
        </w:rPr>
      </w:pPr>
    </w:p>
    <w:p w14:paraId="3F0F8762" w14:textId="77777777" w:rsidR="001C2D80" w:rsidRPr="006F12BA" w:rsidRDefault="001C2D80" w:rsidP="001C2D80">
      <w:pPr>
        <w:rPr>
          <w:sz w:val="16"/>
          <w:szCs w:val="16"/>
        </w:rPr>
      </w:pPr>
      <w:r w:rsidRPr="006F12BA">
        <w:rPr>
          <w:sz w:val="16"/>
          <w:szCs w:val="16"/>
        </w:rPr>
        <w:t>Bot::Bot(const std::string&amp; token) : TgBot::Bot{token} {</w:t>
      </w:r>
    </w:p>
    <w:p w14:paraId="51C99244" w14:textId="77777777" w:rsidR="001C2D80" w:rsidRPr="006F12BA" w:rsidRDefault="001C2D80" w:rsidP="001C2D80">
      <w:pPr>
        <w:rPr>
          <w:sz w:val="16"/>
          <w:szCs w:val="16"/>
        </w:rPr>
      </w:pPr>
      <w:r w:rsidRPr="006F12BA">
        <w:rPr>
          <w:sz w:val="16"/>
          <w:szCs w:val="16"/>
        </w:rPr>
        <w:t xml:space="preserve">  // pass</w:t>
      </w:r>
    </w:p>
    <w:p w14:paraId="3CFD2879" w14:textId="77777777" w:rsidR="001C2D80" w:rsidRPr="006F12BA" w:rsidRDefault="001C2D80" w:rsidP="001C2D80">
      <w:pPr>
        <w:rPr>
          <w:sz w:val="16"/>
          <w:szCs w:val="16"/>
        </w:rPr>
      </w:pPr>
      <w:r w:rsidRPr="006F12BA">
        <w:rPr>
          <w:sz w:val="16"/>
          <w:szCs w:val="16"/>
        </w:rPr>
        <w:t>}</w:t>
      </w:r>
    </w:p>
    <w:p w14:paraId="570687C4" w14:textId="77777777" w:rsidR="001C2D80" w:rsidRPr="006F12BA" w:rsidRDefault="001C2D80" w:rsidP="001C2D80">
      <w:pPr>
        <w:rPr>
          <w:sz w:val="16"/>
          <w:szCs w:val="16"/>
        </w:rPr>
      </w:pPr>
    </w:p>
    <w:p w14:paraId="309353EE" w14:textId="77777777" w:rsidR="001C2D80" w:rsidRPr="006F12BA" w:rsidRDefault="001C2D80" w:rsidP="001C2D80">
      <w:pPr>
        <w:rPr>
          <w:sz w:val="16"/>
          <w:szCs w:val="16"/>
        </w:rPr>
      </w:pPr>
      <w:r w:rsidRPr="006F12BA">
        <w:rPr>
          <w:sz w:val="16"/>
          <w:szCs w:val="16"/>
        </w:rPr>
        <w:t>void Bot::RegistryNextStep(</w:t>
      </w:r>
    </w:p>
    <w:p w14:paraId="1F079041" w14:textId="77777777" w:rsidR="001C2D80" w:rsidRPr="006F12BA" w:rsidRDefault="001C2D80" w:rsidP="001C2D80">
      <w:pPr>
        <w:rPr>
          <w:sz w:val="16"/>
          <w:szCs w:val="16"/>
        </w:rPr>
      </w:pPr>
      <w:r w:rsidRPr="006F12BA">
        <w:rPr>
          <w:sz w:val="16"/>
          <w:szCs w:val="16"/>
        </w:rPr>
        <w:t xml:space="preserve">    ChatID chat_id, std::function&lt;void(const TgBot::Message::Ptr&amp;)&gt; handler) {</w:t>
      </w:r>
    </w:p>
    <w:p w14:paraId="0035C956" w14:textId="77777777" w:rsidR="001C2D80" w:rsidRPr="006F12BA" w:rsidRDefault="001C2D80" w:rsidP="001C2D80">
      <w:pPr>
        <w:rPr>
          <w:sz w:val="16"/>
          <w:szCs w:val="16"/>
        </w:rPr>
      </w:pPr>
      <w:r w:rsidRPr="006F12BA">
        <w:rPr>
          <w:sz w:val="16"/>
          <w:szCs w:val="16"/>
        </w:rPr>
        <w:t xml:space="preserve">  next_steps_.emplace_back(chat_id, handler);</w:t>
      </w:r>
    </w:p>
    <w:p w14:paraId="2A7992CE" w14:textId="77777777" w:rsidR="001C2D80" w:rsidRPr="006F12BA" w:rsidRDefault="001C2D80" w:rsidP="001C2D80">
      <w:pPr>
        <w:rPr>
          <w:sz w:val="16"/>
          <w:szCs w:val="16"/>
        </w:rPr>
      </w:pPr>
      <w:r w:rsidRPr="006F12BA">
        <w:rPr>
          <w:sz w:val="16"/>
          <w:szCs w:val="16"/>
        </w:rPr>
        <w:t>}</w:t>
      </w:r>
    </w:p>
    <w:p w14:paraId="1501A2E9" w14:textId="77777777" w:rsidR="001C2D80" w:rsidRPr="006F12BA" w:rsidRDefault="001C2D80" w:rsidP="001C2D80">
      <w:pPr>
        <w:rPr>
          <w:sz w:val="16"/>
          <w:szCs w:val="16"/>
        </w:rPr>
      </w:pPr>
    </w:p>
    <w:p w14:paraId="7AD37DBD" w14:textId="77777777" w:rsidR="001C2D80" w:rsidRPr="006F12BA" w:rsidRDefault="001C2D80" w:rsidP="001C2D80">
      <w:pPr>
        <w:rPr>
          <w:sz w:val="16"/>
          <w:szCs w:val="16"/>
        </w:rPr>
      </w:pPr>
      <w:r w:rsidRPr="006F12BA">
        <w:rPr>
          <w:sz w:val="16"/>
          <w:szCs w:val="16"/>
        </w:rPr>
        <w:t>auto Bot::FindNextStep(ChatID chat_id) noexcept</w:t>
      </w:r>
    </w:p>
    <w:p w14:paraId="1E8BA53D" w14:textId="77777777" w:rsidR="001C2D80" w:rsidRPr="006F12BA" w:rsidRDefault="001C2D80" w:rsidP="001C2D80">
      <w:pPr>
        <w:rPr>
          <w:sz w:val="16"/>
          <w:szCs w:val="16"/>
        </w:rPr>
      </w:pPr>
      <w:r w:rsidRPr="006F12BA">
        <w:rPr>
          <w:sz w:val="16"/>
          <w:szCs w:val="16"/>
        </w:rPr>
        <w:t xml:space="preserve">    -&gt; std::list&lt;std::pair&lt;ChatID, Step&gt;&gt;::const_iterator {</w:t>
      </w:r>
    </w:p>
    <w:p w14:paraId="6E4EC616" w14:textId="77777777" w:rsidR="001C2D80" w:rsidRPr="006F12BA" w:rsidRDefault="001C2D80" w:rsidP="001C2D80">
      <w:pPr>
        <w:rPr>
          <w:sz w:val="16"/>
          <w:szCs w:val="16"/>
        </w:rPr>
      </w:pPr>
      <w:r w:rsidRPr="006F12BA">
        <w:rPr>
          <w:sz w:val="16"/>
          <w:szCs w:val="16"/>
        </w:rPr>
        <w:t xml:space="preserve">  return std::find_if(next_steps_.cbegin(), next_steps_.cend(),</w:t>
      </w:r>
    </w:p>
    <w:p w14:paraId="5F122B48" w14:textId="77777777" w:rsidR="001C2D80" w:rsidRPr="006F12BA" w:rsidRDefault="001C2D80" w:rsidP="001C2D80">
      <w:pPr>
        <w:rPr>
          <w:sz w:val="16"/>
          <w:szCs w:val="16"/>
        </w:rPr>
      </w:pPr>
      <w:r w:rsidRPr="006F12BA">
        <w:rPr>
          <w:sz w:val="16"/>
          <w:szCs w:val="16"/>
        </w:rPr>
        <w:t xml:space="preserve">                      [chat_id](const std::pair&lt;ChatID, Step&gt;&amp; value) {</w:t>
      </w:r>
    </w:p>
    <w:p w14:paraId="57135B92" w14:textId="77777777" w:rsidR="001C2D80" w:rsidRPr="006F12BA" w:rsidRDefault="001C2D80" w:rsidP="001C2D80">
      <w:pPr>
        <w:rPr>
          <w:sz w:val="16"/>
          <w:szCs w:val="16"/>
        </w:rPr>
      </w:pPr>
      <w:r w:rsidRPr="006F12BA">
        <w:rPr>
          <w:sz w:val="16"/>
          <w:szCs w:val="16"/>
        </w:rPr>
        <w:t xml:space="preserve">                        return value.first == chat_id;</w:t>
      </w:r>
    </w:p>
    <w:p w14:paraId="1CACD7E4" w14:textId="77777777" w:rsidR="001C2D80" w:rsidRPr="006F12BA" w:rsidRDefault="001C2D80" w:rsidP="001C2D80">
      <w:pPr>
        <w:rPr>
          <w:sz w:val="16"/>
          <w:szCs w:val="16"/>
        </w:rPr>
      </w:pPr>
      <w:r w:rsidRPr="006F12BA">
        <w:rPr>
          <w:sz w:val="16"/>
          <w:szCs w:val="16"/>
        </w:rPr>
        <w:t xml:space="preserve">                      });</w:t>
      </w:r>
    </w:p>
    <w:p w14:paraId="2DE3163A" w14:textId="77777777" w:rsidR="001C2D80" w:rsidRPr="006F12BA" w:rsidRDefault="001C2D80" w:rsidP="001C2D80">
      <w:pPr>
        <w:rPr>
          <w:sz w:val="16"/>
          <w:szCs w:val="16"/>
        </w:rPr>
      </w:pPr>
      <w:r w:rsidRPr="006F12BA">
        <w:rPr>
          <w:sz w:val="16"/>
          <w:szCs w:val="16"/>
        </w:rPr>
        <w:t>}</w:t>
      </w:r>
    </w:p>
    <w:p w14:paraId="7BD88516" w14:textId="77777777" w:rsidR="001C2D80" w:rsidRPr="006F12BA" w:rsidRDefault="001C2D80" w:rsidP="001C2D80">
      <w:pPr>
        <w:rPr>
          <w:sz w:val="16"/>
          <w:szCs w:val="16"/>
        </w:rPr>
      </w:pPr>
    </w:p>
    <w:p w14:paraId="3C768AEA" w14:textId="77777777" w:rsidR="001C2D80" w:rsidRPr="006F12BA" w:rsidRDefault="001C2D80" w:rsidP="001C2D80">
      <w:pPr>
        <w:rPr>
          <w:sz w:val="16"/>
          <w:szCs w:val="16"/>
        </w:rPr>
      </w:pPr>
      <w:r w:rsidRPr="006F12BA">
        <w:rPr>
          <w:sz w:val="16"/>
          <w:szCs w:val="16"/>
        </w:rPr>
        <w:t>bool Bot::IsFindNextStep(</w:t>
      </w:r>
    </w:p>
    <w:p w14:paraId="2ABBF878" w14:textId="77777777" w:rsidR="001C2D80" w:rsidRPr="006F12BA" w:rsidRDefault="001C2D80" w:rsidP="001C2D80">
      <w:pPr>
        <w:rPr>
          <w:sz w:val="16"/>
          <w:szCs w:val="16"/>
        </w:rPr>
      </w:pPr>
      <w:r w:rsidRPr="006F12BA">
        <w:rPr>
          <w:sz w:val="16"/>
          <w:szCs w:val="16"/>
        </w:rPr>
        <w:t xml:space="preserve">    std::list&lt;std::pair&lt;ChatID, Step&gt;&gt;::const_iterator it) const noexcept {</w:t>
      </w:r>
    </w:p>
    <w:p w14:paraId="0837D5AF" w14:textId="77777777" w:rsidR="001C2D80" w:rsidRPr="006F12BA" w:rsidRDefault="001C2D80" w:rsidP="001C2D80">
      <w:pPr>
        <w:rPr>
          <w:sz w:val="16"/>
          <w:szCs w:val="16"/>
        </w:rPr>
      </w:pPr>
      <w:r w:rsidRPr="006F12BA">
        <w:rPr>
          <w:sz w:val="16"/>
          <w:szCs w:val="16"/>
        </w:rPr>
        <w:t xml:space="preserve">  return it != next_steps_.cend();</w:t>
      </w:r>
    </w:p>
    <w:p w14:paraId="610D55FE" w14:textId="77777777" w:rsidR="001C2D80" w:rsidRPr="006F12BA" w:rsidRDefault="001C2D80" w:rsidP="001C2D80">
      <w:pPr>
        <w:rPr>
          <w:sz w:val="16"/>
          <w:szCs w:val="16"/>
        </w:rPr>
      </w:pPr>
      <w:r w:rsidRPr="006F12BA">
        <w:rPr>
          <w:sz w:val="16"/>
          <w:szCs w:val="16"/>
        </w:rPr>
        <w:t>}</w:t>
      </w:r>
    </w:p>
    <w:p w14:paraId="57A8CCAF" w14:textId="77777777" w:rsidR="001C2D80" w:rsidRPr="006F12BA" w:rsidRDefault="001C2D80" w:rsidP="001C2D80">
      <w:pPr>
        <w:rPr>
          <w:sz w:val="16"/>
          <w:szCs w:val="16"/>
        </w:rPr>
      </w:pPr>
    </w:p>
    <w:p w14:paraId="01C1467F" w14:textId="77777777" w:rsidR="001C2D80" w:rsidRPr="006F12BA" w:rsidRDefault="001C2D80" w:rsidP="001C2D80">
      <w:pPr>
        <w:rPr>
          <w:sz w:val="16"/>
          <w:szCs w:val="16"/>
        </w:rPr>
      </w:pPr>
      <w:r w:rsidRPr="006F12BA">
        <w:rPr>
          <w:sz w:val="16"/>
          <w:szCs w:val="16"/>
        </w:rPr>
        <w:t>bool Bot::TryNextStep(const TgBot::Message::Ptr&amp; message) {</w:t>
      </w:r>
    </w:p>
    <w:p w14:paraId="6EBA1F58" w14:textId="77777777" w:rsidR="001C2D80" w:rsidRPr="006F12BA" w:rsidRDefault="001C2D80" w:rsidP="001C2D80">
      <w:pPr>
        <w:rPr>
          <w:sz w:val="16"/>
          <w:szCs w:val="16"/>
        </w:rPr>
      </w:pPr>
      <w:r w:rsidRPr="006F12BA">
        <w:rPr>
          <w:sz w:val="16"/>
          <w:szCs w:val="16"/>
        </w:rPr>
        <w:t xml:space="preserve">  auto it = FindNextStep(message-&gt;chat-&gt;id);</w:t>
      </w:r>
    </w:p>
    <w:p w14:paraId="75516F6D" w14:textId="77777777" w:rsidR="001C2D80" w:rsidRPr="006F12BA" w:rsidRDefault="001C2D80" w:rsidP="001C2D80">
      <w:pPr>
        <w:rPr>
          <w:sz w:val="16"/>
          <w:szCs w:val="16"/>
        </w:rPr>
      </w:pPr>
      <w:r w:rsidRPr="006F12BA">
        <w:rPr>
          <w:sz w:val="16"/>
          <w:szCs w:val="16"/>
        </w:rPr>
        <w:t xml:space="preserve">  bool is_find = IsFindNextStep(it);</w:t>
      </w:r>
    </w:p>
    <w:p w14:paraId="502C8E20" w14:textId="77777777" w:rsidR="001C2D80" w:rsidRPr="006F12BA" w:rsidRDefault="001C2D80" w:rsidP="001C2D80">
      <w:pPr>
        <w:rPr>
          <w:sz w:val="16"/>
          <w:szCs w:val="16"/>
        </w:rPr>
      </w:pPr>
      <w:r w:rsidRPr="006F12BA">
        <w:rPr>
          <w:sz w:val="16"/>
          <w:szCs w:val="16"/>
        </w:rPr>
        <w:t xml:space="preserve">  if (is_find) {</w:t>
      </w:r>
    </w:p>
    <w:p w14:paraId="58554042" w14:textId="77777777" w:rsidR="001C2D80" w:rsidRPr="006F12BA" w:rsidRDefault="001C2D80" w:rsidP="001C2D80">
      <w:pPr>
        <w:rPr>
          <w:sz w:val="16"/>
          <w:szCs w:val="16"/>
        </w:rPr>
      </w:pPr>
      <w:r w:rsidRPr="006F12BA">
        <w:rPr>
          <w:sz w:val="16"/>
          <w:szCs w:val="16"/>
        </w:rPr>
        <w:t xml:space="preserve">    it-&gt;second(message);</w:t>
      </w:r>
    </w:p>
    <w:p w14:paraId="598F0DA0" w14:textId="77777777" w:rsidR="001C2D80" w:rsidRPr="006F12BA" w:rsidRDefault="001C2D80" w:rsidP="001C2D80">
      <w:pPr>
        <w:rPr>
          <w:sz w:val="16"/>
          <w:szCs w:val="16"/>
        </w:rPr>
      </w:pPr>
      <w:r w:rsidRPr="006F12BA">
        <w:rPr>
          <w:sz w:val="16"/>
          <w:szCs w:val="16"/>
        </w:rPr>
        <w:t xml:space="preserve">    next_steps_.erase(it);</w:t>
      </w:r>
    </w:p>
    <w:p w14:paraId="600A914F" w14:textId="77777777" w:rsidR="001C2D80" w:rsidRPr="006F12BA" w:rsidRDefault="001C2D80" w:rsidP="001C2D80">
      <w:pPr>
        <w:rPr>
          <w:sz w:val="16"/>
          <w:szCs w:val="16"/>
        </w:rPr>
      </w:pPr>
      <w:r w:rsidRPr="006F12BA">
        <w:rPr>
          <w:sz w:val="16"/>
          <w:szCs w:val="16"/>
        </w:rPr>
        <w:t xml:space="preserve">  }</w:t>
      </w:r>
    </w:p>
    <w:p w14:paraId="107569E8" w14:textId="77777777" w:rsidR="001C2D80" w:rsidRPr="006F12BA" w:rsidRDefault="001C2D80" w:rsidP="001C2D80">
      <w:pPr>
        <w:rPr>
          <w:sz w:val="16"/>
          <w:szCs w:val="16"/>
        </w:rPr>
      </w:pPr>
      <w:r w:rsidRPr="006F12BA">
        <w:rPr>
          <w:sz w:val="16"/>
          <w:szCs w:val="16"/>
        </w:rPr>
        <w:t xml:space="preserve">  return is_find;</w:t>
      </w:r>
    </w:p>
    <w:p w14:paraId="036C9378" w14:textId="77777777" w:rsidR="001C2D80" w:rsidRPr="006F12BA" w:rsidRDefault="001C2D80" w:rsidP="001C2D80">
      <w:pPr>
        <w:rPr>
          <w:sz w:val="16"/>
          <w:szCs w:val="16"/>
        </w:rPr>
      </w:pPr>
      <w:r w:rsidRPr="006F12BA">
        <w:rPr>
          <w:sz w:val="16"/>
          <w:szCs w:val="16"/>
        </w:rPr>
        <w:t>}</w:t>
      </w:r>
    </w:p>
    <w:p w14:paraId="7762202F" w14:textId="77777777" w:rsidR="001C2D80" w:rsidRPr="006F12BA" w:rsidRDefault="001C2D80" w:rsidP="001C2D80">
      <w:pPr>
        <w:rPr>
          <w:sz w:val="16"/>
          <w:szCs w:val="16"/>
        </w:rPr>
      </w:pPr>
      <w:r w:rsidRPr="006F12BA">
        <w:rPr>
          <w:sz w:val="16"/>
          <w:szCs w:val="16"/>
        </w:rPr>
        <w:t>}  // namespace bot</w:t>
      </w:r>
    </w:p>
    <w:p w14:paraId="0A7990C1" w14:textId="77777777" w:rsidR="001C2D80" w:rsidRPr="006F12BA" w:rsidRDefault="001C2D80" w:rsidP="001C2D80">
      <w:pPr>
        <w:rPr>
          <w:sz w:val="16"/>
          <w:szCs w:val="16"/>
        </w:rPr>
      </w:pPr>
      <w:r w:rsidRPr="006F12BA">
        <w:rPr>
          <w:sz w:val="16"/>
          <w:szCs w:val="16"/>
        </w:rPr>
        <w:t>//</w:t>
      </w:r>
    </w:p>
    <w:p w14:paraId="74B30251" w14:textId="77777777" w:rsidR="001C2D80" w:rsidRPr="006F12BA" w:rsidRDefault="001C2D80" w:rsidP="001C2D80">
      <w:pPr>
        <w:rPr>
          <w:sz w:val="16"/>
          <w:szCs w:val="16"/>
        </w:rPr>
      </w:pPr>
      <w:r w:rsidRPr="006F12BA">
        <w:rPr>
          <w:sz w:val="16"/>
          <w:szCs w:val="16"/>
        </w:rPr>
        <w:t>// Created by Kirill Danilchuk &lt;kirill.danilchuk01@gmail.com&gt; on 11/08/2021.</w:t>
      </w:r>
    </w:p>
    <w:p w14:paraId="126CE533" w14:textId="77777777" w:rsidR="001C2D80" w:rsidRPr="006F12BA" w:rsidRDefault="001C2D80" w:rsidP="001C2D80">
      <w:pPr>
        <w:rPr>
          <w:sz w:val="16"/>
          <w:szCs w:val="16"/>
        </w:rPr>
      </w:pPr>
      <w:r w:rsidRPr="006F12BA">
        <w:rPr>
          <w:sz w:val="16"/>
          <w:szCs w:val="16"/>
        </w:rPr>
        <w:t>//</w:t>
      </w:r>
    </w:p>
    <w:p w14:paraId="76A18E18" w14:textId="77777777" w:rsidR="001C2D80" w:rsidRPr="006F12BA" w:rsidRDefault="001C2D80" w:rsidP="001C2D80">
      <w:pPr>
        <w:rPr>
          <w:sz w:val="16"/>
          <w:szCs w:val="16"/>
        </w:rPr>
      </w:pPr>
      <w:r w:rsidRPr="006F12BA">
        <w:rPr>
          <w:sz w:val="16"/>
          <w:szCs w:val="16"/>
        </w:rPr>
        <w:t>#include &lt;BotUI.hpp&gt;</w:t>
      </w:r>
    </w:p>
    <w:p w14:paraId="2ED5343E" w14:textId="77777777" w:rsidR="001C2D80" w:rsidRPr="006F12BA" w:rsidRDefault="001C2D80" w:rsidP="001C2D80">
      <w:pPr>
        <w:rPr>
          <w:sz w:val="16"/>
          <w:szCs w:val="16"/>
        </w:rPr>
      </w:pPr>
    </w:p>
    <w:p w14:paraId="4441FC60" w14:textId="77777777" w:rsidR="001C2D80" w:rsidRPr="006F12BA" w:rsidRDefault="001C2D80" w:rsidP="001C2D80">
      <w:pPr>
        <w:rPr>
          <w:sz w:val="16"/>
          <w:szCs w:val="16"/>
        </w:rPr>
      </w:pPr>
      <w:r w:rsidRPr="006F12BA">
        <w:rPr>
          <w:sz w:val="16"/>
          <w:szCs w:val="16"/>
        </w:rPr>
        <w:t>namespace {</w:t>
      </w:r>
    </w:p>
    <w:p w14:paraId="327BBE26" w14:textId="77777777" w:rsidR="001C2D80" w:rsidRPr="006F12BA" w:rsidRDefault="001C2D80" w:rsidP="001C2D80">
      <w:pPr>
        <w:rPr>
          <w:sz w:val="16"/>
          <w:szCs w:val="16"/>
        </w:rPr>
      </w:pPr>
      <w:r w:rsidRPr="006F12BA">
        <w:rPr>
          <w:sz w:val="16"/>
          <w:szCs w:val="16"/>
        </w:rPr>
        <w:t>std::vector&lt;TgBot::KeyboardButton::Ptr&gt; CreateButtonRow(</w:t>
      </w:r>
    </w:p>
    <w:p w14:paraId="503A9863" w14:textId="77777777" w:rsidR="001C2D80" w:rsidRPr="006F12BA" w:rsidRDefault="001C2D80" w:rsidP="001C2D80">
      <w:pPr>
        <w:rPr>
          <w:sz w:val="16"/>
          <w:szCs w:val="16"/>
        </w:rPr>
      </w:pPr>
      <w:r w:rsidRPr="006F12BA">
        <w:rPr>
          <w:sz w:val="16"/>
          <w:szCs w:val="16"/>
        </w:rPr>
        <w:t xml:space="preserve">    const std::vector&lt;std::string&gt;&amp; button_row) {</w:t>
      </w:r>
    </w:p>
    <w:p w14:paraId="72F4ECF9" w14:textId="77777777" w:rsidR="001C2D80" w:rsidRPr="006F12BA" w:rsidRDefault="001C2D80" w:rsidP="001C2D80">
      <w:pPr>
        <w:rPr>
          <w:sz w:val="16"/>
          <w:szCs w:val="16"/>
        </w:rPr>
      </w:pPr>
      <w:r w:rsidRPr="006F12BA">
        <w:rPr>
          <w:sz w:val="16"/>
          <w:szCs w:val="16"/>
        </w:rPr>
        <w:t xml:space="preserve">  std::vector&lt;TgBot::KeyboardButton::Ptr&gt; row;</w:t>
      </w:r>
    </w:p>
    <w:p w14:paraId="3933F296" w14:textId="77777777" w:rsidR="001C2D80" w:rsidRPr="006F12BA" w:rsidRDefault="001C2D80" w:rsidP="001C2D80">
      <w:pPr>
        <w:rPr>
          <w:sz w:val="16"/>
          <w:szCs w:val="16"/>
        </w:rPr>
      </w:pPr>
      <w:r w:rsidRPr="006F12BA">
        <w:rPr>
          <w:sz w:val="16"/>
          <w:szCs w:val="16"/>
        </w:rPr>
        <w:t xml:space="preserve">  for (auto&amp; button_text : button_row) {</w:t>
      </w:r>
    </w:p>
    <w:p w14:paraId="18EE2E26" w14:textId="77777777" w:rsidR="001C2D80" w:rsidRPr="006F12BA" w:rsidRDefault="001C2D80" w:rsidP="001C2D80">
      <w:pPr>
        <w:rPr>
          <w:sz w:val="16"/>
          <w:szCs w:val="16"/>
        </w:rPr>
      </w:pPr>
      <w:r w:rsidRPr="006F12BA">
        <w:rPr>
          <w:sz w:val="16"/>
          <w:szCs w:val="16"/>
        </w:rPr>
        <w:t xml:space="preserve">    auto button = std::make_shared&lt;TgBot::KeyboardButton&gt;();</w:t>
      </w:r>
    </w:p>
    <w:p w14:paraId="046D307D" w14:textId="77777777" w:rsidR="001C2D80" w:rsidRPr="006F12BA" w:rsidRDefault="001C2D80" w:rsidP="001C2D80">
      <w:pPr>
        <w:rPr>
          <w:sz w:val="16"/>
          <w:szCs w:val="16"/>
        </w:rPr>
      </w:pPr>
      <w:r w:rsidRPr="006F12BA">
        <w:rPr>
          <w:sz w:val="16"/>
          <w:szCs w:val="16"/>
        </w:rPr>
        <w:t xml:space="preserve">    button-&gt;text = button_text;</w:t>
      </w:r>
    </w:p>
    <w:p w14:paraId="6BE9E63A" w14:textId="77777777" w:rsidR="001C2D80" w:rsidRPr="006F12BA" w:rsidRDefault="001C2D80" w:rsidP="001C2D80">
      <w:pPr>
        <w:rPr>
          <w:sz w:val="16"/>
          <w:szCs w:val="16"/>
        </w:rPr>
      </w:pPr>
      <w:r w:rsidRPr="006F12BA">
        <w:rPr>
          <w:sz w:val="16"/>
          <w:szCs w:val="16"/>
        </w:rPr>
        <w:t xml:space="preserve">    row.push_back(button);</w:t>
      </w:r>
    </w:p>
    <w:p w14:paraId="07322F77" w14:textId="77777777" w:rsidR="001C2D80" w:rsidRPr="006F12BA" w:rsidRDefault="001C2D80" w:rsidP="001C2D80">
      <w:pPr>
        <w:rPr>
          <w:sz w:val="16"/>
          <w:szCs w:val="16"/>
        </w:rPr>
      </w:pPr>
      <w:r w:rsidRPr="006F12BA">
        <w:rPr>
          <w:sz w:val="16"/>
          <w:szCs w:val="16"/>
        </w:rPr>
        <w:t xml:space="preserve">  }</w:t>
      </w:r>
    </w:p>
    <w:p w14:paraId="2B53AD64" w14:textId="77777777" w:rsidR="001C2D80" w:rsidRPr="006F12BA" w:rsidRDefault="001C2D80" w:rsidP="001C2D80">
      <w:pPr>
        <w:rPr>
          <w:sz w:val="16"/>
          <w:szCs w:val="16"/>
        </w:rPr>
      </w:pPr>
      <w:r w:rsidRPr="006F12BA">
        <w:rPr>
          <w:sz w:val="16"/>
          <w:szCs w:val="16"/>
        </w:rPr>
        <w:t xml:space="preserve">  return row;</w:t>
      </w:r>
    </w:p>
    <w:p w14:paraId="442FA1E8" w14:textId="77777777" w:rsidR="001C2D80" w:rsidRPr="006F12BA" w:rsidRDefault="001C2D80" w:rsidP="001C2D80">
      <w:pPr>
        <w:rPr>
          <w:sz w:val="16"/>
          <w:szCs w:val="16"/>
        </w:rPr>
      </w:pPr>
      <w:r w:rsidRPr="006F12BA">
        <w:rPr>
          <w:sz w:val="16"/>
          <w:szCs w:val="16"/>
        </w:rPr>
        <w:t>}</w:t>
      </w:r>
    </w:p>
    <w:p w14:paraId="72630D2E" w14:textId="77777777" w:rsidR="001C2D80" w:rsidRPr="006F12BA" w:rsidRDefault="001C2D80" w:rsidP="001C2D80">
      <w:pPr>
        <w:rPr>
          <w:sz w:val="16"/>
          <w:szCs w:val="16"/>
        </w:rPr>
      </w:pPr>
    </w:p>
    <w:p w14:paraId="5CFD9DFD" w14:textId="77777777" w:rsidR="001C2D80" w:rsidRPr="006F12BA" w:rsidRDefault="001C2D80" w:rsidP="001C2D80">
      <w:pPr>
        <w:rPr>
          <w:sz w:val="16"/>
          <w:szCs w:val="16"/>
        </w:rPr>
      </w:pPr>
      <w:r w:rsidRPr="006F12BA">
        <w:rPr>
          <w:sz w:val="16"/>
          <w:szCs w:val="16"/>
        </w:rPr>
        <w:t>TgBot::ReplyKeyboardMarkup::Ptr CreateKeyboard(</w:t>
      </w:r>
    </w:p>
    <w:p w14:paraId="08A2CB8E" w14:textId="77777777" w:rsidR="001C2D80" w:rsidRPr="006F12BA" w:rsidRDefault="001C2D80" w:rsidP="001C2D80">
      <w:pPr>
        <w:rPr>
          <w:sz w:val="16"/>
          <w:szCs w:val="16"/>
        </w:rPr>
      </w:pPr>
      <w:r w:rsidRPr="006F12BA">
        <w:rPr>
          <w:sz w:val="16"/>
          <w:szCs w:val="16"/>
        </w:rPr>
        <w:t xml:space="preserve">    const std::vector&lt;std::vector&lt;std::string&gt;&gt;&amp; buttons) {</w:t>
      </w:r>
    </w:p>
    <w:p w14:paraId="6867B57D" w14:textId="77777777" w:rsidR="001C2D80" w:rsidRPr="006F12BA" w:rsidRDefault="001C2D80" w:rsidP="001C2D80">
      <w:pPr>
        <w:rPr>
          <w:sz w:val="16"/>
          <w:szCs w:val="16"/>
        </w:rPr>
      </w:pPr>
      <w:r w:rsidRPr="006F12BA">
        <w:rPr>
          <w:sz w:val="16"/>
          <w:szCs w:val="16"/>
        </w:rPr>
        <w:t xml:space="preserve">  auto board = std::make_shared&lt;TgBot::ReplyKeyboardMarkup&gt;();</w:t>
      </w:r>
    </w:p>
    <w:p w14:paraId="6DAA715F" w14:textId="77777777" w:rsidR="001C2D80" w:rsidRPr="006F12BA" w:rsidRDefault="001C2D80" w:rsidP="001C2D80">
      <w:pPr>
        <w:rPr>
          <w:sz w:val="16"/>
          <w:szCs w:val="16"/>
        </w:rPr>
      </w:pPr>
      <w:r w:rsidRPr="006F12BA">
        <w:rPr>
          <w:sz w:val="16"/>
          <w:szCs w:val="16"/>
        </w:rPr>
        <w:t xml:space="preserve">  for (auto&amp; button_row : buttons) {</w:t>
      </w:r>
    </w:p>
    <w:p w14:paraId="3ECC381B" w14:textId="77777777" w:rsidR="001C2D80" w:rsidRPr="006F12BA" w:rsidRDefault="001C2D80" w:rsidP="001C2D80">
      <w:pPr>
        <w:rPr>
          <w:sz w:val="16"/>
          <w:szCs w:val="16"/>
        </w:rPr>
      </w:pPr>
      <w:r w:rsidRPr="006F12BA">
        <w:rPr>
          <w:sz w:val="16"/>
          <w:szCs w:val="16"/>
        </w:rPr>
        <w:t xml:space="preserve">    CreateButtonRow(button_row);</w:t>
      </w:r>
    </w:p>
    <w:p w14:paraId="3B91418B" w14:textId="77777777" w:rsidR="001C2D80" w:rsidRPr="006F12BA" w:rsidRDefault="001C2D80" w:rsidP="001C2D80">
      <w:pPr>
        <w:rPr>
          <w:sz w:val="16"/>
          <w:szCs w:val="16"/>
        </w:rPr>
      </w:pPr>
      <w:r w:rsidRPr="006F12BA">
        <w:rPr>
          <w:sz w:val="16"/>
          <w:szCs w:val="16"/>
        </w:rPr>
        <w:t xml:space="preserve">    board-&gt;keyboard.push_back(CreateButtonRow(button_row));</w:t>
      </w:r>
    </w:p>
    <w:p w14:paraId="4E8C5440" w14:textId="77777777" w:rsidR="001C2D80" w:rsidRPr="006F12BA" w:rsidRDefault="001C2D80" w:rsidP="001C2D80">
      <w:pPr>
        <w:rPr>
          <w:sz w:val="16"/>
          <w:szCs w:val="16"/>
        </w:rPr>
      </w:pPr>
      <w:r w:rsidRPr="006F12BA">
        <w:rPr>
          <w:sz w:val="16"/>
          <w:szCs w:val="16"/>
        </w:rPr>
        <w:t xml:space="preserve">  }</w:t>
      </w:r>
    </w:p>
    <w:p w14:paraId="78890485" w14:textId="77777777" w:rsidR="001C2D80" w:rsidRPr="006F12BA" w:rsidRDefault="001C2D80" w:rsidP="001C2D80">
      <w:pPr>
        <w:rPr>
          <w:sz w:val="16"/>
          <w:szCs w:val="16"/>
        </w:rPr>
      </w:pPr>
      <w:r w:rsidRPr="006F12BA">
        <w:rPr>
          <w:sz w:val="16"/>
          <w:szCs w:val="16"/>
        </w:rPr>
        <w:t xml:space="preserve">  return board;</w:t>
      </w:r>
    </w:p>
    <w:p w14:paraId="3B7F6A63" w14:textId="77777777" w:rsidR="001C2D80" w:rsidRPr="006F12BA" w:rsidRDefault="001C2D80" w:rsidP="001C2D80">
      <w:pPr>
        <w:rPr>
          <w:sz w:val="16"/>
          <w:szCs w:val="16"/>
        </w:rPr>
      </w:pPr>
      <w:r w:rsidRPr="006F12BA">
        <w:rPr>
          <w:sz w:val="16"/>
          <w:szCs w:val="16"/>
        </w:rPr>
        <w:t>}</w:t>
      </w:r>
    </w:p>
    <w:p w14:paraId="22212C69" w14:textId="77777777" w:rsidR="001C2D80" w:rsidRPr="006F12BA" w:rsidRDefault="001C2D80" w:rsidP="001C2D80">
      <w:pPr>
        <w:rPr>
          <w:sz w:val="16"/>
          <w:szCs w:val="16"/>
        </w:rPr>
      </w:pPr>
    </w:p>
    <w:p w14:paraId="6DB186D1" w14:textId="77777777" w:rsidR="001C2D80" w:rsidRPr="006F12BA" w:rsidRDefault="001C2D80" w:rsidP="001C2D80">
      <w:pPr>
        <w:rPr>
          <w:sz w:val="16"/>
          <w:szCs w:val="16"/>
        </w:rPr>
      </w:pPr>
      <w:r w:rsidRPr="006F12BA">
        <w:rPr>
          <w:sz w:val="16"/>
          <w:szCs w:val="16"/>
        </w:rPr>
        <w:t>TgBot::ReplyKeyboardMarkup::Ptr PushBackLine(</w:t>
      </w:r>
    </w:p>
    <w:p w14:paraId="4E8DF57D" w14:textId="77777777" w:rsidR="001C2D80" w:rsidRPr="006F12BA" w:rsidRDefault="001C2D80" w:rsidP="001C2D80">
      <w:pPr>
        <w:rPr>
          <w:sz w:val="16"/>
          <w:szCs w:val="16"/>
        </w:rPr>
      </w:pPr>
      <w:r w:rsidRPr="006F12BA">
        <w:rPr>
          <w:sz w:val="16"/>
          <w:szCs w:val="16"/>
        </w:rPr>
        <w:t xml:space="preserve">    const TgBot::ReplyKeyboardMarkup::Ptr&amp; board,</w:t>
      </w:r>
    </w:p>
    <w:p w14:paraId="370F961A" w14:textId="77777777" w:rsidR="001C2D80" w:rsidRPr="006F12BA" w:rsidRDefault="001C2D80" w:rsidP="001C2D80">
      <w:pPr>
        <w:rPr>
          <w:sz w:val="16"/>
          <w:szCs w:val="16"/>
        </w:rPr>
      </w:pPr>
      <w:r w:rsidRPr="006F12BA">
        <w:rPr>
          <w:sz w:val="16"/>
          <w:szCs w:val="16"/>
        </w:rPr>
        <w:t xml:space="preserve">    const std::vector&lt;std::string&gt;&amp; row) {</w:t>
      </w:r>
    </w:p>
    <w:p w14:paraId="6BFE272E" w14:textId="77777777" w:rsidR="001C2D80" w:rsidRPr="006F12BA" w:rsidRDefault="001C2D80" w:rsidP="001C2D80">
      <w:pPr>
        <w:rPr>
          <w:sz w:val="16"/>
          <w:szCs w:val="16"/>
        </w:rPr>
      </w:pPr>
      <w:r w:rsidRPr="006F12BA">
        <w:rPr>
          <w:sz w:val="16"/>
          <w:szCs w:val="16"/>
        </w:rPr>
        <w:t xml:space="preserve">  auto new_board = std::make_shared&lt;TgBot::ReplyKeyboardMarkup&gt;(*board);</w:t>
      </w:r>
    </w:p>
    <w:p w14:paraId="1031F159" w14:textId="77777777" w:rsidR="001C2D80" w:rsidRPr="006F12BA" w:rsidRDefault="001C2D80" w:rsidP="001C2D80">
      <w:pPr>
        <w:rPr>
          <w:sz w:val="16"/>
          <w:szCs w:val="16"/>
        </w:rPr>
      </w:pPr>
      <w:r w:rsidRPr="006F12BA">
        <w:rPr>
          <w:sz w:val="16"/>
          <w:szCs w:val="16"/>
        </w:rPr>
        <w:t xml:space="preserve">  new_board-&gt;keyboard.push_back(CreateButtonRow(row));</w:t>
      </w:r>
    </w:p>
    <w:p w14:paraId="67048A84" w14:textId="77777777" w:rsidR="001C2D80" w:rsidRPr="006F12BA" w:rsidRDefault="001C2D80" w:rsidP="001C2D80">
      <w:pPr>
        <w:rPr>
          <w:sz w:val="16"/>
          <w:szCs w:val="16"/>
        </w:rPr>
      </w:pPr>
      <w:r w:rsidRPr="006F12BA">
        <w:rPr>
          <w:sz w:val="16"/>
          <w:szCs w:val="16"/>
        </w:rPr>
        <w:t xml:space="preserve">  return new_board;</w:t>
      </w:r>
    </w:p>
    <w:p w14:paraId="3442EA15" w14:textId="77777777" w:rsidR="001C2D80" w:rsidRPr="006F12BA" w:rsidRDefault="001C2D80" w:rsidP="001C2D80">
      <w:pPr>
        <w:rPr>
          <w:sz w:val="16"/>
          <w:szCs w:val="16"/>
        </w:rPr>
      </w:pPr>
      <w:r w:rsidRPr="006F12BA">
        <w:rPr>
          <w:sz w:val="16"/>
          <w:szCs w:val="16"/>
        </w:rPr>
        <w:t>}</w:t>
      </w:r>
    </w:p>
    <w:p w14:paraId="061AF256" w14:textId="77777777" w:rsidR="001C2D80" w:rsidRPr="006F12BA" w:rsidRDefault="001C2D80" w:rsidP="001C2D80">
      <w:pPr>
        <w:rPr>
          <w:sz w:val="16"/>
          <w:szCs w:val="16"/>
        </w:rPr>
      </w:pPr>
      <w:r w:rsidRPr="006F12BA">
        <w:rPr>
          <w:sz w:val="16"/>
          <w:szCs w:val="16"/>
        </w:rPr>
        <w:t>}  // namespace</w:t>
      </w:r>
    </w:p>
    <w:p w14:paraId="52CF8463" w14:textId="77777777" w:rsidR="001C2D80" w:rsidRPr="006F12BA" w:rsidRDefault="001C2D80" w:rsidP="001C2D80">
      <w:pPr>
        <w:rPr>
          <w:sz w:val="16"/>
          <w:szCs w:val="16"/>
        </w:rPr>
      </w:pPr>
    </w:p>
    <w:p w14:paraId="7E16BE2D" w14:textId="77777777" w:rsidR="001C2D80" w:rsidRPr="006F12BA" w:rsidRDefault="001C2D80" w:rsidP="001C2D80">
      <w:pPr>
        <w:rPr>
          <w:sz w:val="16"/>
          <w:szCs w:val="16"/>
        </w:rPr>
      </w:pPr>
      <w:r w:rsidRPr="006F12BA">
        <w:rPr>
          <w:sz w:val="16"/>
          <w:szCs w:val="16"/>
        </w:rPr>
        <w:t>namespace ui {</w:t>
      </w:r>
    </w:p>
    <w:p w14:paraId="498AB9FC" w14:textId="77777777" w:rsidR="001C2D80" w:rsidRPr="006F12BA" w:rsidRDefault="001C2D80" w:rsidP="001C2D80">
      <w:pPr>
        <w:rPr>
          <w:sz w:val="16"/>
          <w:szCs w:val="16"/>
        </w:rPr>
      </w:pPr>
      <w:r w:rsidRPr="006F12BA">
        <w:rPr>
          <w:sz w:val="16"/>
          <w:szCs w:val="16"/>
        </w:rPr>
        <w:t>TgBot::ReplyKeyboardMarkup::Ptr RegistrationMarkup() {</w:t>
      </w:r>
    </w:p>
    <w:p w14:paraId="6A0DD947" w14:textId="77777777" w:rsidR="001C2D80" w:rsidRPr="006F12BA" w:rsidRDefault="001C2D80" w:rsidP="001C2D80">
      <w:pPr>
        <w:rPr>
          <w:sz w:val="16"/>
          <w:szCs w:val="16"/>
        </w:rPr>
      </w:pPr>
      <w:r w:rsidRPr="006F12BA">
        <w:rPr>
          <w:sz w:val="16"/>
          <w:szCs w:val="16"/>
        </w:rPr>
        <w:t xml:space="preserve">  return CreateKeyboard({{"</w:t>
      </w:r>
      <w:r w:rsidRPr="006F12BA">
        <w:rPr>
          <w:rFonts w:ascii="Apple Color Emoji" w:hAnsi="Apple Color Emoji" w:cs="Apple Color Emoji"/>
          <w:sz w:val="16"/>
          <w:szCs w:val="16"/>
        </w:rPr>
        <w:t>📝</w:t>
      </w:r>
      <w:r w:rsidRPr="006F12BA">
        <w:rPr>
          <w:sz w:val="16"/>
          <w:szCs w:val="16"/>
        </w:rPr>
        <w:t xml:space="preserve"> Оставить заявку"}});</w:t>
      </w:r>
    </w:p>
    <w:p w14:paraId="305565BD" w14:textId="77777777" w:rsidR="001C2D80" w:rsidRPr="006F12BA" w:rsidRDefault="001C2D80" w:rsidP="001C2D80">
      <w:pPr>
        <w:rPr>
          <w:sz w:val="16"/>
          <w:szCs w:val="16"/>
        </w:rPr>
      </w:pPr>
      <w:r w:rsidRPr="006F12BA">
        <w:rPr>
          <w:sz w:val="16"/>
          <w:szCs w:val="16"/>
        </w:rPr>
        <w:t>}</w:t>
      </w:r>
    </w:p>
    <w:p w14:paraId="572CE18B" w14:textId="77777777" w:rsidR="001C2D80" w:rsidRPr="006F12BA" w:rsidRDefault="001C2D80" w:rsidP="001C2D80">
      <w:pPr>
        <w:rPr>
          <w:sz w:val="16"/>
          <w:szCs w:val="16"/>
        </w:rPr>
      </w:pPr>
    </w:p>
    <w:p w14:paraId="6FD58230" w14:textId="77777777" w:rsidR="001C2D80" w:rsidRPr="006F12BA" w:rsidRDefault="001C2D80" w:rsidP="001C2D80">
      <w:pPr>
        <w:rPr>
          <w:sz w:val="16"/>
          <w:szCs w:val="16"/>
        </w:rPr>
      </w:pPr>
      <w:r w:rsidRPr="006F12BA">
        <w:rPr>
          <w:sz w:val="16"/>
          <w:szCs w:val="16"/>
        </w:rPr>
        <w:t>TgBot::ReplyKeyboardMarkup::Ptr FirstAdminMarkup() {</w:t>
      </w:r>
    </w:p>
    <w:p w14:paraId="6CF04C78" w14:textId="77777777" w:rsidR="001C2D80" w:rsidRPr="006F12BA" w:rsidRDefault="001C2D80" w:rsidP="001C2D80">
      <w:pPr>
        <w:rPr>
          <w:sz w:val="16"/>
          <w:szCs w:val="16"/>
        </w:rPr>
      </w:pPr>
      <w:r w:rsidRPr="006F12BA">
        <w:rPr>
          <w:sz w:val="16"/>
          <w:szCs w:val="16"/>
        </w:rPr>
        <w:t xml:space="preserve">  return CreateKeyboard({{"</w:t>
      </w:r>
      <w:r w:rsidRPr="006F12BA">
        <w:rPr>
          <w:rFonts w:ascii="Apple Color Emoji" w:hAnsi="Apple Color Emoji" w:cs="Apple Color Emoji"/>
          <w:sz w:val="16"/>
          <w:szCs w:val="16"/>
        </w:rPr>
        <w:t>🥇</w:t>
      </w:r>
      <w:r w:rsidRPr="006F12BA">
        <w:rPr>
          <w:sz w:val="16"/>
          <w:szCs w:val="16"/>
        </w:rPr>
        <w:t xml:space="preserve"> Добавить меня"}});</w:t>
      </w:r>
    </w:p>
    <w:p w14:paraId="59B27A20" w14:textId="77777777" w:rsidR="001C2D80" w:rsidRPr="006F12BA" w:rsidRDefault="001C2D80" w:rsidP="001C2D80">
      <w:pPr>
        <w:rPr>
          <w:sz w:val="16"/>
          <w:szCs w:val="16"/>
        </w:rPr>
      </w:pPr>
      <w:r w:rsidRPr="006F12BA">
        <w:rPr>
          <w:sz w:val="16"/>
          <w:szCs w:val="16"/>
        </w:rPr>
        <w:t>}</w:t>
      </w:r>
    </w:p>
    <w:p w14:paraId="2F03F212" w14:textId="77777777" w:rsidR="001C2D80" w:rsidRPr="006F12BA" w:rsidRDefault="001C2D80" w:rsidP="001C2D80">
      <w:pPr>
        <w:rPr>
          <w:sz w:val="16"/>
          <w:szCs w:val="16"/>
        </w:rPr>
      </w:pPr>
    </w:p>
    <w:p w14:paraId="456A6B37" w14:textId="77777777" w:rsidR="001C2D80" w:rsidRPr="006F12BA" w:rsidRDefault="001C2D80" w:rsidP="001C2D80">
      <w:pPr>
        <w:rPr>
          <w:sz w:val="16"/>
          <w:szCs w:val="16"/>
        </w:rPr>
      </w:pPr>
      <w:r w:rsidRPr="006F12BA">
        <w:rPr>
          <w:sz w:val="16"/>
          <w:szCs w:val="16"/>
        </w:rPr>
        <w:t>TgBot::ReplyKeyboardMarkup::Ptr AdminStartMarkup() {</w:t>
      </w:r>
    </w:p>
    <w:p w14:paraId="1E9FEC2F" w14:textId="77777777" w:rsidR="001C2D80" w:rsidRPr="006F12BA" w:rsidRDefault="001C2D80" w:rsidP="001C2D80">
      <w:pPr>
        <w:rPr>
          <w:sz w:val="16"/>
          <w:szCs w:val="16"/>
        </w:rPr>
      </w:pPr>
      <w:r w:rsidRPr="006F12BA">
        <w:rPr>
          <w:sz w:val="16"/>
          <w:szCs w:val="16"/>
        </w:rPr>
        <w:t xml:space="preserve">  return CreateKeyboard(</w:t>
      </w:r>
    </w:p>
    <w:p w14:paraId="78347A52"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r w:rsidRPr="006F12BA">
        <w:rPr>
          <w:rFonts w:ascii="Apple Color Emoji" w:hAnsi="Apple Color Emoji" w:cs="Apple Color Emoji"/>
          <w:sz w:val="16"/>
          <w:szCs w:val="16"/>
        </w:rPr>
        <w:t>👨</w:t>
      </w:r>
      <w:r w:rsidRPr="006F12BA">
        <w:rPr>
          <w:sz w:val="16"/>
          <w:szCs w:val="16"/>
          <w:lang w:val="ru-RU"/>
        </w:rPr>
        <w:t>‍</w:t>
      </w:r>
      <w:r w:rsidRPr="006F12BA">
        <w:rPr>
          <w:rFonts w:ascii="Apple Color Emoji" w:hAnsi="Apple Color Emoji" w:cs="Apple Color Emoji"/>
          <w:sz w:val="16"/>
          <w:szCs w:val="16"/>
        </w:rPr>
        <w:t>💻</w:t>
      </w:r>
      <w:r w:rsidRPr="006F12BA">
        <w:rPr>
          <w:sz w:val="16"/>
          <w:szCs w:val="16"/>
          <w:lang w:val="ru-RU"/>
        </w:rPr>
        <w:t xml:space="preserve"> ‍Панель пользователя"},</w:t>
      </w:r>
    </w:p>
    <w:p w14:paraId="1045A549"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Панель администратора"}});</w:t>
      </w:r>
    </w:p>
    <w:p w14:paraId="5AE2A0FC" w14:textId="77777777" w:rsidR="001C2D80" w:rsidRPr="006F12BA" w:rsidRDefault="001C2D80" w:rsidP="001C2D80">
      <w:pPr>
        <w:rPr>
          <w:sz w:val="16"/>
          <w:szCs w:val="16"/>
        </w:rPr>
      </w:pPr>
      <w:r w:rsidRPr="006F12BA">
        <w:rPr>
          <w:sz w:val="16"/>
          <w:szCs w:val="16"/>
        </w:rPr>
        <w:t>}</w:t>
      </w:r>
    </w:p>
    <w:p w14:paraId="4346B79E" w14:textId="77777777" w:rsidR="001C2D80" w:rsidRPr="006F12BA" w:rsidRDefault="001C2D80" w:rsidP="001C2D80">
      <w:pPr>
        <w:rPr>
          <w:sz w:val="16"/>
          <w:szCs w:val="16"/>
        </w:rPr>
      </w:pPr>
    </w:p>
    <w:p w14:paraId="0AFEFA99" w14:textId="77777777" w:rsidR="001C2D80" w:rsidRPr="006F12BA" w:rsidRDefault="001C2D80" w:rsidP="001C2D80">
      <w:pPr>
        <w:rPr>
          <w:sz w:val="16"/>
          <w:szCs w:val="16"/>
        </w:rPr>
      </w:pPr>
      <w:r w:rsidRPr="006F12BA">
        <w:rPr>
          <w:sz w:val="16"/>
          <w:szCs w:val="16"/>
        </w:rPr>
        <w:t>TgBot::ReplyKeyboardMarkup::Ptr AdminMarkup() {</w:t>
      </w:r>
    </w:p>
    <w:p w14:paraId="72E07D05" w14:textId="77777777" w:rsidR="001C2D80" w:rsidRPr="006F12BA" w:rsidRDefault="001C2D80" w:rsidP="001C2D80">
      <w:pPr>
        <w:rPr>
          <w:sz w:val="16"/>
          <w:szCs w:val="16"/>
        </w:rPr>
      </w:pPr>
      <w:r w:rsidRPr="006F12BA">
        <w:rPr>
          <w:sz w:val="16"/>
          <w:szCs w:val="16"/>
        </w:rPr>
        <w:t xml:space="preserve">  return CreateKeyboard(</w:t>
      </w:r>
    </w:p>
    <w:p w14:paraId="292926EC"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r w:rsidRPr="006F12BA">
        <w:rPr>
          <w:rFonts w:ascii="Apple Color Emoji" w:hAnsi="Apple Color Emoji" w:cs="Apple Color Emoji"/>
          <w:sz w:val="16"/>
          <w:szCs w:val="16"/>
          <w:lang w:val="ru-RU"/>
        </w:rPr>
        <w:t>➕</w:t>
      </w:r>
      <w:r w:rsidRPr="006F12BA">
        <w:rPr>
          <w:sz w:val="16"/>
          <w:szCs w:val="16"/>
          <w:lang w:val="ru-RU"/>
        </w:rPr>
        <w:t xml:space="preserve"> Добавить пользователя", "</w:t>
      </w:r>
      <w:r w:rsidRPr="006F12BA">
        <w:rPr>
          <w:rFonts w:ascii="Apple Color Emoji" w:hAnsi="Apple Color Emoji" w:cs="Apple Color Emoji"/>
          <w:sz w:val="16"/>
          <w:szCs w:val="16"/>
          <w:lang w:val="ru-RU"/>
        </w:rPr>
        <w:t>➕</w:t>
      </w:r>
      <w:r w:rsidRPr="006F12BA">
        <w:rPr>
          <w:sz w:val="16"/>
          <w:szCs w:val="16"/>
          <w:lang w:val="ru-RU"/>
        </w:rPr>
        <w:t xml:space="preserve"> Добавить администратора"},</w:t>
      </w:r>
    </w:p>
    <w:p w14:paraId="2AC6FA30"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Продлить аренду"},</w:t>
      </w:r>
    </w:p>
    <w:p w14:paraId="2E78BDBC"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Удалить пользователя"},</w:t>
      </w:r>
    </w:p>
    <w:p w14:paraId="691394E9"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Список заявок", "</w:t>
      </w:r>
      <w:r w:rsidRPr="006F12BA">
        <w:rPr>
          <w:rFonts w:ascii="Apple Color Emoji" w:hAnsi="Apple Color Emoji" w:cs="Apple Color Emoji"/>
          <w:sz w:val="16"/>
          <w:szCs w:val="16"/>
        </w:rPr>
        <w:t>📚</w:t>
      </w:r>
      <w:r w:rsidRPr="006F12BA">
        <w:rPr>
          <w:sz w:val="16"/>
          <w:szCs w:val="16"/>
          <w:lang w:val="ru-RU"/>
        </w:rPr>
        <w:t xml:space="preserve"> Список пользователей"},</w:t>
      </w:r>
    </w:p>
    <w:p w14:paraId="2F4490A7"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Групповая рассылка </w:t>
      </w:r>
      <w:r w:rsidRPr="006F12BA">
        <w:rPr>
          <w:rFonts w:ascii="Apple Color Emoji" w:hAnsi="Apple Color Emoji" w:cs="Apple Color Emoji"/>
          <w:sz w:val="16"/>
          <w:szCs w:val="16"/>
        </w:rPr>
        <w:t>📣📣📣</w:t>
      </w:r>
      <w:r w:rsidRPr="006F12BA">
        <w:rPr>
          <w:sz w:val="16"/>
          <w:szCs w:val="16"/>
          <w:lang w:val="ru-RU"/>
        </w:rPr>
        <w:t>"},</w:t>
      </w:r>
    </w:p>
    <w:p w14:paraId="746E209F"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На главную"}});</w:t>
      </w:r>
    </w:p>
    <w:p w14:paraId="3FE65851" w14:textId="77777777" w:rsidR="001C2D80" w:rsidRPr="006F12BA" w:rsidRDefault="001C2D80" w:rsidP="001C2D80">
      <w:pPr>
        <w:rPr>
          <w:sz w:val="16"/>
          <w:szCs w:val="16"/>
          <w:lang w:val="ru-RU"/>
        </w:rPr>
      </w:pPr>
      <w:r w:rsidRPr="006F12BA">
        <w:rPr>
          <w:sz w:val="16"/>
          <w:szCs w:val="16"/>
          <w:lang w:val="ru-RU"/>
        </w:rPr>
        <w:t>}</w:t>
      </w:r>
    </w:p>
    <w:p w14:paraId="02D6EC47" w14:textId="77777777" w:rsidR="001C2D80" w:rsidRPr="006F12BA" w:rsidRDefault="001C2D80" w:rsidP="001C2D80">
      <w:pPr>
        <w:rPr>
          <w:sz w:val="16"/>
          <w:szCs w:val="16"/>
          <w:lang w:val="ru-RU"/>
        </w:rPr>
      </w:pPr>
    </w:p>
    <w:p w14:paraId="0A3312E6" w14:textId="77777777" w:rsidR="001C2D80" w:rsidRPr="006F12BA" w:rsidRDefault="001C2D80" w:rsidP="001C2D80">
      <w:pPr>
        <w:rPr>
          <w:sz w:val="16"/>
          <w:szCs w:val="16"/>
          <w:lang w:val="ru-RU"/>
        </w:rPr>
      </w:pPr>
      <w:r w:rsidRPr="006F12BA">
        <w:rPr>
          <w:sz w:val="16"/>
          <w:szCs w:val="16"/>
        </w:rPr>
        <w:t>TgBot</w:t>
      </w:r>
      <w:r w:rsidRPr="006F12BA">
        <w:rPr>
          <w:sz w:val="16"/>
          <w:szCs w:val="16"/>
          <w:lang w:val="ru-RU"/>
        </w:rPr>
        <w:t>::</w:t>
      </w:r>
      <w:r w:rsidRPr="006F12BA">
        <w:rPr>
          <w:sz w:val="16"/>
          <w:szCs w:val="16"/>
        </w:rPr>
        <w:t>ReplyKeyboardMarkup</w:t>
      </w:r>
      <w:r w:rsidRPr="006F12BA">
        <w:rPr>
          <w:sz w:val="16"/>
          <w:szCs w:val="16"/>
          <w:lang w:val="ru-RU"/>
        </w:rPr>
        <w:t>::</w:t>
      </w:r>
      <w:r w:rsidRPr="006F12BA">
        <w:rPr>
          <w:sz w:val="16"/>
          <w:szCs w:val="16"/>
        </w:rPr>
        <w:t>Ptr</w:t>
      </w:r>
      <w:r w:rsidRPr="006F12BA">
        <w:rPr>
          <w:sz w:val="16"/>
          <w:szCs w:val="16"/>
          <w:lang w:val="ru-RU"/>
        </w:rPr>
        <w:t xml:space="preserve"> </w:t>
      </w:r>
      <w:r w:rsidRPr="006F12BA">
        <w:rPr>
          <w:sz w:val="16"/>
          <w:szCs w:val="16"/>
        </w:rPr>
        <w:t>UserStartMarkup</w:t>
      </w:r>
      <w:r w:rsidRPr="006F12BA">
        <w:rPr>
          <w:sz w:val="16"/>
          <w:szCs w:val="16"/>
          <w:lang w:val="ru-RU"/>
        </w:rPr>
        <w:t>() {</w:t>
      </w:r>
    </w:p>
    <w:p w14:paraId="6468B063"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return</w:t>
      </w:r>
      <w:r w:rsidRPr="006F12BA">
        <w:rPr>
          <w:sz w:val="16"/>
          <w:szCs w:val="16"/>
          <w:lang w:val="ru-RU"/>
        </w:rPr>
        <w:t xml:space="preserve"> </w:t>
      </w:r>
      <w:r w:rsidRPr="006F12BA">
        <w:rPr>
          <w:sz w:val="16"/>
          <w:szCs w:val="16"/>
        </w:rPr>
        <w:t>CreateKeyboard</w:t>
      </w:r>
      <w:r w:rsidRPr="006F12BA">
        <w:rPr>
          <w:sz w:val="16"/>
          <w:szCs w:val="16"/>
          <w:lang w:val="ru-RU"/>
        </w:rPr>
        <w:t>({{"</w:t>
      </w:r>
      <w:r w:rsidRPr="006F12BA">
        <w:rPr>
          <w:rFonts w:ascii="Apple Color Emoji" w:hAnsi="Apple Color Emoji" w:cs="Apple Color Emoji"/>
          <w:sz w:val="16"/>
          <w:szCs w:val="16"/>
        </w:rPr>
        <w:t>🔎</w:t>
      </w:r>
      <w:r w:rsidRPr="006F12BA">
        <w:rPr>
          <w:sz w:val="16"/>
          <w:szCs w:val="16"/>
          <w:lang w:val="ru-RU"/>
        </w:rPr>
        <w:t xml:space="preserve"> Поиск"}, {"</w:t>
      </w:r>
      <w:r w:rsidRPr="006F12BA">
        <w:rPr>
          <w:rFonts w:ascii="Apple Color Emoji" w:hAnsi="Apple Color Emoji" w:cs="Apple Color Emoji"/>
          <w:sz w:val="16"/>
          <w:szCs w:val="16"/>
        </w:rPr>
        <w:t>📜</w:t>
      </w:r>
      <w:r w:rsidRPr="006F12BA">
        <w:rPr>
          <w:sz w:val="16"/>
          <w:szCs w:val="16"/>
          <w:lang w:val="ru-RU"/>
        </w:rPr>
        <w:t xml:space="preserve"> Подписки"}});</w:t>
      </w:r>
    </w:p>
    <w:p w14:paraId="1F43A498" w14:textId="77777777" w:rsidR="001C2D80" w:rsidRPr="006F12BA" w:rsidRDefault="001C2D80" w:rsidP="001C2D80">
      <w:pPr>
        <w:rPr>
          <w:sz w:val="16"/>
          <w:szCs w:val="16"/>
        </w:rPr>
      </w:pPr>
      <w:r w:rsidRPr="006F12BA">
        <w:rPr>
          <w:sz w:val="16"/>
          <w:szCs w:val="16"/>
        </w:rPr>
        <w:t>}</w:t>
      </w:r>
    </w:p>
    <w:p w14:paraId="010E0F39" w14:textId="77777777" w:rsidR="001C2D80" w:rsidRPr="006F12BA" w:rsidRDefault="001C2D80" w:rsidP="001C2D80">
      <w:pPr>
        <w:rPr>
          <w:sz w:val="16"/>
          <w:szCs w:val="16"/>
        </w:rPr>
      </w:pPr>
    </w:p>
    <w:p w14:paraId="136AB36F" w14:textId="77777777" w:rsidR="001C2D80" w:rsidRPr="006F12BA" w:rsidRDefault="001C2D80" w:rsidP="001C2D80">
      <w:pPr>
        <w:rPr>
          <w:sz w:val="16"/>
          <w:szCs w:val="16"/>
        </w:rPr>
      </w:pPr>
      <w:r w:rsidRPr="006F12BA">
        <w:rPr>
          <w:sz w:val="16"/>
          <w:szCs w:val="16"/>
        </w:rPr>
        <w:t>TgBot::ReplyKeyboardMarkup::Ptr UserSearchingMarkup() {</w:t>
      </w:r>
    </w:p>
    <w:p w14:paraId="7F7265DD" w14:textId="77777777" w:rsidR="001C2D80" w:rsidRPr="006F12BA" w:rsidRDefault="001C2D80" w:rsidP="001C2D80">
      <w:pPr>
        <w:rPr>
          <w:sz w:val="16"/>
          <w:szCs w:val="16"/>
        </w:rPr>
      </w:pPr>
      <w:r w:rsidRPr="006F12BA">
        <w:rPr>
          <w:sz w:val="16"/>
          <w:szCs w:val="16"/>
        </w:rPr>
        <w:t xml:space="preserve">  return CreateKeyboard({{"</w:t>
      </w:r>
      <w:r w:rsidRPr="006F12BA">
        <w:rPr>
          <w:rFonts w:ascii="Apple Color Emoji" w:hAnsi="Apple Color Emoji" w:cs="Apple Color Emoji"/>
          <w:sz w:val="16"/>
          <w:szCs w:val="16"/>
        </w:rPr>
        <w:t>🔍</w:t>
      </w:r>
      <w:r w:rsidRPr="006F12BA">
        <w:rPr>
          <w:sz w:val="16"/>
          <w:szCs w:val="16"/>
        </w:rPr>
        <w:t xml:space="preserve"> Найти"},</w:t>
      </w:r>
    </w:p>
    <w:p w14:paraId="62BAD1FF"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r w:rsidRPr="006F12BA">
        <w:rPr>
          <w:rFonts w:ascii="Apple Color Emoji" w:hAnsi="Apple Color Emoji" w:cs="Apple Color Emoji"/>
          <w:sz w:val="16"/>
          <w:szCs w:val="16"/>
        </w:rPr>
        <w:t>📒</w:t>
      </w:r>
      <w:r w:rsidRPr="006F12BA">
        <w:rPr>
          <w:sz w:val="16"/>
          <w:szCs w:val="16"/>
          <w:lang w:val="ru-RU"/>
        </w:rPr>
        <w:t xml:space="preserve"> Список каналов"},</w:t>
      </w:r>
    </w:p>
    <w:p w14:paraId="34170BDD"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Добавить публичный канал"},</w:t>
      </w:r>
    </w:p>
    <w:p w14:paraId="732EEA29"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Выйти из канала"},</w:t>
      </w:r>
    </w:p>
    <w:p w14:paraId="69DA0EAB"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Выбор функции"}});</w:t>
      </w:r>
    </w:p>
    <w:p w14:paraId="6D71A5FD" w14:textId="77777777" w:rsidR="001C2D80" w:rsidRPr="006F12BA" w:rsidRDefault="001C2D80" w:rsidP="001C2D80">
      <w:pPr>
        <w:rPr>
          <w:sz w:val="16"/>
          <w:szCs w:val="16"/>
        </w:rPr>
      </w:pPr>
      <w:r w:rsidRPr="006F12BA">
        <w:rPr>
          <w:sz w:val="16"/>
          <w:szCs w:val="16"/>
        </w:rPr>
        <w:t>}</w:t>
      </w:r>
    </w:p>
    <w:p w14:paraId="3BF9BC05" w14:textId="77777777" w:rsidR="001C2D80" w:rsidRPr="006F12BA" w:rsidRDefault="001C2D80" w:rsidP="001C2D80">
      <w:pPr>
        <w:rPr>
          <w:sz w:val="16"/>
          <w:szCs w:val="16"/>
        </w:rPr>
      </w:pPr>
    </w:p>
    <w:p w14:paraId="76AECEE0" w14:textId="77777777" w:rsidR="001C2D80" w:rsidRPr="006F12BA" w:rsidRDefault="001C2D80" w:rsidP="001C2D80">
      <w:pPr>
        <w:rPr>
          <w:sz w:val="16"/>
          <w:szCs w:val="16"/>
        </w:rPr>
      </w:pPr>
      <w:r w:rsidRPr="006F12BA">
        <w:rPr>
          <w:sz w:val="16"/>
          <w:szCs w:val="16"/>
        </w:rPr>
        <w:t>TgBot::ReplyKeyboardMarkup::Ptr UserStartMarkupForAdmin() {</w:t>
      </w:r>
    </w:p>
    <w:p w14:paraId="2B435705" w14:textId="77777777" w:rsidR="001C2D80" w:rsidRPr="006F12BA" w:rsidRDefault="001C2D80" w:rsidP="001C2D80">
      <w:pPr>
        <w:rPr>
          <w:sz w:val="16"/>
          <w:szCs w:val="16"/>
        </w:rPr>
      </w:pPr>
      <w:r w:rsidRPr="006F12BA">
        <w:rPr>
          <w:sz w:val="16"/>
          <w:szCs w:val="16"/>
        </w:rPr>
        <w:t xml:space="preserve">  auto user_start_markup = UserStartMarkup();</w:t>
      </w:r>
    </w:p>
    <w:p w14:paraId="516E272B" w14:textId="77777777" w:rsidR="001C2D80" w:rsidRPr="006F12BA" w:rsidRDefault="001C2D80" w:rsidP="001C2D80">
      <w:pPr>
        <w:rPr>
          <w:sz w:val="16"/>
          <w:szCs w:val="16"/>
        </w:rPr>
      </w:pPr>
      <w:r w:rsidRPr="006F12BA">
        <w:rPr>
          <w:sz w:val="16"/>
          <w:szCs w:val="16"/>
        </w:rPr>
        <w:t xml:space="preserve">  return PushBackLine(user_start_markup, {"</w:t>
      </w:r>
      <w:r w:rsidRPr="006F12BA">
        <w:rPr>
          <w:rFonts w:ascii="Apple Color Emoji" w:hAnsi="Apple Color Emoji" w:cs="Apple Color Emoji"/>
          <w:sz w:val="16"/>
          <w:szCs w:val="16"/>
        </w:rPr>
        <w:t>🔙</w:t>
      </w:r>
      <w:r w:rsidRPr="006F12BA">
        <w:rPr>
          <w:sz w:val="16"/>
          <w:szCs w:val="16"/>
        </w:rPr>
        <w:t xml:space="preserve"> На главную"});</w:t>
      </w:r>
    </w:p>
    <w:p w14:paraId="09E179FC" w14:textId="77777777" w:rsidR="001C2D80" w:rsidRPr="006F12BA" w:rsidRDefault="001C2D80" w:rsidP="001C2D80">
      <w:pPr>
        <w:rPr>
          <w:sz w:val="16"/>
          <w:szCs w:val="16"/>
        </w:rPr>
      </w:pPr>
      <w:r w:rsidRPr="006F12BA">
        <w:rPr>
          <w:sz w:val="16"/>
          <w:szCs w:val="16"/>
        </w:rPr>
        <w:t>}</w:t>
      </w:r>
    </w:p>
    <w:p w14:paraId="2A117876" w14:textId="77777777" w:rsidR="001C2D80" w:rsidRPr="006F12BA" w:rsidRDefault="001C2D80" w:rsidP="001C2D80">
      <w:pPr>
        <w:rPr>
          <w:sz w:val="16"/>
          <w:szCs w:val="16"/>
        </w:rPr>
      </w:pPr>
    </w:p>
    <w:p w14:paraId="7B471E61" w14:textId="77777777" w:rsidR="001C2D80" w:rsidRPr="006F12BA" w:rsidRDefault="001C2D80" w:rsidP="001C2D80">
      <w:pPr>
        <w:rPr>
          <w:sz w:val="16"/>
          <w:szCs w:val="16"/>
        </w:rPr>
      </w:pPr>
      <w:r w:rsidRPr="006F12BA">
        <w:rPr>
          <w:sz w:val="16"/>
          <w:szCs w:val="16"/>
        </w:rPr>
        <w:t>TgBot::ReplyKeyboardMarkup::Ptr UserSubscribeMarkup() {</w:t>
      </w:r>
    </w:p>
    <w:p w14:paraId="7265756F" w14:textId="77777777" w:rsidR="001C2D80" w:rsidRPr="006F12BA" w:rsidRDefault="001C2D80" w:rsidP="001C2D80">
      <w:pPr>
        <w:rPr>
          <w:sz w:val="16"/>
          <w:szCs w:val="16"/>
        </w:rPr>
      </w:pPr>
      <w:r w:rsidRPr="006F12BA">
        <w:rPr>
          <w:sz w:val="16"/>
          <w:szCs w:val="16"/>
        </w:rPr>
        <w:t xml:space="preserve">  return CreateKeyboard({{"</w:t>
      </w:r>
      <w:r w:rsidRPr="006F12BA">
        <w:rPr>
          <w:rFonts w:ascii="Apple Color Emoji" w:hAnsi="Apple Color Emoji" w:cs="Apple Color Emoji"/>
          <w:sz w:val="16"/>
          <w:szCs w:val="16"/>
        </w:rPr>
        <w:t>➕</w:t>
      </w:r>
      <w:r w:rsidRPr="006F12BA">
        <w:rPr>
          <w:sz w:val="16"/>
          <w:szCs w:val="16"/>
        </w:rPr>
        <w:t xml:space="preserve"> Добавить подписку", "</w:t>
      </w:r>
      <w:r w:rsidRPr="006F12BA">
        <w:rPr>
          <w:rFonts w:ascii="Apple Color Emoji" w:hAnsi="Apple Color Emoji" w:cs="Apple Color Emoji"/>
          <w:sz w:val="16"/>
          <w:szCs w:val="16"/>
        </w:rPr>
        <w:t>➖</w:t>
      </w:r>
      <w:r w:rsidRPr="006F12BA">
        <w:rPr>
          <w:sz w:val="16"/>
          <w:szCs w:val="16"/>
        </w:rPr>
        <w:t xml:space="preserve"> Удалить подписку"},</w:t>
      </w:r>
    </w:p>
    <w:p w14:paraId="39570974"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r w:rsidRPr="006F12BA">
        <w:rPr>
          <w:rFonts w:ascii="Apple Color Emoji" w:hAnsi="Apple Color Emoji" w:cs="Apple Color Emoji"/>
          <w:sz w:val="16"/>
          <w:szCs w:val="16"/>
          <w:lang w:val="ru-RU"/>
        </w:rPr>
        <w:t>➕</w:t>
      </w:r>
      <w:r w:rsidRPr="006F12BA">
        <w:rPr>
          <w:sz w:val="16"/>
          <w:szCs w:val="16"/>
          <w:lang w:val="ru-RU"/>
        </w:rPr>
        <w:t xml:space="preserve"> Добавить ключевую фразу для канала",</w:t>
      </w:r>
    </w:p>
    <w:p w14:paraId="5B1270CB"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Удалить ключевую фразу для канала"},</w:t>
      </w:r>
    </w:p>
    <w:p w14:paraId="6D7E0ACA"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Добавить ключевую фразу для подписки",</w:t>
      </w:r>
    </w:p>
    <w:p w14:paraId="1770C891"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Удалить ключевую фразу для подписки"},</w:t>
      </w:r>
    </w:p>
    <w:p w14:paraId="5CCB2CC7"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Просмотреть подписки"},</w:t>
      </w:r>
    </w:p>
    <w:p w14:paraId="7981C0C8"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rPr>
        <w:t>🔙</w:t>
      </w:r>
      <w:r w:rsidRPr="006F12BA">
        <w:rPr>
          <w:sz w:val="16"/>
          <w:szCs w:val="16"/>
          <w:lang w:val="ru-RU"/>
        </w:rPr>
        <w:t xml:space="preserve"> Выбор функции"}});</w:t>
      </w:r>
    </w:p>
    <w:p w14:paraId="01CDA77B" w14:textId="77777777" w:rsidR="001C2D80" w:rsidRPr="006F12BA" w:rsidRDefault="001C2D80" w:rsidP="001C2D80">
      <w:pPr>
        <w:rPr>
          <w:sz w:val="16"/>
          <w:szCs w:val="16"/>
        </w:rPr>
      </w:pPr>
      <w:r w:rsidRPr="006F12BA">
        <w:rPr>
          <w:sz w:val="16"/>
          <w:szCs w:val="16"/>
        </w:rPr>
        <w:t>}</w:t>
      </w:r>
    </w:p>
    <w:p w14:paraId="499EBFAC" w14:textId="77777777" w:rsidR="001C2D80" w:rsidRPr="006F12BA" w:rsidRDefault="001C2D80" w:rsidP="001C2D80">
      <w:pPr>
        <w:rPr>
          <w:sz w:val="16"/>
          <w:szCs w:val="16"/>
        </w:rPr>
      </w:pPr>
    </w:p>
    <w:p w14:paraId="6A2C06D8" w14:textId="77777777" w:rsidR="001C2D80" w:rsidRPr="006F12BA" w:rsidRDefault="001C2D80" w:rsidP="001C2D80">
      <w:pPr>
        <w:rPr>
          <w:sz w:val="16"/>
          <w:szCs w:val="16"/>
        </w:rPr>
      </w:pPr>
      <w:r w:rsidRPr="006F12BA">
        <w:rPr>
          <w:sz w:val="16"/>
          <w:szCs w:val="16"/>
        </w:rPr>
        <w:t>TgBot::InlineKeyboardMarkup::Ptr CreateInlineKeyboardMarkup(size_t link_count) {</w:t>
      </w:r>
    </w:p>
    <w:p w14:paraId="360F89C0" w14:textId="77777777" w:rsidR="001C2D80" w:rsidRPr="006F12BA" w:rsidRDefault="001C2D80" w:rsidP="001C2D80">
      <w:pPr>
        <w:rPr>
          <w:sz w:val="16"/>
          <w:szCs w:val="16"/>
        </w:rPr>
      </w:pPr>
      <w:r w:rsidRPr="006F12BA">
        <w:rPr>
          <w:sz w:val="16"/>
          <w:szCs w:val="16"/>
        </w:rPr>
        <w:t xml:space="preserve">  // Create beloved markup</w:t>
      </w:r>
    </w:p>
    <w:p w14:paraId="0D245934" w14:textId="77777777" w:rsidR="001C2D80" w:rsidRPr="006F12BA" w:rsidRDefault="001C2D80" w:rsidP="001C2D80">
      <w:pPr>
        <w:rPr>
          <w:sz w:val="16"/>
          <w:szCs w:val="16"/>
        </w:rPr>
      </w:pPr>
      <w:r w:rsidRPr="006F12BA">
        <w:rPr>
          <w:sz w:val="16"/>
          <w:szCs w:val="16"/>
        </w:rPr>
        <w:t xml:space="preserve">  // [1] [2] [3] [4] [5]</w:t>
      </w:r>
    </w:p>
    <w:p w14:paraId="467EDA2F" w14:textId="77777777" w:rsidR="001C2D80" w:rsidRPr="006F12BA" w:rsidRDefault="001C2D80" w:rsidP="001C2D80">
      <w:pPr>
        <w:rPr>
          <w:sz w:val="16"/>
          <w:szCs w:val="16"/>
        </w:rPr>
      </w:pPr>
      <w:r w:rsidRPr="006F12BA">
        <w:rPr>
          <w:sz w:val="16"/>
          <w:szCs w:val="16"/>
        </w:rPr>
        <w:t xml:space="preserve">  // [&lt;-] [-&gt;]</w:t>
      </w:r>
    </w:p>
    <w:p w14:paraId="0B85230E" w14:textId="77777777" w:rsidR="001C2D80" w:rsidRPr="006F12BA" w:rsidRDefault="001C2D80" w:rsidP="001C2D80">
      <w:pPr>
        <w:rPr>
          <w:sz w:val="16"/>
          <w:szCs w:val="16"/>
        </w:rPr>
      </w:pPr>
    </w:p>
    <w:p w14:paraId="0D9E8BBB" w14:textId="77777777" w:rsidR="001C2D80" w:rsidRPr="006F12BA" w:rsidRDefault="001C2D80" w:rsidP="001C2D80">
      <w:pPr>
        <w:rPr>
          <w:sz w:val="16"/>
          <w:szCs w:val="16"/>
        </w:rPr>
      </w:pPr>
      <w:r w:rsidRPr="006F12BA">
        <w:rPr>
          <w:sz w:val="16"/>
          <w:szCs w:val="16"/>
        </w:rPr>
        <w:t xml:space="preserve">  auto keyboard = std::make_shared&lt;TgBot::InlineKeyboardMarkup&gt;();</w:t>
      </w:r>
    </w:p>
    <w:p w14:paraId="16634EE4" w14:textId="77777777" w:rsidR="001C2D80" w:rsidRPr="006F12BA" w:rsidRDefault="001C2D80" w:rsidP="001C2D80">
      <w:pPr>
        <w:rPr>
          <w:sz w:val="16"/>
          <w:szCs w:val="16"/>
        </w:rPr>
      </w:pPr>
      <w:r w:rsidRPr="006F12BA">
        <w:rPr>
          <w:sz w:val="16"/>
          <w:szCs w:val="16"/>
        </w:rPr>
        <w:t xml:space="preserve">  constexpr size_t BUTTONS_COUNT{5};</w:t>
      </w:r>
    </w:p>
    <w:p w14:paraId="7AD63F04" w14:textId="77777777" w:rsidR="001C2D80" w:rsidRPr="006F12BA" w:rsidRDefault="001C2D80" w:rsidP="001C2D80">
      <w:pPr>
        <w:rPr>
          <w:sz w:val="16"/>
          <w:szCs w:val="16"/>
        </w:rPr>
      </w:pPr>
      <w:r w:rsidRPr="006F12BA">
        <w:rPr>
          <w:sz w:val="16"/>
          <w:szCs w:val="16"/>
        </w:rPr>
        <w:t xml:space="preserve">  // Create [1] [2] [3] [4] [5] or [1] [2] [3] [4] or ... [1] or empty</w:t>
      </w:r>
    </w:p>
    <w:p w14:paraId="083C7385" w14:textId="77777777" w:rsidR="001C2D80" w:rsidRPr="006F12BA" w:rsidRDefault="001C2D80" w:rsidP="001C2D80">
      <w:pPr>
        <w:rPr>
          <w:sz w:val="16"/>
          <w:szCs w:val="16"/>
        </w:rPr>
      </w:pPr>
      <w:r w:rsidRPr="006F12BA">
        <w:rPr>
          <w:sz w:val="16"/>
          <w:szCs w:val="16"/>
        </w:rPr>
        <w:t xml:space="preserve">  std::vector&lt;TgBot::InlineKeyboardButton::Ptr&gt; row0;</w:t>
      </w:r>
    </w:p>
    <w:p w14:paraId="12285A8F" w14:textId="77777777" w:rsidR="001C2D80" w:rsidRPr="006F12BA" w:rsidRDefault="001C2D80" w:rsidP="001C2D80">
      <w:pPr>
        <w:rPr>
          <w:sz w:val="16"/>
          <w:szCs w:val="16"/>
        </w:rPr>
      </w:pPr>
      <w:r w:rsidRPr="006F12BA">
        <w:rPr>
          <w:sz w:val="16"/>
          <w:szCs w:val="16"/>
        </w:rPr>
        <w:t xml:space="preserve">  for (size_t i = 0; i &lt; std::min(link_count, BUTTONS_COUNT); ++i) {</w:t>
      </w:r>
    </w:p>
    <w:p w14:paraId="3126DDFE" w14:textId="77777777" w:rsidR="001C2D80" w:rsidRPr="006F12BA" w:rsidRDefault="001C2D80" w:rsidP="001C2D80">
      <w:pPr>
        <w:rPr>
          <w:sz w:val="16"/>
          <w:szCs w:val="16"/>
        </w:rPr>
      </w:pPr>
      <w:r w:rsidRPr="006F12BA">
        <w:rPr>
          <w:sz w:val="16"/>
          <w:szCs w:val="16"/>
        </w:rPr>
        <w:t xml:space="preserve">    auto button = std::make_shared&lt;TgBot::InlineKeyboardButton&gt;();</w:t>
      </w:r>
    </w:p>
    <w:p w14:paraId="3B1F1C09" w14:textId="77777777" w:rsidR="001C2D80" w:rsidRPr="006F12BA" w:rsidRDefault="001C2D80" w:rsidP="001C2D80">
      <w:pPr>
        <w:rPr>
          <w:sz w:val="16"/>
          <w:szCs w:val="16"/>
        </w:rPr>
      </w:pPr>
      <w:r w:rsidRPr="006F12BA">
        <w:rPr>
          <w:sz w:val="16"/>
          <w:szCs w:val="16"/>
        </w:rPr>
        <w:t xml:space="preserve">    button-&gt;text = std::to_string(i + 1);</w:t>
      </w:r>
    </w:p>
    <w:p w14:paraId="3383590A" w14:textId="77777777" w:rsidR="001C2D80" w:rsidRPr="006F12BA" w:rsidRDefault="001C2D80" w:rsidP="001C2D80">
      <w:pPr>
        <w:rPr>
          <w:sz w:val="16"/>
          <w:szCs w:val="16"/>
        </w:rPr>
      </w:pPr>
      <w:r w:rsidRPr="006F12BA">
        <w:rPr>
          <w:sz w:val="16"/>
          <w:szCs w:val="16"/>
        </w:rPr>
        <w:t xml:space="preserve">    button-&gt;callbackData = "page_" + std::to_string(i);</w:t>
      </w:r>
    </w:p>
    <w:p w14:paraId="50FBB152" w14:textId="77777777" w:rsidR="001C2D80" w:rsidRPr="006F12BA" w:rsidRDefault="001C2D80" w:rsidP="001C2D80">
      <w:pPr>
        <w:rPr>
          <w:sz w:val="16"/>
          <w:szCs w:val="16"/>
        </w:rPr>
      </w:pPr>
      <w:r w:rsidRPr="006F12BA">
        <w:rPr>
          <w:sz w:val="16"/>
          <w:szCs w:val="16"/>
        </w:rPr>
        <w:t xml:space="preserve">    row0.push_back(std::move(button));</w:t>
      </w:r>
    </w:p>
    <w:p w14:paraId="62CE64B6" w14:textId="77777777" w:rsidR="001C2D80" w:rsidRPr="006F12BA" w:rsidRDefault="001C2D80" w:rsidP="001C2D80">
      <w:pPr>
        <w:rPr>
          <w:sz w:val="16"/>
          <w:szCs w:val="16"/>
        </w:rPr>
      </w:pPr>
      <w:r w:rsidRPr="006F12BA">
        <w:rPr>
          <w:sz w:val="16"/>
          <w:szCs w:val="16"/>
        </w:rPr>
        <w:t xml:space="preserve">  }</w:t>
      </w:r>
    </w:p>
    <w:p w14:paraId="22FA96BA" w14:textId="77777777" w:rsidR="001C2D80" w:rsidRPr="006F12BA" w:rsidRDefault="001C2D80" w:rsidP="001C2D80">
      <w:pPr>
        <w:rPr>
          <w:sz w:val="16"/>
          <w:szCs w:val="16"/>
        </w:rPr>
      </w:pPr>
      <w:r w:rsidRPr="006F12BA">
        <w:rPr>
          <w:sz w:val="16"/>
          <w:szCs w:val="16"/>
        </w:rPr>
        <w:t xml:space="preserve">  keyboard-&gt;inlineKeyboard.push_back(std::move(row0));</w:t>
      </w:r>
    </w:p>
    <w:p w14:paraId="027513AC" w14:textId="77777777" w:rsidR="001C2D80" w:rsidRPr="006F12BA" w:rsidRDefault="001C2D80" w:rsidP="001C2D80">
      <w:pPr>
        <w:rPr>
          <w:sz w:val="16"/>
          <w:szCs w:val="16"/>
        </w:rPr>
      </w:pPr>
    </w:p>
    <w:p w14:paraId="60806681" w14:textId="77777777" w:rsidR="001C2D80" w:rsidRPr="006F12BA" w:rsidRDefault="001C2D80" w:rsidP="001C2D80">
      <w:pPr>
        <w:rPr>
          <w:sz w:val="16"/>
          <w:szCs w:val="16"/>
        </w:rPr>
      </w:pPr>
      <w:r w:rsidRPr="006F12BA">
        <w:rPr>
          <w:sz w:val="16"/>
          <w:szCs w:val="16"/>
        </w:rPr>
        <w:t xml:space="preserve">  if (link_count &lt;= BUTTONS_COUNT) {</w:t>
      </w:r>
    </w:p>
    <w:p w14:paraId="38E94579" w14:textId="77777777" w:rsidR="001C2D80" w:rsidRPr="006F12BA" w:rsidRDefault="001C2D80" w:rsidP="001C2D80">
      <w:pPr>
        <w:rPr>
          <w:sz w:val="16"/>
          <w:szCs w:val="16"/>
        </w:rPr>
      </w:pPr>
      <w:r w:rsidRPr="006F12BA">
        <w:rPr>
          <w:sz w:val="16"/>
          <w:szCs w:val="16"/>
        </w:rPr>
        <w:t xml:space="preserve">    return keyboard;</w:t>
      </w:r>
    </w:p>
    <w:p w14:paraId="681AFEEF" w14:textId="77777777" w:rsidR="001C2D80" w:rsidRPr="006F12BA" w:rsidRDefault="001C2D80" w:rsidP="001C2D80">
      <w:pPr>
        <w:rPr>
          <w:sz w:val="16"/>
          <w:szCs w:val="16"/>
        </w:rPr>
      </w:pPr>
      <w:r w:rsidRPr="006F12BA">
        <w:rPr>
          <w:sz w:val="16"/>
          <w:szCs w:val="16"/>
        </w:rPr>
        <w:t xml:space="preserve">  }</w:t>
      </w:r>
    </w:p>
    <w:p w14:paraId="6EB2F7B4" w14:textId="77777777" w:rsidR="001C2D80" w:rsidRPr="006F12BA" w:rsidRDefault="001C2D80" w:rsidP="001C2D80">
      <w:pPr>
        <w:rPr>
          <w:sz w:val="16"/>
          <w:szCs w:val="16"/>
        </w:rPr>
      </w:pPr>
    </w:p>
    <w:p w14:paraId="62D5AF45" w14:textId="77777777" w:rsidR="001C2D80" w:rsidRPr="006F12BA" w:rsidRDefault="001C2D80" w:rsidP="001C2D80">
      <w:pPr>
        <w:rPr>
          <w:sz w:val="16"/>
          <w:szCs w:val="16"/>
        </w:rPr>
      </w:pPr>
      <w:r w:rsidRPr="006F12BA">
        <w:rPr>
          <w:sz w:val="16"/>
          <w:szCs w:val="16"/>
        </w:rPr>
        <w:t xml:space="preserve">  // Create [&lt;-] [-&gt;]</w:t>
      </w:r>
    </w:p>
    <w:p w14:paraId="3AB1E613" w14:textId="77777777" w:rsidR="001C2D80" w:rsidRPr="006F12BA" w:rsidRDefault="001C2D80" w:rsidP="001C2D80">
      <w:pPr>
        <w:rPr>
          <w:sz w:val="16"/>
          <w:szCs w:val="16"/>
        </w:rPr>
      </w:pPr>
      <w:r w:rsidRPr="006F12BA">
        <w:rPr>
          <w:sz w:val="16"/>
          <w:szCs w:val="16"/>
        </w:rPr>
        <w:t xml:space="preserve">  std::vector&lt;TgBot::InlineKeyboardButton::Ptr&gt; row1;</w:t>
      </w:r>
    </w:p>
    <w:p w14:paraId="55D431FB" w14:textId="77777777" w:rsidR="001C2D80" w:rsidRPr="006F12BA" w:rsidRDefault="001C2D80" w:rsidP="001C2D80">
      <w:pPr>
        <w:rPr>
          <w:sz w:val="16"/>
          <w:szCs w:val="16"/>
        </w:rPr>
      </w:pPr>
      <w:r w:rsidRPr="006F12BA">
        <w:rPr>
          <w:sz w:val="16"/>
          <w:szCs w:val="16"/>
        </w:rPr>
        <w:t xml:space="preserve">  auto left = std::make_shared&lt;TgBot::InlineKeyboardButton&gt;();</w:t>
      </w:r>
    </w:p>
    <w:p w14:paraId="488E442C" w14:textId="77777777" w:rsidR="001C2D80" w:rsidRPr="006F12BA" w:rsidRDefault="001C2D80" w:rsidP="001C2D80">
      <w:pPr>
        <w:rPr>
          <w:sz w:val="16"/>
          <w:szCs w:val="16"/>
        </w:rPr>
      </w:pPr>
      <w:r w:rsidRPr="006F12BA">
        <w:rPr>
          <w:sz w:val="16"/>
          <w:szCs w:val="16"/>
        </w:rPr>
        <w:t xml:space="preserve">  left-&gt;text = "</w:t>
      </w:r>
      <w:r w:rsidRPr="006F12BA">
        <w:rPr>
          <w:rFonts w:ascii="Apple Color Emoji" w:hAnsi="Apple Color Emoji" w:cs="Apple Color Emoji"/>
          <w:sz w:val="16"/>
          <w:szCs w:val="16"/>
        </w:rPr>
        <w:t>👈</w:t>
      </w:r>
      <w:r w:rsidRPr="006F12BA">
        <w:rPr>
          <w:sz w:val="16"/>
          <w:szCs w:val="16"/>
        </w:rPr>
        <w:t>";</w:t>
      </w:r>
    </w:p>
    <w:p w14:paraId="14DA2B99" w14:textId="77777777" w:rsidR="001C2D80" w:rsidRPr="006F12BA" w:rsidRDefault="001C2D80" w:rsidP="001C2D80">
      <w:pPr>
        <w:rPr>
          <w:sz w:val="16"/>
          <w:szCs w:val="16"/>
        </w:rPr>
      </w:pPr>
      <w:r w:rsidRPr="006F12BA">
        <w:rPr>
          <w:sz w:val="16"/>
          <w:szCs w:val="16"/>
        </w:rPr>
        <w:t xml:space="preserve">  left-&gt;callbackData = "left";</w:t>
      </w:r>
    </w:p>
    <w:p w14:paraId="10C7375F" w14:textId="77777777" w:rsidR="001C2D80" w:rsidRPr="006F12BA" w:rsidRDefault="001C2D80" w:rsidP="001C2D80">
      <w:pPr>
        <w:rPr>
          <w:sz w:val="16"/>
          <w:szCs w:val="16"/>
        </w:rPr>
      </w:pPr>
      <w:r w:rsidRPr="006F12BA">
        <w:rPr>
          <w:sz w:val="16"/>
          <w:szCs w:val="16"/>
        </w:rPr>
        <w:t xml:space="preserve">  row1.push_back(std::move(left));</w:t>
      </w:r>
    </w:p>
    <w:p w14:paraId="45A3E01F" w14:textId="77777777" w:rsidR="001C2D80" w:rsidRPr="006F12BA" w:rsidRDefault="001C2D80" w:rsidP="001C2D80">
      <w:pPr>
        <w:rPr>
          <w:sz w:val="16"/>
          <w:szCs w:val="16"/>
        </w:rPr>
      </w:pPr>
      <w:r w:rsidRPr="006F12BA">
        <w:rPr>
          <w:sz w:val="16"/>
          <w:szCs w:val="16"/>
        </w:rPr>
        <w:t xml:space="preserve">  auto right = std::make_shared&lt;TgBot::InlineKeyboardButton&gt;();</w:t>
      </w:r>
    </w:p>
    <w:p w14:paraId="3AD9F056" w14:textId="77777777" w:rsidR="001C2D80" w:rsidRPr="006F12BA" w:rsidRDefault="001C2D80" w:rsidP="001C2D80">
      <w:pPr>
        <w:rPr>
          <w:sz w:val="16"/>
          <w:szCs w:val="16"/>
        </w:rPr>
      </w:pPr>
      <w:r w:rsidRPr="006F12BA">
        <w:rPr>
          <w:sz w:val="16"/>
          <w:szCs w:val="16"/>
        </w:rPr>
        <w:t xml:space="preserve">  right-&gt;text = "</w:t>
      </w:r>
      <w:r w:rsidRPr="006F12BA">
        <w:rPr>
          <w:rFonts w:ascii="Apple Color Emoji" w:hAnsi="Apple Color Emoji" w:cs="Apple Color Emoji"/>
          <w:sz w:val="16"/>
          <w:szCs w:val="16"/>
        </w:rPr>
        <w:t>👉</w:t>
      </w:r>
      <w:r w:rsidRPr="006F12BA">
        <w:rPr>
          <w:sz w:val="16"/>
          <w:szCs w:val="16"/>
        </w:rPr>
        <w:t>";</w:t>
      </w:r>
    </w:p>
    <w:p w14:paraId="55E5DC5F" w14:textId="77777777" w:rsidR="001C2D80" w:rsidRPr="006F12BA" w:rsidRDefault="001C2D80" w:rsidP="001C2D80">
      <w:pPr>
        <w:rPr>
          <w:sz w:val="16"/>
          <w:szCs w:val="16"/>
        </w:rPr>
      </w:pPr>
      <w:r w:rsidRPr="006F12BA">
        <w:rPr>
          <w:sz w:val="16"/>
          <w:szCs w:val="16"/>
        </w:rPr>
        <w:t xml:space="preserve">  right-&gt;callbackData = "right";</w:t>
      </w:r>
    </w:p>
    <w:p w14:paraId="6E440D23" w14:textId="77777777" w:rsidR="001C2D80" w:rsidRPr="006F12BA" w:rsidRDefault="001C2D80" w:rsidP="001C2D80">
      <w:pPr>
        <w:rPr>
          <w:sz w:val="16"/>
          <w:szCs w:val="16"/>
        </w:rPr>
      </w:pPr>
      <w:r w:rsidRPr="006F12BA">
        <w:rPr>
          <w:sz w:val="16"/>
          <w:szCs w:val="16"/>
        </w:rPr>
        <w:t xml:space="preserve">  row1.push_back(std::move(right));</w:t>
      </w:r>
    </w:p>
    <w:p w14:paraId="43B8F5BF" w14:textId="77777777" w:rsidR="001C2D80" w:rsidRPr="006F12BA" w:rsidRDefault="001C2D80" w:rsidP="001C2D80">
      <w:pPr>
        <w:rPr>
          <w:sz w:val="16"/>
          <w:szCs w:val="16"/>
        </w:rPr>
      </w:pPr>
      <w:r w:rsidRPr="006F12BA">
        <w:rPr>
          <w:sz w:val="16"/>
          <w:szCs w:val="16"/>
        </w:rPr>
        <w:t xml:space="preserve">  keyboard-&gt;inlineKeyboard.push_back(std::move(row1));</w:t>
      </w:r>
    </w:p>
    <w:p w14:paraId="29B867F2" w14:textId="77777777" w:rsidR="001C2D80" w:rsidRPr="006F12BA" w:rsidRDefault="001C2D80" w:rsidP="001C2D80">
      <w:pPr>
        <w:rPr>
          <w:sz w:val="16"/>
          <w:szCs w:val="16"/>
        </w:rPr>
      </w:pPr>
      <w:r w:rsidRPr="006F12BA">
        <w:rPr>
          <w:sz w:val="16"/>
          <w:szCs w:val="16"/>
        </w:rPr>
        <w:t xml:space="preserve">  return keyboard;</w:t>
      </w:r>
    </w:p>
    <w:p w14:paraId="2278744D" w14:textId="77777777" w:rsidR="001C2D80" w:rsidRPr="006F12BA" w:rsidRDefault="001C2D80" w:rsidP="001C2D80">
      <w:pPr>
        <w:rPr>
          <w:sz w:val="16"/>
          <w:szCs w:val="16"/>
        </w:rPr>
      </w:pPr>
      <w:r w:rsidRPr="006F12BA">
        <w:rPr>
          <w:sz w:val="16"/>
          <w:szCs w:val="16"/>
        </w:rPr>
        <w:t>}</w:t>
      </w:r>
    </w:p>
    <w:p w14:paraId="02126918" w14:textId="77777777" w:rsidR="001C2D80" w:rsidRPr="006F12BA" w:rsidRDefault="001C2D80" w:rsidP="001C2D80">
      <w:pPr>
        <w:rPr>
          <w:sz w:val="16"/>
          <w:szCs w:val="16"/>
        </w:rPr>
      </w:pPr>
      <w:r w:rsidRPr="006F12BA">
        <w:rPr>
          <w:sz w:val="16"/>
          <w:szCs w:val="16"/>
        </w:rPr>
        <w:t>}  // namespace ui</w:t>
      </w:r>
    </w:p>
    <w:p w14:paraId="17567D43" w14:textId="77777777" w:rsidR="001C2D80" w:rsidRPr="006F12BA" w:rsidRDefault="001C2D80" w:rsidP="001C2D80">
      <w:pPr>
        <w:rPr>
          <w:sz w:val="16"/>
          <w:szCs w:val="16"/>
        </w:rPr>
      </w:pPr>
      <w:r w:rsidRPr="006F12BA">
        <w:rPr>
          <w:sz w:val="16"/>
          <w:szCs w:val="16"/>
        </w:rPr>
        <w:t>//</w:t>
      </w:r>
    </w:p>
    <w:p w14:paraId="6C102804" w14:textId="77777777" w:rsidR="001C2D80" w:rsidRPr="006F12BA" w:rsidRDefault="001C2D80" w:rsidP="001C2D80">
      <w:pPr>
        <w:rPr>
          <w:sz w:val="16"/>
          <w:szCs w:val="16"/>
        </w:rPr>
      </w:pPr>
      <w:r w:rsidRPr="006F12BA">
        <w:rPr>
          <w:sz w:val="16"/>
          <w:szCs w:val="16"/>
        </w:rPr>
        <w:t>// Created by Kirill Danilchuk &lt;kirill.danilchuk01@gmail.com&gt; on 30/07/2021.</w:t>
      </w:r>
    </w:p>
    <w:p w14:paraId="42DC0688" w14:textId="77777777" w:rsidR="001C2D80" w:rsidRPr="006F12BA" w:rsidRDefault="001C2D80" w:rsidP="001C2D80">
      <w:pPr>
        <w:rPr>
          <w:sz w:val="16"/>
          <w:szCs w:val="16"/>
        </w:rPr>
      </w:pPr>
      <w:r w:rsidRPr="006F12BA">
        <w:rPr>
          <w:sz w:val="16"/>
          <w:szCs w:val="16"/>
        </w:rPr>
        <w:t>//</w:t>
      </w:r>
    </w:p>
    <w:p w14:paraId="0DF36A99" w14:textId="77777777" w:rsidR="001C2D80" w:rsidRPr="006F12BA" w:rsidRDefault="001C2D80" w:rsidP="001C2D80">
      <w:pPr>
        <w:rPr>
          <w:sz w:val="16"/>
          <w:szCs w:val="16"/>
        </w:rPr>
      </w:pPr>
    </w:p>
    <w:p w14:paraId="4E4D253B" w14:textId="77777777" w:rsidR="001C2D80" w:rsidRPr="006F12BA" w:rsidRDefault="001C2D80" w:rsidP="001C2D80">
      <w:pPr>
        <w:rPr>
          <w:sz w:val="16"/>
          <w:szCs w:val="16"/>
        </w:rPr>
      </w:pPr>
      <w:r w:rsidRPr="006F12BA">
        <w:rPr>
          <w:sz w:val="16"/>
          <w:szCs w:val="16"/>
        </w:rPr>
        <w:t>#include &lt;gtest/gtest.h&gt;</w:t>
      </w:r>
    </w:p>
    <w:p w14:paraId="009A2460" w14:textId="77777777" w:rsidR="001C2D80" w:rsidRPr="006F12BA" w:rsidRDefault="001C2D80" w:rsidP="001C2D80">
      <w:pPr>
        <w:rPr>
          <w:sz w:val="16"/>
          <w:szCs w:val="16"/>
        </w:rPr>
      </w:pPr>
      <w:r w:rsidRPr="006F12BA">
        <w:rPr>
          <w:sz w:val="16"/>
          <w:szCs w:val="16"/>
        </w:rPr>
        <w:t>#include &lt;Bot.hpp&gt;</w:t>
      </w:r>
    </w:p>
    <w:p w14:paraId="3472257B" w14:textId="77777777" w:rsidR="001C2D80" w:rsidRPr="006F12BA" w:rsidRDefault="001C2D80" w:rsidP="001C2D80">
      <w:pPr>
        <w:rPr>
          <w:sz w:val="16"/>
          <w:szCs w:val="16"/>
        </w:rPr>
      </w:pPr>
    </w:p>
    <w:p w14:paraId="1A14B8C7" w14:textId="77777777" w:rsidR="001C2D80" w:rsidRPr="006F12BA" w:rsidRDefault="001C2D80" w:rsidP="001C2D80">
      <w:pPr>
        <w:rPr>
          <w:sz w:val="16"/>
          <w:szCs w:val="16"/>
        </w:rPr>
      </w:pPr>
      <w:r w:rsidRPr="006F12BA">
        <w:rPr>
          <w:sz w:val="16"/>
          <w:szCs w:val="16"/>
        </w:rPr>
        <w:t>TEST(A, B) {</w:t>
      </w:r>
    </w:p>
    <w:p w14:paraId="28016826" w14:textId="77777777" w:rsidR="001C2D80" w:rsidRPr="006F12BA" w:rsidRDefault="001C2D80" w:rsidP="001C2D80">
      <w:pPr>
        <w:rPr>
          <w:sz w:val="16"/>
          <w:szCs w:val="16"/>
        </w:rPr>
      </w:pPr>
      <w:r w:rsidRPr="006F12BA">
        <w:rPr>
          <w:sz w:val="16"/>
          <w:szCs w:val="16"/>
        </w:rPr>
        <w:t xml:space="preserve">  EXPECT_EQ(42, 42);</w:t>
      </w:r>
    </w:p>
    <w:p w14:paraId="59053E53" w14:textId="77777777" w:rsidR="001C2D80" w:rsidRPr="006F12BA" w:rsidRDefault="001C2D80" w:rsidP="001C2D80">
      <w:pPr>
        <w:rPr>
          <w:sz w:val="16"/>
          <w:szCs w:val="16"/>
        </w:rPr>
      </w:pPr>
      <w:r w:rsidRPr="006F12BA">
        <w:rPr>
          <w:sz w:val="16"/>
          <w:szCs w:val="16"/>
        </w:rPr>
        <w:t>}</w:t>
      </w:r>
    </w:p>
    <w:p w14:paraId="3934E768" w14:textId="77777777" w:rsidR="001C2D80" w:rsidRPr="006F12BA" w:rsidRDefault="001C2D80" w:rsidP="001C2D80">
      <w:pPr>
        <w:rPr>
          <w:sz w:val="16"/>
          <w:szCs w:val="16"/>
        </w:rPr>
      </w:pPr>
      <w:r w:rsidRPr="006F12BA">
        <w:rPr>
          <w:sz w:val="16"/>
          <w:szCs w:val="16"/>
        </w:rPr>
        <w:t>cmake_minimum_required(VERSION 3.14)</w:t>
      </w:r>
    </w:p>
    <w:p w14:paraId="3D9E5C7E" w14:textId="77777777" w:rsidR="001C2D80" w:rsidRPr="006F12BA" w:rsidRDefault="001C2D80" w:rsidP="001C2D80">
      <w:pPr>
        <w:rPr>
          <w:sz w:val="16"/>
          <w:szCs w:val="16"/>
        </w:rPr>
      </w:pPr>
      <w:r w:rsidRPr="006F12BA">
        <w:rPr>
          <w:sz w:val="16"/>
          <w:szCs w:val="16"/>
        </w:rPr>
        <w:t>project(bot_test)</w:t>
      </w:r>
    </w:p>
    <w:p w14:paraId="7F4F3432" w14:textId="77777777" w:rsidR="001C2D80" w:rsidRPr="006F12BA" w:rsidRDefault="001C2D80" w:rsidP="001C2D80">
      <w:pPr>
        <w:rPr>
          <w:sz w:val="16"/>
          <w:szCs w:val="16"/>
        </w:rPr>
      </w:pPr>
    </w:p>
    <w:p w14:paraId="1C926DFC" w14:textId="77777777" w:rsidR="001C2D80" w:rsidRPr="006F12BA" w:rsidRDefault="001C2D80" w:rsidP="001C2D80">
      <w:pPr>
        <w:rPr>
          <w:sz w:val="16"/>
          <w:szCs w:val="16"/>
        </w:rPr>
      </w:pPr>
      <w:r w:rsidRPr="006F12BA">
        <w:rPr>
          <w:sz w:val="16"/>
          <w:szCs w:val="16"/>
        </w:rPr>
        <w:t>set(CMAKE_CXX_STANDARD 20)</w:t>
      </w:r>
    </w:p>
    <w:p w14:paraId="38920DED" w14:textId="77777777" w:rsidR="001C2D80" w:rsidRPr="006F12BA" w:rsidRDefault="001C2D80" w:rsidP="001C2D80">
      <w:pPr>
        <w:rPr>
          <w:sz w:val="16"/>
          <w:szCs w:val="16"/>
        </w:rPr>
      </w:pPr>
    </w:p>
    <w:p w14:paraId="562D0B79" w14:textId="77777777" w:rsidR="001C2D80" w:rsidRPr="006F12BA" w:rsidRDefault="001C2D80" w:rsidP="001C2D80">
      <w:pPr>
        <w:rPr>
          <w:sz w:val="16"/>
          <w:szCs w:val="16"/>
        </w:rPr>
      </w:pPr>
      <w:r w:rsidRPr="006F12BA">
        <w:rPr>
          <w:sz w:val="16"/>
          <w:szCs w:val="16"/>
        </w:rPr>
        <w:t>file(GLOB_RECURSE SOURCE_FILES</w:t>
      </w:r>
    </w:p>
    <w:p w14:paraId="191DFAA6" w14:textId="77777777" w:rsidR="001C2D80" w:rsidRPr="006F12BA" w:rsidRDefault="001C2D80" w:rsidP="001C2D80">
      <w:pPr>
        <w:rPr>
          <w:sz w:val="16"/>
          <w:szCs w:val="16"/>
        </w:rPr>
      </w:pPr>
      <w:r w:rsidRPr="006F12BA">
        <w:rPr>
          <w:sz w:val="16"/>
          <w:szCs w:val="16"/>
        </w:rPr>
        <w:t xml:space="preserve">        ${CMAKE_CURRENT_SOURCE_DIR}/*.cpp</w:t>
      </w:r>
    </w:p>
    <w:p w14:paraId="2E25760B" w14:textId="77777777" w:rsidR="001C2D80" w:rsidRPr="006F12BA" w:rsidRDefault="001C2D80" w:rsidP="001C2D80">
      <w:pPr>
        <w:rPr>
          <w:sz w:val="16"/>
          <w:szCs w:val="16"/>
        </w:rPr>
      </w:pPr>
      <w:r w:rsidRPr="006F12BA">
        <w:rPr>
          <w:sz w:val="16"/>
          <w:szCs w:val="16"/>
        </w:rPr>
        <w:t xml:space="preserve">        ${CMAKE_CURRENT_SOURCE_DIR}/../src/*.cpp)</w:t>
      </w:r>
    </w:p>
    <w:p w14:paraId="6E2E3F43" w14:textId="77777777" w:rsidR="001C2D80" w:rsidRPr="006F12BA" w:rsidRDefault="001C2D80" w:rsidP="001C2D80">
      <w:pPr>
        <w:rPr>
          <w:sz w:val="16"/>
          <w:szCs w:val="16"/>
        </w:rPr>
      </w:pPr>
    </w:p>
    <w:p w14:paraId="7F3DE12D" w14:textId="77777777" w:rsidR="001C2D80" w:rsidRPr="006F12BA" w:rsidRDefault="001C2D80" w:rsidP="001C2D80">
      <w:pPr>
        <w:rPr>
          <w:sz w:val="16"/>
          <w:szCs w:val="16"/>
        </w:rPr>
      </w:pPr>
      <w:r w:rsidRPr="006F12BA">
        <w:rPr>
          <w:sz w:val="16"/>
          <w:szCs w:val="16"/>
        </w:rPr>
        <w:t>add_executable(${PROJECT_NAME} ${SOURCE_FILES})</w:t>
      </w:r>
    </w:p>
    <w:p w14:paraId="03F474A9" w14:textId="77777777" w:rsidR="001C2D80" w:rsidRPr="006F12BA" w:rsidRDefault="001C2D80" w:rsidP="001C2D80">
      <w:pPr>
        <w:rPr>
          <w:sz w:val="16"/>
          <w:szCs w:val="16"/>
        </w:rPr>
      </w:pPr>
    </w:p>
    <w:p w14:paraId="542C2DDE" w14:textId="77777777" w:rsidR="001C2D80" w:rsidRPr="006F12BA" w:rsidRDefault="001C2D80" w:rsidP="001C2D80">
      <w:pPr>
        <w:rPr>
          <w:sz w:val="16"/>
          <w:szCs w:val="16"/>
        </w:rPr>
      </w:pPr>
      <w:r w:rsidRPr="006F12BA">
        <w:rPr>
          <w:sz w:val="16"/>
          <w:szCs w:val="16"/>
        </w:rPr>
        <w:t>target_include_directories(${PROJECT_NAME} PRIVATE ${CMAKE_CURRENT_SOURCE_DIR}/../include)</w:t>
      </w:r>
    </w:p>
    <w:p w14:paraId="3DE87983" w14:textId="77777777" w:rsidR="001C2D80" w:rsidRPr="006F12BA" w:rsidRDefault="001C2D80" w:rsidP="001C2D80">
      <w:pPr>
        <w:rPr>
          <w:sz w:val="16"/>
          <w:szCs w:val="16"/>
        </w:rPr>
      </w:pPr>
    </w:p>
    <w:p w14:paraId="1A8A6498" w14:textId="77777777" w:rsidR="001C2D80" w:rsidRPr="006F12BA" w:rsidRDefault="001C2D80" w:rsidP="001C2D80">
      <w:pPr>
        <w:rPr>
          <w:sz w:val="16"/>
          <w:szCs w:val="16"/>
        </w:rPr>
      </w:pPr>
      <w:r w:rsidRPr="006F12BA">
        <w:rPr>
          <w:sz w:val="16"/>
          <w:szCs w:val="16"/>
        </w:rPr>
        <w:t># dependencies</w:t>
      </w:r>
    </w:p>
    <w:p w14:paraId="4A41D211" w14:textId="77777777" w:rsidR="001C2D80" w:rsidRPr="006F12BA" w:rsidRDefault="001C2D80" w:rsidP="001C2D80">
      <w:pPr>
        <w:rPr>
          <w:sz w:val="16"/>
          <w:szCs w:val="16"/>
        </w:rPr>
      </w:pPr>
    </w:p>
    <w:p w14:paraId="5A24AE84" w14:textId="77777777" w:rsidR="001C2D80" w:rsidRPr="006F12BA" w:rsidRDefault="001C2D80" w:rsidP="001C2D80">
      <w:pPr>
        <w:rPr>
          <w:sz w:val="16"/>
          <w:szCs w:val="16"/>
        </w:rPr>
      </w:pPr>
      <w:r w:rsidRPr="006F12BA">
        <w:rPr>
          <w:sz w:val="16"/>
          <w:szCs w:val="16"/>
        </w:rPr>
        <w:t># GTest</w:t>
      </w:r>
    </w:p>
    <w:p w14:paraId="4C47DDB6" w14:textId="77777777" w:rsidR="001C2D80" w:rsidRPr="006F12BA" w:rsidRDefault="001C2D80" w:rsidP="001C2D80">
      <w:pPr>
        <w:rPr>
          <w:sz w:val="16"/>
          <w:szCs w:val="16"/>
        </w:rPr>
      </w:pPr>
      <w:r w:rsidRPr="006F12BA">
        <w:rPr>
          <w:sz w:val="16"/>
          <w:szCs w:val="16"/>
        </w:rPr>
        <w:t>find_package(GTest REQUIRED)</w:t>
      </w:r>
    </w:p>
    <w:p w14:paraId="7C116E33" w14:textId="77777777" w:rsidR="001C2D80" w:rsidRPr="006F12BA" w:rsidRDefault="001C2D80" w:rsidP="001C2D80">
      <w:pPr>
        <w:rPr>
          <w:sz w:val="16"/>
          <w:szCs w:val="16"/>
        </w:rPr>
      </w:pPr>
      <w:r w:rsidRPr="006F12BA">
        <w:rPr>
          <w:sz w:val="16"/>
          <w:szCs w:val="16"/>
        </w:rPr>
        <w:t>target_link_libraries(${PROJECT_NAME} PRIVATE GTest::GTest GTest::Main)</w:t>
      </w:r>
    </w:p>
    <w:p w14:paraId="43BD879F" w14:textId="77777777" w:rsidR="001C2D80" w:rsidRPr="006F12BA" w:rsidRDefault="001C2D80" w:rsidP="001C2D80">
      <w:pPr>
        <w:rPr>
          <w:sz w:val="16"/>
          <w:szCs w:val="16"/>
        </w:rPr>
      </w:pPr>
    </w:p>
    <w:p w14:paraId="5908CA95" w14:textId="77777777" w:rsidR="001C2D80" w:rsidRPr="006F12BA" w:rsidRDefault="001C2D80" w:rsidP="001C2D80">
      <w:pPr>
        <w:rPr>
          <w:sz w:val="16"/>
          <w:szCs w:val="16"/>
        </w:rPr>
      </w:pPr>
      <w:r w:rsidRPr="006F12BA">
        <w:rPr>
          <w:sz w:val="16"/>
          <w:szCs w:val="16"/>
        </w:rPr>
        <w:t># TgBot</w:t>
      </w:r>
    </w:p>
    <w:p w14:paraId="41509E94" w14:textId="77777777" w:rsidR="001C2D80" w:rsidRPr="006F12BA" w:rsidRDefault="001C2D80" w:rsidP="001C2D80">
      <w:pPr>
        <w:rPr>
          <w:sz w:val="16"/>
          <w:szCs w:val="16"/>
        </w:rPr>
      </w:pPr>
    </w:p>
    <w:p w14:paraId="4CE0758C" w14:textId="77777777" w:rsidR="001C2D80" w:rsidRPr="006F12BA" w:rsidRDefault="001C2D80" w:rsidP="001C2D80">
      <w:pPr>
        <w:rPr>
          <w:sz w:val="16"/>
          <w:szCs w:val="16"/>
        </w:rPr>
      </w:pPr>
      <w:r w:rsidRPr="006F12BA">
        <w:rPr>
          <w:sz w:val="16"/>
          <w:szCs w:val="16"/>
        </w:rPr>
        <w:t>if (CURL_FOUND)</w:t>
      </w:r>
    </w:p>
    <w:p w14:paraId="5A0A5745" w14:textId="77777777" w:rsidR="001C2D80" w:rsidRPr="006F12BA" w:rsidRDefault="001C2D80" w:rsidP="001C2D80">
      <w:pPr>
        <w:rPr>
          <w:sz w:val="16"/>
          <w:szCs w:val="16"/>
        </w:rPr>
      </w:pPr>
      <w:r w:rsidRPr="006F12BA">
        <w:rPr>
          <w:sz w:val="16"/>
          <w:szCs w:val="16"/>
        </w:rPr>
        <w:t xml:space="preserve">    include_directories(${CURL_INCLUDE_DIRS})</w:t>
      </w:r>
    </w:p>
    <w:p w14:paraId="59C2E2FB" w14:textId="77777777" w:rsidR="001C2D80" w:rsidRPr="006F12BA" w:rsidRDefault="001C2D80" w:rsidP="001C2D80">
      <w:pPr>
        <w:rPr>
          <w:sz w:val="16"/>
          <w:szCs w:val="16"/>
        </w:rPr>
      </w:pPr>
      <w:r w:rsidRPr="006F12BA">
        <w:rPr>
          <w:sz w:val="16"/>
          <w:szCs w:val="16"/>
        </w:rPr>
        <w:t xml:space="preserve">    add_definitions(-DHAVE_CURL)</w:t>
      </w:r>
    </w:p>
    <w:p w14:paraId="248AAD1F" w14:textId="77777777" w:rsidR="001C2D80" w:rsidRPr="006F12BA" w:rsidRDefault="001C2D80" w:rsidP="001C2D80">
      <w:pPr>
        <w:rPr>
          <w:sz w:val="16"/>
          <w:szCs w:val="16"/>
        </w:rPr>
      </w:pPr>
      <w:r w:rsidRPr="006F12BA">
        <w:rPr>
          <w:sz w:val="16"/>
          <w:szCs w:val="16"/>
        </w:rPr>
        <w:t>endif()</w:t>
      </w:r>
    </w:p>
    <w:p w14:paraId="7720545A" w14:textId="77777777" w:rsidR="001C2D80" w:rsidRPr="006F12BA" w:rsidRDefault="001C2D80" w:rsidP="001C2D80">
      <w:pPr>
        <w:rPr>
          <w:sz w:val="16"/>
          <w:szCs w:val="16"/>
        </w:rPr>
      </w:pPr>
    </w:p>
    <w:p w14:paraId="2E50F596" w14:textId="77777777" w:rsidR="001C2D80" w:rsidRPr="006F12BA" w:rsidRDefault="001C2D80" w:rsidP="001C2D80">
      <w:pPr>
        <w:rPr>
          <w:sz w:val="16"/>
          <w:szCs w:val="16"/>
        </w:rPr>
      </w:pPr>
      <w:r w:rsidRPr="006F12BA">
        <w:rPr>
          <w:sz w:val="16"/>
          <w:szCs w:val="16"/>
        </w:rPr>
        <w:t>set(Boost_USE_MULTITHREADED ON)</w:t>
      </w:r>
    </w:p>
    <w:p w14:paraId="72EA3CC0" w14:textId="77777777" w:rsidR="001C2D80" w:rsidRPr="006F12BA" w:rsidRDefault="001C2D80" w:rsidP="001C2D80">
      <w:pPr>
        <w:rPr>
          <w:sz w:val="16"/>
          <w:szCs w:val="16"/>
        </w:rPr>
      </w:pPr>
    </w:p>
    <w:p w14:paraId="1F2999F9" w14:textId="77777777" w:rsidR="001C2D80" w:rsidRPr="006F12BA" w:rsidRDefault="001C2D80" w:rsidP="001C2D80">
      <w:pPr>
        <w:rPr>
          <w:sz w:val="16"/>
          <w:szCs w:val="16"/>
        </w:rPr>
      </w:pPr>
      <w:r w:rsidRPr="006F12BA">
        <w:rPr>
          <w:sz w:val="16"/>
          <w:szCs w:val="16"/>
        </w:rPr>
        <w:t>find_package(Td REQUIRED)</w:t>
      </w:r>
    </w:p>
    <w:p w14:paraId="1A04A1A1" w14:textId="77777777" w:rsidR="001C2D80" w:rsidRPr="006F12BA" w:rsidRDefault="001C2D80" w:rsidP="001C2D80">
      <w:pPr>
        <w:rPr>
          <w:sz w:val="16"/>
          <w:szCs w:val="16"/>
        </w:rPr>
      </w:pPr>
      <w:r w:rsidRPr="006F12BA">
        <w:rPr>
          <w:sz w:val="16"/>
          <w:szCs w:val="16"/>
        </w:rPr>
        <w:t>find_package(Threads REQUIRED)</w:t>
      </w:r>
    </w:p>
    <w:p w14:paraId="3EB94B7F" w14:textId="77777777" w:rsidR="001C2D80" w:rsidRPr="006F12BA" w:rsidRDefault="001C2D80" w:rsidP="001C2D80">
      <w:pPr>
        <w:rPr>
          <w:sz w:val="16"/>
          <w:szCs w:val="16"/>
        </w:rPr>
      </w:pPr>
      <w:r w:rsidRPr="006F12BA">
        <w:rPr>
          <w:sz w:val="16"/>
          <w:szCs w:val="16"/>
        </w:rPr>
        <w:t>find_package(OpenSSL REQUIRED)</w:t>
      </w:r>
    </w:p>
    <w:p w14:paraId="65920ED7" w14:textId="77777777" w:rsidR="001C2D80" w:rsidRPr="006F12BA" w:rsidRDefault="001C2D80" w:rsidP="001C2D80">
      <w:pPr>
        <w:rPr>
          <w:sz w:val="16"/>
          <w:szCs w:val="16"/>
        </w:rPr>
      </w:pPr>
      <w:r w:rsidRPr="006F12BA">
        <w:rPr>
          <w:sz w:val="16"/>
          <w:szCs w:val="16"/>
        </w:rPr>
        <w:t>find_package(Boost COMPONENTS system REQUIRED)</w:t>
      </w:r>
    </w:p>
    <w:p w14:paraId="2F5047CA" w14:textId="77777777" w:rsidR="001C2D80" w:rsidRPr="006F12BA" w:rsidRDefault="001C2D80" w:rsidP="001C2D80">
      <w:pPr>
        <w:rPr>
          <w:sz w:val="16"/>
          <w:szCs w:val="16"/>
        </w:rPr>
      </w:pPr>
      <w:r w:rsidRPr="006F12BA">
        <w:rPr>
          <w:sz w:val="16"/>
          <w:szCs w:val="16"/>
        </w:rPr>
        <w:t>find_package(CURL)</w:t>
      </w:r>
    </w:p>
    <w:p w14:paraId="35DEE9A0" w14:textId="77777777" w:rsidR="001C2D80" w:rsidRPr="006F12BA" w:rsidRDefault="001C2D80" w:rsidP="001C2D80">
      <w:pPr>
        <w:rPr>
          <w:sz w:val="16"/>
          <w:szCs w:val="16"/>
        </w:rPr>
      </w:pPr>
    </w:p>
    <w:p w14:paraId="43B55F6A" w14:textId="77777777" w:rsidR="001C2D80" w:rsidRPr="006F12BA" w:rsidRDefault="001C2D80" w:rsidP="001C2D80">
      <w:pPr>
        <w:rPr>
          <w:sz w:val="16"/>
          <w:szCs w:val="16"/>
        </w:rPr>
      </w:pPr>
      <w:r w:rsidRPr="006F12BA">
        <w:rPr>
          <w:sz w:val="16"/>
          <w:szCs w:val="16"/>
        </w:rPr>
        <w:t>target_include_directories(${PROJECT_NAME} PRIVATE /usr/local/include</w:t>
      </w:r>
    </w:p>
    <w:p w14:paraId="201A3981" w14:textId="77777777" w:rsidR="001C2D80" w:rsidRPr="006F12BA" w:rsidRDefault="001C2D80" w:rsidP="001C2D80">
      <w:pPr>
        <w:rPr>
          <w:sz w:val="16"/>
          <w:szCs w:val="16"/>
        </w:rPr>
      </w:pPr>
      <w:r w:rsidRPr="006F12BA">
        <w:rPr>
          <w:sz w:val="16"/>
          <w:szCs w:val="16"/>
        </w:rPr>
        <w:t xml:space="preserve">        ${OpenSSL_INCLUDE_DIR} ${Boost_INCLUDE_DIR}</w:t>
      </w:r>
    </w:p>
    <w:p w14:paraId="291CD518" w14:textId="77777777" w:rsidR="001C2D80" w:rsidRPr="006F12BA" w:rsidRDefault="001C2D80" w:rsidP="001C2D80">
      <w:pPr>
        <w:rPr>
          <w:sz w:val="16"/>
          <w:szCs w:val="16"/>
        </w:rPr>
      </w:pPr>
      <w:r w:rsidRPr="006F12BA">
        <w:rPr>
          <w:sz w:val="16"/>
          <w:szCs w:val="16"/>
        </w:rPr>
        <w:t xml:space="preserve">        )</w:t>
      </w:r>
    </w:p>
    <w:p w14:paraId="5227BB48" w14:textId="77777777" w:rsidR="001C2D80" w:rsidRPr="006F12BA" w:rsidRDefault="001C2D80" w:rsidP="001C2D80">
      <w:pPr>
        <w:rPr>
          <w:sz w:val="16"/>
          <w:szCs w:val="16"/>
        </w:rPr>
      </w:pPr>
      <w:r w:rsidRPr="006F12BA">
        <w:rPr>
          <w:sz w:val="16"/>
          <w:szCs w:val="16"/>
        </w:rPr>
        <w:t>if (CURL_FOUND)</w:t>
      </w:r>
    </w:p>
    <w:p w14:paraId="59489085" w14:textId="77777777" w:rsidR="001C2D80" w:rsidRPr="006F12BA" w:rsidRDefault="001C2D80" w:rsidP="001C2D80">
      <w:pPr>
        <w:rPr>
          <w:sz w:val="16"/>
          <w:szCs w:val="16"/>
        </w:rPr>
      </w:pPr>
      <w:r w:rsidRPr="006F12BA">
        <w:rPr>
          <w:sz w:val="16"/>
          <w:szCs w:val="16"/>
        </w:rPr>
        <w:t xml:space="preserve">    include_directories(${CURL_INCLUDE_DIRS})</w:t>
      </w:r>
    </w:p>
    <w:p w14:paraId="4FDD3693" w14:textId="77777777" w:rsidR="001C2D80" w:rsidRPr="006F12BA" w:rsidRDefault="001C2D80" w:rsidP="001C2D80">
      <w:pPr>
        <w:rPr>
          <w:sz w:val="16"/>
          <w:szCs w:val="16"/>
        </w:rPr>
      </w:pPr>
      <w:r w:rsidRPr="006F12BA">
        <w:rPr>
          <w:sz w:val="16"/>
          <w:szCs w:val="16"/>
        </w:rPr>
        <w:t xml:space="preserve">    add_definitions(-DHAVE_CURL)</w:t>
      </w:r>
    </w:p>
    <w:p w14:paraId="748393B2" w14:textId="77777777" w:rsidR="001C2D80" w:rsidRPr="006F12BA" w:rsidRDefault="001C2D80" w:rsidP="001C2D80">
      <w:pPr>
        <w:rPr>
          <w:sz w:val="16"/>
          <w:szCs w:val="16"/>
        </w:rPr>
      </w:pPr>
      <w:r w:rsidRPr="006F12BA">
        <w:rPr>
          <w:sz w:val="16"/>
          <w:szCs w:val="16"/>
        </w:rPr>
        <w:t>endif()</w:t>
      </w:r>
    </w:p>
    <w:p w14:paraId="76C5FBE3" w14:textId="77777777" w:rsidR="001C2D80" w:rsidRPr="006F12BA" w:rsidRDefault="001C2D80" w:rsidP="001C2D80">
      <w:pPr>
        <w:rPr>
          <w:sz w:val="16"/>
          <w:szCs w:val="16"/>
        </w:rPr>
      </w:pPr>
    </w:p>
    <w:p w14:paraId="245D26C8" w14:textId="77777777" w:rsidR="001C2D80" w:rsidRPr="006F12BA" w:rsidRDefault="001C2D80" w:rsidP="001C2D80">
      <w:pPr>
        <w:rPr>
          <w:sz w:val="16"/>
          <w:szCs w:val="16"/>
        </w:rPr>
      </w:pPr>
      <w:r w:rsidRPr="006F12BA">
        <w:rPr>
          <w:sz w:val="16"/>
          <w:szCs w:val="16"/>
        </w:rPr>
        <w:t>find_library(TGBOT_LIBRARY</w:t>
      </w:r>
    </w:p>
    <w:p w14:paraId="24A58F1D" w14:textId="77777777" w:rsidR="001C2D80" w:rsidRPr="006F12BA" w:rsidRDefault="001C2D80" w:rsidP="001C2D80">
      <w:pPr>
        <w:rPr>
          <w:sz w:val="16"/>
          <w:szCs w:val="16"/>
        </w:rPr>
      </w:pPr>
      <w:r w:rsidRPr="006F12BA">
        <w:rPr>
          <w:sz w:val="16"/>
          <w:szCs w:val="16"/>
        </w:rPr>
        <w:t xml:space="preserve">        NAMES TgBot)</w:t>
      </w:r>
    </w:p>
    <w:p w14:paraId="7E7017CF" w14:textId="77777777" w:rsidR="001C2D80" w:rsidRPr="006F12BA" w:rsidRDefault="001C2D80" w:rsidP="001C2D80">
      <w:pPr>
        <w:rPr>
          <w:sz w:val="16"/>
          <w:szCs w:val="16"/>
        </w:rPr>
      </w:pPr>
      <w:r w:rsidRPr="006F12BA">
        <w:rPr>
          <w:sz w:val="16"/>
          <w:szCs w:val="16"/>
        </w:rPr>
        <w:t>target_link_libraries(${PROJECT_NAME} PUBLIC</w:t>
      </w:r>
    </w:p>
    <w:p w14:paraId="2D4E5CF5" w14:textId="77777777" w:rsidR="001C2D80" w:rsidRPr="006F12BA" w:rsidRDefault="001C2D80" w:rsidP="001C2D80">
      <w:pPr>
        <w:rPr>
          <w:sz w:val="16"/>
          <w:szCs w:val="16"/>
        </w:rPr>
      </w:pPr>
      <w:r w:rsidRPr="006F12BA">
        <w:rPr>
          <w:sz w:val="16"/>
          <w:szCs w:val="16"/>
        </w:rPr>
        <w:t xml:space="preserve">        ${TGBOT_LIBRARY}</w:t>
      </w:r>
    </w:p>
    <w:p w14:paraId="3250E71D" w14:textId="77777777" w:rsidR="001C2D80" w:rsidRPr="006F12BA" w:rsidRDefault="001C2D80" w:rsidP="001C2D80">
      <w:pPr>
        <w:rPr>
          <w:sz w:val="16"/>
          <w:szCs w:val="16"/>
        </w:rPr>
      </w:pPr>
      <w:r w:rsidRPr="006F12BA">
        <w:rPr>
          <w:sz w:val="16"/>
          <w:szCs w:val="16"/>
        </w:rPr>
        <w:t xml:space="preserve">        ${CMAKE_THREAD_LIBS_INIT}</w:t>
      </w:r>
    </w:p>
    <w:p w14:paraId="64BF21A5" w14:textId="77777777" w:rsidR="001C2D80" w:rsidRPr="006F12BA" w:rsidRDefault="001C2D80" w:rsidP="001C2D80">
      <w:pPr>
        <w:rPr>
          <w:sz w:val="16"/>
          <w:szCs w:val="16"/>
        </w:rPr>
      </w:pPr>
      <w:r w:rsidRPr="006F12BA">
        <w:rPr>
          <w:sz w:val="16"/>
          <w:szCs w:val="16"/>
        </w:rPr>
        <w:t xml:space="preserve">        OpenSSL::SSL</w:t>
      </w:r>
    </w:p>
    <w:p w14:paraId="137A962E" w14:textId="77777777" w:rsidR="001C2D80" w:rsidRPr="006F12BA" w:rsidRDefault="001C2D80" w:rsidP="001C2D80">
      <w:pPr>
        <w:rPr>
          <w:sz w:val="16"/>
          <w:szCs w:val="16"/>
        </w:rPr>
      </w:pPr>
      <w:r w:rsidRPr="006F12BA">
        <w:rPr>
          <w:sz w:val="16"/>
          <w:szCs w:val="16"/>
        </w:rPr>
        <w:t xml:space="preserve">        ${Boost_LIBRARIES}</w:t>
      </w:r>
    </w:p>
    <w:p w14:paraId="60E01104" w14:textId="77777777" w:rsidR="001C2D80" w:rsidRPr="006F12BA" w:rsidRDefault="001C2D80" w:rsidP="001C2D80">
      <w:pPr>
        <w:rPr>
          <w:sz w:val="16"/>
          <w:szCs w:val="16"/>
        </w:rPr>
      </w:pPr>
      <w:r w:rsidRPr="006F12BA">
        <w:rPr>
          <w:sz w:val="16"/>
          <w:szCs w:val="16"/>
        </w:rPr>
        <w:t xml:space="preserve">        ${CURL_LIBRARIES})</w:t>
      </w:r>
    </w:p>
    <w:p w14:paraId="0EF9AA09" w14:textId="77777777" w:rsidR="001C2D80" w:rsidRPr="006F12BA" w:rsidRDefault="001C2D80" w:rsidP="001C2D80">
      <w:pPr>
        <w:rPr>
          <w:sz w:val="16"/>
          <w:szCs w:val="16"/>
        </w:rPr>
      </w:pPr>
      <w:r w:rsidRPr="006F12BA">
        <w:rPr>
          <w:sz w:val="16"/>
          <w:szCs w:val="16"/>
        </w:rPr>
        <w:t>cmake_minimum_required(VERSION 3.14)</w:t>
      </w:r>
    </w:p>
    <w:p w14:paraId="1AFCDE1C" w14:textId="77777777" w:rsidR="001C2D80" w:rsidRPr="006F12BA" w:rsidRDefault="001C2D80" w:rsidP="001C2D80">
      <w:pPr>
        <w:rPr>
          <w:sz w:val="16"/>
          <w:szCs w:val="16"/>
        </w:rPr>
      </w:pPr>
      <w:r w:rsidRPr="006F12BA">
        <w:rPr>
          <w:sz w:val="16"/>
          <w:szCs w:val="16"/>
        </w:rPr>
        <w:t>project(bot)</w:t>
      </w:r>
    </w:p>
    <w:p w14:paraId="71E18C8B" w14:textId="77777777" w:rsidR="001C2D80" w:rsidRPr="006F12BA" w:rsidRDefault="001C2D80" w:rsidP="001C2D80">
      <w:pPr>
        <w:rPr>
          <w:sz w:val="16"/>
          <w:szCs w:val="16"/>
        </w:rPr>
      </w:pPr>
    </w:p>
    <w:p w14:paraId="74D9AF6C" w14:textId="77777777" w:rsidR="001C2D80" w:rsidRPr="006F12BA" w:rsidRDefault="001C2D80" w:rsidP="001C2D80">
      <w:pPr>
        <w:rPr>
          <w:sz w:val="16"/>
          <w:szCs w:val="16"/>
        </w:rPr>
      </w:pPr>
      <w:r w:rsidRPr="006F12BA">
        <w:rPr>
          <w:sz w:val="16"/>
          <w:szCs w:val="16"/>
        </w:rPr>
        <w:t>set(CMAKE_CXX_STANDARD 20)</w:t>
      </w:r>
    </w:p>
    <w:p w14:paraId="5E2BB70C" w14:textId="77777777" w:rsidR="001C2D80" w:rsidRPr="006F12BA" w:rsidRDefault="001C2D80" w:rsidP="001C2D80">
      <w:pPr>
        <w:rPr>
          <w:sz w:val="16"/>
          <w:szCs w:val="16"/>
        </w:rPr>
      </w:pPr>
    </w:p>
    <w:p w14:paraId="4E1A2817" w14:textId="77777777" w:rsidR="001C2D80" w:rsidRPr="006F12BA" w:rsidRDefault="001C2D80" w:rsidP="001C2D80">
      <w:pPr>
        <w:rPr>
          <w:sz w:val="16"/>
          <w:szCs w:val="16"/>
        </w:rPr>
      </w:pPr>
      <w:r w:rsidRPr="006F12BA">
        <w:rPr>
          <w:sz w:val="16"/>
          <w:szCs w:val="16"/>
        </w:rPr>
        <w:t>file(GLOB_RECURSE SOURCE_FILES ${CMAKE_CURRENT_SOURCE_DIR}/src/*.cpp)</w:t>
      </w:r>
    </w:p>
    <w:p w14:paraId="5C80E74D" w14:textId="77777777" w:rsidR="001C2D80" w:rsidRPr="006F12BA" w:rsidRDefault="001C2D80" w:rsidP="001C2D80">
      <w:pPr>
        <w:rPr>
          <w:sz w:val="16"/>
          <w:szCs w:val="16"/>
        </w:rPr>
      </w:pPr>
      <w:r w:rsidRPr="006F12BA">
        <w:rPr>
          <w:sz w:val="16"/>
          <w:szCs w:val="16"/>
        </w:rPr>
        <w:t>add_library(${PROJECT_NAME} STATIC ${SOURCE_FILES})</w:t>
      </w:r>
    </w:p>
    <w:p w14:paraId="583652DB" w14:textId="77777777" w:rsidR="001C2D80" w:rsidRPr="006F12BA" w:rsidRDefault="001C2D80" w:rsidP="001C2D80">
      <w:pPr>
        <w:rPr>
          <w:sz w:val="16"/>
          <w:szCs w:val="16"/>
        </w:rPr>
      </w:pPr>
      <w:r w:rsidRPr="006F12BA">
        <w:rPr>
          <w:sz w:val="16"/>
          <w:szCs w:val="16"/>
        </w:rPr>
        <w:t>target_include_directories(${PROJECT_NAME} PUBLIC ${CMAKE_CURRENT_SOURCE_DIR}/include)</w:t>
      </w:r>
    </w:p>
    <w:p w14:paraId="37158C40" w14:textId="77777777" w:rsidR="001C2D80" w:rsidRPr="006F12BA" w:rsidRDefault="001C2D80" w:rsidP="001C2D80">
      <w:pPr>
        <w:rPr>
          <w:sz w:val="16"/>
          <w:szCs w:val="16"/>
        </w:rPr>
      </w:pPr>
    </w:p>
    <w:p w14:paraId="50B25448" w14:textId="77777777" w:rsidR="001C2D80" w:rsidRPr="006F12BA" w:rsidRDefault="001C2D80" w:rsidP="001C2D80">
      <w:pPr>
        <w:rPr>
          <w:sz w:val="16"/>
          <w:szCs w:val="16"/>
        </w:rPr>
      </w:pPr>
    </w:p>
    <w:p w14:paraId="6458309C" w14:textId="77777777" w:rsidR="001C2D80" w:rsidRPr="006F12BA" w:rsidRDefault="001C2D80" w:rsidP="001C2D80">
      <w:pPr>
        <w:rPr>
          <w:sz w:val="16"/>
          <w:szCs w:val="16"/>
        </w:rPr>
      </w:pPr>
      <w:r w:rsidRPr="006F12BA">
        <w:rPr>
          <w:sz w:val="16"/>
          <w:szCs w:val="16"/>
        </w:rPr>
        <w:t># dependencies</w:t>
      </w:r>
    </w:p>
    <w:p w14:paraId="264DC470" w14:textId="77777777" w:rsidR="001C2D80" w:rsidRPr="006F12BA" w:rsidRDefault="001C2D80" w:rsidP="001C2D80">
      <w:pPr>
        <w:rPr>
          <w:sz w:val="16"/>
          <w:szCs w:val="16"/>
        </w:rPr>
      </w:pPr>
    </w:p>
    <w:p w14:paraId="1075C885" w14:textId="77777777" w:rsidR="001C2D80" w:rsidRPr="006F12BA" w:rsidRDefault="001C2D80" w:rsidP="001C2D80">
      <w:pPr>
        <w:rPr>
          <w:sz w:val="16"/>
          <w:szCs w:val="16"/>
        </w:rPr>
      </w:pPr>
      <w:r w:rsidRPr="006F12BA">
        <w:rPr>
          <w:sz w:val="16"/>
          <w:szCs w:val="16"/>
        </w:rPr>
        <w:t># TgBot</w:t>
      </w:r>
    </w:p>
    <w:p w14:paraId="119A42E7" w14:textId="77777777" w:rsidR="001C2D80" w:rsidRPr="006F12BA" w:rsidRDefault="001C2D80" w:rsidP="001C2D80">
      <w:pPr>
        <w:rPr>
          <w:sz w:val="16"/>
          <w:szCs w:val="16"/>
        </w:rPr>
      </w:pPr>
    </w:p>
    <w:p w14:paraId="66054E50" w14:textId="77777777" w:rsidR="001C2D80" w:rsidRPr="006F12BA" w:rsidRDefault="001C2D80" w:rsidP="001C2D80">
      <w:pPr>
        <w:rPr>
          <w:sz w:val="16"/>
          <w:szCs w:val="16"/>
        </w:rPr>
      </w:pPr>
      <w:r w:rsidRPr="006F12BA">
        <w:rPr>
          <w:sz w:val="16"/>
          <w:szCs w:val="16"/>
        </w:rPr>
        <w:t>if (CURL_FOUND)</w:t>
      </w:r>
    </w:p>
    <w:p w14:paraId="749A4E51" w14:textId="77777777" w:rsidR="001C2D80" w:rsidRPr="006F12BA" w:rsidRDefault="001C2D80" w:rsidP="001C2D80">
      <w:pPr>
        <w:rPr>
          <w:sz w:val="16"/>
          <w:szCs w:val="16"/>
        </w:rPr>
      </w:pPr>
      <w:r w:rsidRPr="006F12BA">
        <w:rPr>
          <w:sz w:val="16"/>
          <w:szCs w:val="16"/>
        </w:rPr>
        <w:t xml:space="preserve">    include_directories(${CURL_INCLUDE_DIRS})</w:t>
      </w:r>
    </w:p>
    <w:p w14:paraId="5EBB71E9" w14:textId="77777777" w:rsidR="001C2D80" w:rsidRPr="006F12BA" w:rsidRDefault="001C2D80" w:rsidP="001C2D80">
      <w:pPr>
        <w:rPr>
          <w:sz w:val="16"/>
          <w:szCs w:val="16"/>
        </w:rPr>
      </w:pPr>
      <w:r w:rsidRPr="006F12BA">
        <w:rPr>
          <w:sz w:val="16"/>
          <w:szCs w:val="16"/>
        </w:rPr>
        <w:t xml:space="preserve">    add_definitions(-DHAVE_CURL)</w:t>
      </w:r>
    </w:p>
    <w:p w14:paraId="580DD47B" w14:textId="77777777" w:rsidR="001C2D80" w:rsidRPr="006F12BA" w:rsidRDefault="001C2D80" w:rsidP="001C2D80">
      <w:pPr>
        <w:rPr>
          <w:sz w:val="16"/>
          <w:szCs w:val="16"/>
        </w:rPr>
      </w:pPr>
      <w:r w:rsidRPr="006F12BA">
        <w:rPr>
          <w:sz w:val="16"/>
          <w:szCs w:val="16"/>
        </w:rPr>
        <w:t>endif()</w:t>
      </w:r>
    </w:p>
    <w:p w14:paraId="259D4E8C" w14:textId="77777777" w:rsidR="001C2D80" w:rsidRPr="006F12BA" w:rsidRDefault="001C2D80" w:rsidP="001C2D80">
      <w:pPr>
        <w:rPr>
          <w:sz w:val="16"/>
          <w:szCs w:val="16"/>
        </w:rPr>
      </w:pPr>
    </w:p>
    <w:p w14:paraId="1EDB1EDD" w14:textId="77777777" w:rsidR="001C2D80" w:rsidRPr="006F12BA" w:rsidRDefault="001C2D80" w:rsidP="001C2D80">
      <w:pPr>
        <w:rPr>
          <w:sz w:val="16"/>
          <w:szCs w:val="16"/>
        </w:rPr>
      </w:pPr>
      <w:r w:rsidRPr="006F12BA">
        <w:rPr>
          <w:sz w:val="16"/>
          <w:szCs w:val="16"/>
        </w:rPr>
        <w:t>set(Boost_USE_MULTITHREADED ON)</w:t>
      </w:r>
    </w:p>
    <w:p w14:paraId="573BBB22" w14:textId="77777777" w:rsidR="001C2D80" w:rsidRPr="006F12BA" w:rsidRDefault="001C2D80" w:rsidP="001C2D80">
      <w:pPr>
        <w:rPr>
          <w:sz w:val="16"/>
          <w:szCs w:val="16"/>
        </w:rPr>
      </w:pPr>
    </w:p>
    <w:p w14:paraId="2986DFB2" w14:textId="77777777" w:rsidR="001C2D80" w:rsidRPr="006F12BA" w:rsidRDefault="001C2D80" w:rsidP="001C2D80">
      <w:pPr>
        <w:rPr>
          <w:sz w:val="16"/>
          <w:szCs w:val="16"/>
        </w:rPr>
      </w:pPr>
      <w:r w:rsidRPr="006F12BA">
        <w:rPr>
          <w:sz w:val="16"/>
          <w:szCs w:val="16"/>
        </w:rPr>
        <w:t>find_package(Threads REQUIRED)</w:t>
      </w:r>
    </w:p>
    <w:p w14:paraId="3640690F" w14:textId="77777777" w:rsidR="001C2D80" w:rsidRPr="006F12BA" w:rsidRDefault="001C2D80" w:rsidP="001C2D80">
      <w:pPr>
        <w:rPr>
          <w:sz w:val="16"/>
          <w:szCs w:val="16"/>
        </w:rPr>
      </w:pPr>
      <w:r w:rsidRPr="006F12BA">
        <w:rPr>
          <w:sz w:val="16"/>
          <w:szCs w:val="16"/>
        </w:rPr>
        <w:t>find_package(OpenSSL REQUIRED)</w:t>
      </w:r>
    </w:p>
    <w:p w14:paraId="600B4388" w14:textId="77777777" w:rsidR="001C2D80" w:rsidRPr="006F12BA" w:rsidRDefault="001C2D80" w:rsidP="001C2D80">
      <w:pPr>
        <w:rPr>
          <w:sz w:val="16"/>
          <w:szCs w:val="16"/>
        </w:rPr>
      </w:pPr>
      <w:r w:rsidRPr="006F12BA">
        <w:rPr>
          <w:sz w:val="16"/>
          <w:szCs w:val="16"/>
        </w:rPr>
        <w:t>find_package(Boost COMPONENTS system REQUIRED)</w:t>
      </w:r>
    </w:p>
    <w:p w14:paraId="2B2AA581" w14:textId="77777777" w:rsidR="001C2D80" w:rsidRPr="006F12BA" w:rsidRDefault="001C2D80" w:rsidP="001C2D80">
      <w:pPr>
        <w:rPr>
          <w:sz w:val="16"/>
          <w:szCs w:val="16"/>
        </w:rPr>
      </w:pPr>
      <w:r w:rsidRPr="006F12BA">
        <w:rPr>
          <w:sz w:val="16"/>
          <w:szCs w:val="16"/>
        </w:rPr>
        <w:t>find_package(CURL)</w:t>
      </w:r>
    </w:p>
    <w:p w14:paraId="1E1C0B53" w14:textId="77777777" w:rsidR="001C2D80" w:rsidRPr="006F12BA" w:rsidRDefault="001C2D80" w:rsidP="001C2D80">
      <w:pPr>
        <w:rPr>
          <w:sz w:val="16"/>
          <w:szCs w:val="16"/>
        </w:rPr>
      </w:pPr>
    </w:p>
    <w:p w14:paraId="34EB313D" w14:textId="77777777" w:rsidR="001C2D80" w:rsidRPr="006F12BA" w:rsidRDefault="001C2D80" w:rsidP="001C2D80">
      <w:pPr>
        <w:rPr>
          <w:sz w:val="16"/>
          <w:szCs w:val="16"/>
        </w:rPr>
      </w:pPr>
      <w:r w:rsidRPr="006F12BA">
        <w:rPr>
          <w:sz w:val="16"/>
          <w:szCs w:val="16"/>
        </w:rPr>
        <w:t>target_include_directories(${PROJECT_NAME} PUBLIC</w:t>
      </w:r>
    </w:p>
    <w:p w14:paraId="3DCCD2F1" w14:textId="77777777" w:rsidR="001C2D80" w:rsidRPr="006F12BA" w:rsidRDefault="001C2D80" w:rsidP="001C2D80">
      <w:pPr>
        <w:rPr>
          <w:sz w:val="16"/>
          <w:szCs w:val="16"/>
        </w:rPr>
      </w:pPr>
      <w:r w:rsidRPr="006F12BA">
        <w:rPr>
          <w:sz w:val="16"/>
          <w:szCs w:val="16"/>
        </w:rPr>
        <w:t xml:space="preserve">        ${OpenSSL_INCLUDE_DIR} ${Boost_INCLUDE_DIR}</w:t>
      </w:r>
    </w:p>
    <w:p w14:paraId="75C542F6" w14:textId="77777777" w:rsidR="001C2D80" w:rsidRPr="006F12BA" w:rsidRDefault="001C2D80" w:rsidP="001C2D80">
      <w:pPr>
        <w:rPr>
          <w:sz w:val="16"/>
          <w:szCs w:val="16"/>
        </w:rPr>
      </w:pPr>
      <w:r w:rsidRPr="006F12BA">
        <w:rPr>
          <w:sz w:val="16"/>
          <w:szCs w:val="16"/>
        </w:rPr>
        <w:t xml:space="preserve">        )</w:t>
      </w:r>
    </w:p>
    <w:p w14:paraId="2BA6C849" w14:textId="77777777" w:rsidR="001C2D80" w:rsidRPr="006F12BA" w:rsidRDefault="001C2D80" w:rsidP="001C2D80">
      <w:pPr>
        <w:rPr>
          <w:sz w:val="16"/>
          <w:szCs w:val="16"/>
        </w:rPr>
      </w:pPr>
    </w:p>
    <w:p w14:paraId="385E682B" w14:textId="77777777" w:rsidR="001C2D80" w:rsidRPr="006F12BA" w:rsidRDefault="001C2D80" w:rsidP="001C2D80">
      <w:pPr>
        <w:rPr>
          <w:sz w:val="16"/>
          <w:szCs w:val="16"/>
        </w:rPr>
      </w:pPr>
      <w:r w:rsidRPr="006F12BA">
        <w:rPr>
          <w:sz w:val="16"/>
          <w:szCs w:val="16"/>
        </w:rPr>
        <w:t>if (CURL_FOUND)</w:t>
      </w:r>
    </w:p>
    <w:p w14:paraId="18CF16AF" w14:textId="77777777" w:rsidR="001C2D80" w:rsidRPr="006F12BA" w:rsidRDefault="001C2D80" w:rsidP="001C2D80">
      <w:pPr>
        <w:rPr>
          <w:sz w:val="16"/>
          <w:szCs w:val="16"/>
        </w:rPr>
      </w:pPr>
      <w:r w:rsidRPr="006F12BA">
        <w:rPr>
          <w:sz w:val="16"/>
          <w:szCs w:val="16"/>
        </w:rPr>
        <w:t xml:space="preserve">    include_directories(${CURL_INCLUDE_DIRS})</w:t>
      </w:r>
    </w:p>
    <w:p w14:paraId="5BA601FA" w14:textId="77777777" w:rsidR="001C2D80" w:rsidRPr="006F12BA" w:rsidRDefault="001C2D80" w:rsidP="001C2D80">
      <w:pPr>
        <w:rPr>
          <w:sz w:val="16"/>
          <w:szCs w:val="16"/>
        </w:rPr>
      </w:pPr>
      <w:r w:rsidRPr="006F12BA">
        <w:rPr>
          <w:sz w:val="16"/>
          <w:szCs w:val="16"/>
        </w:rPr>
        <w:t xml:space="preserve">    add_definitions(-DHAVE_CURL)</w:t>
      </w:r>
    </w:p>
    <w:p w14:paraId="0AA6BBD3" w14:textId="77777777" w:rsidR="001C2D80" w:rsidRPr="006F12BA" w:rsidRDefault="001C2D80" w:rsidP="001C2D80">
      <w:pPr>
        <w:rPr>
          <w:sz w:val="16"/>
          <w:szCs w:val="16"/>
        </w:rPr>
      </w:pPr>
      <w:r w:rsidRPr="006F12BA">
        <w:rPr>
          <w:sz w:val="16"/>
          <w:szCs w:val="16"/>
        </w:rPr>
        <w:t>endif()</w:t>
      </w:r>
    </w:p>
    <w:p w14:paraId="398045A0" w14:textId="77777777" w:rsidR="001C2D80" w:rsidRPr="006F12BA" w:rsidRDefault="001C2D80" w:rsidP="001C2D80">
      <w:pPr>
        <w:rPr>
          <w:sz w:val="16"/>
          <w:szCs w:val="16"/>
        </w:rPr>
      </w:pPr>
    </w:p>
    <w:p w14:paraId="08FBD8E7" w14:textId="77777777" w:rsidR="001C2D80" w:rsidRPr="006F12BA" w:rsidRDefault="001C2D80" w:rsidP="001C2D80">
      <w:pPr>
        <w:rPr>
          <w:sz w:val="16"/>
          <w:szCs w:val="16"/>
        </w:rPr>
      </w:pPr>
      <w:r w:rsidRPr="006F12BA">
        <w:rPr>
          <w:sz w:val="16"/>
          <w:szCs w:val="16"/>
        </w:rPr>
        <w:t>find_library(TGBOT_LIBRARY</w:t>
      </w:r>
    </w:p>
    <w:p w14:paraId="40BCDE39" w14:textId="77777777" w:rsidR="001C2D80" w:rsidRPr="006F12BA" w:rsidRDefault="001C2D80" w:rsidP="001C2D80">
      <w:pPr>
        <w:rPr>
          <w:sz w:val="16"/>
          <w:szCs w:val="16"/>
        </w:rPr>
      </w:pPr>
      <w:r w:rsidRPr="006F12BA">
        <w:rPr>
          <w:sz w:val="16"/>
          <w:szCs w:val="16"/>
        </w:rPr>
        <w:t xml:space="preserve">        NAMES TgBot)</w:t>
      </w:r>
    </w:p>
    <w:p w14:paraId="28A6156A" w14:textId="77777777" w:rsidR="001C2D80" w:rsidRPr="006F12BA" w:rsidRDefault="001C2D80" w:rsidP="001C2D80">
      <w:pPr>
        <w:rPr>
          <w:sz w:val="16"/>
          <w:szCs w:val="16"/>
        </w:rPr>
      </w:pPr>
      <w:r w:rsidRPr="006F12BA">
        <w:rPr>
          <w:sz w:val="16"/>
          <w:szCs w:val="16"/>
        </w:rPr>
        <w:t>target_link_libraries(${PROJECT_NAME} PUBLIC</w:t>
      </w:r>
    </w:p>
    <w:p w14:paraId="06903BC8" w14:textId="77777777" w:rsidR="001C2D80" w:rsidRPr="006F12BA" w:rsidRDefault="001C2D80" w:rsidP="001C2D80">
      <w:pPr>
        <w:rPr>
          <w:sz w:val="16"/>
          <w:szCs w:val="16"/>
        </w:rPr>
      </w:pPr>
      <w:r w:rsidRPr="006F12BA">
        <w:rPr>
          <w:sz w:val="16"/>
          <w:szCs w:val="16"/>
        </w:rPr>
        <w:t xml:space="preserve">        ${TGBOT_LIBRARY}</w:t>
      </w:r>
    </w:p>
    <w:p w14:paraId="66522AF1" w14:textId="77777777" w:rsidR="001C2D80" w:rsidRPr="006F12BA" w:rsidRDefault="001C2D80" w:rsidP="001C2D80">
      <w:pPr>
        <w:rPr>
          <w:sz w:val="16"/>
          <w:szCs w:val="16"/>
        </w:rPr>
      </w:pPr>
      <w:r w:rsidRPr="006F12BA">
        <w:rPr>
          <w:sz w:val="16"/>
          <w:szCs w:val="16"/>
        </w:rPr>
        <w:t xml:space="preserve">        OpenSSL::SSL</w:t>
      </w:r>
    </w:p>
    <w:p w14:paraId="79463DBC" w14:textId="77777777" w:rsidR="001C2D80" w:rsidRPr="006F12BA" w:rsidRDefault="001C2D80" w:rsidP="001C2D80">
      <w:pPr>
        <w:rPr>
          <w:sz w:val="16"/>
          <w:szCs w:val="16"/>
        </w:rPr>
      </w:pPr>
      <w:r w:rsidRPr="006F12BA">
        <w:rPr>
          <w:sz w:val="16"/>
          <w:szCs w:val="16"/>
        </w:rPr>
        <w:t xml:space="preserve">        ${CMAKE_THREAD_LIBS_INIT}</w:t>
      </w:r>
    </w:p>
    <w:p w14:paraId="16BB3B80" w14:textId="77777777" w:rsidR="001C2D80" w:rsidRPr="006F12BA" w:rsidRDefault="001C2D80" w:rsidP="001C2D80">
      <w:pPr>
        <w:rPr>
          <w:sz w:val="16"/>
          <w:szCs w:val="16"/>
        </w:rPr>
      </w:pPr>
      <w:r w:rsidRPr="006F12BA">
        <w:rPr>
          <w:sz w:val="16"/>
          <w:szCs w:val="16"/>
        </w:rPr>
        <w:t xml:space="preserve">        ${Boost_LIBRARIES}</w:t>
      </w:r>
    </w:p>
    <w:p w14:paraId="27E66E0D" w14:textId="77777777" w:rsidR="001C2D80" w:rsidRPr="006F12BA" w:rsidRDefault="001C2D80" w:rsidP="001C2D80">
      <w:pPr>
        <w:rPr>
          <w:sz w:val="16"/>
          <w:szCs w:val="16"/>
        </w:rPr>
      </w:pPr>
      <w:r w:rsidRPr="006F12BA">
        <w:rPr>
          <w:sz w:val="16"/>
          <w:szCs w:val="16"/>
        </w:rPr>
        <w:t xml:space="preserve">        ${CURL_LIBRARIES})</w:t>
      </w:r>
    </w:p>
    <w:p w14:paraId="4E18A650" w14:textId="77777777" w:rsidR="001C2D80" w:rsidRPr="006F12BA" w:rsidRDefault="001C2D80" w:rsidP="001C2D80">
      <w:pPr>
        <w:rPr>
          <w:sz w:val="16"/>
          <w:szCs w:val="16"/>
        </w:rPr>
      </w:pPr>
    </w:p>
    <w:p w14:paraId="22B130BE" w14:textId="77777777" w:rsidR="001C2D80" w:rsidRPr="006F12BA" w:rsidRDefault="001C2D80" w:rsidP="001C2D80">
      <w:pPr>
        <w:rPr>
          <w:sz w:val="16"/>
          <w:szCs w:val="16"/>
        </w:rPr>
      </w:pPr>
      <w:r w:rsidRPr="006F12BA">
        <w:rPr>
          <w:sz w:val="16"/>
          <w:szCs w:val="16"/>
        </w:rPr>
        <w:t>add_subdirectory(test)</w:t>
      </w:r>
    </w:p>
    <w:p w14:paraId="02A7AF29" w14:textId="77777777" w:rsidR="001C2D80" w:rsidRPr="006F12BA" w:rsidRDefault="001C2D80" w:rsidP="001C2D80">
      <w:pPr>
        <w:rPr>
          <w:sz w:val="16"/>
          <w:szCs w:val="16"/>
        </w:rPr>
      </w:pPr>
      <w:r w:rsidRPr="006F12BA">
        <w:rPr>
          <w:sz w:val="16"/>
          <w:szCs w:val="16"/>
        </w:rPr>
        <w:t>//</w:t>
      </w:r>
    </w:p>
    <w:p w14:paraId="75F76BF7" w14:textId="77777777" w:rsidR="001C2D80" w:rsidRPr="006F12BA" w:rsidRDefault="001C2D80" w:rsidP="001C2D80">
      <w:pPr>
        <w:rPr>
          <w:sz w:val="16"/>
          <w:szCs w:val="16"/>
        </w:rPr>
      </w:pPr>
      <w:r w:rsidRPr="006F12BA">
        <w:rPr>
          <w:sz w:val="16"/>
          <w:szCs w:val="16"/>
        </w:rPr>
        <w:t>// Created by Kirill Danilchuk &lt;kirill.danilchuk01@gmail.com&gt; on 30/07/2021.</w:t>
      </w:r>
    </w:p>
    <w:p w14:paraId="2FF5EC27" w14:textId="77777777" w:rsidR="001C2D80" w:rsidRPr="006F12BA" w:rsidRDefault="001C2D80" w:rsidP="001C2D80">
      <w:pPr>
        <w:rPr>
          <w:sz w:val="16"/>
          <w:szCs w:val="16"/>
        </w:rPr>
      </w:pPr>
      <w:r w:rsidRPr="006F12BA">
        <w:rPr>
          <w:sz w:val="16"/>
          <w:szCs w:val="16"/>
        </w:rPr>
        <w:t>//</w:t>
      </w:r>
    </w:p>
    <w:p w14:paraId="087163AC" w14:textId="77777777" w:rsidR="001C2D80" w:rsidRPr="006F12BA" w:rsidRDefault="001C2D80" w:rsidP="001C2D80">
      <w:pPr>
        <w:rPr>
          <w:sz w:val="16"/>
          <w:szCs w:val="16"/>
        </w:rPr>
      </w:pPr>
    </w:p>
    <w:p w14:paraId="01096640" w14:textId="77777777" w:rsidR="001C2D80" w:rsidRPr="006F12BA" w:rsidRDefault="001C2D80" w:rsidP="001C2D80">
      <w:pPr>
        <w:rPr>
          <w:sz w:val="16"/>
          <w:szCs w:val="16"/>
        </w:rPr>
      </w:pPr>
      <w:r w:rsidRPr="006F12BA">
        <w:rPr>
          <w:sz w:val="16"/>
          <w:szCs w:val="16"/>
        </w:rPr>
        <w:t>#pragma once</w:t>
      </w:r>
    </w:p>
    <w:p w14:paraId="60A45188" w14:textId="77777777" w:rsidR="001C2D80" w:rsidRPr="006F12BA" w:rsidRDefault="001C2D80" w:rsidP="001C2D80">
      <w:pPr>
        <w:rPr>
          <w:sz w:val="16"/>
          <w:szCs w:val="16"/>
        </w:rPr>
      </w:pPr>
      <w:r w:rsidRPr="006F12BA">
        <w:rPr>
          <w:sz w:val="16"/>
          <w:szCs w:val="16"/>
        </w:rPr>
        <w:t>#include &lt;memory&gt;</w:t>
      </w:r>
    </w:p>
    <w:p w14:paraId="1AD8B5A9" w14:textId="77777777" w:rsidR="001C2D80" w:rsidRPr="006F12BA" w:rsidRDefault="001C2D80" w:rsidP="001C2D80">
      <w:pPr>
        <w:rPr>
          <w:sz w:val="16"/>
          <w:szCs w:val="16"/>
        </w:rPr>
      </w:pPr>
      <w:r w:rsidRPr="006F12BA">
        <w:rPr>
          <w:sz w:val="16"/>
          <w:szCs w:val="16"/>
        </w:rPr>
        <w:t>#include &lt;string&gt;</w:t>
      </w:r>
    </w:p>
    <w:p w14:paraId="06BDDEE1" w14:textId="77777777" w:rsidR="001C2D80" w:rsidRPr="006F12BA" w:rsidRDefault="001C2D80" w:rsidP="001C2D80">
      <w:pPr>
        <w:rPr>
          <w:sz w:val="16"/>
          <w:szCs w:val="16"/>
        </w:rPr>
      </w:pPr>
      <w:r w:rsidRPr="006F12BA">
        <w:rPr>
          <w:sz w:val="16"/>
          <w:szCs w:val="16"/>
        </w:rPr>
        <w:t>#include &lt;optional&gt;</w:t>
      </w:r>
    </w:p>
    <w:p w14:paraId="3D1BFFFB" w14:textId="77777777" w:rsidR="001C2D80" w:rsidRPr="006F12BA" w:rsidRDefault="001C2D80" w:rsidP="001C2D80">
      <w:pPr>
        <w:rPr>
          <w:sz w:val="16"/>
          <w:szCs w:val="16"/>
        </w:rPr>
      </w:pPr>
      <w:r w:rsidRPr="006F12BA">
        <w:rPr>
          <w:sz w:val="16"/>
          <w:szCs w:val="16"/>
        </w:rPr>
        <w:t>#include &lt;vector&gt;</w:t>
      </w:r>
    </w:p>
    <w:p w14:paraId="76381A65" w14:textId="77777777" w:rsidR="001C2D80" w:rsidRPr="006F12BA" w:rsidRDefault="001C2D80" w:rsidP="001C2D80">
      <w:pPr>
        <w:rPr>
          <w:sz w:val="16"/>
          <w:szCs w:val="16"/>
        </w:rPr>
      </w:pPr>
    </w:p>
    <w:p w14:paraId="61598934" w14:textId="77777777" w:rsidR="001C2D80" w:rsidRPr="006F12BA" w:rsidRDefault="001C2D80" w:rsidP="001C2D80">
      <w:pPr>
        <w:rPr>
          <w:sz w:val="16"/>
          <w:szCs w:val="16"/>
        </w:rPr>
      </w:pPr>
      <w:r w:rsidRPr="006F12BA">
        <w:rPr>
          <w:sz w:val="16"/>
          <w:szCs w:val="16"/>
        </w:rPr>
        <w:t>namespace db {</w:t>
      </w:r>
    </w:p>
    <w:p w14:paraId="42F17B1D" w14:textId="77777777" w:rsidR="001C2D80" w:rsidRPr="006F12BA" w:rsidRDefault="001C2D80" w:rsidP="001C2D80">
      <w:pPr>
        <w:rPr>
          <w:sz w:val="16"/>
          <w:szCs w:val="16"/>
        </w:rPr>
      </w:pPr>
    </w:p>
    <w:p w14:paraId="450CDE9A" w14:textId="77777777" w:rsidR="001C2D80" w:rsidRPr="006F12BA" w:rsidRDefault="001C2D80" w:rsidP="001C2D80">
      <w:pPr>
        <w:rPr>
          <w:sz w:val="16"/>
          <w:szCs w:val="16"/>
        </w:rPr>
      </w:pPr>
      <w:r w:rsidRPr="006F12BA">
        <w:rPr>
          <w:sz w:val="16"/>
          <w:szCs w:val="16"/>
        </w:rPr>
        <w:t>struct ConnectionParams {</w:t>
      </w:r>
    </w:p>
    <w:p w14:paraId="19C49656" w14:textId="77777777" w:rsidR="001C2D80" w:rsidRPr="006F12BA" w:rsidRDefault="001C2D80" w:rsidP="001C2D80">
      <w:pPr>
        <w:rPr>
          <w:sz w:val="16"/>
          <w:szCs w:val="16"/>
        </w:rPr>
      </w:pPr>
      <w:r w:rsidRPr="006F12BA">
        <w:rPr>
          <w:sz w:val="16"/>
          <w:szCs w:val="16"/>
        </w:rPr>
        <w:t xml:space="preserve">  std::string host;</w:t>
      </w:r>
    </w:p>
    <w:p w14:paraId="25C8134C" w14:textId="77777777" w:rsidR="001C2D80" w:rsidRPr="006F12BA" w:rsidRDefault="001C2D80" w:rsidP="001C2D80">
      <w:pPr>
        <w:rPr>
          <w:sz w:val="16"/>
          <w:szCs w:val="16"/>
        </w:rPr>
      </w:pPr>
      <w:r w:rsidRPr="006F12BA">
        <w:rPr>
          <w:sz w:val="16"/>
          <w:szCs w:val="16"/>
        </w:rPr>
        <w:t xml:space="preserve">  std::string user;</w:t>
      </w:r>
    </w:p>
    <w:p w14:paraId="07990AFA" w14:textId="77777777" w:rsidR="001C2D80" w:rsidRPr="006F12BA" w:rsidRDefault="001C2D80" w:rsidP="001C2D80">
      <w:pPr>
        <w:rPr>
          <w:sz w:val="16"/>
          <w:szCs w:val="16"/>
        </w:rPr>
      </w:pPr>
      <w:r w:rsidRPr="006F12BA">
        <w:rPr>
          <w:sz w:val="16"/>
          <w:szCs w:val="16"/>
        </w:rPr>
        <w:t xml:space="preserve">  std::string password;</w:t>
      </w:r>
    </w:p>
    <w:p w14:paraId="1546CD6C" w14:textId="77777777" w:rsidR="001C2D80" w:rsidRPr="006F12BA" w:rsidRDefault="001C2D80" w:rsidP="001C2D80">
      <w:pPr>
        <w:rPr>
          <w:sz w:val="16"/>
          <w:szCs w:val="16"/>
        </w:rPr>
      </w:pPr>
      <w:r w:rsidRPr="006F12BA">
        <w:rPr>
          <w:sz w:val="16"/>
          <w:szCs w:val="16"/>
        </w:rPr>
        <w:t xml:space="preserve">  std::string port;</w:t>
      </w:r>
    </w:p>
    <w:p w14:paraId="58436F57" w14:textId="77777777" w:rsidR="001C2D80" w:rsidRPr="006F12BA" w:rsidRDefault="001C2D80" w:rsidP="001C2D80">
      <w:pPr>
        <w:rPr>
          <w:sz w:val="16"/>
          <w:szCs w:val="16"/>
        </w:rPr>
      </w:pPr>
      <w:r w:rsidRPr="006F12BA">
        <w:rPr>
          <w:sz w:val="16"/>
          <w:szCs w:val="16"/>
        </w:rPr>
        <w:t>};</w:t>
      </w:r>
    </w:p>
    <w:p w14:paraId="2E1344E8" w14:textId="77777777" w:rsidR="001C2D80" w:rsidRPr="006F12BA" w:rsidRDefault="001C2D80" w:rsidP="001C2D80">
      <w:pPr>
        <w:rPr>
          <w:sz w:val="16"/>
          <w:szCs w:val="16"/>
        </w:rPr>
      </w:pPr>
    </w:p>
    <w:p w14:paraId="34474C21" w14:textId="77777777" w:rsidR="001C2D80" w:rsidRPr="006F12BA" w:rsidRDefault="001C2D80" w:rsidP="001C2D80">
      <w:pPr>
        <w:rPr>
          <w:sz w:val="16"/>
          <w:szCs w:val="16"/>
        </w:rPr>
      </w:pPr>
      <w:r w:rsidRPr="006F12BA">
        <w:rPr>
          <w:sz w:val="16"/>
          <w:szCs w:val="16"/>
        </w:rPr>
        <w:t>using SERIAL = std::int64_t;</w:t>
      </w:r>
    </w:p>
    <w:p w14:paraId="2E404B48" w14:textId="77777777" w:rsidR="001C2D80" w:rsidRPr="006F12BA" w:rsidRDefault="001C2D80" w:rsidP="001C2D80">
      <w:pPr>
        <w:rPr>
          <w:sz w:val="16"/>
          <w:szCs w:val="16"/>
        </w:rPr>
      </w:pPr>
      <w:r w:rsidRPr="006F12BA">
        <w:rPr>
          <w:sz w:val="16"/>
          <w:szCs w:val="16"/>
        </w:rPr>
        <w:t>using UserID = std::int32_t;</w:t>
      </w:r>
    </w:p>
    <w:p w14:paraId="7394D2F5" w14:textId="77777777" w:rsidR="001C2D80" w:rsidRPr="006F12BA" w:rsidRDefault="001C2D80" w:rsidP="001C2D80">
      <w:pPr>
        <w:rPr>
          <w:sz w:val="16"/>
          <w:szCs w:val="16"/>
        </w:rPr>
      </w:pPr>
      <w:r w:rsidRPr="006F12BA">
        <w:rPr>
          <w:sz w:val="16"/>
          <w:szCs w:val="16"/>
        </w:rPr>
        <w:t>using ChatID = std::int64_t;</w:t>
      </w:r>
    </w:p>
    <w:p w14:paraId="2F6DFDFC" w14:textId="77777777" w:rsidR="001C2D80" w:rsidRPr="006F12BA" w:rsidRDefault="001C2D80" w:rsidP="001C2D80">
      <w:pPr>
        <w:rPr>
          <w:sz w:val="16"/>
          <w:szCs w:val="16"/>
        </w:rPr>
      </w:pPr>
    </w:p>
    <w:p w14:paraId="29B5857D" w14:textId="77777777" w:rsidR="001C2D80" w:rsidRPr="006F12BA" w:rsidRDefault="001C2D80" w:rsidP="001C2D80">
      <w:pPr>
        <w:rPr>
          <w:sz w:val="16"/>
          <w:szCs w:val="16"/>
        </w:rPr>
      </w:pPr>
      <w:r w:rsidRPr="006F12BA">
        <w:rPr>
          <w:sz w:val="16"/>
          <w:szCs w:val="16"/>
        </w:rPr>
        <w:t>struct User {</w:t>
      </w:r>
    </w:p>
    <w:p w14:paraId="33CED731" w14:textId="77777777" w:rsidR="001C2D80" w:rsidRPr="006F12BA" w:rsidRDefault="001C2D80" w:rsidP="001C2D80">
      <w:pPr>
        <w:rPr>
          <w:sz w:val="16"/>
          <w:szCs w:val="16"/>
        </w:rPr>
      </w:pPr>
      <w:r w:rsidRPr="006F12BA">
        <w:rPr>
          <w:sz w:val="16"/>
          <w:szCs w:val="16"/>
        </w:rPr>
        <w:t xml:space="preserve">  UserID user_id;</w:t>
      </w:r>
    </w:p>
    <w:p w14:paraId="212230EB" w14:textId="77777777" w:rsidR="001C2D80" w:rsidRPr="006F12BA" w:rsidRDefault="001C2D80" w:rsidP="001C2D80">
      <w:pPr>
        <w:rPr>
          <w:sz w:val="16"/>
          <w:szCs w:val="16"/>
        </w:rPr>
      </w:pPr>
      <w:r w:rsidRPr="006F12BA">
        <w:rPr>
          <w:sz w:val="16"/>
          <w:szCs w:val="16"/>
        </w:rPr>
        <w:t xml:space="preserve">  std::string name;</w:t>
      </w:r>
    </w:p>
    <w:p w14:paraId="37BB711A" w14:textId="77777777" w:rsidR="001C2D80" w:rsidRPr="006F12BA" w:rsidRDefault="001C2D80" w:rsidP="001C2D80">
      <w:pPr>
        <w:rPr>
          <w:sz w:val="16"/>
          <w:szCs w:val="16"/>
        </w:rPr>
      </w:pPr>
      <w:r w:rsidRPr="006F12BA">
        <w:rPr>
          <w:sz w:val="16"/>
          <w:szCs w:val="16"/>
        </w:rPr>
        <w:t xml:space="preserve">  std::string surname;</w:t>
      </w:r>
    </w:p>
    <w:p w14:paraId="2CEEC218" w14:textId="77777777" w:rsidR="001C2D80" w:rsidRPr="006F12BA" w:rsidRDefault="001C2D80" w:rsidP="001C2D80">
      <w:pPr>
        <w:rPr>
          <w:sz w:val="16"/>
          <w:szCs w:val="16"/>
        </w:rPr>
      </w:pPr>
      <w:r w:rsidRPr="006F12BA">
        <w:rPr>
          <w:sz w:val="16"/>
          <w:szCs w:val="16"/>
        </w:rPr>
        <w:t xml:space="preserve">  std::string username;</w:t>
      </w:r>
    </w:p>
    <w:p w14:paraId="5E98EFC7" w14:textId="77777777" w:rsidR="001C2D80" w:rsidRPr="006F12BA" w:rsidRDefault="001C2D80" w:rsidP="001C2D80">
      <w:pPr>
        <w:rPr>
          <w:sz w:val="16"/>
          <w:szCs w:val="16"/>
        </w:rPr>
      </w:pPr>
      <w:r w:rsidRPr="006F12BA">
        <w:rPr>
          <w:sz w:val="16"/>
          <w:szCs w:val="16"/>
        </w:rPr>
        <w:t xml:space="preserve">  bool is_info_valid;</w:t>
      </w:r>
    </w:p>
    <w:p w14:paraId="2C339610" w14:textId="77777777" w:rsidR="001C2D80" w:rsidRPr="006F12BA" w:rsidRDefault="001C2D80" w:rsidP="001C2D80">
      <w:pPr>
        <w:rPr>
          <w:sz w:val="16"/>
          <w:szCs w:val="16"/>
        </w:rPr>
      </w:pPr>
      <w:r w:rsidRPr="006F12BA">
        <w:rPr>
          <w:sz w:val="16"/>
          <w:szCs w:val="16"/>
        </w:rPr>
        <w:t xml:space="preserve">  bool is_admin;</w:t>
      </w:r>
    </w:p>
    <w:p w14:paraId="5210A573" w14:textId="77777777" w:rsidR="001C2D80" w:rsidRPr="006F12BA" w:rsidRDefault="001C2D80" w:rsidP="001C2D80">
      <w:pPr>
        <w:rPr>
          <w:sz w:val="16"/>
          <w:szCs w:val="16"/>
        </w:rPr>
      </w:pPr>
      <w:r w:rsidRPr="006F12BA">
        <w:rPr>
          <w:sz w:val="16"/>
          <w:szCs w:val="16"/>
        </w:rPr>
        <w:t xml:space="preserve">  std::string rent_to;  // std::chrono don't support by default</w:t>
      </w:r>
    </w:p>
    <w:p w14:paraId="63A80B1C" w14:textId="77777777" w:rsidR="001C2D80" w:rsidRPr="006F12BA" w:rsidRDefault="001C2D80" w:rsidP="001C2D80">
      <w:pPr>
        <w:rPr>
          <w:sz w:val="16"/>
          <w:szCs w:val="16"/>
        </w:rPr>
      </w:pPr>
    </w:p>
    <w:p w14:paraId="40BF2550" w14:textId="77777777" w:rsidR="001C2D80" w:rsidRPr="006F12BA" w:rsidRDefault="001C2D80" w:rsidP="001C2D80">
      <w:pPr>
        <w:rPr>
          <w:sz w:val="16"/>
          <w:szCs w:val="16"/>
        </w:rPr>
      </w:pPr>
      <w:r w:rsidRPr="006F12BA">
        <w:rPr>
          <w:sz w:val="16"/>
          <w:szCs w:val="16"/>
        </w:rPr>
        <w:t xml:space="preserve">  enum class ROLE { USER, ADMIN, NONE, UNREGISTER };</w:t>
      </w:r>
    </w:p>
    <w:p w14:paraId="0007365F" w14:textId="77777777" w:rsidR="001C2D80" w:rsidRPr="006F12BA" w:rsidRDefault="001C2D80" w:rsidP="001C2D80">
      <w:pPr>
        <w:rPr>
          <w:sz w:val="16"/>
          <w:szCs w:val="16"/>
        </w:rPr>
      </w:pPr>
      <w:r w:rsidRPr="006F12BA">
        <w:rPr>
          <w:sz w:val="16"/>
          <w:szCs w:val="16"/>
        </w:rPr>
        <w:t>};</w:t>
      </w:r>
    </w:p>
    <w:p w14:paraId="2FBD98DA" w14:textId="77777777" w:rsidR="001C2D80" w:rsidRPr="006F12BA" w:rsidRDefault="001C2D80" w:rsidP="001C2D80">
      <w:pPr>
        <w:rPr>
          <w:sz w:val="16"/>
          <w:szCs w:val="16"/>
        </w:rPr>
      </w:pPr>
    </w:p>
    <w:p w14:paraId="179DC1D5" w14:textId="77777777" w:rsidR="001C2D80" w:rsidRPr="006F12BA" w:rsidRDefault="001C2D80" w:rsidP="001C2D80">
      <w:pPr>
        <w:rPr>
          <w:sz w:val="16"/>
          <w:szCs w:val="16"/>
        </w:rPr>
      </w:pPr>
      <w:r w:rsidRPr="006F12BA">
        <w:rPr>
          <w:sz w:val="16"/>
          <w:szCs w:val="16"/>
        </w:rPr>
        <w:t>struct Application {</w:t>
      </w:r>
    </w:p>
    <w:p w14:paraId="1A21D94E" w14:textId="77777777" w:rsidR="001C2D80" w:rsidRPr="006F12BA" w:rsidRDefault="001C2D80" w:rsidP="001C2D80">
      <w:pPr>
        <w:rPr>
          <w:sz w:val="16"/>
          <w:szCs w:val="16"/>
        </w:rPr>
      </w:pPr>
      <w:r w:rsidRPr="006F12BA">
        <w:rPr>
          <w:sz w:val="16"/>
          <w:szCs w:val="16"/>
        </w:rPr>
        <w:t xml:space="preserve">  UserID user_id;</w:t>
      </w:r>
    </w:p>
    <w:p w14:paraId="1F9A3F68" w14:textId="77777777" w:rsidR="001C2D80" w:rsidRPr="006F12BA" w:rsidRDefault="001C2D80" w:rsidP="001C2D80">
      <w:pPr>
        <w:rPr>
          <w:sz w:val="16"/>
          <w:szCs w:val="16"/>
        </w:rPr>
      </w:pPr>
      <w:r w:rsidRPr="006F12BA">
        <w:rPr>
          <w:sz w:val="16"/>
          <w:szCs w:val="16"/>
        </w:rPr>
        <w:t xml:space="preserve">  std::string name;</w:t>
      </w:r>
    </w:p>
    <w:p w14:paraId="7B7F49DA" w14:textId="77777777" w:rsidR="001C2D80" w:rsidRPr="006F12BA" w:rsidRDefault="001C2D80" w:rsidP="001C2D80">
      <w:pPr>
        <w:rPr>
          <w:sz w:val="16"/>
          <w:szCs w:val="16"/>
        </w:rPr>
      </w:pPr>
      <w:r w:rsidRPr="006F12BA">
        <w:rPr>
          <w:sz w:val="16"/>
          <w:szCs w:val="16"/>
        </w:rPr>
        <w:t xml:space="preserve">  std::string surname;</w:t>
      </w:r>
    </w:p>
    <w:p w14:paraId="5D411E90" w14:textId="77777777" w:rsidR="001C2D80" w:rsidRPr="006F12BA" w:rsidRDefault="001C2D80" w:rsidP="001C2D80">
      <w:pPr>
        <w:rPr>
          <w:sz w:val="16"/>
          <w:szCs w:val="16"/>
        </w:rPr>
      </w:pPr>
      <w:r w:rsidRPr="006F12BA">
        <w:rPr>
          <w:sz w:val="16"/>
          <w:szCs w:val="16"/>
        </w:rPr>
        <w:t xml:space="preserve">  std::string username;</w:t>
      </w:r>
    </w:p>
    <w:p w14:paraId="263E6995" w14:textId="77777777" w:rsidR="001C2D80" w:rsidRPr="006F12BA" w:rsidRDefault="001C2D80" w:rsidP="001C2D80">
      <w:pPr>
        <w:rPr>
          <w:sz w:val="16"/>
          <w:szCs w:val="16"/>
        </w:rPr>
      </w:pPr>
      <w:r w:rsidRPr="006F12BA">
        <w:rPr>
          <w:sz w:val="16"/>
          <w:szCs w:val="16"/>
        </w:rPr>
        <w:t xml:space="preserve">  std::string submit_date;</w:t>
      </w:r>
    </w:p>
    <w:p w14:paraId="436548DA" w14:textId="77777777" w:rsidR="001C2D80" w:rsidRPr="006F12BA" w:rsidRDefault="001C2D80" w:rsidP="001C2D80">
      <w:pPr>
        <w:rPr>
          <w:sz w:val="16"/>
          <w:szCs w:val="16"/>
        </w:rPr>
      </w:pPr>
      <w:r w:rsidRPr="006F12BA">
        <w:rPr>
          <w:sz w:val="16"/>
          <w:szCs w:val="16"/>
        </w:rPr>
        <w:t>};</w:t>
      </w:r>
    </w:p>
    <w:p w14:paraId="1FA8B73A" w14:textId="77777777" w:rsidR="001C2D80" w:rsidRPr="006F12BA" w:rsidRDefault="001C2D80" w:rsidP="001C2D80">
      <w:pPr>
        <w:rPr>
          <w:sz w:val="16"/>
          <w:szCs w:val="16"/>
        </w:rPr>
      </w:pPr>
    </w:p>
    <w:p w14:paraId="2689F25B" w14:textId="77777777" w:rsidR="001C2D80" w:rsidRPr="006F12BA" w:rsidRDefault="001C2D80" w:rsidP="001C2D80">
      <w:pPr>
        <w:rPr>
          <w:sz w:val="16"/>
          <w:szCs w:val="16"/>
        </w:rPr>
      </w:pPr>
      <w:r w:rsidRPr="006F12BA">
        <w:rPr>
          <w:sz w:val="16"/>
          <w:szCs w:val="16"/>
        </w:rPr>
        <w:t>struct Subscribe {</w:t>
      </w:r>
    </w:p>
    <w:p w14:paraId="15234F13" w14:textId="77777777" w:rsidR="001C2D80" w:rsidRPr="006F12BA" w:rsidRDefault="001C2D80" w:rsidP="001C2D80">
      <w:pPr>
        <w:rPr>
          <w:sz w:val="16"/>
          <w:szCs w:val="16"/>
        </w:rPr>
      </w:pPr>
      <w:r w:rsidRPr="006F12BA">
        <w:rPr>
          <w:sz w:val="16"/>
          <w:szCs w:val="16"/>
        </w:rPr>
        <w:t xml:space="preserve">  SERIAL id;</w:t>
      </w:r>
    </w:p>
    <w:p w14:paraId="069D405B" w14:textId="77777777" w:rsidR="001C2D80" w:rsidRPr="006F12BA" w:rsidRDefault="001C2D80" w:rsidP="001C2D80">
      <w:pPr>
        <w:rPr>
          <w:sz w:val="16"/>
          <w:szCs w:val="16"/>
        </w:rPr>
      </w:pPr>
      <w:r w:rsidRPr="006F12BA">
        <w:rPr>
          <w:sz w:val="16"/>
          <w:szCs w:val="16"/>
        </w:rPr>
        <w:t xml:space="preserve">  UserID user_id;</w:t>
      </w:r>
    </w:p>
    <w:p w14:paraId="59BA9C3A" w14:textId="77777777" w:rsidR="001C2D80" w:rsidRPr="006F12BA" w:rsidRDefault="001C2D80" w:rsidP="001C2D80">
      <w:pPr>
        <w:rPr>
          <w:sz w:val="16"/>
          <w:szCs w:val="16"/>
        </w:rPr>
      </w:pPr>
      <w:r w:rsidRPr="006F12BA">
        <w:rPr>
          <w:sz w:val="16"/>
          <w:szCs w:val="16"/>
        </w:rPr>
        <w:t xml:space="preserve">  ChatID observer;</w:t>
      </w:r>
    </w:p>
    <w:p w14:paraId="67084D9C" w14:textId="77777777" w:rsidR="001C2D80" w:rsidRPr="006F12BA" w:rsidRDefault="001C2D80" w:rsidP="001C2D80">
      <w:pPr>
        <w:rPr>
          <w:sz w:val="16"/>
          <w:szCs w:val="16"/>
        </w:rPr>
      </w:pPr>
      <w:r w:rsidRPr="006F12BA">
        <w:rPr>
          <w:sz w:val="16"/>
          <w:szCs w:val="16"/>
        </w:rPr>
        <w:t xml:space="preserve">  ChatID receiver;</w:t>
      </w:r>
    </w:p>
    <w:p w14:paraId="44965321" w14:textId="77777777" w:rsidR="001C2D80" w:rsidRPr="006F12BA" w:rsidRDefault="001C2D80" w:rsidP="001C2D80">
      <w:pPr>
        <w:rPr>
          <w:sz w:val="16"/>
          <w:szCs w:val="16"/>
        </w:rPr>
      </w:pPr>
      <w:r w:rsidRPr="006F12BA">
        <w:rPr>
          <w:sz w:val="16"/>
          <w:szCs w:val="16"/>
        </w:rPr>
        <w:t xml:space="preserve">  std::vector&lt;std::string&gt; key_phrases;</w:t>
      </w:r>
    </w:p>
    <w:p w14:paraId="560003AF" w14:textId="77777777" w:rsidR="001C2D80" w:rsidRPr="006F12BA" w:rsidRDefault="001C2D80" w:rsidP="001C2D80">
      <w:pPr>
        <w:rPr>
          <w:sz w:val="16"/>
          <w:szCs w:val="16"/>
        </w:rPr>
      </w:pPr>
      <w:r w:rsidRPr="006F12BA">
        <w:rPr>
          <w:sz w:val="16"/>
          <w:szCs w:val="16"/>
        </w:rPr>
        <w:t>};</w:t>
      </w:r>
    </w:p>
    <w:p w14:paraId="599A4397" w14:textId="77777777" w:rsidR="001C2D80" w:rsidRPr="006F12BA" w:rsidRDefault="001C2D80" w:rsidP="001C2D80">
      <w:pPr>
        <w:rPr>
          <w:sz w:val="16"/>
          <w:szCs w:val="16"/>
        </w:rPr>
      </w:pPr>
    </w:p>
    <w:p w14:paraId="0E1FCABB" w14:textId="77777777" w:rsidR="001C2D80" w:rsidRPr="006F12BA" w:rsidRDefault="001C2D80" w:rsidP="001C2D80">
      <w:pPr>
        <w:rPr>
          <w:sz w:val="16"/>
          <w:szCs w:val="16"/>
        </w:rPr>
      </w:pPr>
      <w:r w:rsidRPr="006F12BA">
        <w:rPr>
          <w:sz w:val="16"/>
          <w:szCs w:val="16"/>
        </w:rPr>
        <w:t>struct Channel {</w:t>
      </w:r>
    </w:p>
    <w:p w14:paraId="74B1175C" w14:textId="77777777" w:rsidR="001C2D80" w:rsidRPr="006F12BA" w:rsidRDefault="001C2D80" w:rsidP="001C2D80">
      <w:pPr>
        <w:rPr>
          <w:sz w:val="16"/>
          <w:szCs w:val="16"/>
        </w:rPr>
      </w:pPr>
      <w:r w:rsidRPr="006F12BA">
        <w:rPr>
          <w:sz w:val="16"/>
          <w:szCs w:val="16"/>
        </w:rPr>
        <w:t xml:space="preserve">  ChatID channel_id;</w:t>
      </w:r>
    </w:p>
    <w:p w14:paraId="48DA23CD" w14:textId="77777777" w:rsidR="001C2D80" w:rsidRPr="006F12BA" w:rsidRDefault="001C2D80" w:rsidP="001C2D80">
      <w:pPr>
        <w:rPr>
          <w:sz w:val="16"/>
          <w:szCs w:val="16"/>
        </w:rPr>
      </w:pPr>
      <w:r w:rsidRPr="006F12BA">
        <w:rPr>
          <w:sz w:val="16"/>
          <w:szCs w:val="16"/>
        </w:rPr>
        <w:t xml:space="preserve">  std::vector&lt;std::string&gt; key_phrases;</w:t>
      </w:r>
    </w:p>
    <w:p w14:paraId="739C4137" w14:textId="77777777" w:rsidR="001C2D80" w:rsidRPr="006F12BA" w:rsidRDefault="001C2D80" w:rsidP="001C2D80">
      <w:pPr>
        <w:rPr>
          <w:sz w:val="16"/>
          <w:szCs w:val="16"/>
        </w:rPr>
      </w:pPr>
      <w:r w:rsidRPr="006F12BA">
        <w:rPr>
          <w:sz w:val="16"/>
          <w:szCs w:val="16"/>
        </w:rPr>
        <w:t>};</w:t>
      </w:r>
    </w:p>
    <w:p w14:paraId="4C7EE1B3" w14:textId="77777777" w:rsidR="001C2D80" w:rsidRPr="006F12BA" w:rsidRDefault="001C2D80" w:rsidP="001C2D80">
      <w:pPr>
        <w:rPr>
          <w:sz w:val="16"/>
          <w:szCs w:val="16"/>
        </w:rPr>
      </w:pPr>
    </w:p>
    <w:p w14:paraId="3AA580A5" w14:textId="77777777" w:rsidR="001C2D80" w:rsidRPr="006F12BA" w:rsidRDefault="001C2D80" w:rsidP="001C2D80">
      <w:pPr>
        <w:rPr>
          <w:sz w:val="16"/>
          <w:szCs w:val="16"/>
        </w:rPr>
      </w:pPr>
      <w:r w:rsidRPr="006F12BA">
        <w:rPr>
          <w:sz w:val="16"/>
          <w:szCs w:val="16"/>
        </w:rPr>
        <w:t>// Admin equal user by struct within database</w:t>
      </w:r>
    </w:p>
    <w:p w14:paraId="7A451401" w14:textId="77777777" w:rsidR="001C2D80" w:rsidRPr="006F12BA" w:rsidRDefault="001C2D80" w:rsidP="001C2D80">
      <w:pPr>
        <w:rPr>
          <w:sz w:val="16"/>
          <w:szCs w:val="16"/>
        </w:rPr>
      </w:pPr>
      <w:r w:rsidRPr="006F12BA">
        <w:rPr>
          <w:sz w:val="16"/>
          <w:szCs w:val="16"/>
        </w:rPr>
        <w:t>using Admin = User;</w:t>
      </w:r>
    </w:p>
    <w:p w14:paraId="471D50F1" w14:textId="77777777" w:rsidR="001C2D80" w:rsidRPr="006F12BA" w:rsidRDefault="001C2D80" w:rsidP="001C2D80">
      <w:pPr>
        <w:rPr>
          <w:sz w:val="16"/>
          <w:szCs w:val="16"/>
        </w:rPr>
      </w:pPr>
    </w:p>
    <w:p w14:paraId="4AB6FAA7" w14:textId="77777777" w:rsidR="001C2D80" w:rsidRPr="006F12BA" w:rsidRDefault="001C2D80" w:rsidP="001C2D80">
      <w:pPr>
        <w:rPr>
          <w:sz w:val="16"/>
          <w:szCs w:val="16"/>
        </w:rPr>
      </w:pPr>
      <w:r w:rsidRPr="006F12BA">
        <w:rPr>
          <w:sz w:val="16"/>
          <w:szCs w:val="16"/>
        </w:rPr>
        <w:t>/**</w:t>
      </w:r>
    </w:p>
    <w:p w14:paraId="68BAAEFC" w14:textId="77777777" w:rsidR="001C2D80" w:rsidRPr="006F12BA" w:rsidRDefault="001C2D80" w:rsidP="001C2D80">
      <w:pPr>
        <w:rPr>
          <w:sz w:val="16"/>
          <w:szCs w:val="16"/>
        </w:rPr>
      </w:pPr>
      <w:r w:rsidRPr="006F12BA">
        <w:rPr>
          <w:sz w:val="16"/>
          <w:szCs w:val="16"/>
        </w:rPr>
        <w:t xml:space="preserve"> * @brief for CreateLog</w:t>
      </w:r>
    </w:p>
    <w:p w14:paraId="5CD7DCFA" w14:textId="77777777" w:rsidR="001C2D80" w:rsidRPr="006F12BA" w:rsidRDefault="001C2D80" w:rsidP="001C2D80">
      <w:pPr>
        <w:rPr>
          <w:sz w:val="16"/>
          <w:szCs w:val="16"/>
        </w:rPr>
      </w:pPr>
      <w:r w:rsidRPr="006F12BA">
        <w:rPr>
          <w:sz w:val="16"/>
          <w:szCs w:val="16"/>
        </w:rPr>
        <w:t xml:space="preserve"> */</w:t>
      </w:r>
    </w:p>
    <w:p w14:paraId="60453E15" w14:textId="77777777" w:rsidR="001C2D80" w:rsidRPr="006F12BA" w:rsidRDefault="001C2D80" w:rsidP="001C2D80">
      <w:pPr>
        <w:rPr>
          <w:sz w:val="16"/>
          <w:szCs w:val="16"/>
        </w:rPr>
      </w:pPr>
      <w:r w:rsidRPr="006F12BA">
        <w:rPr>
          <w:sz w:val="16"/>
          <w:szCs w:val="16"/>
        </w:rPr>
        <w:t>enum class MESSAGE_TYPE { USER_MESSAGE, BOT_MESSAGE };</w:t>
      </w:r>
    </w:p>
    <w:p w14:paraId="5B6B8E9C" w14:textId="77777777" w:rsidR="001C2D80" w:rsidRPr="006F12BA" w:rsidRDefault="001C2D80" w:rsidP="001C2D80">
      <w:pPr>
        <w:rPr>
          <w:sz w:val="16"/>
          <w:szCs w:val="16"/>
        </w:rPr>
      </w:pPr>
    </w:p>
    <w:p w14:paraId="484ACE7D" w14:textId="77777777" w:rsidR="001C2D80" w:rsidRPr="006F12BA" w:rsidRDefault="001C2D80" w:rsidP="001C2D80">
      <w:pPr>
        <w:rPr>
          <w:sz w:val="16"/>
          <w:szCs w:val="16"/>
        </w:rPr>
      </w:pPr>
      <w:r w:rsidRPr="006F12BA">
        <w:rPr>
          <w:sz w:val="16"/>
          <w:szCs w:val="16"/>
        </w:rPr>
        <w:t>/**</w:t>
      </w:r>
    </w:p>
    <w:p w14:paraId="78E066C0" w14:textId="77777777" w:rsidR="001C2D80" w:rsidRPr="006F12BA" w:rsidRDefault="001C2D80" w:rsidP="001C2D80">
      <w:pPr>
        <w:rPr>
          <w:sz w:val="16"/>
          <w:szCs w:val="16"/>
        </w:rPr>
      </w:pPr>
      <w:r w:rsidRPr="006F12BA">
        <w:rPr>
          <w:sz w:val="16"/>
          <w:szCs w:val="16"/>
        </w:rPr>
        <w:t xml:space="preserve"> * @brief helper which provide struct date via database api such as pqxx.</w:t>
      </w:r>
    </w:p>
    <w:p w14:paraId="53D2CFAE" w14:textId="77777777" w:rsidR="001C2D80" w:rsidRPr="006F12BA" w:rsidRDefault="001C2D80" w:rsidP="001C2D80">
      <w:pPr>
        <w:rPr>
          <w:sz w:val="16"/>
          <w:szCs w:val="16"/>
        </w:rPr>
      </w:pPr>
      <w:r w:rsidRPr="006F12BA">
        <w:rPr>
          <w:sz w:val="16"/>
          <w:szCs w:val="16"/>
        </w:rPr>
        <w:t xml:space="preserve"> * @property noncopyable</w:t>
      </w:r>
    </w:p>
    <w:p w14:paraId="597630D5" w14:textId="77777777" w:rsidR="001C2D80" w:rsidRPr="006F12BA" w:rsidRDefault="001C2D80" w:rsidP="001C2D80">
      <w:pPr>
        <w:rPr>
          <w:sz w:val="16"/>
          <w:szCs w:val="16"/>
        </w:rPr>
      </w:pPr>
      <w:r w:rsidRPr="006F12BA">
        <w:rPr>
          <w:sz w:val="16"/>
          <w:szCs w:val="16"/>
        </w:rPr>
        <w:t xml:space="preserve"> * @property movable</w:t>
      </w:r>
    </w:p>
    <w:p w14:paraId="263C476D" w14:textId="77777777" w:rsidR="001C2D80" w:rsidRPr="006F12BA" w:rsidRDefault="001C2D80" w:rsidP="001C2D80">
      <w:pPr>
        <w:rPr>
          <w:sz w:val="16"/>
          <w:szCs w:val="16"/>
        </w:rPr>
      </w:pPr>
      <w:r w:rsidRPr="006F12BA">
        <w:rPr>
          <w:sz w:val="16"/>
          <w:szCs w:val="16"/>
        </w:rPr>
        <w:t xml:space="preserve"> * @property thread-unsafe but you may create several equals connection for uses</w:t>
      </w:r>
    </w:p>
    <w:p w14:paraId="718CF796" w14:textId="77777777" w:rsidR="001C2D80" w:rsidRPr="006F12BA" w:rsidRDefault="001C2D80" w:rsidP="001C2D80">
      <w:pPr>
        <w:rPr>
          <w:sz w:val="16"/>
          <w:szCs w:val="16"/>
        </w:rPr>
      </w:pPr>
      <w:r w:rsidRPr="006F12BA">
        <w:rPr>
          <w:sz w:val="16"/>
          <w:szCs w:val="16"/>
        </w:rPr>
        <w:t xml:space="preserve"> * from difference thread. Use thread_local instance.</w:t>
      </w:r>
    </w:p>
    <w:p w14:paraId="48033146" w14:textId="77777777" w:rsidR="001C2D80" w:rsidRPr="006F12BA" w:rsidRDefault="001C2D80" w:rsidP="001C2D80">
      <w:pPr>
        <w:rPr>
          <w:sz w:val="16"/>
          <w:szCs w:val="16"/>
        </w:rPr>
      </w:pPr>
      <w:r w:rsidRPr="006F12BA">
        <w:rPr>
          <w:sz w:val="16"/>
          <w:szCs w:val="16"/>
        </w:rPr>
        <w:t xml:space="preserve"> */</w:t>
      </w:r>
    </w:p>
    <w:p w14:paraId="3D8626F7" w14:textId="77777777" w:rsidR="001C2D80" w:rsidRPr="006F12BA" w:rsidRDefault="001C2D80" w:rsidP="001C2D80">
      <w:pPr>
        <w:rPr>
          <w:sz w:val="16"/>
          <w:szCs w:val="16"/>
        </w:rPr>
      </w:pPr>
      <w:r w:rsidRPr="006F12BA">
        <w:rPr>
          <w:sz w:val="16"/>
          <w:szCs w:val="16"/>
        </w:rPr>
        <w:t>class DatabaseHelper {</w:t>
      </w:r>
    </w:p>
    <w:p w14:paraId="5E91B815" w14:textId="77777777" w:rsidR="001C2D80" w:rsidRPr="006F12BA" w:rsidRDefault="001C2D80" w:rsidP="001C2D80">
      <w:pPr>
        <w:rPr>
          <w:sz w:val="16"/>
          <w:szCs w:val="16"/>
        </w:rPr>
      </w:pPr>
      <w:r w:rsidRPr="006F12BA">
        <w:rPr>
          <w:sz w:val="16"/>
          <w:szCs w:val="16"/>
        </w:rPr>
        <w:t xml:space="preserve"> public:</w:t>
      </w:r>
    </w:p>
    <w:p w14:paraId="174FDC1E" w14:textId="77777777" w:rsidR="001C2D80" w:rsidRPr="006F12BA" w:rsidRDefault="001C2D80" w:rsidP="001C2D80">
      <w:pPr>
        <w:rPr>
          <w:sz w:val="16"/>
          <w:szCs w:val="16"/>
        </w:rPr>
      </w:pPr>
      <w:r w:rsidRPr="006F12BA">
        <w:rPr>
          <w:sz w:val="16"/>
          <w:szCs w:val="16"/>
        </w:rPr>
        <w:t xml:space="preserve">  DatabaseHelper(ConnectionParams params);</w:t>
      </w:r>
    </w:p>
    <w:p w14:paraId="6DBC203F" w14:textId="77777777" w:rsidR="001C2D80" w:rsidRPr="006F12BA" w:rsidRDefault="001C2D80" w:rsidP="001C2D80">
      <w:pPr>
        <w:rPr>
          <w:sz w:val="16"/>
          <w:szCs w:val="16"/>
        </w:rPr>
      </w:pPr>
      <w:r w:rsidRPr="006F12BA">
        <w:rPr>
          <w:sz w:val="16"/>
          <w:szCs w:val="16"/>
        </w:rPr>
        <w:t xml:space="preserve">  DatabaseHelper();</w:t>
      </w:r>
    </w:p>
    <w:p w14:paraId="652DF750" w14:textId="77777777" w:rsidR="001C2D80" w:rsidRPr="006F12BA" w:rsidRDefault="001C2D80" w:rsidP="001C2D80">
      <w:pPr>
        <w:rPr>
          <w:sz w:val="16"/>
          <w:szCs w:val="16"/>
        </w:rPr>
      </w:pPr>
      <w:r w:rsidRPr="006F12BA">
        <w:rPr>
          <w:sz w:val="16"/>
          <w:szCs w:val="16"/>
        </w:rPr>
        <w:t xml:space="preserve">  DatabaseHelper(DatabaseHelper&amp;&amp;);</w:t>
      </w:r>
    </w:p>
    <w:p w14:paraId="2F759D97" w14:textId="77777777" w:rsidR="001C2D80" w:rsidRPr="006F12BA" w:rsidRDefault="001C2D80" w:rsidP="001C2D80">
      <w:pPr>
        <w:rPr>
          <w:sz w:val="16"/>
          <w:szCs w:val="16"/>
        </w:rPr>
      </w:pPr>
      <w:r w:rsidRPr="006F12BA">
        <w:rPr>
          <w:sz w:val="16"/>
          <w:szCs w:val="16"/>
        </w:rPr>
        <w:t xml:space="preserve">  DatabaseHelper&amp; operator=(DatabaseHelper&amp;&amp;);</w:t>
      </w:r>
    </w:p>
    <w:p w14:paraId="4E2B886A" w14:textId="77777777" w:rsidR="001C2D80" w:rsidRPr="006F12BA" w:rsidRDefault="001C2D80" w:rsidP="001C2D80">
      <w:pPr>
        <w:rPr>
          <w:sz w:val="16"/>
          <w:szCs w:val="16"/>
        </w:rPr>
      </w:pPr>
      <w:r w:rsidRPr="006F12BA">
        <w:rPr>
          <w:sz w:val="16"/>
          <w:szCs w:val="16"/>
        </w:rPr>
        <w:t xml:space="preserve">  ~DatabaseHelper();</w:t>
      </w:r>
    </w:p>
    <w:p w14:paraId="771D2D2F" w14:textId="77777777" w:rsidR="001C2D80" w:rsidRPr="006F12BA" w:rsidRDefault="001C2D80" w:rsidP="001C2D80">
      <w:pPr>
        <w:rPr>
          <w:sz w:val="16"/>
          <w:szCs w:val="16"/>
        </w:rPr>
      </w:pPr>
    </w:p>
    <w:p w14:paraId="355B6CBF" w14:textId="77777777" w:rsidR="001C2D80" w:rsidRPr="006F12BA" w:rsidRDefault="001C2D80" w:rsidP="001C2D80">
      <w:pPr>
        <w:rPr>
          <w:sz w:val="16"/>
          <w:szCs w:val="16"/>
        </w:rPr>
      </w:pPr>
      <w:r w:rsidRPr="006F12BA">
        <w:rPr>
          <w:sz w:val="16"/>
          <w:szCs w:val="16"/>
        </w:rPr>
        <w:t xml:space="preserve">  DatabaseHelper(const DatabaseHelper&amp;) = delete;</w:t>
      </w:r>
    </w:p>
    <w:p w14:paraId="0F679ADB" w14:textId="77777777" w:rsidR="001C2D80" w:rsidRPr="006F12BA" w:rsidRDefault="001C2D80" w:rsidP="001C2D80">
      <w:pPr>
        <w:rPr>
          <w:sz w:val="16"/>
          <w:szCs w:val="16"/>
        </w:rPr>
      </w:pPr>
      <w:r w:rsidRPr="006F12BA">
        <w:rPr>
          <w:sz w:val="16"/>
          <w:szCs w:val="16"/>
        </w:rPr>
        <w:t xml:space="preserve">  DatabaseHelper&amp; operator=(const DatabaseHelper&amp;) = delete;</w:t>
      </w:r>
    </w:p>
    <w:p w14:paraId="14AC7145" w14:textId="77777777" w:rsidR="001C2D80" w:rsidRPr="006F12BA" w:rsidRDefault="001C2D80" w:rsidP="001C2D80">
      <w:pPr>
        <w:rPr>
          <w:sz w:val="16"/>
          <w:szCs w:val="16"/>
        </w:rPr>
      </w:pPr>
    </w:p>
    <w:p w14:paraId="36820FE6" w14:textId="77777777" w:rsidR="001C2D80" w:rsidRPr="006F12BA" w:rsidRDefault="001C2D80" w:rsidP="001C2D80">
      <w:pPr>
        <w:rPr>
          <w:sz w:val="16"/>
          <w:szCs w:val="16"/>
        </w:rPr>
      </w:pPr>
      <w:r w:rsidRPr="006F12BA">
        <w:rPr>
          <w:sz w:val="16"/>
          <w:szCs w:val="16"/>
        </w:rPr>
        <w:t xml:space="preserve">  /**</w:t>
      </w:r>
    </w:p>
    <w:p w14:paraId="36A8CE5C" w14:textId="77777777" w:rsidR="001C2D80" w:rsidRPr="006F12BA" w:rsidRDefault="001C2D80" w:rsidP="001C2D80">
      <w:pPr>
        <w:rPr>
          <w:sz w:val="16"/>
          <w:szCs w:val="16"/>
        </w:rPr>
      </w:pPr>
      <w:r w:rsidRPr="006F12BA">
        <w:rPr>
          <w:sz w:val="16"/>
          <w:szCs w:val="16"/>
        </w:rPr>
        <w:t xml:space="preserve">   * @brief open connection of database</w:t>
      </w:r>
    </w:p>
    <w:p w14:paraId="0501772B" w14:textId="77777777" w:rsidR="001C2D80" w:rsidRPr="006F12BA" w:rsidRDefault="001C2D80" w:rsidP="001C2D80">
      <w:pPr>
        <w:rPr>
          <w:sz w:val="16"/>
          <w:szCs w:val="16"/>
        </w:rPr>
      </w:pPr>
      <w:r w:rsidRPr="006F12BA">
        <w:rPr>
          <w:sz w:val="16"/>
          <w:szCs w:val="16"/>
        </w:rPr>
        <w:t xml:space="preserve">   * @return true if the connection have already is opened or reopening</w:t>
      </w:r>
    </w:p>
    <w:p w14:paraId="244554A3" w14:textId="77777777" w:rsidR="001C2D80" w:rsidRPr="006F12BA" w:rsidRDefault="001C2D80" w:rsidP="001C2D80">
      <w:pPr>
        <w:rPr>
          <w:sz w:val="16"/>
          <w:szCs w:val="16"/>
        </w:rPr>
      </w:pPr>
      <w:r w:rsidRPr="006F12BA">
        <w:rPr>
          <w:sz w:val="16"/>
          <w:szCs w:val="16"/>
        </w:rPr>
        <w:t xml:space="preserve">   * connection is success else return false</w:t>
      </w:r>
    </w:p>
    <w:p w14:paraId="12CCA48B" w14:textId="77777777" w:rsidR="001C2D80" w:rsidRPr="006F12BA" w:rsidRDefault="001C2D80" w:rsidP="001C2D80">
      <w:pPr>
        <w:rPr>
          <w:sz w:val="16"/>
          <w:szCs w:val="16"/>
        </w:rPr>
      </w:pPr>
      <w:r w:rsidRPr="006F12BA">
        <w:rPr>
          <w:sz w:val="16"/>
          <w:szCs w:val="16"/>
        </w:rPr>
        <w:t xml:space="preserve">   */</w:t>
      </w:r>
    </w:p>
    <w:p w14:paraId="4FD12C3B" w14:textId="77777777" w:rsidR="001C2D80" w:rsidRPr="006F12BA" w:rsidRDefault="001C2D80" w:rsidP="001C2D80">
      <w:pPr>
        <w:rPr>
          <w:sz w:val="16"/>
          <w:szCs w:val="16"/>
        </w:rPr>
      </w:pPr>
      <w:r w:rsidRPr="006F12BA">
        <w:rPr>
          <w:sz w:val="16"/>
          <w:szCs w:val="16"/>
        </w:rPr>
        <w:t xml:space="preserve">  bool Open(ConnectionParams connection_params);</w:t>
      </w:r>
    </w:p>
    <w:p w14:paraId="269AB511" w14:textId="77777777" w:rsidR="001C2D80" w:rsidRPr="006F12BA" w:rsidRDefault="001C2D80" w:rsidP="001C2D80">
      <w:pPr>
        <w:rPr>
          <w:sz w:val="16"/>
          <w:szCs w:val="16"/>
        </w:rPr>
      </w:pPr>
    </w:p>
    <w:p w14:paraId="18211AA8" w14:textId="77777777" w:rsidR="001C2D80" w:rsidRPr="006F12BA" w:rsidRDefault="001C2D80" w:rsidP="001C2D80">
      <w:pPr>
        <w:rPr>
          <w:sz w:val="16"/>
          <w:szCs w:val="16"/>
        </w:rPr>
      </w:pPr>
      <w:r w:rsidRPr="006F12BA">
        <w:rPr>
          <w:sz w:val="16"/>
          <w:szCs w:val="16"/>
        </w:rPr>
        <w:t xml:space="preserve">  /**</w:t>
      </w:r>
    </w:p>
    <w:p w14:paraId="49084B77" w14:textId="77777777" w:rsidR="001C2D80" w:rsidRPr="006F12BA" w:rsidRDefault="001C2D80" w:rsidP="001C2D80">
      <w:pPr>
        <w:rPr>
          <w:sz w:val="16"/>
          <w:szCs w:val="16"/>
        </w:rPr>
      </w:pPr>
      <w:r w:rsidRPr="006F12BA">
        <w:rPr>
          <w:sz w:val="16"/>
          <w:szCs w:val="16"/>
        </w:rPr>
        <w:t xml:space="preserve">   * @brief After construct instance connection maybe either open or close</w:t>
      </w:r>
    </w:p>
    <w:p w14:paraId="5E43E30E" w14:textId="77777777" w:rsidR="001C2D80" w:rsidRPr="006F12BA" w:rsidRDefault="001C2D80" w:rsidP="001C2D80">
      <w:pPr>
        <w:rPr>
          <w:sz w:val="16"/>
          <w:szCs w:val="16"/>
        </w:rPr>
      </w:pPr>
      <w:r w:rsidRPr="006F12BA">
        <w:rPr>
          <w:sz w:val="16"/>
          <w:szCs w:val="16"/>
        </w:rPr>
        <w:t xml:space="preserve">   * @return true if connection is open else return false</w:t>
      </w:r>
    </w:p>
    <w:p w14:paraId="6D6A6D38" w14:textId="77777777" w:rsidR="001C2D80" w:rsidRPr="006F12BA" w:rsidRDefault="001C2D80" w:rsidP="001C2D80">
      <w:pPr>
        <w:rPr>
          <w:sz w:val="16"/>
          <w:szCs w:val="16"/>
        </w:rPr>
      </w:pPr>
      <w:r w:rsidRPr="006F12BA">
        <w:rPr>
          <w:sz w:val="16"/>
          <w:szCs w:val="16"/>
        </w:rPr>
        <w:t xml:space="preserve">   */</w:t>
      </w:r>
    </w:p>
    <w:p w14:paraId="26ECF515" w14:textId="77777777" w:rsidR="001C2D80" w:rsidRPr="006F12BA" w:rsidRDefault="001C2D80" w:rsidP="001C2D80">
      <w:pPr>
        <w:rPr>
          <w:sz w:val="16"/>
          <w:szCs w:val="16"/>
        </w:rPr>
      </w:pPr>
      <w:r w:rsidRPr="006F12BA">
        <w:rPr>
          <w:sz w:val="16"/>
          <w:szCs w:val="16"/>
        </w:rPr>
        <w:t xml:space="preserve">  [[nodiscard]] bool IsOpen() const noexcept;</w:t>
      </w:r>
    </w:p>
    <w:p w14:paraId="6B82E44B" w14:textId="77777777" w:rsidR="001C2D80" w:rsidRPr="006F12BA" w:rsidRDefault="001C2D80" w:rsidP="001C2D80">
      <w:pPr>
        <w:rPr>
          <w:sz w:val="16"/>
          <w:szCs w:val="16"/>
        </w:rPr>
      </w:pPr>
    </w:p>
    <w:p w14:paraId="177CFDE5" w14:textId="77777777" w:rsidR="001C2D80" w:rsidRPr="006F12BA" w:rsidRDefault="001C2D80" w:rsidP="001C2D80">
      <w:pPr>
        <w:rPr>
          <w:sz w:val="16"/>
          <w:szCs w:val="16"/>
        </w:rPr>
      </w:pPr>
      <w:r w:rsidRPr="006F12BA">
        <w:rPr>
          <w:sz w:val="16"/>
          <w:szCs w:val="16"/>
        </w:rPr>
        <w:t xml:space="preserve">  //////////////////////////////////////////////////////////////////////////////</w:t>
      </w:r>
    </w:p>
    <w:p w14:paraId="3124FC5B" w14:textId="77777777" w:rsidR="001C2D80" w:rsidRPr="006F12BA" w:rsidRDefault="001C2D80" w:rsidP="001C2D80">
      <w:pPr>
        <w:rPr>
          <w:sz w:val="16"/>
          <w:szCs w:val="16"/>
        </w:rPr>
      </w:pPr>
    </w:p>
    <w:p w14:paraId="72F1F171" w14:textId="77777777" w:rsidR="001C2D80" w:rsidRPr="006F12BA" w:rsidRDefault="001C2D80" w:rsidP="001C2D80">
      <w:pPr>
        <w:rPr>
          <w:sz w:val="16"/>
          <w:szCs w:val="16"/>
        </w:rPr>
      </w:pPr>
      <w:r w:rsidRPr="006F12BA">
        <w:rPr>
          <w:sz w:val="16"/>
          <w:szCs w:val="16"/>
        </w:rPr>
        <w:t xml:space="preserve">  // Users' table handlers</w:t>
      </w:r>
    </w:p>
    <w:p w14:paraId="46C879B5" w14:textId="77777777" w:rsidR="001C2D80" w:rsidRPr="006F12BA" w:rsidRDefault="001C2D80" w:rsidP="001C2D80">
      <w:pPr>
        <w:rPr>
          <w:sz w:val="16"/>
          <w:szCs w:val="16"/>
        </w:rPr>
      </w:pPr>
    </w:p>
    <w:p w14:paraId="13F1DFC3" w14:textId="77777777" w:rsidR="001C2D80" w:rsidRPr="006F12BA" w:rsidRDefault="001C2D80" w:rsidP="001C2D80">
      <w:pPr>
        <w:rPr>
          <w:sz w:val="16"/>
          <w:szCs w:val="16"/>
        </w:rPr>
      </w:pPr>
      <w:r w:rsidRPr="006F12BA">
        <w:rPr>
          <w:sz w:val="16"/>
          <w:szCs w:val="16"/>
        </w:rPr>
        <w:t xml:space="preserve">  /**</w:t>
      </w:r>
    </w:p>
    <w:p w14:paraId="4121E87F" w14:textId="77777777" w:rsidR="001C2D80" w:rsidRPr="006F12BA" w:rsidRDefault="001C2D80" w:rsidP="001C2D80">
      <w:pPr>
        <w:rPr>
          <w:sz w:val="16"/>
          <w:szCs w:val="16"/>
        </w:rPr>
      </w:pPr>
      <w:r w:rsidRPr="006F12BA">
        <w:rPr>
          <w:sz w:val="16"/>
          <w:szCs w:val="16"/>
        </w:rPr>
        <w:t xml:space="preserve">   * @brief change rent_to parameter into database</w:t>
      </w:r>
    </w:p>
    <w:p w14:paraId="4CE133DE" w14:textId="77777777" w:rsidR="001C2D80" w:rsidRPr="006F12BA" w:rsidRDefault="001C2D80" w:rsidP="001C2D80">
      <w:pPr>
        <w:rPr>
          <w:sz w:val="16"/>
          <w:szCs w:val="16"/>
        </w:rPr>
      </w:pPr>
      <w:r w:rsidRPr="006F12BA">
        <w:rPr>
          <w:sz w:val="16"/>
          <w:szCs w:val="16"/>
        </w:rPr>
        <w:t xml:space="preserve">   * @param user_id</w:t>
      </w:r>
    </w:p>
    <w:p w14:paraId="768F9C6B" w14:textId="77777777" w:rsidR="001C2D80" w:rsidRPr="006F12BA" w:rsidRDefault="001C2D80" w:rsidP="001C2D80">
      <w:pPr>
        <w:rPr>
          <w:sz w:val="16"/>
          <w:szCs w:val="16"/>
        </w:rPr>
      </w:pPr>
      <w:r w:rsidRPr="006F12BA">
        <w:rPr>
          <w:sz w:val="16"/>
          <w:szCs w:val="16"/>
        </w:rPr>
        <w:t xml:space="preserve">   * @param number_of_days maybe both positive and negative number</w:t>
      </w:r>
    </w:p>
    <w:p w14:paraId="7E70ADBA" w14:textId="77777777" w:rsidR="001C2D80" w:rsidRPr="006F12BA" w:rsidRDefault="001C2D80" w:rsidP="001C2D80">
      <w:pPr>
        <w:rPr>
          <w:sz w:val="16"/>
          <w:szCs w:val="16"/>
        </w:rPr>
      </w:pPr>
      <w:r w:rsidRPr="006F12BA">
        <w:rPr>
          <w:sz w:val="16"/>
          <w:szCs w:val="16"/>
        </w:rPr>
        <w:t xml:space="preserve">   * @return new date</w:t>
      </w:r>
    </w:p>
    <w:p w14:paraId="43C5B853" w14:textId="77777777" w:rsidR="001C2D80" w:rsidRPr="006F12BA" w:rsidRDefault="001C2D80" w:rsidP="001C2D80">
      <w:pPr>
        <w:rPr>
          <w:sz w:val="16"/>
          <w:szCs w:val="16"/>
        </w:rPr>
      </w:pPr>
      <w:r w:rsidRPr="006F12BA">
        <w:rPr>
          <w:sz w:val="16"/>
          <w:szCs w:val="16"/>
        </w:rPr>
        <w:t xml:space="preserve">   */</w:t>
      </w:r>
    </w:p>
    <w:p w14:paraId="133D1675" w14:textId="77777777" w:rsidR="001C2D80" w:rsidRPr="006F12BA" w:rsidRDefault="001C2D80" w:rsidP="001C2D80">
      <w:pPr>
        <w:rPr>
          <w:sz w:val="16"/>
          <w:szCs w:val="16"/>
        </w:rPr>
      </w:pPr>
      <w:r w:rsidRPr="006F12BA">
        <w:rPr>
          <w:sz w:val="16"/>
          <w:szCs w:val="16"/>
        </w:rPr>
        <w:t xml:space="preserve">  std::string RenewLeast(UserID user_id, int32_t number_of_days);</w:t>
      </w:r>
    </w:p>
    <w:p w14:paraId="299332DD" w14:textId="77777777" w:rsidR="001C2D80" w:rsidRPr="006F12BA" w:rsidRDefault="001C2D80" w:rsidP="001C2D80">
      <w:pPr>
        <w:rPr>
          <w:sz w:val="16"/>
          <w:szCs w:val="16"/>
        </w:rPr>
      </w:pPr>
    </w:p>
    <w:p w14:paraId="0F131025" w14:textId="77777777" w:rsidR="001C2D80" w:rsidRPr="006F12BA" w:rsidRDefault="001C2D80" w:rsidP="001C2D80">
      <w:pPr>
        <w:rPr>
          <w:sz w:val="16"/>
          <w:szCs w:val="16"/>
        </w:rPr>
      </w:pPr>
      <w:r w:rsidRPr="006F12BA">
        <w:rPr>
          <w:sz w:val="16"/>
          <w:szCs w:val="16"/>
        </w:rPr>
        <w:t xml:space="preserve">  /**</w:t>
      </w:r>
    </w:p>
    <w:p w14:paraId="695F1655" w14:textId="77777777" w:rsidR="001C2D80" w:rsidRPr="006F12BA" w:rsidRDefault="001C2D80" w:rsidP="001C2D80">
      <w:pPr>
        <w:rPr>
          <w:sz w:val="16"/>
          <w:szCs w:val="16"/>
        </w:rPr>
      </w:pPr>
      <w:r w:rsidRPr="006F12BA">
        <w:rPr>
          <w:sz w:val="16"/>
          <w:szCs w:val="16"/>
        </w:rPr>
        <w:t xml:space="preserve">   * @brief get role of user from database</w:t>
      </w:r>
    </w:p>
    <w:p w14:paraId="7FE8B23C" w14:textId="77777777" w:rsidR="001C2D80" w:rsidRPr="006F12BA" w:rsidRDefault="001C2D80" w:rsidP="001C2D80">
      <w:pPr>
        <w:rPr>
          <w:sz w:val="16"/>
          <w:szCs w:val="16"/>
        </w:rPr>
      </w:pPr>
      <w:r w:rsidRPr="006F12BA">
        <w:rPr>
          <w:sz w:val="16"/>
          <w:szCs w:val="16"/>
        </w:rPr>
        <w:t xml:space="preserve">   * @param telegram_user_id</w:t>
      </w:r>
    </w:p>
    <w:p w14:paraId="1D0AB590" w14:textId="77777777" w:rsidR="001C2D80" w:rsidRPr="006F12BA" w:rsidRDefault="001C2D80" w:rsidP="001C2D80">
      <w:pPr>
        <w:rPr>
          <w:sz w:val="16"/>
          <w:szCs w:val="16"/>
        </w:rPr>
      </w:pPr>
      <w:r w:rsidRPr="006F12BA">
        <w:rPr>
          <w:sz w:val="16"/>
          <w:szCs w:val="16"/>
        </w:rPr>
        <w:t xml:space="preserve">   * @return role of user</w:t>
      </w:r>
    </w:p>
    <w:p w14:paraId="3EE42244" w14:textId="77777777" w:rsidR="001C2D80" w:rsidRPr="006F12BA" w:rsidRDefault="001C2D80" w:rsidP="001C2D80">
      <w:pPr>
        <w:rPr>
          <w:sz w:val="16"/>
          <w:szCs w:val="16"/>
        </w:rPr>
      </w:pPr>
      <w:r w:rsidRPr="006F12BA">
        <w:rPr>
          <w:sz w:val="16"/>
          <w:szCs w:val="16"/>
        </w:rPr>
        <w:t xml:space="preserve">   */</w:t>
      </w:r>
    </w:p>
    <w:p w14:paraId="51035315" w14:textId="77777777" w:rsidR="001C2D80" w:rsidRPr="006F12BA" w:rsidRDefault="001C2D80" w:rsidP="001C2D80">
      <w:pPr>
        <w:rPr>
          <w:sz w:val="16"/>
          <w:szCs w:val="16"/>
        </w:rPr>
      </w:pPr>
      <w:r w:rsidRPr="006F12BA">
        <w:rPr>
          <w:sz w:val="16"/>
          <w:szCs w:val="16"/>
        </w:rPr>
        <w:t xml:space="preserve">  [[nodiscard]] User::ROLE GetRole(UserID telegram_user_id);</w:t>
      </w:r>
    </w:p>
    <w:p w14:paraId="0797384E" w14:textId="77777777" w:rsidR="001C2D80" w:rsidRPr="006F12BA" w:rsidRDefault="001C2D80" w:rsidP="001C2D80">
      <w:pPr>
        <w:rPr>
          <w:sz w:val="16"/>
          <w:szCs w:val="16"/>
        </w:rPr>
      </w:pPr>
    </w:p>
    <w:p w14:paraId="4F57BC7C" w14:textId="77777777" w:rsidR="001C2D80" w:rsidRPr="006F12BA" w:rsidRDefault="001C2D80" w:rsidP="001C2D80">
      <w:pPr>
        <w:rPr>
          <w:sz w:val="16"/>
          <w:szCs w:val="16"/>
        </w:rPr>
      </w:pPr>
      <w:r w:rsidRPr="006F12BA">
        <w:rPr>
          <w:sz w:val="16"/>
          <w:szCs w:val="16"/>
        </w:rPr>
        <w:t xml:space="preserve">  /**</w:t>
      </w:r>
    </w:p>
    <w:p w14:paraId="73E6CB11" w14:textId="77777777" w:rsidR="001C2D80" w:rsidRPr="006F12BA" w:rsidRDefault="001C2D80" w:rsidP="001C2D80">
      <w:pPr>
        <w:rPr>
          <w:sz w:val="16"/>
          <w:szCs w:val="16"/>
        </w:rPr>
      </w:pPr>
      <w:r w:rsidRPr="006F12BA">
        <w:rPr>
          <w:sz w:val="16"/>
          <w:szCs w:val="16"/>
        </w:rPr>
        <w:t xml:space="preserve">   * @brief</w:t>
      </w:r>
    </w:p>
    <w:p w14:paraId="78094C33" w14:textId="77777777" w:rsidR="001C2D80" w:rsidRPr="006F12BA" w:rsidRDefault="001C2D80" w:rsidP="001C2D80">
      <w:pPr>
        <w:rPr>
          <w:sz w:val="16"/>
          <w:szCs w:val="16"/>
        </w:rPr>
      </w:pPr>
      <w:r w:rsidRPr="006F12BA">
        <w:rPr>
          <w:sz w:val="16"/>
          <w:szCs w:val="16"/>
        </w:rPr>
        <w:t xml:space="preserve">   * @return true if table of users is empty else false</w:t>
      </w:r>
    </w:p>
    <w:p w14:paraId="17BD38A4" w14:textId="77777777" w:rsidR="001C2D80" w:rsidRPr="006F12BA" w:rsidRDefault="001C2D80" w:rsidP="001C2D80">
      <w:pPr>
        <w:rPr>
          <w:sz w:val="16"/>
          <w:szCs w:val="16"/>
        </w:rPr>
      </w:pPr>
      <w:r w:rsidRPr="006F12BA">
        <w:rPr>
          <w:sz w:val="16"/>
          <w:szCs w:val="16"/>
        </w:rPr>
        <w:t xml:space="preserve">   */</w:t>
      </w:r>
    </w:p>
    <w:p w14:paraId="5132A5A6" w14:textId="77777777" w:rsidR="001C2D80" w:rsidRPr="006F12BA" w:rsidRDefault="001C2D80" w:rsidP="001C2D80">
      <w:pPr>
        <w:rPr>
          <w:sz w:val="16"/>
          <w:szCs w:val="16"/>
        </w:rPr>
      </w:pPr>
      <w:r w:rsidRPr="006F12BA">
        <w:rPr>
          <w:sz w:val="16"/>
          <w:szCs w:val="16"/>
        </w:rPr>
        <w:t xml:space="preserve">  bool IsFirstUser();</w:t>
      </w:r>
    </w:p>
    <w:p w14:paraId="1F09A261" w14:textId="77777777" w:rsidR="001C2D80" w:rsidRPr="006F12BA" w:rsidRDefault="001C2D80" w:rsidP="001C2D80">
      <w:pPr>
        <w:rPr>
          <w:sz w:val="16"/>
          <w:szCs w:val="16"/>
        </w:rPr>
      </w:pPr>
    </w:p>
    <w:p w14:paraId="4FA72B3E" w14:textId="77777777" w:rsidR="001C2D80" w:rsidRPr="006F12BA" w:rsidRDefault="001C2D80" w:rsidP="001C2D80">
      <w:pPr>
        <w:rPr>
          <w:sz w:val="16"/>
          <w:szCs w:val="16"/>
        </w:rPr>
      </w:pPr>
      <w:r w:rsidRPr="006F12BA">
        <w:rPr>
          <w:sz w:val="16"/>
          <w:szCs w:val="16"/>
        </w:rPr>
        <w:t xml:space="preserve">  /**</w:t>
      </w:r>
    </w:p>
    <w:p w14:paraId="5B32D8B7" w14:textId="77777777" w:rsidR="001C2D80" w:rsidRPr="006F12BA" w:rsidRDefault="001C2D80" w:rsidP="001C2D80">
      <w:pPr>
        <w:rPr>
          <w:sz w:val="16"/>
          <w:szCs w:val="16"/>
        </w:rPr>
      </w:pPr>
      <w:r w:rsidRPr="006F12BA">
        <w:rPr>
          <w:sz w:val="16"/>
          <w:szCs w:val="16"/>
        </w:rPr>
        <w:t xml:space="preserve">   * @brief Check user is admin or not</w:t>
      </w:r>
    </w:p>
    <w:p w14:paraId="48B0D399" w14:textId="77777777" w:rsidR="001C2D80" w:rsidRPr="006F12BA" w:rsidRDefault="001C2D80" w:rsidP="001C2D80">
      <w:pPr>
        <w:rPr>
          <w:sz w:val="16"/>
          <w:szCs w:val="16"/>
        </w:rPr>
      </w:pPr>
      <w:r w:rsidRPr="006F12BA">
        <w:rPr>
          <w:sz w:val="16"/>
          <w:szCs w:val="16"/>
        </w:rPr>
        <w:t xml:space="preserve">   * @param user_id</w:t>
      </w:r>
    </w:p>
    <w:p w14:paraId="42B27CBC" w14:textId="77777777" w:rsidR="001C2D80" w:rsidRPr="006F12BA" w:rsidRDefault="001C2D80" w:rsidP="001C2D80">
      <w:pPr>
        <w:rPr>
          <w:sz w:val="16"/>
          <w:szCs w:val="16"/>
        </w:rPr>
      </w:pPr>
      <w:r w:rsidRPr="006F12BA">
        <w:rPr>
          <w:sz w:val="16"/>
          <w:szCs w:val="16"/>
        </w:rPr>
        <w:t xml:space="preserve">   * @return true is user is admin else return false</w:t>
      </w:r>
    </w:p>
    <w:p w14:paraId="5467FE34" w14:textId="77777777" w:rsidR="001C2D80" w:rsidRPr="006F12BA" w:rsidRDefault="001C2D80" w:rsidP="001C2D80">
      <w:pPr>
        <w:rPr>
          <w:sz w:val="16"/>
          <w:szCs w:val="16"/>
        </w:rPr>
      </w:pPr>
      <w:r w:rsidRPr="006F12BA">
        <w:rPr>
          <w:sz w:val="16"/>
          <w:szCs w:val="16"/>
        </w:rPr>
        <w:t xml:space="preserve">   */</w:t>
      </w:r>
    </w:p>
    <w:p w14:paraId="348FFCCA" w14:textId="77777777" w:rsidR="001C2D80" w:rsidRPr="006F12BA" w:rsidRDefault="001C2D80" w:rsidP="001C2D80">
      <w:pPr>
        <w:rPr>
          <w:sz w:val="16"/>
          <w:szCs w:val="16"/>
        </w:rPr>
      </w:pPr>
      <w:r w:rsidRPr="006F12BA">
        <w:rPr>
          <w:sz w:val="16"/>
          <w:szCs w:val="16"/>
        </w:rPr>
        <w:t xml:space="preserve">  [[nodiscard]] bool IsAdmin(UserID user_id);</w:t>
      </w:r>
    </w:p>
    <w:p w14:paraId="12E19A71" w14:textId="77777777" w:rsidR="001C2D80" w:rsidRPr="006F12BA" w:rsidRDefault="001C2D80" w:rsidP="001C2D80">
      <w:pPr>
        <w:rPr>
          <w:sz w:val="16"/>
          <w:szCs w:val="16"/>
        </w:rPr>
      </w:pPr>
    </w:p>
    <w:p w14:paraId="73EE9858" w14:textId="77777777" w:rsidR="001C2D80" w:rsidRPr="006F12BA" w:rsidRDefault="001C2D80" w:rsidP="001C2D80">
      <w:pPr>
        <w:rPr>
          <w:sz w:val="16"/>
          <w:szCs w:val="16"/>
        </w:rPr>
      </w:pPr>
      <w:r w:rsidRPr="006F12BA">
        <w:rPr>
          <w:sz w:val="16"/>
          <w:szCs w:val="16"/>
        </w:rPr>
        <w:t xml:space="preserve">  /**</w:t>
      </w:r>
    </w:p>
    <w:p w14:paraId="23576A1F" w14:textId="77777777" w:rsidR="001C2D80" w:rsidRPr="006F12BA" w:rsidRDefault="001C2D80" w:rsidP="001C2D80">
      <w:pPr>
        <w:rPr>
          <w:sz w:val="16"/>
          <w:szCs w:val="16"/>
        </w:rPr>
      </w:pPr>
      <w:r w:rsidRPr="006F12BA">
        <w:rPr>
          <w:sz w:val="16"/>
          <w:szCs w:val="16"/>
        </w:rPr>
        <w:t xml:space="preserve">   * @brief check user is none or not</w:t>
      </w:r>
    </w:p>
    <w:p w14:paraId="6B8EEE5E" w14:textId="77777777" w:rsidR="001C2D80" w:rsidRPr="006F12BA" w:rsidRDefault="001C2D80" w:rsidP="001C2D80">
      <w:pPr>
        <w:rPr>
          <w:sz w:val="16"/>
          <w:szCs w:val="16"/>
        </w:rPr>
      </w:pPr>
      <w:r w:rsidRPr="006F12BA">
        <w:rPr>
          <w:sz w:val="16"/>
          <w:szCs w:val="16"/>
        </w:rPr>
        <w:t xml:space="preserve">   * @param user_id</w:t>
      </w:r>
    </w:p>
    <w:p w14:paraId="655B7472" w14:textId="77777777" w:rsidR="001C2D80" w:rsidRPr="006F12BA" w:rsidRDefault="001C2D80" w:rsidP="001C2D80">
      <w:pPr>
        <w:rPr>
          <w:sz w:val="16"/>
          <w:szCs w:val="16"/>
        </w:rPr>
      </w:pPr>
      <w:r w:rsidRPr="006F12BA">
        <w:rPr>
          <w:sz w:val="16"/>
          <w:szCs w:val="16"/>
        </w:rPr>
        <w:t xml:space="preserve">   * @return false if this is user else return false</w:t>
      </w:r>
    </w:p>
    <w:p w14:paraId="008F33A0" w14:textId="77777777" w:rsidR="001C2D80" w:rsidRPr="006F12BA" w:rsidRDefault="001C2D80" w:rsidP="001C2D80">
      <w:pPr>
        <w:rPr>
          <w:sz w:val="16"/>
          <w:szCs w:val="16"/>
        </w:rPr>
      </w:pPr>
      <w:r w:rsidRPr="006F12BA">
        <w:rPr>
          <w:sz w:val="16"/>
          <w:szCs w:val="16"/>
        </w:rPr>
        <w:t xml:space="preserve">   */</w:t>
      </w:r>
    </w:p>
    <w:p w14:paraId="10BC3E6B" w14:textId="77777777" w:rsidR="001C2D80" w:rsidRPr="006F12BA" w:rsidRDefault="001C2D80" w:rsidP="001C2D80">
      <w:pPr>
        <w:rPr>
          <w:sz w:val="16"/>
          <w:szCs w:val="16"/>
        </w:rPr>
      </w:pPr>
      <w:r w:rsidRPr="006F12BA">
        <w:rPr>
          <w:sz w:val="16"/>
          <w:szCs w:val="16"/>
        </w:rPr>
        <w:t xml:space="preserve">  [[nodiscard]] bool IsNone(UserID user_id);</w:t>
      </w:r>
    </w:p>
    <w:p w14:paraId="20B358AE" w14:textId="77777777" w:rsidR="001C2D80" w:rsidRPr="006F12BA" w:rsidRDefault="001C2D80" w:rsidP="001C2D80">
      <w:pPr>
        <w:rPr>
          <w:sz w:val="16"/>
          <w:szCs w:val="16"/>
        </w:rPr>
      </w:pPr>
    </w:p>
    <w:p w14:paraId="1B5DC6F8" w14:textId="77777777" w:rsidR="001C2D80" w:rsidRPr="006F12BA" w:rsidRDefault="001C2D80" w:rsidP="001C2D80">
      <w:pPr>
        <w:rPr>
          <w:sz w:val="16"/>
          <w:szCs w:val="16"/>
        </w:rPr>
      </w:pPr>
      <w:r w:rsidRPr="006F12BA">
        <w:rPr>
          <w:sz w:val="16"/>
          <w:szCs w:val="16"/>
        </w:rPr>
        <w:t xml:space="preserve">  /**</w:t>
      </w:r>
    </w:p>
    <w:p w14:paraId="77A6D951" w14:textId="77777777" w:rsidR="001C2D80" w:rsidRPr="006F12BA" w:rsidRDefault="001C2D80" w:rsidP="001C2D80">
      <w:pPr>
        <w:rPr>
          <w:sz w:val="16"/>
          <w:szCs w:val="16"/>
        </w:rPr>
      </w:pPr>
      <w:r w:rsidRPr="006F12BA">
        <w:rPr>
          <w:sz w:val="16"/>
          <w:szCs w:val="16"/>
        </w:rPr>
        <w:t xml:space="preserve">   * @brief insert user to database</w:t>
      </w:r>
    </w:p>
    <w:p w14:paraId="56EBE9FB" w14:textId="77777777" w:rsidR="001C2D80" w:rsidRPr="006F12BA" w:rsidRDefault="001C2D80" w:rsidP="001C2D80">
      <w:pPr>
        <w:rPr>
          <w:sz w:val="16"/>
          <w:szCs w:val="16"/>
        </w:rPr>
      </w:pPr>
      <w:r w:rsidRPr="006F12BA">
        <w:rPr>
          <w:sz w:val="16"/>
          <w:szCs w:val="16"/>
        </w:rPr>
        <w:t xml:space="preserve">   * @param user struct which describes user's state</w:t>
      </w:r>
    </w:p>
    <w:p w14:paraId="337C137B" w14:textId="77777777" w:rsidR="001C2D80" w:rsidRPr="006F12BA" w:rsidRDefault="001C2D80" w:rsidP="001C2D80">
      <w:pPr>
        <w:rPr>
          <w:sz w:val="16"/>
          <w:szCs w:val="16"/>
        </w:rPr>
      </w:pPr>
      <w:r w:rsidRPr="006F12BA">
        <w:rPr>
          <w:sz w:val="16"/>
          <w:szCs w:val="16"/>
        </w:rPr>
        <w:t xml:space="preserve">   */</w:t>
      </w:r>
    </w:p>
    <w:p w14:paraId="3A043298" w14:textId="77777777" w:rsidR="001C2D80" w:rsidRPr="006F12BA" w:rsidRDefault="001C2D80" w:rsidP="001C2D80">
      <w:pPr>
        <w:rPr>
          <w:sz w:val="16"/>
          <w:szCs w:val="16"/>
        </w:rPr>
      </w:pPr>
      <w:r w:rsidRPr="006F12BA">
        <w:rPr>
          <w:sz w:val="16"/>
          <w:szCs w:val="16"/>
        </w:rPr>
        <w:t xml:space="preserve">  void InsertUser(const User&amp; user);</w:t>
      </w:r>
    </w:p>
    <w:p w14:paraId="4E15D40C" w14:textId="77777777" w:rsidR="001C2D80" w:rsidRPr="006F12BA" w:rsidRDefault="001C2D80" w:rsidP="001C2D80">
      <w:pPr>
        <w:rPr>
          <w:sz w:val="16"/>
          <w:szCs w:val="16"/>
        </w:rPr>
      </w:pPr>
    </w:p>
    <w:p w14:paraId="3674C09A" w14:textId="77777777" w:rsidR="001C2D80" w:rsidRPr="006F12BA" w:rsidRDefault="001C2D80" w:rsidP="001C2D80">
      <w:pPr>
        <w:rPr>
          <w:sz w:val="16"/>
          <w:szCs w:val="16"/>
        </w:rPr>
      </w:pPr>
      <w:r w:rsidRPr="006F12BA">
        <w:rPr>
          <w:sz w:val="16"/>
          <w:szCs w:val="16"/>
        </w:rPr>
        <w:t xml:space="preserve">  /**</w:t>
      </w:r>
    </w:p>
    <w:p w14:paraId="380DB188" w14:textId="77777777" w:rsidR="001C2D80" w:rsidRPr="006F12BA" w:rsidRDefault="001C2D80" w:rsidP="001C2D80">
      <w:pPr>
        <w:rPr>
          <w:sz w:val="16"/>
          <w:szCs w:val="16"/>
        </w:rPr>
      </w:pPr>
      <w:r w:rsidRPr="006F12BA">
        <w:rPr>
          <w:sz w:val="16"/>
          <w:szCs w:val="16"/>
        </w:rPr>
        <w:t xml:space="preserve">   * @brief delete user from database by user_id == telegram_user_id</w:t>
      </w:r>
    </w:p>
    <w:p w14:paraId="0060833B" w14:textId="77777777" w:rsidR="001C2D80" w:rsidRPr="006F12BA" w:rsidRDefault="001C2D80" w:rsidP="001C2D80">
      <w:pPr>
        <w:rPr>
          <w:sz w:val="16"/>
          <w:szCs w:val="16"/>
        </w:rPr>
      </w:pPr>
      <w:r w:rsidRPr="006F12BA">
        <w:rPr>
          <w:sz w:val="16"/>
          <w:szCs w:val="16"/>
        </w:rPr>
        <w:t xml:space="preserve">   * @param user_id is telegram_user_id</w:t>
      </w:r>
    </w:p>
    <w:p w14:paraId="1197133A" w14:textId="77777777" w:rsidR="001C2D80" w:rsidRPr="006F12BA" w:rsidRDefault="001C2D80" w:rsidP="001C2D80">
      <w:pPr>
        <w:rPr>
          <w:sz w:val="16"/>
          <w:szCs w:val="16"/>
        </w:rPr>
      </w:pPr>
      <w:r w:rsidRPr="006F12BA">
        <w:rPr>
          <w:sz w:val="16"/>
          <w:szCs w:val="16"/>
        </w:rPr>
        <w:t xml:space="preserve">   * @return true if user have deleted else return false</w:t>
      </w:r>
    </w:p>
    <w:p w14:paraId="6BC952AA" w14:textId="77777777" w:rsidR="001C2D80" w:rsidRPr="006F12BA" w:rsidRDefault="001C2D80" w:rsidP="001C2D80">
      <w:pPr>
        <w:rPr>
          <w:sz w:val="16"/>
          <w:szCs w:val="16"/>
        </w:rPr>
      </w:pPr>
      <w:r w:rsidRPr="006F12BA">
        <w:rPr>
          <w:sz w:val="16"/>
          <w:szCs w:val="16"/>
        </w:rPr>
        <w:t xml:space="preserve">   */</w:t>
      </w:r>
    </w:p>
    <w:p w14:paraId="25752D9D" w14:textId="77777777" w:rsidR="001C2D80" w:rsidRPr="006F12BA" w:rsidRDefault="001C2D80" w:rsidP="001C2D80">
      <w:pPr>
        <w:rPr>
          <w:sz w:val="16"/>
          <w:szCs w:val="16"/>
        </w:rPr>
      </w:pPr>
      <w:r w:rsidRPr="006F12BA">
        <w:rPr>
          <w:sz w:val="16"/>
          <w:szCs w:val="16"/>
        </w:rPr>
        <w:t xml:space="preserve">  bool DeleteUser(UserID user_id);</w:t>
      </w:r>
    </w:p>
    <w:p w14:paraId="1B63B4A2" w14:textId="77777777" w:rsidR="001C2D80" w:rsidRPr="006F12BA" w:rsidRDefault="001C2D80" w:rsidP="001C2D80">
      <w:pPr>
        <w:rPr>
          <w:sz w:val="16"/>
          <w:szCs w:val="16"/>
        </w:rPr>
      </w:pPr>
    </w:p>
    <w:p w14:paraId="5B156119" w14:textId="77777777" w:rsidR="001C2D80" w:rsidRPr="006F12BA" w:rsidRDefault="001C2D80" w:rsidP="001C2D80">
      <w:pPr>
        <w:rPr>
          <w:sz w:val="16"/>
          <w:szCs w:val="16"/>
        </w:rPr>
      </w:pPr>
      <w:r w:rsidRPr="006F12BA">
        <w:rPr>
          <w:sz w:val="16"/>
          <w:szCs w:val="16"/>
        </w:rPr>
        <w:t xml:space="preserve">  /**</w:t>
      </w:r>
    </w:p>
    <w:p w14:paraId="5E3AE967" w14:textId="77777777" w:rsidR="001C2D80" w:rsidRPr="006F12BA" w:rsidRDefault="001C2D80" w:rsidP="001C2D80">
      <w:pPr>
        <w:rPr>
          <w:sz w:val="16"/>
          <w:szCs w:val="16"/>
        </w:rPr>
      </w:pPr>
      <w:r w:rsidRPr="006F12BA">
        <w:rPr>
          <w:sz w:val="16"/>
          <w:szCs w:val="16"/>
        </w:rPr>
        <w:t xml:space="preserve">   * @brief get admins from database</w:t>
      </w:r>
    </w:p>
    <w:p w14:paraId="1518EEC9" w14:textId="77777777" w:rsidR="001C2D80" w:rsidRPr="006F12BA" w:rsidRDefault="001C2D80" w:rsidP="001C2D80">
      <w:pPr>
        <w:rPr>
          <w:sz w:val="16"/>
          <w:szCs w:val="16"/>
        </w:rPr>
      </w:pPr>
      <w:r w:rsidRPr="006F12BA">
        <w:rPr>
          <w:sz w:val="16"/>
          <w:szCs w:val="16"/>
        </w:rPr>
        <w:t xml:space="preserve">   * @return vector of admins</w:t>
      </w:r>
    </w:p>
    <w:p w14:paraId="788D4ABD" w14:textId="77777777" w:rsidR="001C2D80" w:rsidRPr="006F12BA" w:rsidRDefault="001C2D80" w:rsidP="001C2D80">
      <w:pPr>
        <w:rPr>
          <w:sz w:val="16"/>
          <w:szCs w:val="16"/>
        </w:rPr>
      </w:pPr>
      <w:r w:rsidRPr="006F12BA">
        <w:rPr>
          <w:sz w:val="16"/>
          <w:szCs w:val="16"/>
        </w:rPr>
        <w:t xml:space="preserve">   */</w:t>
      </w:r>
    </w:p>
    <w:p w14:paraId="5F793DED" w14:textId="77777777" w:rsidR="001C2D80" w:rsidRPr="006F12BA" w:rsidRDefault="001C2D80" w:rsidP="001C2D80">
      <w:pPr>
        <w:rPr>
          <w:sz w:val="16"/>
          <w:szCs w:val="16"/>
        </w:rPr>
      </w:pPr>
      <w:r w:rsidRPr="006F12BA">
        <w:rPr>
          <w:sz w:val="16"/>
          <w:szCs w:val="16"/>
        </w:rPr>
        <w:t xml:space="preserve">  [[nodiscard]] std::vector&lt;Admin&gt; Admins();</w:t>
      </w:r>
    </w:p>
    <w:p w14:paraId="4949A44F" w14:textId="77777777" w:rsidR="001C2D80" w:rsidRPr="006F12BA" w:rsidRDefault="001C2D80" w:rsidP="001C2D80">
      <w:pPr>
        <w:rPr>
          <w:sz w:val="16"/>
          <w:szCs w:val="16"/>
        </w:rPr>
      </w:pPr>
    </w:p>
    <w:p w14:paraId="2931442A" w14:textId="77777777" w:rsidR="001C2D80" w:rsidRPr="006F12BA" w:rsidRDefault="001C2D80" w:rsidP="001C2D80">
      <w:pPr>
        <w:rPr>
          <w:sz w:val="16"/>
          <w:szCs w:val="16"/>
        </w:rPr>
      </w:pPr>
      <w:r w:rsidRPr="006F12BA">
        <w:rPr>
          <w:sz w:val="16"/>
          <w:szCs w:val="16"/>
        </w:rPr>
        <w:t xml:space="preserve">  /**</w:t>
      </w:r>
    </w:p>
    <w:p w14:paraId="6210D473" w14:textId="77777777" w:rsidR="001C2D80" w:rsidRPr="006F12BA" w:rsidRDefault="001C2D80" w:rsidP="001C2D80">
      <w:pPr>
        <w:rPr>
          <w:sz w:val="16"/>
          <w:szCs w:val="16"/>
        </w:rPr>
      </w:pPr>
      <w:r w:rsidRPr="006F12BA">
        <w:rPr>
          <w:sz w:val="16"/>
          <w:szCs w:val="16"/>
        </w:rPr>
        <w:t xml:space="preserve">   * @brief get users and admins (all users) from database</w:t>
      </w:r>
    </w:p>
    <w:p w14:paraId="3AB32DC6" w14:textId="77777777" w:rsidR="001C2D80" w:rsidRPr="006F12BA" w:rsidRDefault="001C2D80" w:rsidP="001C2D80">
      <w:pPr>
        <w:rPr>
          <w:sz w:val="16"/>
          <w:szCs w:val="16"/>
        </w:rPr>
      </w:pPr>
      <w:r w:rsidRPr="006F12BA">
        <w:rPr>
          <w:sz w:val="16"/>
          <w:szCs w:val="16"/>
        </w:rPr>
        <w:t xml:space="preserve">   * @return vector of both users and admins</w:t>
      </w:r>
    </w:p>
    <w:p w14:paraId="06EFD149" w14:textId="77777777" w:rsidR="001C2D80" w:rsidRPr="006F12BA" w:rsidRDefault="001C2D80" w:rsidP="001C2D80">
      <w:pPr>
        <w:rPr>
          <w:sz w:val="16"/>
          <w:szCs w:val="16"/>
        </w:rPr>
      </w:pPr>
      <w:r w:rsidRPr="006F12BA">
        <w:rPr>
          <w:sz w:val="16"/>
          <w:szCs w:val="16"/>
        </w:rPr>
        <w:t xml:space="preserve">   */</w:t>
      </w:r>
    </w:p>
    <w:p w14:paraId="393C9485" w14:textId="77777777" w:rsidR="001C2D80" w:rsidRPr="006F12BA" w:rsidRDefault="001C2D80" w:rsidP="001C2D80">
      <w:pPr>
        <w:rPr>
          <w:sz w:val="16"/>
          <w:szCs w:val="16"/>
        </w:rPr>
      </w:pPr>
      <w:r w:rsidRPr="006F12BA">
        <w:rPr>
          <w:sz w:val="16"/>
          <w:szCs w:val="16"/>
        </w:rPr>
        <w:t xml:space="preserve">  std::vector&lt;User&gt; Users();</w:t>
      </w:r>
    </w:p>
    <w:p w14:paraId="641A723A" w14:textId="77777777" w:rsidR="001C2D80" w:rsidRPr="006F12BA" w:rsidRDefault="001C2D80" w:rsidP="001C2D80">
      <w:pPr>
        <w:rPr>
          <w:sz w:val="16"/>
          <w:szCs w:val="16"/>
        </w:rPr>
      </w:pPr>
    </w:p>
    <w:p w14:paraId="659D18F3" w14:textId="77777777" w:rsidR="001C2D80" w:rsidRPr="006F12BA" w:rsidRDefault="001C2D80" w:rsidP="001C2D80">
      <w:pPr>
        <w:rPr>
          <w:sz w:val="16"/>
          <w:szCs w:val="16"/>
        </w:rPr>
      </w:pPr>
      <w:r w:rsidRPr="006F12BA">
        <w:rPr>
          <w:sz w:val="16"/>
          <w:szCs w:val="16"/>
        </w:rPr>
        <w:t xml:space="preserve">  /**</w:t>
      </w:r>
    </w:p>
    <w:p w14:paraId="56D3021C" w14:textId="77777777" w:rsidR="001C2D80" w:rsidRPr="006F12BA" w:rsidRDefault="001C2D80" w:rsidP="001C2D80">
      <w:pPr>
        <w:rPr>
          <w:sz w:val="16"/>
          <w:szCs w:val="16"/>
        </w:rPr>
      </w:pPr>
      <w:r w:rsidRPr="006F12BA">
        <w:rPr>
          <w:sz w:val="16"/>
          <w:szCs w:val="16"/>
        </w:rPr>
        <w:t xml:space="preserve">   * @brief check if the user has access</w:t>
      </w:r>
    </w:p>
    <w:p w14:paraId="7804D239" w14:textId="77777777" w:rsidR="001C2D80" w:rsidRPr="006F12BA" w:rsidRDefault="001C2D80" w:rsidP="001C2D80">
      <w:pPr>
        <w:rPr>
          <w:sz w:val="16"/>
          <w:szCs w:val="16"/>
        </w:rPr>
      </w:pPr>
      <w:r w:rsidRPr="006F12BA">
        <w:rPr>
          <w:sz w:val="16"/>
          <w:szCs w:val="16"/>
        </w:rPr>
        <w:t xml:space="preserve">   * @param user_id</w:t>
      </w:r>
    </w:p>
    <w:p w14:paraId="6C01BDAE" w14:textId="77777777" w:rsidR="001C2D80" w:rsidRPr="006F12BA" w:rsidRDefault="001C2D80" w:rsidP="001C2D80">
      <w:pPr>
        <w:rPr>
          <w:sz w:val="16"/>
          <w:szCs w:val="16"/>
        </w:rPr>
      </w:pPr>
      <w:r w:rsidRPr="006F12BA">
        <w:rPr>
          <w:sz w:val="16"/>
          <w:szCs w:val="16"/>
        </w:rPr>
        <w:t xml:space="preserve">   * @return true if rent is expired else return false</w:t>
      </w:r>
    </w:p>
    <w:p w14:paraId="19D6A87C" w14:textId="77777777" w:rsidR="001C2D80" w:rsidRPr="006F12BA" w:rsidRDefault="001C2D80" w:rsidP="001C2D80">
      <w:pPr>
        <w:rPr>
          <w:sz w:val="16"/>
          <w:szCs w:val="16"/>
        </w:rPr>
      </w:pPr>
      <w:r w:rsidRPr="006F12BA">
        <w:rPr>
          <w:sz w:val="16"/>
          <w:szCs w:val="16"/>
        </w:rPr>
        <w:t xml:space="preserve">   */</w:t>
      </w:r>
    </w:p>
    <w:p w14:paraId="5B0A62A7" w14:textId="77777777" w:rsidR="001C2D80" w:rsidRPr="006F12BA" w:rsidRDefault="001C2D80" w:rsidP="001C2D80">
      <w:pPr>
        <w:rPr>
          <w:sz w:val="16"/>
          <w:szCs w:val="16"/>
        </w:rPr>
      </w:pPr>
      <w:r w:rsidRPr="006F12BA">
        <w:rPr>
          <w:sz w:val="16"/>
          <w:szCs w:val="16"/>
        </w:rPr>
        <w:t xml:space="preserve">  bool IsRentExpired(UserID user_id);</w:t>
      </w:r>
    </w:p>
    <w:p w14:paraId="3877970E" w14:textId="77777777" w:rsidR="001C2D80" w:rsidRPr="006F12BA" w:rsidRDefault="001C2D80" w:rsidP="001C2D80">
      <w:pPr>
        <w:rPr>
          <w:sz w:val="16"/>
          <w:szCs w:val="16"/>
        </w:rPr>
      </w:pPr>
    </w:p>
    <w:p w14:paraId="5EEACDA0" w14:textId="77777777" w:rsidR="001C2D80" w:rsidRPr="006F12BA" w:rsidRDefault="001C2D80" w:rsidP="001C2D80">
      <w:pPr>
        <w:rPr>
          <w:sz w:val="16"/>
          <w:szCs w:val="16"/>
        </w:rPr>
      </w:pPr>
      <w:r w:rsidRPr="006F12BA">
        <w:rPr>
          <w:sz w:val="16"/>
          <w:szCs w:val="16"/>
        </w:rPr>
        <w:t xml:space="preserve">  //////////////////////////////////////////////////////////////////////////////</w:t>
      </w:r>
    </w:p>
    <w:p w14:paraId="70DF4F49" w14:textId="77777777" w:rsidR="001C2D80" w:rsidRPr="006F12BA" w:rsidRDefault="001C2D80" w:rsidP="001C2D80">
      <w:pPr>
        <w:rPr>
          <w:sz w:val="16"/>
          <w:szCs w:val="16"/>
        </w:rPr>
      </w:pPr>
    </w:p>
    <w:p w14:paraId="41F18D65" w14:textId="77777777" w:rsidR="001C2D80" w:rsidRPr="006F12BA" w:rsidRDefault="001C2D80" w:rsidP="001C2D80">
      <w:pPr>
        <w:rPr>
          <w:sz w:val="16"/>
          <w:szCs w:val="16"/>
        </w:rPr>
      </w:pPr>
      <w:r w:rsidRPr="006F12BA">
        <w:rPr>
          <w:sz w:val="16"/>
          <w:szCs w:val="16"/>
        </w:rPr>
        <w:t xml:space="preserve">  // Applications' table handlers</w:t>
      </w:r>
    </w:p>
    <w:p w14:paraId="6ACA287E" w14:textId="77777777" w:rsidR="001C2D80" w:rsidRPr="006F12BA" w:rsidRDefault="001C2D80" w:rsidP="001C2D80">
      <w:pPr>
        <w:rPr>
          <w:sz w:val="16"/>
          <w:szCs w:val="16"/>
        </w:rPr>
      </w:pPr>
    </w:p>
    <w:p w14:paraId="68804A94" w14:textId="77777777" w:rsidR="001C2D80" w:rsidRPr="006F12BA" w:rsidRDefault="001C2D80" w:rsidP="001C2D80">
      <w:pPr>
        <w:rPr>
          <w:sz w:val="16"/>
          <w:szCs w:val="16"/>
        </w:rPr>
      </w:pPr>
      <w:r w:rsidRPr="006F12BA">
        <w:rPr>
          <w:sz w:val="16"/>
          <w:szCs w:val="16"/>
        </w:rPr>
        <w:t xml:space="preserve">  /**</w:t>
      </w:r>
    </w:p>
    <w:p w14:paraId="1CBA03AF" w14:textId="77777777" w:rsidR="001C2D80" w:rsidRPr="006F12BA" w:rsidRDefault="001C2D80" w:rsidP="001C2D80">
      <w:pPr>
        <w:rPr>
          <w:sz w:val="16"/>
          <w:szCs w:val="16"/>
        </w:rPr>
      </w:pPr>
      <w:r w:rsidRPr="006F12BA">
        <w:rPr>
          <w:sz w:val="16"/>
          <w:szCs w:val="16"/>
        </w:rPr>
        <w:t xml:space="preserve">   * @brief</w:t>
      </w:r>
    </w:p>
    <w:p w14:paraId="272C03FA" w14:textId="77777777" w:rsidR="001C2D80" w:rsidRPr="006F12BA" w:rsidRDefault="001C2D80" w:rsidP="001C2D80">
      <w:pPr>
        <w:rPr>
          <w:sz w:val="16"/>
          <w:szCs w:val="16"/>
        </w:rPr>
      </w:pPr>
      <w:r w:rsidRPr="006F12BA">
        <w:rPr>
          <w:sz w:val="16"/>
          <w:szCs w:val="16"/>
        </w:rPr>
        <w:t xml:space="preserve">   * @param application are both in and out parameter. All without submit_date</w:t>
      </w:r>
    </w:p>
    <w:p w14:paraId="5EA15886" w14:textId="77777777" w:rsidR="001C2D80" w:rsidRPr="006F12BA" w:rsidRDefault="001C2D80" w:rsidP="001C2D80">
      <w:pPr>
        <w:rPr>
          <w:sz w:val="16"/>
          <w:szCs w:val="16"/>
        </w:rPr>
      </w:pPr>
      <w:r w:rsidRPr="006F12BA">
        <w:rPr>
          <w:sz w:val="16"/>
          <w:szCs w:val="16"/>
        </w:rPr>
        <w:t xml:space="preserve">   * are in parameters but submit_date is out parameter</w:t>
      </w:r>
    </w:p>
    <w:p w14:paraId="6ECDEA30" w14:textId="77777777" w:rsidR="001C2D80" w:rsidRPr="006F12BA" w:rsidRDefault="001C2D80" w:rsidP="001C2D80">
      <w:pPr>
        <w:rPr>
          <w:sz w:val="16"/>
          <w:szCs w:val="16"/>
        </w:rPr>
      </w:pPr>
      <w:r w:rsidRPr="006F12BA">
        <w:rPr>
          <w:sz w:val="16"/>
          <w:szCs w:val="16"/>
        </w:rPr>
        <w:t xml:space="preserve">   * @example</w:t>
      </w:r>
    </w:p>
    <w:p w14:paraId="6C9E27A6" w14:textId="77777777" w:rsidR="001C2D80" w:rsidRPr="006F12BA" w:rsidRDefault="001C2D80" w:rsidP="001C2D80">
      <w:pPr>
        <w:rPr>
          <w:sz w:val="16"/>
          <w:szCs w:val="16"/>
        </w:rPr>
      </w:pPr>
      <w:r w:rsidRPr="006F12BA">
        <w:rPr>
          <w:sz w:val="16"/>
          <w:szCs w:val="16"/>
        </w:rPr>
        <w:t xml:space="preserve">   * @code</w:t>
      </w:r>
    </w:p>
    <w:p w14:paraId="0A640105" w14:textId="77777777" w:rsidR="001C2D80" w:rsidRPr="006F12BA" w:rsidRDefault="001C2D80" w:rsidP="001C2D80">
      <w:pPr>
        <w:rPr>
          <w:sz w:val="16"/>
          <w:szCs w:val="16"/>
        </w:rPr>
      </w:pPr>
      <w:r w:rsidRPr="006F12BA">
        <w:rPr>
          <w:sz w:val="16"/>
          <w:szCs w:val="16"/>
        </w:rPr>
        <w:t xml:space="preserve">   * Application app;</w:t>
      </w:r>
    </w:p>
    <w:p w14:paraId="3987DE14" w14:textId="77777777" w:rsidR="001C2D80" w:rsidRPr="006F12BA" w:rsidRDefault="001C2D80" w:rsidP="001C2D80">
      <w:pPr>
        <w:rPr>
          <w:sz w:val="16"/>
          <w:szCs w:val="16"/>
        </w:rPr>
      </w:pPr>
      <w:r w:rsidRPr="006F12BA">
        <w:rPr>
          <w:sz w:val="16"/>
          <w:szCs w:val="16"/>
        </w:rPr>
        <w:t xml:space="preserve">   * app.id = 554123412;</w:t>
      </w:r>
    </w:p>
    <w:p w14:paraId="2C5F8720" w14:textId="77777777" w:rsidR="001C2D80" w:rsidRPr="006F12BA" w:rsidRDefault="001C2D80" w:rsidP="001C2D80">
      <w:pPr>
        <w:rPr>
          <w:sz w:val="16"/>
          <w:szCs w:val="16"/>
        </w:rPr>
      </w:pPr>
      <w:r w:rsidRPr="006F12BA">
        <w:rPr>
          <w:sz w:val="16"/>
          <w:szCs w:val="16"/>
        </w:rPr>
        <w:t xml:space="preserve">   * app.name = "Kirill";</w:t>
      </w:r>
    </w:p>
    <w:p w14:paraId="67CF92A4" w14:textId="77777777" w:rsidR="001C2D80" w:rsidRPr="006F12BA" w:rsidRDefault="001C2D80" w:rsidP="001C2D80">
      <w:pPr>
        <w:rPr>
          <w:sz w:val="16"/>
          <w:szCs w:val="16"/>
        </w:rPr>
      </w:pPr>
      <w:r w:rsidRPr="006F12BA">
        <w:rPr>
          <w:sz w:val="16"/>
          <w:szCs w:val="16"/>
        </w:rPr>
        <w:t xml:space="preserve">   * app.surname = "Danilchuk";</w:t>
      </w:r>
    </w:p>
    <w:p w14:paraId="21398A60" w14:textId="77777777" w:rsidR="001C2D80" w:rsidRPr="006F12BA" w:rsidRDefault="001C2D80" w:rsidP="001C2D80">
      <w:pPr>
        <w:rPr>
          <w:sz w:val="16"/>
          <w:szCs w:val="16"/>
        </w:rPr>
      </w:pPr>
      <w:r w:rsidRPr="006F12BA">
        <w:rPr>
          <w:sz w:val="16"/>
          <w:szCs w:val="16"/>
        </w:rPr>
        <w:t xml:space="preserve">   * app.username = "KirillDanilchuk";</w:t>
      </w:r>
    </w:p>
    <w:p w14:paraId="377E54D3" w14:textId="77777777" w:rsidR="001C2D80" w:rsidRPr="006F12BA" w:rsidRDefault="001C2D80" w:rsidP="001C2D80">
      <w:pPr>
        <w:rPr>
          <w:sz w:val="16"/>
          <w:szCs w:val="16"/>
        </w:rPr>
      </w:pPr>
      <w:r w:rsidRPr="006F12BA">
        <w:rPr>
          <w:sz w:val="16"/>
          <w:szCs w:val="16"/>
        </w:rPr>
        <w:t xml:space="preserve">   * SubmitApplication(app);</w:t>
      </w:r>
    </w:p>
    <w:p w14:paraId="0488F53A" w14:textId="77777777" w:rsidR="001C2D80" w:rsidRPr="006F12BA" w:rsidRDefault="001C2D80" w:rsidP="001C2D80">
      <w:pPr>
        <w:rPr>
          <w:sz w:val="16"/>
          <w:szCs w:val="16"/>
        </w:rPr>
      </w:pPr>
      <w:r w:rsidRPr="006F12BA">
        <w:rPr>
          <w:sz w:val="16"/>
          <w:szCs w:val="16"/>
        </w:rPr>
        <w:t xml:space="preserve">   * Log("Submit user at " + app.submit_date);</w:t>
      </w:r>
    </w:p>
    <w:p w14:paraId="15346BFE" w14:textId="77777777" w:rsidR="001C2D80" w:rsidRPr="006F12BA" w:rsidRDefault="001C2D80" w:rsidP="001C2D80">
      <w:pPr>
        <w:rPr>
          <w:sz w:val="16"/>
          <w:szCs w:val="16"/>
        </w:rPr>
      </w:pPr>
      <w:r w:rsidRPr="006F12BA">
        <w:rPr>
          <w:sz w:val="16"/>
          <w:szCs w:val="16"/>
        </w:rPr>
        <w:t xml:space="preserve">   * NotifyAdmins(app);</w:t>
      </w:r>
    </w:p>
    <w:p w14:paraId="171FB269" w14:textId="77777777" w:rsidR="001C2D80" w:rsidRPr="006F12BA" w:rsidRDefault="001C2D80" w:rsidP="001C2D80">
      <w:pPr>
        <w:rPr>
          <w:sz w:val="16"/>
          <w:szCs w:val="16"/>
        </w:rPr>
      </w:pPr>
      <w:r w:rsidRPr="006F12BA">
        <w:rPr>
          <w:sz w:val="16"/>
          <w:szCs w:val="16"/>
        </w:rPr>
        <w:t xml:space="preserve">   * @endcode</w:t>
      </w:r>
    </w:p>
    <w:p w14:paraId="360C3665" w14:textId="77777777" w:rsidR="001C2D80" w:rsidRPr="006F12BA" w:rsidRDefault="001C2D80" w:rsidP="001C2D80">
      <w:pPr>
        <w:rPr>
          <w:sz w:val="16"/>
          <w:szCs w:val="16"/>
        </w:rPr>
      </w:pPr>
      <w:r w:rsidRPr="006F12BA">
        <w:rPr>
          <w:sz w:val="16"/>
          <w:szCs w:val="16"/>
        </w:rPr>
        <w:t xml:space="preserve">   */</w:t>
      </w:r>
    </w:p>
    <w:p w14:paraId="0D8F88C7" w14:textId="77777777" w:rsidR="001C2D80" w:rsidRPr="006F12BA" w:rsidRDefault="001C2D80" w:rsidP="001C2D80">
      <w:pPr>
        <w:rPr>
          <w:sz w:val="16"/>
          <w:szCs w:val="16"/>
        </w:rPr>
      </w:pPr>
      <w:r w:rsidRPr="006F12BA">
        <w:rPr>
          <w:sz w:val="16"/>
          <w:szCs w:val="16"/>
        </w:rPr>
        <w:t xml:space="preserve">  void SubmitApplication(Application&amp; application);</w:t>
      </w:r>
    </w:p>
    <w:p w14:paraId="567EE3BA" w14:textId="77777777" w:rsidR="001C2D80" w:rsidRPr="006F12BA" w:rsidRDefault="001C2D80" w:rsidP="001C2D80">
      <w:pPr>
        <w:rPr>
          <w:sz w:val="16"/>
          <w:szCs w:val="16"/>
        </w:rPr>
      </w:pPr>
    </w:p>
    <w:p w14:paraId="5CF34191" w14:textId="77777777" w:rsidR="001C2D80" w:rsidRPr="006F12BA" w:rsidRDefault="001C2D80" w:rsidP="001C2D80">
      <w:pPr>
        <w:rPr>
          <w:sz w:val="16"/>
          <w:szCs w:val="16"/>
        </w:rPr>
      </w:pPr>
      <w:r w:rsidRPr="006F12BA">
        <w:rPr>
          <w:sz w:val="16"/>
          <w:szCs w:val="16"/>
        </w:rPr>
        <w:t xml:space="preserve">  /**</w:t>
      </w:r>
    </w:p>
    <w:p w14:paraId="7B274033" w14:textId="77777777" w:rsidR="001C2D80" w:rsidRPr="006F12BA" w:rsidRDefault="001C2D80" w:rsidP="001C2D80">
      <w:pPr>
        <w:rPr>
          <w:sz w:val="16"/>
          <w:szCs w:val="16"/>
        </w:rPr>
      </w:pPr>
      <w:r w:rsidRPr="006F12BA">
        <w:rPr>
          <w:sz w:val="16"/>
          <w:szCs w:val="16"/>
        </w:rPr>
        <w:t xml:space="preserve">   * @brief get application from database</w:t>
      </w:r>
    </w:p>
    <w:p w14:paraId="2BD6CD47" w14:textId="77777777" w:rsidR="001C2D80" w:rsidRPr="006F12BA" w:rsidRDefault="001C2D80" w:rsidP="001C2D80">
      <w:pPr>
        <w:rPr>
          <w:sz w:val="16"/>
          <w:szCs w:val="16"/>
        </w:rPr>
      </w:pPr>
      <w:r w:rsidRPr="006F12BA">
        <w:rPr>
          <w:sz w:val="16"/>
          <w:szCs w:val="16"/>
        </w:rPr>
        <w:t xml:space="preserve">   * @return vector of applications</w:t>
      </w:r>
    </w:p>
    <w:p w14:paraId="6A8DF43B" w14:textId="77777777" w:rsidR="001C2D80" w:rsidRPr="006F12BA" w:rsidRDefault="001C2D80" w:rsidP="001C2D80">
      <w:pPr>
        <w:rPr>
          <w:sz w:val="16"/>
          <w:szCs w:val="16"/>
        </w:rPr>
      </w:pPr>
      <w:r w:rsidRPr="006F12BA">
        <w:rPr>
          <w:sz w:val="16"/>
          <w:szCs w:val="16"/>
        </w:rPr>
        <w:t xml:space="preserve">   */</w:t>
      </w:r>
    </w:p>
    <w:p w14:paraId="62DF7AA9" w14:textId="77777777" w:rsidR="001C2D80" w:rsidRPr="006F12BA" w:rsidRDefault="001C2D80" w:rsidP="001C2D80">
      <w:pPr>
        <w:rPr>
          <w:sz w:val="16"/>
          <w:szCs w:val="16"/>
        </w:rPr>
      </w:pPr>
      <w:r w:rsidRPr="006F12BA">
        <w:rPr>
          <w:sz w:val="16"/>
          <w:szCs w:val="16"/>
        </w:rPr>
        <w:t xml:space="preserve">  [[nodiscard]] std::vector&lt;Application&gt; Applications();</w:t>
      </w:r>
    </w:p>
    <w:p w14:paraId="32718F92" w14:textId="77777777" w:rsidR="001C2D80" w:rsidRPr="006F12BA" w:rsidRDefault="001C2D80" w:rsidP="001C2D80">
      <w:pPr>
        <w:rPr>
          <w:sz w:val="16"/>
          <w:szCs w:val="16"/>
        </w:rPr>
      </w:pPr>
    </w:p>
    <w:p w14:paraId="499D9647" w14:textId="77777777" w:rsidR="001C2D80" w:rsidRPr="006F12BA" w:rsidRDefault="001C2D80" w:rsidP="001C2D80">
      <w:pPr>
        <w:rPr>
          <w:sz w:val="16"/>
          <w:szCs w:val="16"/>
        </w:rPr>
      </w:pPr>
      <w:r w:rsidRPr="006F12BA">
        <w:rPr>
          <w:sz w:val="16"/>
          <w:szCs w:val="16"/>
        </w:rPr>
        <w:t xml:space="preserve">  /**</w:t>
      </w:r>
    </w:p>
    <w:p w14:paraId="3D9AEB26" w14:textId="77777777" w:rsidR="001C2D80" w:rsidRPr="006F12BA" w:rsidRDefault="001C2D80" w:rsidP="001C2D80">
      <w:pPr>
        <w:rPr>
          <w:sz w:val="16"/>
          <w:szCs w:val="16"/>
        </w:rPr>
      </w:pPr>
      <w:r w:rsidRPr="006F12BA">
        <w:rPr>
          <w:sz w:val="16"/>
          <w:szCs w:val="16"/>
        </w:rPr>
        <w:t xml:space="preserve">   * @brief delete application from database</w:t>
      </w:r>
    </w:p>
    <w:p w14:paraId="7B3BE3F9" w14:textId="77777777" w:rsidR="001C2D80" w:rsidRPr="006F12BA" w:rsidRDefault="001C2D80" w:rsidP="001C2D80">
      <w:pPr>
        <w:rPr>
          <w:sz w:val="16"/>
          <w:szCs w:val="16"/>
        </w:rPr>
      </w:pPr>
      <w:r w:rsidRPr="006F12BA">
        <w:rPr>
          <w:sz w:val="16"/>
          <w:szCs w:val="16"/>
        </w:rPr>
        <w:t xml:space="preserve">   * @param user_id</w:t>
      </w:r>
    </w:p>
    <w:p w14:paraId="43A5B920" w14:textId="77777777" w:rsidR="001C2D80" w:rsidRPr="006F12BA" w:rsidRDefault="001C2D80" w:rsidP="001C2D80">
      <w:pPr>
        <w:rPr>
          <w:sz w:val="16"/>
          <w:szCs w:val="16"/>
        </w:rPr>
      </w:pPr>
      <w:r w:rsidRPr="006F12BA">
        <w:rPr>
          <w:sz w:val="16"/>
          <w:szCs w:val="16"/>
        </w:rPr>
        <w:t xml:space="preserve">   * @return true if application is exists else return false</w:t>
      </w:r>
    </w:p>
    <w:p w14:paraId="47BBC93B" w14:textId="77777777" w:rsidR="001C2D80" w:rsidRPr="006F12BA" w:rsidRDefault="001C2D80" w:rsidP="001C2D80">
      <w:pPr>
        <w:rPr>
          <w:sz w:val="16"/>
          <w:szCs w:val="16"/>
        </w:rPr>
      </w:pPr>
      <w:r w:rsidRPr="006F12BA">
        <w:rPr>
          <w:sz w:val="16"/>
          <w:szCs w:val="16"/>
        </w:rPr>
        <w:t xml:space="preserve">   */</w:t>
      </w:r>
    </w:p>
    <w:p w14:paraId="0A23B6A7" w14:textId="77777777" w:rsidR="001C2D80" w:rsidRPr="006F12BA" w:rsidRDefault="001C2D80" w:rsidP="001C2D80">
      <w:pPr>
        <w:rPr>
          <w:sz w:val="16"/>
          <w:szCs w:val="16"/>
        </w:rPr>
      </w:pPr>
      <w:r w:rsidRPr="006F12BA">
        <w:rPr>
          <w:sz w:val="16"/>
          <w:szCs w:val="16"/>
        </w:rPr>
        <w:t xml:space="preserve">  std::optional&lt;Application&gt; DeleteApplication(UserID user_id);</w:t>
      </w:r>
    </w:p>
    <w:p w14:paraId="1722CC75" w14:textId="77777777" w:rsidR="001C2D80" w:rsidRPr="006F12BA" w:rsidRDefault="001C2D80" w:rsidP="001C2D80">
      <w:pPr>
        <w:rPr>
          <w:sz w:val="16"/>
          <w:szCs w:val="16"/>
        </w:rPr>
      </w:pPr>
    </w:p>
    <w:p w14:paraId="2D0A694A" w14:textId="77777777" w:rsidR="001C2D80" w:rsidRPr="006F12BA" w:rsidRDefault="001C2D80" w:rsidP="001C2D80">
      <w:pPr>
        <w:rPr>
          <w:sz w:val="16"/>
          <w:szCs w:val="16"/>
        </w:rPr>
      </w:pPr>
      <w:r w:rsidRPr="006F12BA">
        <w:rPr>
          <w:sz w:val="16"/>
          <w:szCs w:val="16"/>
        </w:rPr>
        <w:t xml:space="preserve">  /**</w:t>
      </w:r>
    </w:p>
    <w:p w14:paraId="03760BFC" w14:textId="77777777" w:rsidR="001C2D80" w:rsidRPr="006F12BA" w:rsidRDefault="001C2D80" w:rsidP="001C2D80">
      <w:pPr>
        <w:rPr>
          <w:sz w:val="16"/>
          <w:szCs w:val="16"/>
        </w:rPr>
      </w:pPr>
      <w:r w:rsidRPr="006F12BA">
        <w:rPr>
          <w:sz w:val="16"/>
          <w:szCs w:val="16"/>
        </w:rPr>
        <w:t xml:space="preserve">   * @brief check user introduce application or not</w:t>
      </w:r>
    </w:p>
    <w:p w14:paraId="62B67CB0" w14:textId="77777777" w:rsidR="001C2D80" w:rsidRPr="006F12BA" w:rsidRDefault="001C2D80" w:rsidP="001C2D80">
      <w:pPr>
        <w:rPr>
          <w:sz w:val="16"/>
          <w:szCs w:val="16"/>
        </w:rPr>
      </w:pPr>
      <w:r w:rsidRPr="006F12BA">
        <w:rPr>
          <w:sz w:val="16"/>
          <w:szCs w:val="16"/>
        </w:rPr>
        <w:t xml:space="preserve">   * @param user_id</w:t>
      </w:r>
    </w:p>
    <w:p w14:paraId="0DDA6A58" w14:textId="77777777" w:rsidR="001C2D80" w:rsidRPr="006F12BA" w:rsidRDefault="001C2D80" w:rsidP="001C2D80">
      <w:pPr>
        <w:rPr>
          <w:sz w:val="16"/>
          <w:szCs w:val="16"/>
        </w:rPr>
      </w:pPr>
      <w:r w:rsidRPr="006F12BA">
        <w:rPr>
          <w:sz w:val="16"/>
          <w:szCs w:val="16"/>
        </w:rPr>
        <w:t xml:space="preserve">   * @return true if user application is exists</w:t>
      </w:r>
    </w:p>
    <w:p w14:paraId="0F2E75DB" w14:textId="77777777" w:rsidR="001C2D80" w:rsidRPr="006F12BA" w:rsidRDefault="001C2D80" w:rsidP="001C2D80">
      <w:pPr>
        <w:rPr>
          <w:sz w:val="16"/>
          <w:szCs w:val="16"/>
        </w:rPr>
      </w:pPr>
      <w:r w:rsidRPr="006F12BA">
        <w:rPr>
          <w:sz w:val="16"/>
          <w:szCs w:val="16"/>
        </w:rPr>
        <w:t xml:space="preserve">   */</w:t>
      </w:r>
    </w:p>
    <w:p w14:paraId="046C1BC4" w14:textId="77777777" w:rsidR="001C2D80" w:rsidRPr="006F12BA" w:rsidRDefault="001C2D80" w:rsidP="001C2D80">
      <w:pPr>
        <w:rPr>
          <w:sz w:val="16"/>
          <w:szCs w:val="16"/>
        </w:rPr>
      </w:pPr>
      <w:r w:rsidRPr="006F12BA">
        <w:rPr>
          <w:sz w:val="16"/>
          <w:szCs w:val="16"/>
        </w:rPr>
        <w:t xml:space="preserve">  [[nodiscard]] bool IsUnregister(UserID user_id);</w:t>
      </w:r>
    </w:p>
    <w:p w14:paraId="4271F370" w14:textId="77777777" w:rsidR="001C2D80" w:rsidRPr="006F12BA" w:rsidRDefault="001C2D80" w:rsidP="001C2D80">
      <w:pPr>
        <w:rPr>
          <w:sz w:val="16"/>
          <w:szCs w:val="16"/>
        </w:rPr>
      </w:pPr>
    </w:p>
    <w:p w14:paraId="2894E33C" w14:textId="77777777" w:rsidR="001C2D80" w:rsidRPr="006F12BA" w:rsidRDefault="001C2D80" w:rsidP="001C2D80">
      <w:pPr>
        <w:rPr>
          <w:sz w:val="16"/>
          <w:szCs w:val="16"/>
        </w:rPr>
      </w:pPr>
      <w:r w:rsidRPr="006F12BA">
        <w:rPr>
          <w:sz w:val="16"/>
          <w:szCs w:val="16"/>
        </w:rPr>
        <w:t xml:space="preserve">  //////////////////////////////////////////////////////////////////////////////</w:t>
      </w:r>
    </w:p>
    <w:p w14:paraId="72DE3C93" w14:textId="77777777" w:rsidR="001C2D80" w:rsidRPr="006F12BA" w:rsidRDefault="001C2D80" w:rsidP="001C2D80">
      <w:pPr>
        <w:rPr>
          <w:sz w:val="16"/>
          <w:szCs w:val="16"/>
        </w:rPr>
      </w:pPr>
    </w:p>
    <w:p w14:paraId="52C6D40E" w14:textId="77777777" w:rsidR="001C2D80" w:rsidRPr="006F12BA" w:rsidRDefault="001C2D80" w:rsidP="001C2D80">
      <w:pPr>
        <w:rPr>
          <w:sz w:val="16"/>
          <w:szCs w:val="16"/>
        </w:rPr>
      </w:pPr>
      <w:r w:rsidRPr="006F12BA">
        <w:rPr>
          <w:sz w:val="16"/>
          <w:szCs w:val="16"/>
        </w:rPr>
        <w:t xml:space="preserve">  // relations_of_channel's table handler</w:t>
      </w:r>
    </w:p>
    <w:p w14:paraId="30C1F248" w14:textId="77777777" w:rsidR="001C2D80" w:rsidRPr="006F12BA" w:rsidRDefault="001C2D80" w:rsidP="001C2D80">
      <w:pPr>
        <w:rPr>
          <w:sz w:val="16"/>
          <w:szCs w:val="16"/>
        </w:rPr>
      </w:pPr>
    </w:p>
    <w:p w14:paraId="1B787BCA" w14:textId="77777777" w:rsidR="001C2D80" w:rsidRPr="006F12BA" w:rsidRDefault="001C2D80" w:rsidP="001C2D80">
      <w:pPr>
        <w:rPr>
          <w:sz w:val="16"/>
          <w:szCs w:val="16"/>
        </w:rPr>
      </w:pPr>
      <w:r w:rsidRPr="006F12BA">
        <w:rPr>
          <w:sz w:val="16"/>
          <w:szCs w:val="16"/>
        </w:rPr>
        <w:t xml:space="preserve">  /**</w:t>
      </w:r>
    </w:p>
    <w:p w14:paraId="7831C0BB" w14:textId="77777777" w:rsidR="001C2D80" w:rsidRPr="006F12BA" w:rsidRDefault="001C2D80" w:rsidP="001C2D80">
      <w:pPr>
        <w:rPr>
          <w:sz w:val="16"/>
          <w:szCs w:val="16"/>
        </w:rPr>
      </w:pPr>
      <w:r w:rsidRPr="006F12BA">
        <w:rPr>
          <w:sz w:val="16"/>
          <w:szCs w:val="16"/>
        </w:rPr>
        <w:t xml:space="preserve">   * @brief get relation_of_channel_id from database</w:t>
      </w:r>
    </w:p>
    <w:p w14:paraId="27BBC9A9" w14:textId="77777777" w:rsidR="001C2D80" w:rsidRPr="006F12BA" w:rsidRDefault="001C2D80" w:rsidP="001C2D80">
      <w:pPr>
        <w:rPr>
          <w:sz w:val="16"/>
          <w:szCs w:val="16"/>
        </w:rPr>
      </w:pPr>
      <w:r w:rsidRPr="006F12BA">
        <w:rPr>
          <w:sz w:val="16"/>
          <w:szCs w:val="16"/>
        </w:rPr>
        <w:t xml:space="preserve">   * @param user_id</w:t>
      </w:r>
    </w:p>
    <w:p w14:paraId="6A341875" w14:textId="77777777" w:rsidR="001C2D80" w:rsidRPr="006F12BA" w:rsidRDefault="001C2D80" w:rsidP="001C2D80">
      <w:pPr>
        <w:rPr>
          <w:sz w:val="16"/>
          <w:szCs w:val="16"/>
        </w:rPr>
      </w:pPr>
      <w:r w:rsidRPr="006F12BA">
        <w:rPr>
          <w:sz w:val="16"/>
          <w:szCs w:val="16"/>
        </w:rPr>
        <w:t xml:space="preserve">   * @param observer</w:t>
      </w:r>
    </w:p>
    <w:p w14:paraId="6B9B25F4" w14:textId="77777777" w:rsidR="001C2D80" w:rsidRPr="006F12BA" w:rsidRDefault="001C2D80" w:rsidP="001C2D80">
      <w:pPr>
        <w:rPr>
          <w:sz w:val="16"/>
          <w:szCs w:val="16"/>
        </w:rPr>
      </w:pPr>
      <w:r w:rsidRPr="006F12BA">
        <w:rPr>
          <w:sz w:val="16"/>
          <w:szCs w:val="16"/>
        </w:rPr>
        <w:t xml:space="preserve">   * @param receiver</w:t>
      </w:r>
    </w:p>
    <w:p w14:paraId="3A0BFF99" w14:textId="77777777" w:rsidR="001C2D80" w:rsidRPr="006F12BA" w:rsidRDefault="001C2D80" w:rsidP="001C2D80">
      <w:pPr>
        <w:rPr>
          <w:sz w:val="16"/>
          <w:szCs w:val="16"/>
        </w:rPr>
      </w:pPr>
      <w:r w:rsidRPr="006F12BA">
        <w:rPr>
          <w:sz w:val="16"/>
          <w:szCs w:val="16"/>
        </w:rPr>
        <w:t xml:space="preserve">   * @return id of relation if it exists else return -1;</w:t>
      </w:r>
    </w:p>
    <w:p w14:paraId="79595118" w14:textId="77777777" w:rsidR="001C2D80" w:rsidRPr="006F12BA" w:rsidRDefault="001C2D80" w:rsidP="001C2D80">
      <w:pPr>
        <w:rPr>
          <w:sz w:val="16"/>
          <w:szCs w:val="16"/>
        </w:rPr>
      </w:pPr>
      <w:r w:rsidRPr="006F12BA">
        <w:rPr>
          <w:sz w:val="16"/>
          <w:szCs w:val="16"/>
        </w:rPr>
        <w:t xml:space="preserve">   */</w:t>
      </w:r>
    </w:p>
    <w:p w14:paraId="7288EE9E" w14:textId="77777777" w:rsidR="001C2D80" w:rsidRPr="006F12BA" w:rsidRDefault="001C2D80" w:rsidP="001C2D80">
      <w:pPr>
        <w:rPr>
          <w:sz w:val="16"/>
          <w:szCs w:val="16"/>
        </w:rPr>
      </w:pPr>
      <w:r w:rsidRPr="006F12BA">
        <w:rPr>
          <w:sz w:val="16"/>
          <w:szCs w:val="16"/>
        </w:rPr>
        <w:t xml:space="preserve">  SERIAL GetRelationId(UserID user_id, ChatID observer, ChatID receiver);</w:t>
      </w:r>
    </w:p>
    <w:p w14:paraId="0A3708A1" w14:textId="77777777" w:rsidR="001C2D80" w:rsidRPr="006F12BA" w:rsidRDefault="001C2D80" w:rsidP="001C2D80">
      <w:pPr>
        <w:rPr>
          <w:sz w:val="16"/>
          <w:szCs w:val="16"/>
        </w:rPr>
      </w:pPr>
    </w:p>
    <w:p w14:paraId="7C52CB3F" w14:textId="77777777" w:rsidR="001C2D80" w:rsidRPr="006F12BA" w:rsidRDefault="001C2D80" w:rsidP="001C2D80">
      <w:pPr>
        <w:rPr>
          <w:sz w:val="16"/>
          <w:szCs w:val="16"/>
        </w:rPr>
      </w:pPr>
      <w:r w:rsidRPr="006F12BA">
        <w:rPr>
          <w:sz w:val="16"/>
          <w:szCs w:val="16"/>
        </w:rPr>
        <w:t xml:space="preserve">  /**</w:t>
      </w:r>
    </w:p>
    <w:p w14:paraId="0F4C2A06" w14:textId="77777777" w:rsidR="001C2D80" w:rsidRPr="006F12BA" w:rsidRDefault="001C2D80" w:rsidP="001C2D80">
      <w:pPr>
        <w:rPr>
          <w:sz w:val="16"/>
          <w:szCs w:val="16"/>
        </w:rPr>
      </w:pPr>
      <w:r w:rsidRPr="006F12BA">
        <w:rPr>
          <w:sz w:val="16"/>
          <w:szCs w:val="16"/>
        </w:rPr>
        <w:t xml:space="preserve">   * @brief Check user create a relations between any observer and a receiver</w:t>
      </w:r>
    </w:p>
    <w:p w14:paraId="77F4DEA6" w14:textId="77777777" w:rsidR="001C2D80" w:rsidRPr="006F12BA" w:rsidRDefault="001C2D80" w:rsidP="001C2D80">
      <w:pPr>
        <w:rPr>
          <w:sz w:val="16"/>
          <w:szCs w:val="16"/>
        </w:rPr>
      </w:pPr>
      <w:r w:rsidRPr="006F12BA">
        <w:rPr>
          <w:sz w:val="16"/>
          <w:szCs w:val="16"/>
        </w:rPr>
        <w:t xml:space="preserve">   * @param user_id</w:t>
      </w:r>
    </w:p>
    <w:p w14:paraId="080E8889" w14:textId="77777777" w:rsidR="001C2D80" w:rsidRPr="006F12BA" w:rsidRDefault="001C2D80" w:rsidP="001C2D80">
      <w:pPr>
        <w:rPr>
          <w:sz w:val="16"/>
          <w:szCs w:val="16"/>
        </w:rPr>
      </w:pPr>
      <w:r w:rsidRPr="006F12BA">
        <w:rPr>
          <w:sz w:val="16"/>
          <w:szCs w:val="16"/>
        </w:rPr>
        <w:t xml:space="preserve">   * @param receiver_id</w:t>
      </w:r>
    </w:p>
    <w:p w14:paraId="3098978F" w14:textId="77777777" w:rsidR="001C2D80" w:rsidRPr="006F12BA" w:rsidRDefault="001C2D80" w:rsidP="001C2D80">
      <w:pPr>
        <w:rPr>
          <w:sz w:val="16"/>
          <w:szCs w:val="16"/>
        </w:rPr>
      </w:pPr>
      <w:r w:rsidRPr="006F12BA">
        <w:rPr>
          <w:sz w:val="16"/>
          <w:szCs w:val="16"/>
        </w:rPr>
        <w:t xml:space="preserve">   * @return true if user create a relations else return false</w:t>
      </w:r>
    </w:p>
    <w:p w14:paraId="68FB0DBB" w14:textId="77777777" w:rsidR="001C2D80" w:rsidRPr="006F12BA" w:rsidRDefault="001C2D80" w:rsidP="001C2D80">
      <w:pPr>
        <w:rPr>
          <w:sz w:val="16"/>
          <w:szCs w:val="16"/>
        </w:rPr>
      </w:pPr>
      <w:r w:rsidRPr="006F12BA">
        <w:rPr>
          <w:sz w:val="16"/>
          <w:szCs w:val="16"/>
        </w:rPr>
        <w:t xml:space="preserve">   */</w:t>
      </w:r>
    </w:p>
    <w:p w14:paraId="024AB566" w14:textId="77777777" w:rsidR="001C2D80" w:rsidRPr="006F12BA" w:rsidRDefault="001C2D80" w:rsidP="001C2D80">
      <w:pPr>
        <w:rPr>
          <w:sz w:val="16"/>
          <w:szCs w:val="16"/>
        </w:rPr>
      </w:pPr>
      <w:r w:rsidRPr="006F12BA">
        <w:rPr>
          <w:sz w:val="16"/>
          <w:szCs w:val="16"/>
        </w:rPr>
        <w:t xml:space="preserve">  [[nodiscard]] bool ExistsReceiverFromUser(UserID user_id, ChatID receiver_id);</w:t>
      </w:r>
    </w:p>
    <w:p w14:paraId="071DC434" w14:textId="77777777" w:rsidR="001C2D80" w:rsidRPr="006F12BA" w:rsidRDefault="001C2D80" w:rsidP="001C2D80">
      <w:pPr>
        <w:rPr>
          <w:sz w:val="16"/>
          <w:szCs w:val="16"/>
        </w:rPr>
      </w:pPr>
    </w:p>
    <w:p w14:paraId="1BFCB093" w14:textId="77777777" w:rsidR="001C2D80" w:rsidRPr="006F12BA" w:rsidRDefault="001C2D80" w:rsidP="001C2D80">
      <w:pPr>
        <w:rPr>
          <w:sz w:val="16"/>
          <w:szCs w:val="16"/>
        </w:rPr>
      </w:pPr>
      <w:r w:rsidRPr="006F12BA">
        <w:rPr>
          <w:sz w:val="16"/>
          <w:szCs w:val="16"/>
        </w:rPr>
        <w:t xml:space="preserve">  /**</w:t>
      </w:r>
    </w:p>
    <w:p w14:paraId="480EABEB" w14:textId="77777777" w:rsidR="001C2D80" w:rsidRPr="006F12BA" w:rsidRDefault="001C2D80" w:rsidP="001C2D80">
      <w:pPr>
        <w:rPr>
          <w:sz w:val="16"/>
          <w:szCs w:val="16"/>
        </w:rPr>
      </w:pPr>
      <w:r w:rsidRPr="006F12BA">
        <w:rPr>
          <w:sz w:val="16"/>
          <w:szCs w:val="16"/>
        </w:rPr>
        <w:t xml:space="preserve">   * @brief insert into relation_of_channel table</w:t>
      </w:r>
    </w:p>
    <w:p w14:paraId="75E62D9F" w14:textId="77777777" w:rsidR="001C2D80" w:rsidRPr="006F12BA" w:rsidRDefault="001C2D80" w:rsidP="001C2D80">
      <w:pPr>
        <w:rPr>
          <w:sz w:val="16"/>
          <w:szCs w:val="16"/>
        </w:rPr>
      </w:pPr>
      <w:r w:rsidRPr="006F12BA">
        <w:rPr>
          <w:sz w:val="16"/>
          <w:szCs w:val="16"/>
        </w:rPr>
        <w:t xml:space="preserve">   * @param user_id is telegram_user_id</w:t>
      </w:r>
    </w:p>
    <w:p w14:paraId="1A712DCA" w14:textId="77777777" w:rsidR="001C2D80" w:rsidRPr="006F12BA" w:rsidRDefault="001C2D80" w:rsidP="001C2D80">
      <w:pPr>
        <w:rPr>
          <w:sz w:val="16"/>
          <w:szCs w:val="16"/>
        </w:rPr>
      </w:pPr>
      <w:r w:rsidRPr="006F12BA">
        <w:rPr>
          <w:sz w:val="16"/>
          <w:szCs w:val="16"/>
        </w:rPr>
        <w:t xml:space="preserve">   * @param observer is chat_id of observer</w:t>
      </w:r>
    </w:p>
    <w:p w14:paraId="02F67022" w14:textId="77777777" w:rsidR="001C2D80" w:rsidRPr="006F12BA" w:rsidRDefault="001C2D80" w:rsidP="001C2D80">
      <w:pPr>
        <w:rPr>
          <w:sz w:val="16"/>
          <w:szCs w:val="16"/>
        </w:rPr>
      </w:pPr>
      <w:r w:rsidRPr="006F12BA">
        <w:rPr>
          <w:sz w:val="16"/>
          <w:szCs w:val="16"/>
        </w:rPr>
        <w:t xml:space="preserve">   * @param receiver is chat_id of receiver</w:t>
      </w:r>
    </w:p>
    <w:p w14:paraId="43388259" w14:textId="77777777" w:rsidR="001C2D80" w:rsidRPr="006F12BA" w:rsidRDefault="001C2D80" w:rsidP="001C2D80">
      <w:pPr>
        <w:rPr>
          <w:sz w:val="16"/>
          <w:szCs w:val="16"/>
        </w:rPr>
      </w:pPr>
      <w:r w:rsidRPr="006F12BA">
        <w:rPr>
          <w:sz w:val="16"/>
          <w:szCs w:val="16"/>
        </w:rPr>
        <w:t xml:space="preserve">   */</w:t>
      </w:r>
    </w:p>
    <w:p w14:paraId="69ED5A70" w14:textId="77777777" w:rsidR="001C2D80" w:rsidRPr="006F12BA" w:rsidRDefault="001C2D80" w:rsidP="001C2D80">
      <w:pPr>
        <w:rPr>
          <w:sz w:val="16"/>
          <w:szCs w:val="16"/>
        </w:rPr>
      </w:pPr>
      <w:r w:rsidRPr="006F12BA">
        <w:rPr>
          <w:sz w:val="16"/>
          <w:szCs w:val="16"/>
        </w:rPr>
        <w:t xml:space="preserve">  bool CreateSubscribe(UserID user_id, ChatID observer, ChatID receiver);</w:t>
      </w:r>
    </w:p>
    <w:p w14:paraId="51B35DD1" w14:textId="77777777" w:rsidR="001C2D80" w:rsidRPr="006F12BA" w:rsidRDefault="001C2D80" w:rsidP="001C2D80">
      <w:pPr>
        <w:rPr>
          <w:sz w:val="16"/>
          <w:szCs w:val="16"/>
        </w:rPr>
      </w:pPr>
    </w:p>
    <w:p w14:paraId="692300AD" w14:textId="77777777" w:rsidR="001C2D80" w:rsidRPr="006F12BA" w:rsidRDefault="001C2D80" w:rsidP="001C2D80">
      <w:pPr>
        <w:rPr>
          <w:sz w:val="16"/>
          <w:szCs w:val="16"/>
        </w:rPr>
      </w:pPr>
      <w:r w:rsidRPr="006F12BA">
        <w:rPr>
          <w:sz w:val="16"/>
          <w:szCs w:val="16"/>
        </w:rPr>
        <w:t xml:space="preserve">  /**</w:t>
      </w:r>
    </w:p>
    <w:p w14:paraId="7EDDE04F" w14:textId="77777777" w:rsidR="001C2D80" w:rsidRPr="006F12BA" w:rsidRDefault="001C2D80" w:rsidP="001C2D80">
      <w:pPr>
        <w:rPr>
          <w:sz w:val="16"/>
          <w:szCs w:val="16"/>
        </w:rPr>
      </w:pPr>
      <w:r w:rsidRPr="006F12BA">
        <w:rPr>
          <w:sz w:val="16"/>
          <w:szCs w:val="16"/>
        </w:rPr>
        <w:t xml:space="preserve">   * @brief delete from relation_of_channel table</w:t>
      </w:r>
    </w:p>
    <w:p w14:paraId="20F33362" w14:textId="77777777" w:rsidR="001C2D80" w:rsidRPr="006F12BA" w:rsidRDefault="001C2D80" w:rsidP="001C2D80">
      <w:pPr>
        <w:rPr>
          <w:sz w:val="16"/>
          <w:szCs w:val="16"/>
        </w:rPr>
      </w:pPr>
      <w:r w:rsidRPr="006F12BA">
        <w:rPr>
          <w:sz w:val="16"/>
          <w:szCs w:val="16"/>
        </w:rPr>
        <w:t xml:space="preserve">   * @param user_id is telegram_user_id</w:t>
      </w:r>
    </w:p>
    <w:p w14:paraId="2D06F3AB" w14:textId="77777777" w:rsidR="001C2D80" w:rsidRPr="006F12BA" w:rsidRDefault="001C2D80" w:rsidP="001C2D80">
      <w:pPr>
        <w:rPr>
          <w:sz w:val="16"/>
          <w:szCs w:val="16"/>
        </w:rPr>
      </w:pPr>
      <w:r w:rsidRPr="006F12BA">
        <w:rPr>
          <w:sz w:val="16"/>
          <w:szCs w:val="16"/>
        </w:rPr>
        <w:t xml:space="preserve">   * @param observer is chat_id of observer</w:t>
      </w:r>
    </w:p>
    <w:p w14:paraId="7EBEC261" w14:textId="77777777" w:rsidR="001C2D80" w:rsidRPr="006F12BA" w:rsidRDefault="001C2D80" w:rsidP="001C2D80">
      <w:pPr>
        <w:rPr>
          <w:sz w:val="16"/>
          <w:szCs w:val="16"/>
        </w:rPr>
      </w:pPr>
      <w:r w:rsidRPr="006F12BA">
        <w:rPr>
          <w:sz w:val="16"/>
          <w:szCs w:val="16"/>
        </w:rPr>
        <w:t xml:space="preserve">   * @param receiver is chat_id of receiver</w:t>
      </w:r>
    </w:p>
    <w:p w14:paraId="77340C94" w14:textId="77777777" w:rsidR="001C2D80" w:rsidRPr="006F12BA" w:rsidRDefault="001C2D80" w:rsidP="001C2D80">
      <w:pPr>
        <w:rPr>
          <w:sz w:val="16"/>
          <w:szCs w:val="16"/>
        </w:rPr>
      </w:pPr>
      <w:r w:rsidRPr="006F12BA">
        <w:rPr>
          <w:sz w:val="16"/>
          <w:szCs w:val="16"/>
        </w:rPr>
        <w:t xml:space="preserve">   */</w:t>
      </w:r>
    </w:p>
    <w:p w14:paraId="22D38806" w14:textId="77777777" w:rsidR="001C2D80" w:rsidRPr="006F12BA" w:rsidRDefault="001C2D80" w:rsidP="001C2D80">
      <w:pPr>
        <w:rPr>
          <w:sz w:val="16"/>
          <w:szCs w:val="16"/>
        </w:rPr>
      </w:pPr>
      <w:r w:rsidRPr="006F12BA">
        <w:rPr>
          <w:sz w:val="16"/>
          <w:szCs w:val="16"/>
        </w:rPr>
        <w:t xml:space="preserve">  bool DeleteSubscribe(UserID user_id, ChatID observer, ChatID receiver);</w:t>
      </w:r>
    </w:p>
    <w:p w14:paraId="28160434" w14:textId="77777777" w:rsidR="001C2D80" w:rsidRPr="006F12BA" w:rsidRDefault="001C2D80" w:rsidP="001C2D80">
      <w:pPr>
        <w:rPr>
          <w:sz w:val="16"/>
          <w:szCs w:val="16"/>
        </w:rPr>
      </w:pPr>
    </w:p>
    <w:p w14:paraId="6FAC174E" w14:textId="77777777" w:rsidR="001C2D80" w:rsidRPr="006F12BA" w:rsidRDefault="001C2D80" w:rsidP="001C2D80">
      <w:pPr>
        <w:rPr>
          <w:sz w:val="16"/>
          <w:szCs w:val="16"/>
        </w:rPr>
      </w:pPr>
      <w:r w:rsidRPr="006F12BA">
        <w:rPr>
          <w:sz w:val="16"/>
          <w:szCs w:val="16"/>
        </w:rPr>
        <w:t xml:space="preserve">  /**</w:t>
      </w:r>
    </w:p>
    <w:p w14:paraId="3806F210" w14:textId="77777777" w:rsidR="001C2D80" w:rsidRPr="006F12BA" w:rsidRDefault="001C2D80" w:rsidP="001C2D80">
      <w:pPr>
        <w:rPr>
          <w:sz w:val="16"/>
          <w:szCs w:val="16"/>
        </w:rPr>
      </w:pPr>
      <w:r w:rsidRPr="006F12BA">
        <w:rPr>
          <w:sz w:val="16"/>
          <w:szCs w:val="16"/>
        </w:rPr>
        <w:t xml:space="preserve">   * @brief get array of receivers from database</w:t>
      </w:r>
    </w:p>
    <w:p w14:paraId="7D812AD9" w14:textId="77777777" w:rsidR="001C2D80" w:rsidRPr="006F12BA" w:rsidRDefault="001C2D80" w:rsidP="001C2D80">
      <w:pPr>
        <w:rPr>
          <w:sz w:val="16"/>
          <w:szCs w:val="16"/>
        </w:rPr>
      </w:pPr>
      <w:r w:rsidRPr="006F12BA">
        <w:rPr>
          <w:sz w:val="16"/>
          <w:szCs w:val="16"/>
        </w:rPr>
        <w:t xml:space="preserve">   * @param observer is chat_id of observer</w:t>
      </w:r>
    </w:p>
    <w:p w14:paraId="5F55BB45" w14:textId="77777777" w:rsidR="001C2D80" w:rsidRPr="006F12BA" w:rsidRDefault="001C2D80" w:rsidP="001C2D80">
      <w:pPr>
        <w:rPr>
          <w:sz w:val="16"/>
          <w:szCs w:val="16"/>
        </w:rPr>
      </w:pPr>
      <w:r w:rsidRPr="006F12BA">
        <w:rPr>
          <w:sz w:val="16"/>
          <w:szCs w:val="16"/>
        </w:rPr>
        <w:t xml:space="preserve">   * @return vector of subscribes</w:t>
      </w:r>
    </w:p>
    <w:p w14:paraId="76FE2A64" w14:textId="77777777" w:rsidR="001C2D80" w:rsidRPr="006F12BA" w:rsidRDefault="001C2D80" w:rsidP="001C2D80">
      <w:pPr>
        <w:rPr>
          <w:sz w:val="16"/>
          <w:szCs w:val="16"/>
        </w:rPr>
      </w:pPr>
      <w:r w:rsidRPr="006F12BA">
        <w:rPr>
          <w:sz w:val="16"/>
          <w:szCs w:val="16"/>
        </w:rPr>
        <w:t xml:space="preserve">   */</w:t>
      </w:r>
    </w:p>
    <w:p w14:paraId="0FAD46DA" w14:textId="77777777" w:rsidR="001C2D80" w:rsidRPr="006F12BA" w:rsidRDefault="001C2D80" w:rsidP="001C2D80">
      <w:pPr>
        <w:rPr>
          <w:sz w:val="16"/>
          <w:szCs w:val="16"/>
        </w:rPr>
      </w:pPr>
      <w:r w:rsidRPr="006F12BA">
        <w:rPr>
          <w:sz w:val="16"/>
          <w:szCs w:val="16"/>
        </w:rPr>
        <w:t xml:space="preserve">  std::vector&lt;Subscribe&gt; Subscribes(ChatID observer);</w:t>
      </w:r>
    </w:p>
    <w:p w14:paraId="0583CAE0" w14:textId="77777777" w:rsidR="001C2D80" w:rsidRPr="006F12BA" w:rsidRDefault="001C2D80" w:rsidP="001C2D80">
      <w:pPr>
        <w:rPr>
          <w:sz w:val="16"/>
          <w:szCs w:val="16"/>
        </w:rPr>
      </w:pPr>
    </w:p>
    <w:p w14:paraId="2C0AB743" w14:textId="77777777" w:rsidR="001C2D80" w:rsidRPr="006F12BA" w:rsidRDefault="001C2D80" w:rsidP="001C2D80">
      <w:pPr>
        <w:rPr>
          <w:sz w:val="16"/>
          <w:szCs w:val="16"/>
        </w:rPr>
      </w:pPr>
      <w:r w:rsidRPr="006F12BA">
        <w:rPr>
          <w:sz w:val="16"/>
          <w:szCs w:val="16"/>
        </w:rPr>
        <w:t xml:space="preserve">  /**</w:t>
      </w:r>
    </w:p>
    <w:p w14:paraId="32254E8C" w14:textId="77777777" w:rsidR="001C2D80" w:rsidRPr="006F12BA" w:rsidRDefault="001C2D80" w:rsidP="001C2D80">
      <w:pPr>
        <w:rPr>
          <w:sz w:val="16"/>
          <w:szCs w:val="16"/>
        </w:rPr>
      </w:pPr>
      <w:r w:rsidRPr="006F12BA">
        <w:rPr>
          <w:sz w:val="16"/>
          <w:szCs w:val="16"/>
        </w:rPr>
        <w:t xml:space="preserve">   * @brief get array of receivers of user from database</w:t>
      </w:r>
    </w:p>
    <w:p w14:paraId="5C431617" w14:textId="77777777" w:rsidR="001C2D80" w:rsidRPr="006F12BA" w:rsidRDefault="001C2D80" w:rsidP="001C2D80">
      <w:pPr>
        <w:rPr>
          <w:sz w:val="16"/>
          <w:szCs w:val="16"/>
        </w:rPr>
      </w:pPr>
      <w:r w:rsidRPr="006F12BA">
        <w:rPr>
          <w:sz w:val="16"/>
          <w:szCs w:val="16"/>
        </w:rPr>
        <w:t xml:space="preserve">   * @param user_id is user_id of user</w:t>
      </w:r>
    </w:p>
    <w:p w14:paraId="14B36A44" w14:textId="77777777" w:rsidR="001C2D80" w:rsidRPr="006F12BA" w:rsidRDefault="001C2D80" w:rsidP="001C2D80">
      <w:pPr>
        <w:rPr>
          <w:sz w:val="16"/>
          <w:szCs w:val="16"/>
        </w:rPr>
      </w:pPr>
      <w:r w:rsidRPr="006F12BA">
        <w:rPr>
          <w:sz w:val="16"/>
          <w:szCs w:val="16"/>
        </w:rPr>
        <w:t xml:space="preserve">   * @return vector of receivers</w:t>
      </w:r>
    </w:p>
    <w:p w14:paraId="42007A7C" w14:textId="77777777" w:rsidR="001C2D80" w:rsidRPr="006F12BA" w:rsidRDefault="001C2D80" w:rsidP="001C2D80">
      <w:pPr>
        <w:rPr>
          <w:sz w:val="16"/>
          <w:szCs w:val="16"/>
        </w:rPr>
      </w:pPr>
      <w:r w:rsidRPr="006F12BA">
        <w:rPr>
          <w:sz w:val="16"/>
          <w:szCs w:val="16"/>
        </w:rPr>
        <w:t xml:space="preserve">   */</w:t>
      </w:r>
    </w:p>
    <w:p w14:paraId="2767C156" w14:textId="77777777" w:rsidR="001C2D80" w:rsidRPr="006F12BA" w:rsidRDefault="001C2D80" w:rsidP="001C2D80">
      <w:pPr>
        <w:rPr>
          <w:sz w:val="16"/>
          <w:szCs w:val="16"/>
        </w:rPr>
      </w:pPr>
      <w:r w:rsidRPr="006F12BA">
        <w:rPr>
          <w:sz w:val="16"/>
          <w:szCs w:val="16"/>
        </w:rPr>
        <w:t xml:space="preserve">  std::vector&lt;ChatID&gt; ReceiversOfUser(UserID user_id);</w:t>
      </w:r>
    </w:p>
    <w:p w14:paraId="5270D55C" w14:textId="77777777" w:rsidR="001C2D80" w:rsidRPr="006F12BA" w:rsidRDefault="001C2D80" w:rsidP="001C2D80">
      <w:pPr>
        <w:rPr>
          <w:sz w:val="16"/>
          <w:szCs w:val="16"/>
        </w:rPr>
      </w:pPr>
    </w:p>
    <w:p w14:paraId="4DB61173" w14:textId="77777777" w:rsidR="001C2D80" w:rsidRPr="006F12BA" w:rsidRDefault="001C2D80" w:rsidP="001C2D80">
      <w:pPr>
        <w:rPr>
          <w:sz w:val="16"/>
          <w:szCs w:val="16"/>
        </w:rPr>
      </w:pPr>
      <w:r w:rsidRPr="006F12BA">
        <w:rPr>
          <w:sz w:val="16"/>
          <w:szCs w:val="16"/>
        </w:rPr>
        <w:t xml:space="preserve">  /**</w:t>
      </w:r>
    </w:p>
    <w:p w14:paraId="5CC83940" w14:textId="77777777" w:rsidR="001C2D80" w:rsidRPr="006F12BA" w:rsidRDefault="001C2D80" w:rsidP="001C2D80">
      <w:pPr>
        <w:rPr>
          <w:sz w:val="16"/>
          <w:szCs w:val="16"/>
        </w:rPr>
      </w:pPr>
      <w:r w:rsidRPr="006F12BA">
        <w:rPr>
          <w:sz w:val="16"/>
          <w:szCs w:val="16"/>
        </w:rPr>
        <w:t xml:space="preserve">   * @brief get array of subscribes of receiver from database</w:t>
      </w:r>
    </w:p>
    <w:p w14:paraId="0849293D" w14:textId="77777777" w:rsidR="001C2D80" w:rsidRPr="006F12BA" w:rsidRDefault="001C2D80" w:rsidP="001C2D80">
      <w:pPr>
        <w:rPr>
          <w:sz w:val="16"/>
          <w:szCs w:val="16"/>
        </w:rPr>
      </w:pPr>
      <w:r w:rsidRPr="006F12BA">
        <w:rPr>
          <w:sz w:val="16"/>
          <w:szCs w:val="16"/>
        </w:rPr>
        <w:t xml:space="preserve">   * @param receiver</w:t>
      </w:r>
    </w:p>
    <w:p w14:paraId="79BFCC98" w14:textId="77777777" w:rsidR="001C2D80" w:rsidRPr="006F12BA" w:rsidRDefault="001C2D80" w:rsidP="001C2D80">
      <w:pPr>
        <w:rPr>
          <w:sz w:val="16"/>
          <w:szCs w:val="16"/>
        </w:rPr>
      </w:pPr>
      <w:r w:rsidRPr="006F12BA">
        <w:rPr>
          <w:sz w:val="16"/>
          <w:szCs w:val="16"/>
        </w:rPr>
        <w:t xml:space="preserve">   * @return vector of subscribes</w:t>
      </w:r>
    </w:p>
    <w:p w14:paraId="4E18CF57" w14:textId="77777777" w:rsidR="001C2D80" w:rsidRPr="006F12BA" w:rsidRDefault="001C2D80" w:rsidP="001C2D80">
      <w:pPr>
        <w:rPr>
          <w:sz w:val="16"/>
          <w:szCs w:val="16"/>
        </w:rPr>
      </w:pPr>
      <w:r w:rsidRPr="006F12BA">
        <w:rPr>
          <w:sz w:val="16"/>
          <w:szCs w:val="16"/>
        </w:rPr>
        <w:t xml:space="preserve">   */</w:t>
      </w:r>
    </w:p>
    <w:p w14:paraId="28D71AA4" w14:textId="77777777" w:rsidR="001C2D80" w:rsidRPr="006F12BA" w:rsidRDefault="001C2D80" w:rsidP="001C2D80">
      <w:pPr>
        <w:rPr>
          <w:sz w:val="16"/>
          <w:szCs w:val="16"/>
        </w:rPr>
      </w:pPr>
      <w:r w:rsidRPr="006F12BA">
        <w:rPr>
          <w:sz w:val="16"/>
          <w:szCs w:val="16"/>
        </w:rPr>
        <w:t xml:space="preserve">  std::vector&lt;Subscribe&gt; SubscribesOfReceiver(ChatID receiver);</w:t>
      </w:r>
    </w:p>
    <w:p w14:paraId="5F25DDD8" w14:textId="77777777" w:rsidR="001C2D80" w:rsidRPr="006F12BA" w:rsidRDefault="001C2D80" w:rsidP="001C2D80">
      <w:pPr>
        <w:rPr>
          <w:sz w:val="16"/>
          <w:szCs w:val="16"/>
        </w:rPr>
      </w:pPr>
    </w:p>
    <w:p w14:paraId="4ABC8042" w14:textId="77777777" w:rsidR="001C2D80" w:rsidRPr="006F12BA" w:rsidRDefault="001C2D80" w:rsidP="001C2D80">
      <w:pPr>
        <w:rPr>
          <w:sz w:val="16"/>
          <w:szCs w:val="16"/>
        </w:rPr>
      </w:pPr>
      <w:r w:rsidRPr="006F12BA">
        <w:rPr>
          <w:sz w:val="16"/>
          <w:szCs w:val="16"/>
        </w:rPr>
        <w:t xml:space="preserve">  /**</w:t>
      </w:r>
    </w:p>
    <w:p w14:paraId="3C91472F" w14:textId="77777777" w:rsidR="001C2D80" w:rsidRPr="006F12BA" w:rsidRDefault="001C2D80" w:rsidP="001C2D80">
      <w:pPr>
        <w:rPr>
          <w:sz w:val="16"/>
          <w:szCs w:val="16"/>
        </w:rPr>
      </w:pPr>
      <w:r w:rsidRPr="006F12BA">
        <w:rPr>
          <w:sz w:val="16"/>
          <w:szCs w:val="16"/>
        </w:rPr>
        <w:t xml:space="preserve">   * @brief Check is relation exist</w:t>
      </w:r>
    </w:p>
    <w:p w14:paraId="2C649C6F" w14:textId="77777777" w:rsidR="001C2D80" w:rsidRPr="006F12BA" w:rsidRDefault="001C2D80" w:rsidP="001C2D80">
      <w:pPr>
        <w:rPr>
          <w:sz w:val="16"/>
          <w:szCs w:val="16"/>
        </w:rPr>
      </w:pPr>
      <w:r w:rsidRPr="006F12BA">
        <w:rPr>
          <w:sz w:val="16"/>
          <w:szCs w:val="16"/>
        </w:rPr>
        <w:t xml:space="preserve">   * @param user_id</w:t>
      </w:r>
    </w:p>
    <w:p w14:paraId="2AD2174E" w14:textId="77777777" w:rsidR="001C2D80" w:rsidRPr="006F12BA" w:rsidRDefault="001C2D80" w:rsidP="001C2D80">
      <w:pPr>
        <w:rPr>
          <w:sz w:val="16"/>
          <w:szCs w:val="16"/>
        </w:rPr>
      </w:pPr>
      <w:r w:rsidRPr="006F12BA">
        <w:rPr>
          <w:sz w:val="16"/>
          <w:szCs w:val="16"/>
        </w:rPr>
        <w:t xml:space="preserve">   * @param observer</w:t>
      </w:r>
    </w:p>
    <w:p w14:paraId="58D4E207" w14:textId="77777777" w:rsidR="001C2D80" w:rsidRPr="006F12BA" w:rsidRDefault="001C2D80" w:rsidP="001C2D80">
      <w:pPr>
        <w:rPr>
          <w:sz w:val="16"/>
          <w:szCs w:val="16"/>
        </w:rPr>
      </w:pPr>
      <w:r w:rsidRPr="006F12BA">
        <w:rPr>
          <w:sz w:val="16"/>
          <w:szCs w:val="16"/>
        </w:rPr>
        <w:t xml:space="preserve">   * @param receiver</w:t>
      </w:r>
    </w:p>
    <w:p w14:paraId="79F00673" w14:textId="77777777" w:rsidR="001C2D80" w:rsidRPr="006F12BA" w:rsidRDefault="001C2D80" w:rsidP="001C2D80">
      <w:pPr>
        <w:rPr>
          <w:sz w:val="16"/>
          <w:szCs w:val="16"/>
        </w:rPr>
      </w:pPr>
      <w:r w:rsidRPr="006F12BA">
        <w:rPr>
          <w:sz w:val="16"/>
          <w:szCs w:val="16"/>
        </w:rPr>
        <w:t xml:space="preserve">   * @return true if exists else return false</w:t>
      </w:r>
    </w:p>
    <w:p w14:paraId="083456CD" w14:textId="77777777" w:rsidR="001C2D80" w:rsidRPr="006F12BA" w:rsidRDefault="001C2D80" w:rsidP="001C2D80">
      <w:pPr>
        <w:rPr>
          <w:sz w:val="16"/>
          <w:szCs w:val="16"/>
        </w:rPr>
      </w:pPr>
      <w:r w:rsidRPr="006F12BA">
        <w:rPr>
          <w:sz w:val="16"/>
          <w:szCs w:val="16"/>
        </w:rPr>
        <w:t xml:space="preserve">   */</w:t>
      </w:r>
    </w:p>
    <w:p w14:paraId="5AF2B509" w14:textId="77777777" w:rsidR="001C2D80" w:rsidRPr="006F12BA" w:rsidRDefault="001C2D80" w:rsidP="001C2D80">
      <w:pPr>
        <w:rPr>
          <w:sz w:val="16"/>
          <w:szCs w:val="16"/>
        </w:rPr>
      </w:pPr>
      <w:r w:rsidRPr="006F12BA">
        <w:rPr>
          <w:sz w:val="16"/>
          <w:szCs w:val="16"/>
        </w:rPr>
        <w:t xml:space="preserve">  bool IsRelationExist(UserID user_id, ChatID observer, ChatID receiver);</w:t>
      </w:r>
    </w:p>
    <w:p w14:paraId="2C180DCF" w14:textId="77777777" w:rsidR="001C2D80" w:rsidRPr="006F12BA" w:rsidRDefault="001C2D80" w:rsidP="001C2D80">
      <w:pPr>
        <w:rPr>
          <w:sz w:val="16"/>
          <w:szCs w:val="16"/>
        </w:rPr>
      </w:pPr>
    </w:p>
    <w:p w14:paraId="31D69B7C" w14:textId="77777777" w:rsidR="001C2D80" w:rsidRPr="006F12BA" w:rsidRDefault="001C2D80" w:rsidP="001C2D80">
      <w:pPr>
        <w:rPr>
          <w:sz w:val="16"/>
          <w:szCs w:val="16"/>
        </w:rPr>
      </w:pPr>
      <w:r w:rsidRPr="006F12BA">
        <w:rPr>
          <w:sz w:val="16"/>
          <w:szCs w:val="16"/>
        </w:rPr>
        <w:t xml:space="preserve">  /**</w:t>
      </w:r>
    </w:p>
    <w:p w14:paraId="1117C35C" w14:textId="77777777" w:rsidR="001C2D80" w:rsidRPr="006F12BA" w:rsidRDefault="001C2D80" w:rsidP="001C2D80">
      <w:pPr>
        <w:rPr>
          <w:sz w:val="16"/>
          <w:szCs w:val="16"/>
        </w:rPr>
      </w:pPr>
      <w:r w:rsidRPr="006F12BA">
        <w:rPr>
          <w:sz w:val="16"/>
          <w:szCs w:val="16"/>
        </w:rPr>
        <w:t xml:space="preserve">   * @brief append key phrases for one subscribe</w:t>
      </w:r>
    </w:p>
    <w:p w14:paraId="57AE55B2" w14:textId="77777777" w:rsidR="001C2D80" w:rsidRPr="006F12BA" w:rsidRDefault="001C2D80" w:rsidP="001C2D80">
      <w:pPr>
        <w:rPr>
          <w:sz w:val="16"/>
          <w:szCs w:val="16"/>
        </w:rPr>
      </w:pPr>
      <w:r w:rsidRPr="006F12BA">
        <w:rPr>
          <w:sz w:val="16"/>
          <w:szCs w:val="16"/>
        </w:rPr>
        <w:t xml:space="preserve">   * @param id is relations_of_channel_id from database</w:t>
      </w:r>
    </w:p>
    <w:p w14:paraId="561A6D1F" w14:textId="77777777" w:rsidR="001C2D80" w:rsidRPr="006F12BA" w:rsidRDefault="001C2D80" w:rsidP="001C2D80">
      <w:pPr>
        <w:rPr>
          <w:sz w:val="16"/>
          <w:szCs w:val="16"/>
        </w:rPr>
      </w:pPr>
      <w:r w:rsidRPr="006F12BA">
        <w:rPr>
          <w:sz w:val="16"/>
          <w:szCs w:val="16"/>
        </w:rPr>
        <w:t xml:space="preserve">   * @param key_phrase any text</w:t>
      </w:r>
    </w:p>
    <w:p w14:paraId="4ED927D6" w14:textId="77777777" w:rsidR="001C2D80" w:rsidRPr="006F12BA" w:rsidRDefault="001C2D80" w:rsidP="001C2D80">
      <w:pPr>
        <w:rPr>
          <w:sz w:val="16"/>
          <w:szCs w:val="16"/>
        </w:rPr>
      </w:pPr>
      <w:r w:rsidRPr="006F12BA">
        <w:rPr>
          <w:sz w:val="16"/>
          <w:szCs w:val="16"/>
        </w:rPr>
        <w:t xml:space="preserve">   */</w:t>
      </w:r>
    </w:p>
    <w:p w14:paraId="7BDA13F5" w14:textId="77777777" w:rsidR="001C2D80" w:rsidRPr="006F12BA" w:rsidRDefault="001C2D80" w:rsidP="001C2D80">
      <w:pPr>
        <w:rPr>
          <w:sz w:val="16"/>
          <w:szCs w:val="16"/>
        </w:rPr>
      </w:pPr>
      <w:r w:rsidRPr="006F12BA">
        <w:rPr>
          <w:sz w:val="16"/>
          <w:szCs w:val="16"/>
        </w:rPr>
        <w:t xml:space="preserve">  void AppendKeyPhraseForSubscribe(SERIAL id, const std::string&amp; key_phrase);</w:t>
      </w:r>
    </w:p>
    <w:p w14:paraId="783C8853" w14:textId="77777777" w:rsidR="001C2D80" w:rsidRPr="006F12BA" w:rsidRDefault="001C2D80" w:rsidP="001C2D80">
      <w:pPr>
        <w:rPr>
          <w:sz w:val="16"/>
          <w:szCs w:val="16"/>
        </w:rPr>
      </w:pPr>
    </w:p>
    <w:p w14:paraId="4546CEC4" w14:textId="77777777" w:rsidR="001C2D80" w:rsidRPr="006F12BA" w:rsidRDefault="001C2D80" w:rsidP="001C2D80">
      <w:pPr>
        <w:rPr>
          <w:sz w:val="16"/>
          <w:szCs w:val="16"/>
        </w:rPr>
      </w:pPr>
      <w:r w:rsidRPr="006F12BA">
        <w:rPr>
          <w:sz w:val="16"/>
          <w:szCs w:val="16"/>
        </w:rPr>
        <w:t xml:space="preserve">  /**</w:t>
      </w:r>
    </w:p>
    <w:p w14:paraId="4876FD5C" w14:textId="77777777" w:rsidR="001C2D80" w:rsidRPr="006F12BA" w:rsidRDefault="001C2D80" w:rsidP="001C2D80">
      <w:pPr>
        <w:rPr>
          <w:sz w:val="16"/>
          <w:szCs w:val="16"/>
        </w:rPr>
      </w:pPr>
      <w:r w:rsidRPr="006F12BA">
        <w:rPr>
          <w:sz w:val="16"/>
          <w:szCs w:val="16"/>
        </w:rPr>
        <w:t xml:space="preserve">   * @brief remove key phrases for one subscribe</w:t>
      </w:r>
    </w:p>
    <w:p w14:paraId="17E28931" w14:textId="77777777" w:rsidR="001C2D80" w:rsidRPr="006F12BA" w:rsidRDefault="001C2D80" w:rsidP="001C2D80">
      <w:pPr>
        <w:rPr>
          <w:sz w:val="16"/>
          <w:szCs w:val="16"/>
        </w:rPr>
      </w:pPr>
      <w:r w:rsidRPr="006F12BA">
        <w:rPr>
          <w:sz w:val="16"/>
          <w:szCs w:val="16"/>
        </w:rPr>
        <w:t xml:space="preserve">   * @param id is relations_of_channel_id from database</w:t>
      </w:r>
    </w:p>
    <w:p w14:paraId="68B5DD50" w14:textId="77777777" w:rsidR="001C2D80" w:rsidRPr="006F12BA" w:rsidRDefault="001C2D80" w:rsidP="001C2D80">
      <w:pPr>
        <w:rPr>
          <w:sz w:val="16"/>
          <w:szCs w:val="16"/>
        </w:rPr>
      </w:pPr>
      <w:r w:rsidRPr="006F12BA">
        <w:rPr>
          <w:sz w:val="16"/>
          <w:szCs w:val="16"/>
        </w:rPr>
        <w:t xml:space="preserve">   * @param key_phrase any text</w:t>
      </w:r>
    </w:p>
    <w:p w14:paraId="23F82EF7" w14:textId="77777777" w:rsidR="001C2D80" w:rsidRPr="006F12BA" w:rsidRDefault="001C2D80" w:rsidP="001C2D80">
      <w:pPr>
        <w:rPr>
          <w:sz w:val="16"/>
          <w:szCs w:val="16"/>
        </w:rPr>
      </w:pPr>
      <w:r w:rsidRPr="006F12BA">
        <w:rPr>
          <w:sz w:val="16"/>
          <w:szCs w:val="16"/>
        </w:rPr>
        <w:t xml:space="preserve">   */</w:t>
      </w:r>
    </w:p>
    <w:p w14:paraId="032E7899" w14:textId="77777777" w:rsidR="001C2D80" w:rsidRPr="006F12BA" w:rsidRDefault="001C2D80" w:rsidP="001C2D80">
      <w:pPr>
        <w:rPr>
          <w:sz w:val="16"/>
          <w:szCs w:val="16"/>
        </w:rPr>
      </w:pPr>
      <w:r w:rsidRPr="006F12BA">
        <w:rPr>
          <w:sz w:val="16"/>
          <w:szCs w:val="16"/>
        </w:rPr>
        <w:t xml:space="preserve">  void RemoveKeyPhraseForSubscribe(SERIAL id, const std::string&amp; key_phrase);</w:t>
      </w:r>
    </w:p>
    <w:p w14:paraId="28D54845" w14:textId="77777777" w:rsidR="001C2D80" w:rsidRPr="006F12BA" w:rsidRDefault="001C2D80" w:rsidP="001C2D80">
      <w:pPr>
        <w:rPr>
          <w:sz w:val="16"/>
          <w:szCs w:val="16"/>
        </w:rPr>
      </w:pPr>
    </w:p>
    <w:p w14:paraId="19424BDF" w14:textId="77777777" w:rsidR="001C2D80" w:rsidRPr="006F12BA" w:rsidRDefault="001C2D80" w:rsidP="001C2D80">
      <w:pPr>
        <w:rPr>
          <w:sz w:val="16"/>
          <w:szCs w:val="16"/>
        </w:rPr>
      </w:pPr>
      <w:r w:rsidRPr="006F12BA">
        <w:rPr>
          <w:sz w:val="16"/>
          <w:szCs w:val="16"/>
        </w:rPr>
        <w:t xml:space="preserve">  //////////////////////////////////////////////////////////////////////////////</w:t>
      </w:r>
    </w:p>
    <w:p w14:paraId="1F657B76" w14:textId="77777777" w:rsidR="001C2D80" w:rsidRPr="006F12BA" w:rsidRDefault="001C2D80" w:rsidP="001C2D80">
      <w:pPr>
        <w:rPr>
          <w:sz w:val="16"/>
          <w:szCs w:val="16"/>
        </w:rPr>
      </w:pPr>
    </w:p>
    <w:p w14:paraId="133E225B" w14:textId="77777777" w:rsidR="001C2D80" w:rsidRPr="006F12BA" w:rsidRDefault="001C2D80" w:rsidP="001C2D80">
      <w:pPr>
        <w:rPr>
          <w:sz w:val="16"/>
          <w:szCs w:val="16"/>
        </w:rPr>
      </w:pPr>
      <w:r w:rsidRPr="006F12BA">
        <w:rPr>
          <w:sz w:val="16"/>
          <w:szCs w:val="16"/>
        </w:rPr>
        <w:t xml:space="preserve">  // channel's table handler</w:t>
      </w:r>
    </w:p>
    <w:p w14:paraId="51B8B148" w14:textId="77777777" w:rsidR="001C2D80" w:rsidRPr="006F12BA" w:rsidRDefault="001C2D80" w:rsidP="001C2D80">
      <w:pPr>
        <w:rPr>
          <w:sz w:val="16"/>
          <w:szCs w:val="16"/>
        </w:rPr>
      </w:pPr>
    </w:p>
    <w:p w14:paraId="35760826" w14:textId="77777777" w:rsidR="001C2D80" w:rsidRPr="006F12BA" w:rsidRDefault="001C2D80" w:rsidP="001C2D80">
      <w:pPr>
        <w:rPr>
          <w:sz w:val="16"/>
          <w:szCs w:val="16"/>
        </w:rPr>
      </w:pPr>
      <w:r w:rsidRPr="006F12BA">
        <w:rPr>
          <w:sz w:val="16"/>
          <w:szCs w:val="16"/>
        </w:rPr>
        <w:t xml:space="preserve">  /**</w:t>
      </w:r>
    </w:p>
    <w:p w14:paraId="0C23705A" w14:textId="77777777" w:rsidR="001C2D80" w:rsidRPr="006F12BA" w:rsidRDefault="001C2D80" w:rsidP="001C2D80">
      <w:pPr>
        <w:rPr>
          <w:sz w:val="16"/>
          <w:szCs w:val="16"/>
        </w:rPr>
      </w:pPr>
      <w:r w:rsidRPr="006F12BA">
        <w:rPr>
          <w:sz w:val="16"/>
          <w:szCs w:val="16"/>
        </w:rPr>
        <w:t xml:space="preserve">   * @brief insert channel into database without error</w:t>
      </w:r>
    </w:p>
    <w:p w14:paraId="4699D84E" w14:textId="77777777" w:rsidR="001C2D80" w:rsidRPr="006F12BA" w:rsidRDefault="001C2D80" w:rsidP="001C2D80">
      <w:pPr>
        <w:rPr>
          <w:sz w:val="16"/>
          <w:szCs w:val="16"/>
        </w:rPr>
      </w:pPr>
      <w:r w:rsidRPr="006F12BA">
        <w:rPr>
          <w:sz w:val="16"/>
          <w:szCs w:val="16"/>
        </w:rPr>
        <w:t xml:space="preserve">   * @param chat_id</w:t>
      </w:r>
    </w:p>
    <w:p w14:paraId="170BF73D" w14:textId="77777777" w:rsidR="001C2D80" w:rsidRPr="006F12BA" w:rsidRDefault="001C2D80" w:rsidP="001C2D80">
      <w:pPr>
        <w:rPr>
          <w:sz w:val="16"/>
          <w:szCs w:val="16"/>
        </w:rPr>
      </w:pPr>
      <w:r w:rsidRPr="006F12BA">
        <w:rPr>
          <w:sz w:val="16"/>
          <w:szCs w:val="16"/>
        </w:rPr>
        <w:t xml:space="preserve">   * @return true if channels doesn't exist else return false</w:t>
      </w:r>
    </w:p>
    <w:p w14:paraId="41189CE7" w14:textId="77777777" w:rsidR="001C2D80" w:rsidRPr="006F12BA" w:rsidRDefault="001C2D80" w:rsidP="001C2D80">
      <w:pPr>
        <w:rPr>
          <w:sz w:val="16"/>
          <w:szCs w:val="16"/>
        </w:rPr>
      </w:pPr>
      <w:r w:rsidRPr="006F12BA">
        <w:rPr>
          <w:sz w:val="16"/>
          <w:szCs w:val="16"/>
        </w:rPr>
        <w:t xml:space="preserve">   */</w:t>
      </w:r>
    </w:p>
    <w:p w14:paraId="6848172B" w14:textId="77777777" w:rsidR="001C2D80" w:rsidRPr="006F12BA" w:rsidRDefault="001C2D80" w:rsidP="001C2D80">
      <w:pPr>
        <w:rPr>
          <w:sz w:val="16"/>
          <w:szCs w:val="16"/>
        </w:rPr>
      </w:pPr>
      <w:r w:rsidRPr="006F12BA">
        <w:rPr>
          <w:sz w:val="16"/>
          <w:szCs w:val="16"/>
        </w:rPr>
        <w:t xml:space="preserve">  bool InsertChannel(ChatID chat_id);</w:t>
      </w:r>
    </w:p>
    <w:p w14:paraId="30ADB0E0" w14:textId="77777777" w:rsidR="001C2D80" w:rsidRPr="006F12BA" w:rsidRDefault="001C2D80" w:rsidP="001C2D80">
      <w:pPr>
        <w:rPr>
          <w:sz w:val="16"/>
          <w:szCs w:val="16"/>
        </w:rPr>
      </w:pPr>
    </w:p>
    <w:p w14:paraId="12675C91" w14:textId="77777777" w:rsidR="001C2D80" w:rsidRPr="006F12BA" w:rsidRDefault="001C2D80" w:rsidP="001C2D80">
      <w:pPr>
        <w:rPr>
          <w:sz w:val="16"/>
          <w:szCs w:val="16"/>
        </w:rPr>
      </w:pPr>
      <w:r w:rsidRPr="006F12BA">
        <w:rPr>
          <w:sz w:val="16"/>
          <w:szCs w:val="16"/>
        </w:rPr>
        <w:t xml:space="preserve">  /**</w:t>
      </w:r>
    </w:p>
    <w:p w14:paraId="2256DC54" w14:textId="77777777" w:rsidR="001C2D80" w:rsidRPr="006F12BA" w:rsidRDefault="001C2D80" w:rsidP="001C2D80">
      <w:pPr>
        <w:rPr>
          <w:sz w:val="16"/>
          <w:szCs w:val="16"/>
        </w:rPr>
      </w:pPr>
      <w:r w:rsidRPr="006F12BA">
        <w:rPr>
          <w:sz w:val="16"/>
          <w:szCs w:val="16"/>
        </w:rPr>
        <w:t xml:space="preserve">   * @brief append key phrase for channel</w:t>
      </w:r>
    </w:p>
    <w:p w14:paraId="794F3816" w14:textId="77777777" w:rsidR="001C2D80" w:rsidRPr="006F12BA" w:rsidRDefault="001C2D80" w:rsidP="001C2D80">
      <w:pPr>
        <w:rPr>
          <w:sz w:val="16"/>
          <w:szCs w:val="16"/>
        </w:rPr>
      </w:pPr>
      <w:r w:rsidRPr="006F12BA">
        <w:rPr>
          <w:sz w:val="16"/>
          <w:szCs w:val="16"/>
        </w:rPr>
        <w:t xml:space="preserve">   * @param channel</w:t>
      </w:r>
    </w:p>
    <w:p w14:paraId="6F279F52" w14:textId="77777777" w:rsidR="001C2D80" w:rsidRPr="006F12BA" w:rsidRDefault="001C2D80" w:rsidP="001C2D80">
      <w:pPr>
        <w:rPr>
          <w:sz w:val="16"/>
          <w:szCs w:val="16"/>
        </w:rPr>
      </w:pPr>
      <w:r w:rsidRPr="006F12BA">
        <w:rPr>
          <w:sz w:val="16"/>
          <w:szCs w:val="16"/>
        </w:rPr>
        <w:t xml:space="preserve">   * @param key_phrase</w:t>
      </w:r>
    </w:p>
    <w:p w14:paraId="5E180C64" w14:textId="77777777" w:rsidR="001C2D80" w:rsidRPr="006F12BA" w:rsidRDefault="001C2D80" w:rsidP="001C2D80">
      <w:pPr>
        <w:rPr>
          <w:sz w:val="16"/>
          <w:szCs w:val="16"/>
        </w:rPr>
      </w:pPr>
      <w:r w:rsidRPr="006F12BA">
        <w:rPr>
          <w:sz w:val="16"/>
          <w:szCs w:val="16"/>
        </w:rPr>
        <w:t xml:space="preserve">   */</w:t>
      </w:r>
    </w:p>
    <w:p w14:paraId="5BA03F0E" w14:textId="77777777" w:rsidR="001C2D80" w:rsidRPr="006F12BA" w:rsidRDefault="001C2D80" w:rsidP="001C2D80">
      <w:pPr>
        <w:rPr>
          <w:sz w:val="16"/>
          <w:szCs w:val="16"/>
        </w:rPr>
      </w:pPr>
      <w:r w:rsidRPr="006F12BA">
        <w:rPr>
          <w:sz w:val="16"/>
          <w:szCs w:val="16"/>
        </w:rPr>
        <w:t xml:space="preserve">  void AppendKeyPhraseForChannel(ChatID channel, const std::string&amp; key_phrase);</w:t>
      </w:r>
    </w:p>
    <w:p w14:paraId="2D9FD70D" w14:textId="77777777" w:rsidR="001C2D80" w:rsidRPr="006F12BA" w:rsidRDefault="001C2D80" w:rsidP="001C2D80">
      <w:pPr>
        <w:rPr>
          <w:sz w:val="16"/>
          <w:szCs w:val="16"/>
        </w:rPr>
      </w:pPr>
    </w:p>
    <w:p w14:paraId="6809D4D4" w14:textId="77777777" w:rsidR="001C2D80" w:rsidRPr="006F12BA" w:rsidRDefault="001C2D80" w:rsidP="001C2D80">
      <w:pPr>
        <w:rPr>
          <w:sz w:val="16"/>
          <w:szCs w:val="16"/>
        </w:rPr>
      </w:pPr>
      <w:r w:rsidRPr="006F12BA">
        <w:rPr>
          <w:sz w:val="16"/>
          <w:szCs w:val="16"/>
        </w:rPr>
        <w:t xml:space="preserve">  /**</w:t>
      </w:r>
    </w:p>
    <w:p w14:paraId="5C36B150" w14:textId="77777777" w:rsidR="001C2D80" w:rsidRPr="006F12BA" w:rsidRDefault="001C2D80" w:rsidP="001C2D80">
      <w:pPr>
        <w:rPr>
          <w:sz w:val="16"/>
          <w:szCs w:val="16"/>
        </w:rPr>
      </w:pPr>
      <w:r w:rsidRPr="006F12BA">
        <w:rPr>
          <w:sz w:val="16"/>
          <w:szCs w:val="16"/>
        </w:rPr>
        <w:t xml:space="preserve">   * @brief remove key phrase from channel</w:t>
      </w:r>
    </w:p>
    <w:p w14:paraId="393D4445" w14:textId="77777777" w:rsidR="001C2D80" w:rsidRPr="006F12BA" w:rsidRDefault="001C2D80" w:rsidP="001C2D80">
      <w:pPr>
        <w:rPr>
          <w:sz w:val="16"/>
          <w:szCs w:val="16"/>
        </w:rPr>
      </w:pPr>
      <w:r w:rsidRPr="006F12BA">
        <w:rPr>
          <w:sz w:val="16"/>
          <w:szCs w:val="16"/>
        </w:rPr>
        <w:t xml:space="preserve">   * @param channel</w:t>
      </w:r>
    </w:p>
    <w:p w14:paraId="7E70EEB8" w14:textId="77777777" w:rsidR="001C2D80" w:rsidRPr="006F12BA" w:rsidRDefault="001C2D80" w:rsidP="001C2D80">
      <w:pPr>
        <w:rPr>
          <w:sz w:val="16"/>
          <w:szCs w:val="16"/>
        </w:rPr>
      </w:pPr>
      <w:r w:rsidRPr="006F12BA">
        <w:rPr>
          <w:sz w:val="16"/>
          <w:szCs w:val="16"/>
        </w:rPr>
        <w:t xml:space="preserve">   * @param key_phrase</w:t>
      </w:r>
    </w:p>
    <w:p w14:paraId="4D82F903" w14:textId="77777777" w:rsidR="001C2D80" w:rsidRPr="006F12BA" w:rsidRDefault="001C2D80" w:rsidP="001C2D80">
      <w:pPr>
        <w:rPr>
          <w:sz w:val="16"/>
          <w:szCs w:val="16"/>
        </w:rPr>
      </w:pPr>
      <w:r w:rsidRPr="006F12BA">
        <w:rPr>
          <w:sz w:val="16"/>
          <w:szCs w:val="16"/>
        </w:rPr>
        <w:t xml:space="preserve">   */</w:t>
      </w:r>
    </w:p>
    <w:p w14:paraId="3497BEC8" w14:textId="77777777" w:rsidR="001C2D80" w:rsidRPr="006F12BA" w:rsidRDefault="001C2D80" w:rsidP="001C2D80">
      <w:pPr>
        <w:rPr>
          <w:sz w:val="16"/>
          <w:szCs w:val="16"/>
        </w:rPr>
      </w:pPr>
      <w:r w:rsidRPr="006F12BA">
        <w:rPr>
          <w:sz w:val="16"/>
          <w:szCs w:val="16"/>
        </w:rPr>
        <w:t xml:space="preserve">  void RemoveKeyPhraseFromChannel(ChatID channel,</w:t>
      </w:r>
    </w:p>
    <w:p w14:paraId="3C7EDE91" w14:textId="77777777" w:rsidR="001C2D80" w:rsidRPr="006F12BA" w:rsidRDefault="001C2D80" w:rsidP="001C2D80">
      <w:pPr>
        <w:rPr>
          <w:sz w:val="16"/>
          <w:szCs w:val="16"/>
        </w:rPr>
      </w:pPr>
      <w:r w:rsidRPr="006F12BA">
        <w:rPr>
          <w:sz w:val="16"/>
          <w:szCs w:val="16"/>
        </w:rPr>
        <w:t xml:space="preserve">                                  const std::string&amp; key_phrase);</w:t>
      </w:r>
    </w:p>
    <w:p w14:paraId="6A2D2755" w14:textId="77777777" w:rsidR="001C2D80" w:rsidRPr="006F12BA" w:rsidRDefault="001C2D80" w:rsidP="001C2D80">
      <w:pPr>
        <w:rPr>
          <w:sz w:val="16"/>
          <w:szCs w:val="16"/>
        </w:rPr>
      </w:pPr>
    </w:p>
    <w:p w14:paraId="614ACCBB" w14:textId="77777777" w:rsidR="001C2D80" w:rsidRPr="006F12BA" w:rsidRDefault="001C2D80" w:rsidP="001C2D80">
      <w:pPr>
        <w:rPr>
          <w:sz w:val="16"/>
          <w:szCs w:val="16"/>
        </w:rPr>
      </w:pPr>
      <w:r w:rsidRPr="006F12BA">
        <w:rPr>
          <w:sz w:val="16"/>
          <w:szCs w:val="16"/>
        </w:rPr>
        <w:t xml:space="preserve">  /**</w:t>
      </w:r>
    </w:p>
    <w:p w14:paraId="0D9D0E82" w14:textId="77777777" w:rsidR="001C2D80" w:rsidRPr="006F12BA" w:rsidRDefault="001C2D80" w:rsidP="001C2D80">
      <w:pPr>
        <w:rPr>
          <w:sz w:val="16"/>
          <w:szCs w:val="16"/>
        </w:rPr>
      </w:pPr>
      <w:r w:rsidRPr="006F12BA">
        <w:rPr>
          <w:sz w:val="16"/>
          <w:szCs w:val="16"/>
        </w:rPr>
        <w:t xml:space="preserve">   * @brief select channel by id from database</w:t>
      </w:r>
    </w:p>
    <w:p w14:paraId="5D424C45" w14:textId="77777777" w:rsidR="001C2D80" w:rsidRPr="006F12BA" w:rsidRDefault="001C2D80" w:rsidP="001C2D80">
      <w:pPr>
        <w:rPr>
          <w:sz w:val="16"/>
          <w:szCs w:val="16"/>
        </w:rPr>
      </w:pPr>
      <w:r w:rsidRPr="006F12BA">
        <w:rPr>
          <w:sz w:val="16"/>
          <w:szCs w:val="16"/>
        </w:rPr>
        <w:t xml:space="preserve">   * @param channel_id</w:t>
      </w:r>
    </w:p>
    <w:p w14:paraId="5374D200" w14:textId="77777777" w:rsidR="001C2D80" w:rsidRPr="006F12BA" w:rsidRDefault="001C2D80" w:rsidP="001C2D80">
      <w:pPr>
        <w:rPr>
          <w:sz w:val="16"/>
          <w:szCs w:val="16"/>
        </w:rPr>
      </w:pPr>
      <w:r w:rsidRPr="006F12BA">
        <w:rPr>
          <w:sz w:val="16"/>
          <w:szCs w:val="16"/>
        </w:rPr>
        <w:t xml:space="preserve">   * @return into of channel</w:t>
      </w:r>
    </w:p>
    <w:p w14:paraId="43A92929" w14:textId="77777777" w:rsidR="001C2D80" w:rsidRPr="006F12BA" w:rsidRDefault="001C2D80" w:rsidP="001C2D80">
      <w:pPr>
        <w:rPr>
          <w:sz w:val="16"/>
          <w:szCs w:val="16"/>
        </w:rPr>
      </w:pPr>
      <w:r w:rsidRPr="006F12BA">
        <w:rPr>
          <w:sz w:val="16"/>
          <w:szCs w:val="16"/>
        </w:rPr>
        <w:t xml:space="preserve">   */</w:t>
      </w:r>
    </w:p>
    <w:p w14:paraId="4B9CD798" w14:textId="77777777" w:rsidR="001C2D80" w:rsidRPr="006F12BA" w:rsidRDefault="001C2D80" w:rsidP="001C2D80">
      <w:pPr>
        <w:rPr>
          <w:sz w:val="16"/>
          <w:szCs w:val="16"/>
        </w:rPr>
      </w:pPr>
      <w:r w:rsidRPr="006F12BA">
        <w:rPr>
          <w:sz w:val="16"/>
          <w:szCs w:val="16"/>
        </w:rPr>
        <w:t xml:space="preserve">  Channel GetChannel(ChatID channel_id);</w:t>
      </w:r>
    </w:p>
    <w:p w14:paraId="5B07C9EB" w14:textId="77777777" w:rsidR="001C2D80" w:rsidRPr="006F12BA" w:rsidRDefault="001C2D80" w:rsidP="001C2D80">
      <w:pPr>
        <w:rPr>
          <w:sz w:val="16"/>
          <w:szCs w:val="16"/>
        </w:rPr>
      </w:pPr>
    </w:p>
    <w:p w14:paraId="54DA2532" w14:textId="77777777" w:rsidR="001C2D80" w:rsidRPr="006F12BA" w:rsidRDefault="001C2D80" w:rsidP="001C2D80">
      <w:pPr>
        <w:rPr>
          <w:sz w:val="16"/>
          <w:szCs w:val="16"/>
        </w:rPr>
      </w:pPr>
      <w:r w:rsidRPr="006F12BA">
        <w:rPr>
          <w:sz w:val="16"/>
          <w:szCs w:val="16"/>
        </w:rPr>
        <w:t xml:space="preserve">  /**</w:t>
      </w:r>
    </w:p>
    <w:p w14:paraId="4FD1CD6C" w14:textId="77777777" w:rsidR="001C2D80" w:rsidRPr="006F12BA" w:rsidRDefault="001C2D80" w:rsidP="001C2D80">
      <w:pPr>
        <w:rPr>
          <w:sz w:val="16"/>
          <w:szCs w:val="16"/>
        </w:rPr>
      </w:pPr>
      <w:r w:rsidRPr="006F12BA">
        <w:rPr>
          <w:sz w:val="16"/>
          <w:szCs w:val="16"/>
        </w:rPr>
        <w:t xml:space="preserve">   * @brief delete channel from database</w:t>
      </w:r>
    </w:p>
    <w:p w14:paraId="3EC29568" w14:textId="77777777" w:rsidR="001C2D80" w:rsidRPr="006F12BA" w:rsidRDefault="001C2D80" w:rsidP="001C2D80">
      <w:pPr>
        <w:rPr>
          <w:sz w:val="16"/>
          <w:szCs w:val="16"/>
        </w:rPr>
      </w:pPr>
      <w:r w:rsidRPr="006F12BA">
        <w:rPr>
          <w:sz w:val="16"/>
          <w:szCs w:val="16"/>
        </w:rPr>
        <w:t xml:space="preserve">   * @param channel_id</w:t>
      </w:r>
    </w:p>
    <w:p w14:paraId="49EA8335" w14:textId="77777777" w:rsidR="001C2D80" w:rsidRPr="006F12BA" w:rsidRDefault="001C2D80" w:rsidP="001C2D80">
      <w:pPr>
        <w:rPr>
          <w:sz w:val="16"/>
          <w:szCs w:val="16"/>
        </w:rPr>
      </w:pPr>
      <w:r w:rsidRPr="006F12BA">
        <w:rPr>
          <w:sz w:val="16"/>
          <w:szCs w:val="16"/>
        </w:rPr>
        <w:t xml:space="preserve">   * @return true if channel is existed else return false</w:t>
      </w:r>
    </w:p>
    <w:p w14:paraId="44B86C95" w14:textId="77777777" w:rsidR="001C2D80" w:rsidRPr="006F12BA" w:rsidRDefault="001C2D80" w:rsidP="001C2D80">
      <w:pPr>
        <w:rPr>
          <w:sz w:val="16"/>
          <w:szCs w:val="16"/>
        </w:rPr>
      </w:pPr>
      <w:r w:rsidRPr="006F12BA">
        <w:rPr>
          <w:sz w:val="16"/>
          <w:szCs w:val="16"/>
        </w:rPr>
        <w:t xml:space="preserve">   */</w:t>
      </w:r>
    </w:p>
    <w:p w14:paraId="722A7248" w14:textId="77777777" w:rsidR="001C2D80" w:rsidRPr="006F12BA" w:rsidRDefault="001C2D80" w:rsidP="001C2D80">
      <w:pPr>
        <w:rPr>
          <w:sz w:val="16"/>
          <w:szCs w:val="16"/>
        </w:rPr>
      </w:pPr>
      <w:r w:rsidRPr="006F12BA">
        <w:rPr>
          <w:sz w:val="16"/>
          <w:szCs w:val="16"/>
        </w:rPr>
        <w:t xml:space="preserve">  bool DeleteChannel(ChatID channel_id);</w:t>
      </w:r>
    </w:p>
    <w:p w14:paraId="616F3269" w14:textId="77777777" w:rsidR="001C2D80" w:rsidRPr="006F12BA" w:rsidRDefault="001C2D80" w:rsidP="001C2D80">
      <w:pPr>
        <w:rPr>
          <w:sz w:val="16"/>
          <w:szCs w:val="16"/>
        </w:rPr>
      </w:pPr>
    </w:p>
    <w:p w14:paraId="01EDC289" w14:textId="77777777" w:rsidR="001C2D80" w:rsidRPr="006F12BA" w:rsidRDefault="001C2D80" w:rsidP="001C2D80">
      <w:pPr>
        <w:rPr>
          <w:sz w:val="16"/>
          <w:szCs w:val="16"/>
        </w:rPr>
      </w:pPr>
      <w:r w:rsidRPr="006F12BA">
        <w:rPr>
          <w:sz w:val="16"/>
          <w:szCs w:val="16"/>
        </w:rPr>
        <w:t xml:space="preserve">  //////////////////////////////////////////////////////////////////////////////</w:t>
      </w:r>
    </w:p>
    <w:p w14:paraId="194CB3D3" w14:textId="77777777" w:rsidR="001C2D80" w:rsidRPr="006F12BA" w:rsidRDefault="001C2D80" w:rsidP="001C2D80">
      <w:pPr>
        <w:rPr>
          <w:sz w:val="16"/>
          <w:szCs w:val="16"/>
        </w:rPr>
      </w:pPr>
    </w:p>
    <w:p w14:paraId="2E9B6605" w14:textId="77777777" w:rsidR="001C2D80" w:rsidRPr="006F12BA" w:rsidRDefault="001C2D80" w:rsidP="001C2D80">
      <w:pPr>
        <w:rPr>
          <w:sz w:val="16"/>
          <w:szCs w:val="16"/>
        </w:rPr>
      </w:pPr>
      <w:r w:rsidRPr="006F12BA">
        <w:rPr>
          <w:sz w:val="16"/>
          <w:szCs w:val="16"/>
        </w:rPr>
        <w:t xml:space="preserve">  // chats_for_search's table handler</w:t>
      </w:r>
    </w:p>
    <w:p w14:paraId="1AA5996C" w14:textId="77777777" w:rsidR="001C2D80" w:rsidRPr="006F12BA" w:rsidRDefault="001C2D80" w:rsidP="001C2D80">
      <w:pPr>
        <w:rPr>
          <w:sz w:val="16"/>
          <w:szCs w:val="16"/>
        </w:rPr>
      </w:pPr>
    </w:p>
    <w:p w14:paraId="5DFB8246" w14:textId="77777777" w:rsidR="001C2D80" w:rsidRPr="006F12BA" w:rsidRDefault="001C2D80" w:rsidP="001C2D80">
      <w:pPr>
        <w:rPr>
          <w:sz w:val="16"/>
          <w:szCs w:val="16"/>
        </w:rPr>
      </w:pPr>
      <w:r w:rsidRPr="006F12BA">
        <w:rPr>
          <w:sz w:val="16"/>
          <w:szCs w:val="16"/>
        </w:rPr>
        <w:t xml:space="preserve">  /**</w:t>
      </w:r>
    </w:p>
    <w:p w14:paraId="14C1A08F" w14:textId="77777777" w:rsidR="001C2D80" w:rsidRPr="006F12BA" w:rsidRDefault="001C2D80" w:rsidP="001C2D80">
      <w:pPr>
        <w:rPr>
          <w:sz w:val="16"/>
          <w:szCs w:val="16"/>
        </w:rPr>
      </w:pPr>
      <w:r w:rsidRPr="006F12BA">
        <w:rPr>
          <w:sz w:val="16"/>
          <w:szCs w:val="16"/>
        </w:rPr>
        <w:t xml:space="preserve">   * @brief insert the chat for search for the user</w:t>
      </w:r>
    </w:p>
    <w:p w14:paraId="63393B5B" w14:textId="77777777" w:rsidR="001C2D80" w:rsidRPr="006F12BA" w:rsidRDefault="001C2D80" w:rsidP="001C2D80">
      <w:pPr>
        <w:rPr>
          <w:sz w:val="16"/>
          <w:szCs w:val="16"/>
        </w:rPr>
      </w:pPr>
      <w:r w:rsidRPr="006F12BA">
        <w:rPr>
          <w:sz w:val="16"/>
          <w:szCs w:val="16"/>
        </w:rPr>
        <w:t xml:space="preserve">   * @param user_id</w:t>
      </w:r>
    </w:p>
    <w:p w14:paraId="25A6EEBF" w14:textId="77777777" w:rsidR="001C2D80" w:rsidRPr="006F12BA" w:rsidRDefault="001C2D80" w:rsidP="001C2D80">
      <w:pPr>
        <w:rPr>
          <w:sz w:val="16"/>
          <w:szCs w:val="16"/>
        </w:rPr>
      </w:pPr>
      <w:r w:rsidRPr="006F12BA">
        <w:rPr>
          <w:sz w:val="16"/>
          <w:szCs w:val="16"/>
        </w:rPr>
        <w:t xml:space="preserve">   * @param chat_id</w:t>
      </w:r>
    </w:p>
    <w:p w14:paraId="1021E351" w14:textId="77777777" w:rsidR="001C2D80" w:rsidRPr="006F12BA" w:rsidRDefault="001C2D80" w:rsidP="001C2D80">
      <w:pPr>
        <w:rPr>
          <w:sz w:val="16"/>
          <w:szCs w:val="16"/>
        </w:rPr>
      </w:pPr>
      <w:r w:rsidRPr="006F12BA">
        <w:rPr>
          <w:sz w:val="16"/>
          <w:szCs w:val="16"/>
        </w:rPr>
        <w:t xml:space="preserve">   * @return true if success else return false</w:t>
      </w:r>
    </w:p>
    <w:p w14:paraId="7F1A4A4D" w14:textId="77777777" w:rsidR="001C2D80" w:rsidRPr="006F12BA" w:rsidRDefault="001C2D80" w:rsidP="001C2D80">
      <w:pPr>
        <w:rPr>
          <w:sz w:val="16"/>
          <w:szCs w:val="16"/>
        </w:rPr>
      </w:pPr>
      <w:r w:rsidRPr="006F12BA">
        <w:rPr>
          <w:sz w:val="16"/>
          <w:szCs w:val="16"/>
        </w:rPr>
        <w:t xml:space="preserve">   */</w:t>
      </w:r>
    </w:p>
    <w:p w14:paraId="2EA16ECD" w14:textId="77777777" w:rsidR="001C2D80" w:rsidRPr="006F12BA" w:rsidRDefault="001C2D80" w:rsidP="001C2D80">
      <w:pPr>
        <w:rPr>
          <w:sz w:val="16"/>
          <w:szCs w:val="16"/>
        </w:rPr>
      </w:pPr>
      <w:r w:rsidRPr="006F12BA">
        <w:rPr>
          <w:sz w:val="16"/>
          <w:szCs w:val="16"/>
        </w:rPr>
        <w:t xml:space="preserve">  bool InsertChatForSearch(UserID user_id, ChatID chat_id);</w:t>
      </w:r>
    </w:p>
    <w:p w14:paraId="022467A6" w14:textId="77777777" w:rsidR="001C2D80" w:rsidRPr="006F12BA" w:rsidRDefault="001C2D80" w:rsidP="001C2D80">
      <w:pPr>
        <w:rPr>
          <w:sz w:val="16"/>
          <w:szCs w:val="16"/>
        </w:rPr>
      </w:pPr>
    </w:p>
    <w:p w14:paraId="49A8EF1F" w14:textId="77777777" w:rsidR="001C2D80" w:rsidRPr="006F12BA" w:rsidRDefault="001C2D80" w:rsidP="001C2D80">
      <w:pPr>
        <w:rPr>
          <w:sz w:val="16"/>
          <w:szCs w:val="16"/>
        </w:rPr>
      </w:pPr>
      <w:r w:rsidRPr="006F12BA">
        <w:rPr>
          <w:sz w:val="16"/>
          <w:szCs w:val="16"/>
        </w:rPr>
        <w:t xml:space="preserve">  /**</w:t>
      </w:r>
    </w:p>
    <w:p w14:paraId="70EA4B5B" w14:textId="77777777" w:rsidR="001C2D80" w:rsidRPr="006F12BA" w:rsidRDefault="001C2D80" w:rsidP="001C2D80">
      <w:pPr>
        <w:rPr>
          <w:sz w:val="16"/>
          <w:szCs w:val="16"/>
        </w:rPr>
      </w:pPr>
      <w:r w:rsidRPr="006F12BA">
        <w:rPr>
          <w:sz w:val="16"/>
          <w:szCs w:val="16"/>
        </w:rPr>
        <w:t xml:space="preserve">   * @brief delete the chat for search for the user</w:t>
      </w:r>
    </w:p>
    <w:p w14:paraId="6759E3C2" w14:textId="77777777" w:rsidR="001C2D80" w:rsidRPr="006F12BA" w:rsidRDefault="001C2D80" w:rsidP="001C2D80">
      <w:pPr>
        <w:rPr>
          <w:sz w:val="16"/>
          <w:szCs w:val="16"/>
        </w:rPr>
      </w:pPr>
      <w:r w:rsidRPr="006F12BA">
        <w:rPr>
          <w:sz w:val="16"/>
          <w:szCs w:val="16"/>
        </w:rPr>
        <w:t xml:space="preserve">   * @param user_id</w:t>
      </w:r>
    </w:p>
    <w:p w14:paraId="7E83737F" w14:textId="77777777" w:rsidR="001C2D80" w:rsidRPr="006F12BA" w:rsidRDefault="001C2D80" w:rsidP="001C2D80">
      <w:pPr>
        <w:rPr>
          <w:sz w:val="16"/>
          <w:szCs w:val="16"/>
        </w:rPr>
      </w:pPr>
      <w:r w:rsidRPr="006F12BA">
        <w:rPr>
          <w:sz w:val="16"/>
          <w:szCs w:val="16"/>
        </w:rPr>
        <w:t xml:space="preserve">   * @param chat_id</w:t>
      </w:r>
    </w:p>
    <w:p w14:paraId="13F2D02B" w14:textId="77777777" w:rsidR="001C2D80" w:rsidRPr="006F12BA" w:rsidRDefault="001C2D80" w:rsidP="001C2D80">
      <w:pPr>
        <w:rPr>
          <w:sz w:val="16"/>
          <w:szCs w:val="16"/>
        </w:rPr>
      </w:pPr>
      <w:r w:rsidRPr="006F12BA">
        <w:rPr>
          <w:sz w:val="16"/>
          <w:szCs w:val="16"/>
        </w:rPr>
        <w:t xml:space="preserve">   * @return true if the chat for search for the user exists else return false</w:t>
      </w:r>
    </w:p>
    <w:p w14:paraId="6528AD01" w14:textId="77777777" w:rsidR="001C2D80" w:rsidRPr="006F12BA" w:rsidRDefault="001C2D80" w:rsidP="001C2D80">
      <w:pPr>
        <w:rPr>
          <w:sz w:val="16"/>
          <w:szCs w:val="16"/>
        </w:rPr>
      </w:pPr>
      <w:r w:rsidRPr="006F12BA">
        <w:rPr>
          <w:sz w:val="16"/>
          <w:szCs w:val="16"/>
        </w:rPr>
        <w:t xml:space="preserve">   */</w:t>
      </w:r>
    </w:p>
    <w:p w14:paraId="6481DFB8" w14:textId="77777777" w:rsidR="001C2D80" w:rsidRPr="006F12BA" w:rsidRDefault="001C2D80" w:rsidP="001C2D80">
      <w:pPr>
        <w:rPr>
          <w:sz w:val="16"/>
          <w:szCs w:val="16"/>
        </w:rPr>
      </w:pPr>
      <w:r w:rsidRPr="006F12BA">
        <w:rPr>
          <w:sz w:val="16"/>
          <w:szCs w:val="16"/>
        </w:rPr>
        <w:t xml:space="preserve">  bool DeleteChatForSearch(UserID user_id, ChatID chat_id);</w:t>
      </w:r>
    </w:p>
    <w:p w14:paraId="6570864F" w14:textId="77777777" w:rsidR="001C2D80" w:rsidRPr="006F12BA" w:rsidRDefault="001C2D80" w:rsidP="001C2D80">
      <w:pPr>
        <w:rPr>
          <w:sz w:val="16"/>
          <w:szCs w:val="16"/>
        </w:rPr>
      </w:pPr>
    </w:p>
    <w:p w14:paraId="28DD7731" w14:textId="77777777" w:rsidR="001C2D80" w:rsidRPr="006F12BA" w:rsidRDefault="001C2D80" w:rsidP="001C2D80">
      <w:pPr>
        <w:rPr>
          <w:sz w:val="16"/>
          <w:szCs w:val="16"/>
        </w:rPr>
      </w:pPr>
      <w:r w:rsidRPr="006F12BA">
        <w:rPr>
          <w:sz w:val="16"/>
          <w:szCs w:val="16"/>
        </w:rPr>
        <w:t xml:space="preserve">  /**</w:t>
      </w:r>
    </w:p>
    <w:p w14:paraId="53325B41" w14:textId="77777777" w:rsidR="001C2D80" w:rsidRPr="006F12BA" w:rsidRDefault="001C2D80" w:rsidP="001C2D80">
      <w:pPr>
        <w:rPr>
          <w:sz w:val="16"/>
          <w:szCs w:val="16"/>
        </w:rPr>
      </w:pPr>
      <w:r w:rsidRPr="006F12BA">
        <w:rPr>
          <w:sz w:val="16"/>
          <w:szCs w:val="16"/>
        </w:rPr>
        <w:t xml:space="preserve">   * @brief</w:t>
      </w:r>
    </w:p>
    <w:p w14:paraId="4DE3BF41" w14:textId="77777777" w:rsidR="001C2D80" w:rsidRPr="006F12BA" w:rsidRDefault="001C2D80" w:rsidP="001C2D80">
      <w:pPr>
        <w:rPr>
          <w:sz w:val="16"/>
          <w:szCs w:val="16"/>
        </w:rPr>
      </w:pPr>
      <w:r w:rsidRPr="006F12BA">
        <w:rPr>
          <w:sz w:val="16"/>
          <w:szCs w:val="16"/>
        </w:rPr>
        <w:t xml:space="preserve">   * @param user_id</w:t>
      </w:r>
    </w:p>
    <w:p w14:paraId="352CF702" w14:textId="77777777" w:rsidR="001C2D80" w:rsidRPr="006F12BA" w:rsidRDefault="001C2D80" w:rsidP="001C2D80">
      <w:pPr>
        <w:rPr>
          <w:sz w:val="16"/>
          <w:szCs w:val="16"/>
        </w:rPr>
      </w:pPr>
      <w:r w:rsidRPr="006F12BA">
        <w:rPr>
          <w:sz w:val="16"/>
          <w:szCs w:val="16"/>
        </w:rPr>
        <w:t xml:space="preserve">   * @return</w:t>
      </w:r>
    </w:p>
    <w:p w14:paraId="190CCBC4" w14:textId="77777777" w:rsidR="001C2D80" w:rsidRPr="006F12BA" w:rsidRDefault="001C2D80" w:rsidP="001C2D80">
      <w:pPr>
        <w:rPr>
          <w:sz w:val="16"/>
          <w:szCs w:val="16"/>
        </w:rPr>
      </w:pPr>
      <w:r w:rsidRPr="006F12BA">
        <w:rPr>
          <w:sz w:val="16"/>
          <w:szCs w:val="16"/>
        </w:rPr>
        <w:t xml:space="preserve">   */</w:t>
      </w:r>
    </w:p>
    <w:p w14:paraId="1AF1CEFC" w14:textId="77777777" w:rsidR="001C2D80" w:rsidRPr="006F12BA" w:rsidRDefault="001C2D80" w:rsidP="001C2D80">
      <w:pPr>
        <w:rPr>
          <w:sz w:val="16"/>
          <w:szCs w:val="16"/>
        </w:rPr>
      </w:pPr>
      <w:r w:rsidRPr="006F12BA">
        <w:rPr>
          <w:sz w:val="16"/>
          <w:szCs w:val="16"/>
        </w:rPr>
        <w:t xml:space="preserve">  std::vector&lt;ChatID&gt; GetChannelsForSearch(UserID user_id);</w:t>
      </w:r>
    </w:p>
    <w:p w14:paraId="499E568A" w14:textId="77777777" w:rsidR="001C2D80" w:rsidRPr="006F12BA" w:rsidRDefault="001C2D80" w:rsidP="001C2D80">
      <w:pPr>
        <w:rPr>
          <w:sz w:val="16"/>
          <w:szCs w:val="16"/>
        </w:rPr>
      </w:pPr>
    </w:p>
    <w:p w14:paraId="5A6AC06D" w14:textId="77777777" w:rsidR="001C2D80" w:rsidRPr="006F12BA" w:rsidRDefault="001C2D80" w:rsidP="001C2D80">
      <w:pPr>
        <w:rPr>
          <w:sz w:val="16"/>
          <w:szCs w:val="16"/>
        </w:rPr>
      </w:pPr>
      <w:r w:rsidRPr="006F12BA">
        <w:rPr>
          <w:sz w:val="16"/>
          <w:szCs w:val="16"/>
        </w:rPr>
        <w:t xml:space="preserve">  //////////////////////////////////////////////////////////////////////////////</w:t>
      </w:r>
    </w:p>
    <w:p w14:paraId="4C64FCB3" w14:textId="77777777" w:rsidR="001C2D80" w:rsidRPr="006F12BA" w:rsidRDefault="001C2D80" w:rsidP="001C2D80">
      <w:pPr>
        <w:rPr>
          <w:sz w:val="16"/>
          <w:szCs w:val="16"/>
        </w:rPr>
      </w:pPr>
    </w:p>
    <w:p w14:paraId="593F3678" w14:textId="77777777" w:rsidR="001C2D80" w:rsidRPr="006F12BA" w:rsidRDefault="001C2D80" w:rsidP="001C2D80">
      <w:pPr>
        <w:rPr>
          <w:sz w:val="16"/>
          <w:szCs w:val="16"/>
        </w:rPr>
      </w:pPr>
      <w:r w:rsidRPr="006F12BA">
        <w:rPr>
          <w:sz w:val="16"/>
          <w:szCs w:val="16"/>
        </w:rPr>
        <w:t xml:space="preserve">  // logs_of_messages's table</w:t>
      </w:r>
    </w:p>
    <w:p w14:paraId="69197275" w14:textId="77777777" w:rsidR="001C2D80" w:rsidRPr="006F12BA" w:rsidRDefault="001C2D80" w:rsidP="001C2D80">
      <w:pPr>
        <w:rPr>
          <w:sz w:val="16"/>
          <w:szCs w:val="16"/>
        </w:rPr>
      </w:pPr>
    </w:p>
    <w:p w14:paraId="1048DCAE" w14:textId="77777777" w:rsidR="001C2D80" w:rsidRPr="006F12BA" w:rsidRDefault="001C2D80" w:rsidP="001C2D80">
      <w:pPr>
        <w:rPr>
          <w:sz w:val="16"/>
          <w:szCs w:val="16"/>
        </w:rPr>
      </w:pPr>
      <w:r w:rsidRPr="006F12BA">
        <w:rPr>
          <w:sz w:val="16"/>
          <w:szCs w:val="16"/>
        </w:rPr>
        <w:t xml:space="preserve">  /**</w:t>
      </w:r>
    </w:p>
    <w:p w14:paraId="5646C172" w14:textId="77777777" w:rsidR="001C2D80" w:rsidRPr="006F12BA" w:rsidRDefault="001C2D80" w:rsidP="001C2D80">
      <w:pPr>
        <w:rPr>
          <w:sz w:val="16"/>
          <w:szCs w:val="16"/>
        </w:rPr>
      </w:pPr>
      <w:r w:rsidRPr="006F12BA">
        <w:rPr>
          <w:sz w:val="16"/>
          <w:szCs w:val="16"/>
        </w:rPr>
        <w:t xml:space="preserve">   * @brief create log</w:t>
      </w:r>
    </w:p>
    <w:p w14:paraId="73782221" w14:textId="77777777" w:rsidR="001C2D80" w:rsidRPr="006F12BA" w:rsidRDefault="001C2D80" w:rsidP="001C2D80">
      <w:pPr>
        <w:rPr>
          <w:sz w:val="16"/>
          <w:szCs w:val="16"/>
        </w:rPr>
      </w:pPr>
      <w:r w:rsidRPr="006F12BA">
        <w:rPr>
          <w:sz w:val="16"/>
          <w:szCs w:val="16"/>
        </w:rPr>
        <w:t xml:space="preserve">   * @param user_id</w:t>
      </w:r>
    </w:p>
    <w:p w14:paraId="62C24585" w14:textId="77777777" w:rsidR="001C2D80" w:rsidRPr="006F12BA" w:rsidRDefault="001C2D80" w:rsidP="001C2D80">
      <w:pPr>
        <w:rPr>
          <w:sz w:val="16"/>
          <w:szCs w:val="16"/>
        </w:rPr>
      </w:pPr>
      <w:r w:rsidRPr="006F12BA">
        <w:rPr>
          <w:sz w:val="16"/>
          <w:szCs w:val="16"/>
        </w:rPr>
        <w:t xml:space="preserve">   * @param message_type</w:t>
      </w:r>
    </w:p>
    <w:p w14:paraId="51F1F122" w14:textId="77777777" w:rsidR="001C2D80" w:rsidRPr="006F12BA" w:rsidRDefault="001C2D80" w:rsidP="001C2D80">
      <w:pPr>
        <w:rPr>
          <w:sz w:val="16"/>
          <w:szCs w:val="16"/>
        </w:rPr>
      </w:pPr>
      <w:r w:rsidRPr="006F12BA">
        <w:rPr>
          <w:sz w:val="16"/>
          <w:szCs w:val="16"/>
        </w:rPr>
        <w:t xml:space="preserve">   * @param message</w:t>
      </w:r>
    </w:p>
    <w:p w14:paraId="49BC7BD2" w14:textId="77777777" w:rsidR="001C2D80" w:rsidRPr="006F12BA" w:rsidRDefault="001C2D80" w:rsidP="001C2D80">
      <w:pPr>
        <w:rPr>
          <w:sz w:val="16"/>
          <w:szCs w:val="16"/>
        </w:rPr>
      </w:pPr>
      <w:r w:rsidRPr="006F12BA">
        <w:rPr>
          <w:sz w:val="16"/>
          <w:szCs w:val="16"/>
        </w:rPr>
        <w:t xml:space="preserve">   */</w:t>
      </w:r>
    </w:p>
    <w:p w14:paraId="5EE6F24A" w14:textId="77777777" w:rsidR="001C2D80" w:rsidRPr="006F12BA" w:rsidRDefault="001C2D80" w:rsidP="001C2D80">
      <w:pPr>
        <w:rPr>
          <w:sz w:val="16"/>
          <w:szCs w:val="16"/>
        </w:rPr>
      </w:pPr>
      <w:r w:rsidRPr="006F12BA">
        <w:rPr>
          <w:sz w:val="16"/>
          <w:szCs w:val="16"/>
        </w:rPr>
        <w:t xml:space="preserve">  void CreateLog(UserID user_id, MESSAGE_TYPE message_type,</w:t>
      </w:r>
    </w:p>
    <w:p w14:paraId="5CE9FA44" w14:textId="77777777" w:rsidR="001C2D80" w:rsidRPr="006F12BA" w:rsidRDefault="001C2D80" w:rsidP="001C2D80">
      <w:pPr>
        <w:rPr>
          <w:sz w:val="16"/>
          <w:szCs w:val="16"/>
        </w:rPr>
      </w:pPr>
      <w:r w:rsidRPr="006F12BA">
        <w:rPr>
          <w:sz w:val="16"/>
          <w:szCs w:val="16"/>
        </w:rPr>
        <w:t xml:space="preserve">                 const std::string&amp; message);</w:t>
      </w:r>
    </w:p>
    <w:p w14:paraId="1732E66F" w14:textId="77777777" w:rsidR="001C2D80" w:rsidRPr="006F12BA" w:rsidRDefault="001C2D80" w:rsidP="001C2D80">
      <w:pPr>
        <w:rPr>
          <w:sz w:val="16"/>
          <w:szCs w:val="16"/>
        </w:rPr>
      </w:pPr>
    </w:p>
    <w:p w14:paraId="16BF011A" w14:textId="77777777" w:rsidR="001C2D80" w:rsidRPr="006F12BA" w:rsidRDefault="001C2D80" w:rsidP="001C2D80">
      <w:pPr>
        <w:rPr>
          <w:sz w:val="16"/>
          <w:szCs w:val="16"/>
        </w:rPr>
      </w:pPr>
      <w:r w:rsidRPr="006F12BA">
        <w:rPr>
          <w:sz w:val="16"/>
          <w:szCs w:val="16"/>
        </w:rPr>
        <w:t xml:space="preserve"> private:</w:t>
      </w:r>
    </w:p>
    <w:p w14:paraId="3899EE94" w14:textId="77777777" w:rsidR="001C2D80" w:rsidRPr="006F12BA" w:rsidRDefault="001C2D80" w:rsidP="001C2D80">
      <w:pPr>
        <w:rPr>
          <w:sz w:val="16"/>
          <w:szCs w:val="16"/>
        </w:rPr>
      </w:pPr>
      <w:r w:rsidRPr="006F12BA">
        <w:rPr>
          <w:sz w:val="16"/>
          <w:szCs w:val="16"/>
        </w:rPr>
        <w:t xml:space="preserve">  // https://en.cppreference.com/w/cpp/language/pimpl</w:t>
      </w:r>
    </w:p>
    <w:p w14:paraId="04627D16" w14:textId="77777777" w:rsidR="001C2D80" w:rsidRPr="006F12BA" w:rsidRDefault="001C2D80" w:rsidP="001C2D80">
      <w:pPr>
        <w:rPr>
          <w:sz w:val="16"/>
          <w:szCs w:val="16"/>
        </w:rPr>
      </w:pPr>
      <w:r w:rsidRPr="006F12BA">
        <w:rPr>
          <w:sz w:val="16"/>
          <w:szCs w:val="16"/>
        </w:rPr>
        <w:t xml:space="preserve">  class Impl;</w:t>
      </w:r>
    </w:p>
    <w:p w14:paraId="516555E3" w14:textId="77777777" w:rsidR="001C2D80" w:rsidRPr="006F12BA" w:rsidRDefault="001C2D80" w:rsidP="001C2D80">
      <w:pPr>
        <w:rPr>
          <w:sz w:val="16"/>
          <w:szCs w:val="16"/>
        </w:rPr>
      </w:pPr>
      <w:r w:rsidRPr="006F12BA">
        <w:rPr>
          <w:sz w:val="16"/>
          <w:szCs w:val="16"/>
        </w:rPr>
        <w:t xml:space="preserve">  std::unique_ptr&lt;Impl&gt; pimpl_;</w:t>
      </w:r>
    </w:p>
    <w:p w14:paraId="379CB557" w14:textId="77777777" w:rsidR="001C2D80" w:rsidRPr="006F12BA" w:rsidRDefault="001C2D80" w:rsidP="001C2D80">
      <w:pPr>
        <w:rPr>
          <w:sz w:val="16"/>
          <w:szCs w:val="16"/>
        </w:rPr>
      </w:pPr>
    </w:p>
    <w:p w14:paraId="11E59636" w14:textId="77777777" w:rsidR="001C2D80" w:rsidRPr="006F12BA" w:rsidRDefault="001C2D80" w:rsidP="001C2D80">
      <w:pPr>
        <w:rPr>
          <w:sz w:val="16"/>
          <w:szCs w:val="16"/>
        </w:rPr>
      </w:pPr>
      <w:r w:rsidRPr="006F12BA">
        <w:rPr>
          <w:sz w:val="16"/>
          <w:szCs w:val="16"/>
        </w:rPr>
        <w:t xml:space="preserve">  // Helpers</w:t>
      </w:r>
    </w:p>
    <w:p w14:paraId="2FC053A9" w14:textId="77777777" w:rsidR="001C2D80" w:rsidRPr="006F12BA" w:rsidRDefault="001C2D80" w:rsidP="001C2D80">
      <w:pPr>
        <w:rPr>
          <w:sz w:val="16"/>
          <w:szCs w:val="16"/>
        </w:rPr>
      </w:pPr>
      <w:r w:rsidRPr="006F12BA">
        <w:rPr>
          <w:sz w:val="16"/>
          <w:szCs w:val="16"/>
        </w:rPr>
        <w:t xml:space="preserve">  DatabaseHelper(std::string_view host, std::string_view user,</w:t>
      </w:r>
    </w:p>
    <w:p w14:paraId="00563D29" w14:textId="77777777" w:rsidR="001C2D80" w:rsidRPr="006F12BA" w:rsidRDefault="001C2D80" w:rsidP="001C2D80">
      <w:pPr>
        <w:rPr>
          <w:sz w:val="16"/>
          <w:szCs w:val="16"/>
        </w:rPr>
      </w:pPr>
      <w:r w:rsidRPr="006F12BA">
        <w:rPr>
          <w:sz w:val="16"/>
          <w:szCs w:val="16"/>
        </w:rPr>
        <w:t xml:space="preserve">                 std::string_view password, std::string_view port);</w:t>
      </w:r>
    </w:p>
    <w:p w14:paraId="0774FB4E" w14:textId="77777777" w:rsidR="001C2D80" w:rsidRPr="006F12BA" w:rsidRDefault="001C2D80" w:rsidP="001C2D80">
      <w:pPr>
        <w:rPr>
          <w:sz w:val="16"/>
          <w:szCs w:val="16"/>
        </w:rPr>
      </w:pPr>
      <w:r w:rsidRPr="006F12BA">
        <w:rPr>
          <w:sz w:val="16"/>
          <w:szCs w:val="16"/>
        </w:rPr>
        <w:t>};</w:t>
      </w:r>
    </w:p>
    <w:p w14:paraId="2DD995A9" w14:textId="77777777" w:rsidR="001C2D80" w:rsidRPr="006F12BA" w:rsidRDefault="001C2D80" w:rsidP="001C2D80">
      <w:pPr>
        <w:rPr>
          <w:sz w:val="16"/>
          <w:szCs w:val="16"/>
        </w:rPr>
      </w:pPr>
    </w:p>
    <w:p w14:paraId="0F4F50B3" w14:textId="77777777" w:rsidR="001C2D80" w:rsidRPr="006F12BA" w:rsidRDefault="001C2D80" w:rsidP="001C2D80">
      <w:pPr>
        <w:rPr>
          <w:sz w:val="16"/>
          <w:szCs w:val="16"/>
        </w:rPr>
      </w:pPr>
      <w:r w:rsidRPr="006F12BA">
        <w:rPr>
          <w:sz w:val="16"/>
          <w:szCs w:val="16"/>
        </w:rPr>
        <w:t>}  // namespace db</w:t>
      </w:r>
    </w:p>
    <w:p w14:paraId="70D7A539" w14:textId="77777777" w:rsidR="001C2D80" w:rsidRPr="006F12BA" w:rsidRDefault="001C2D80" w:rsidP="001C2D80">
      <w:pPr>
        <w:rPr>
          <w:sz w:val="16"/>
          <w:szCs w:val="16"/>
        </w:rPr>
      </w:pPr>
      <w:r w:rsidRPr="006F12BA">
        <w:rPr>
          <w:sz w:val="16"/>
          <w:szCs w:val="16"/>
        </w:rPr>
        <w:t>//</w:t>
      </w:r>
    </w:p>
    <w:p w14:paraId="1BEA7B20" w14:textId="77777777" w:rsidR="001C2D80" w:rsidRPr="006F12BA" w:rsidRDefault="001C2D80" w:rsidP="001C2D80">
      <w:pPr>
        <w:rPr>
          <w:sz w:val="16"/>
          <w:szCs w:val="16"/>
        </w:rPr>
      </w:pPr>
      <w:r w:rsidRPr="006F12BA">
        <w:rPr>
          <w:sz w:val="16"/>
          <w:szCs w:val="16"/>
        </w:rPr>
        <w:t>// Created by Kirill Danilchuk &lt;kirill.danilchuk01@gmail.com&gt; on 30/07/2021.</w:t>
      </w:r>
    </w:p>
    <w:p w14:paraId="0D823CCA" w14:textId="77777777" w:rsidR="001C2D80" w:rsidRPr="006F12BA" w:rsidRDefault="001C2D80" w:rsidP="001C2D80">
      <w:pPr>
        <w:rPr>
          <w:sz w:val="16"/>
          <w:szCs w:val="16"/>
        </w:rPr>
      </w:pPr>
      <w:r w:rsidRPr="006F12BA">
        <w:rPr>
          <w:sz w:val="16"/>
          <w:szCs w:val="16"/>
        </w:rPr>
        <w:t>//</w:t>
      </w:r>
    </w:p>
    <w:p w14:paraId="5862D3C5" w14:textId="77777777" w:rsidR="001C2D80" w:rsidRPr="006F12BA" w:rsidRDefault="001C2D80" w:rsidP="001C2D80">
      <w:pPr>
        <w:rPr>
          <w:sz w:val="16"/>
          <w:szCs w:val="16"/>
        </w:rPr>
      </w:pPr>
    </w:p>
    <w:p w14:paraId="626303DB" w14:textId="77777777" w:rsidR="001C2D80" w:rsidRPr="006F12BA" w:rsidRDefault="001C2D80" w:rsidP="001C2D80">
      <w:pPr>
        <w:rPr>
          <w:sz w:val="16"/>
          <w:szCs w:val="16"/>
        </w:rPr>
      </w:pPr>
      <w:r w:rsidRPr="006F12BA">
        <w:rPr>
          <w:sz w:val="16"/>
          <w:szCs w:val="16"/>
        </w:rPr>
        <w:t>#include "DatabaseHelper.hpp"</w:t>
      </w:r>
    </w:p>
    <w:p w14:paraId="0B97D9DB" w14:textId="77777777" w:rsidR="001C2D80" w:rsidRPr="006F12BA" w:rsidRDefault="001C2D80" w:rsidP="001C2D80">
      <w:pPr>
        <w:rPr>
          <w:sz w:val="16"/>
          <w:szCs w:val="16"/>
        </w:rPr>
      </w:pPr>
    </w:p>
    <w:p w14:paraId="5B8D4C3F" w14:textId="77777777" w:rsidR="001C2D80" w:rsidRPr="006F12BA" w:rsidRDefault="001C2D80" w:rsidP="001C2D80">
      <w:pPr>
        <w:rPr>
          <w:sz w:val="16"/>
          <w:szCs w:val="16"/>
        </w:rPr>
      </w:pPr>
      <w:r w:rsidRPr="006F12BA">
        <w:rPr>
          <w:sz w:val="16"/>
          <w:szCs w:val="16"/>
        </w:rPr>
        <w:t>#include &lt;cassert&gt;</w:t>
      </w:r>
    </w:p>
    <w:p w14:paraId="56B2F4BC" w14:textId="77777777" w:rsidR="001C2D80" w:rsidRPr="006F12BA" w:rsidRDefault="001C2D80" w:rsidP="001C2D80">
      <w:pPr>
        <w:rPr>
          <w:sz w:val="16"/>
          <w:szCs w:val="16"/>
        </w:rPr>
      </w:pPr>
      <w:r w:rsidRPr="006F12BA">
        <w:rPr>
          <w:sz w:val="16"/>
          <w:szCs w:val="16"/>
        </w:rPr>
        <w:t>#include &lt;mutex&gt;</w:t>
      </w:r>
    </w:p>
    <w:p w14:paraId="2A63C70F" w14:textId="77777777" w:rsidR="001C2D80" w:rsidRPr="006F12BA" w:rsidRDefault="001C2D80" w:rsidP="001C2D80">
      <w:pPr>
        <w:rPr>
          <w:sz w:val="16"/>
          <w:szCs w:val="16"/>
        </w:rPr>
      </w:pPr>
      <w:r w:rsidRPr="006F12BA">
        <w:rPr>
          <w:sz w:val="16"/>
          <w:szCs w:val="16"/>
        </w:rPr>
        <w:t>#include &lt;pqxx/pqxx&gt;</w:t>
      </w:r>
    </w:p>
    <w:p w14:paraId="50D86077" w14:textId="77777777" w:rsidR="001C2D80" w:rsidRPr="006F12BA" w:rsidRDefault="001C2D80" w:rsidP="001C2D80">
      <w:pPr>
        <w:rPr>
          <w:sz w:val="16"/>
          <w:szCs w:val="16"/>
        </w:rPr>
      </w:pPr>
    </w:p>
    <w:p w14:paraId="17F9A327" w14:textId="77777777" w:rsidR="001C2D80" w:rsidRPr="006F12BA" w:rsidRDefault="001C2D80" w:rsidP="001C2D80">
      <w:pPr>
        <w:rPr>
          <w:sz w:val="16"/>
          <w:szCs w:val="16"/>
        </w:rPr>
      </w:pPr>
      <w:r w:rsidRPr="006F12BA">
        <w:rPr>
          <w:sz w:val="16"/>
          <w:szCs w:val="16"/>
        </w:rPr>
        <w:t>namespace {</w:t>
      </w:r>
    </w:p>
    <w:p w14:paraId="5EF4D48D" w14:textId="77777777" w:rsidR="001C2D80" w:rsidRPr="006F12BA" w:rsidRDefault="001C2D80" w:rsidP="001C2D80">
      <w:pPr>
        <w:rPr>
          <w:sz w:val="16"/>
          <w:szCs w:val="16"/>
        </w:rPr>
      </w:pPr>
      <w:r w:rsidRPr="006F12BA">
        <w:rPr>
          <w:sz w:val="16"/>
          <w:szCs w:val="16"/>
        </w:rPr>
        <w:t>std::string MakeConnectionString(std::string_view host, std::string_view user,</w:t>
      </w:r>
    </w:p>
    <w:p w14:paraId="718B06B4" w14:textId="77777777" w:rsidR="001C2D80" w:rsidRPr="006F12BA" w:rsidRDefault="001C2D80" w:rsidP="001C2D80">
      <w:pPr>
        <w:rPr>
          <w:sz w:val="16"/>
          <w:szCs w:val="16"/>
        </w:rPr>
      </w:pPr>
      <w:r w:rsidRPr="006F12BA">
        <w:rPr>
          <w:sz w:val="16"/>
          <w:szCs w:val="16"/>
        </w:rPr>
        <w:t xml:space="preserve">                                 std::string_view password,</w:t>
      </w:r>
    </w:p>
    <w:p w14:paraId="7D8D0D4A" w14:textId="77777777" w:rsidR="001C2D80" w:rsidRPr="006F12BA" w:rsidRDefault="001C2D80" w:rsidP="001C2D80">
      <w:pPr>
        <w:rPr>
          <w:sz w:val="16"/>
          <w:szCs w:val="16"/>
        </w:rPr>
      </w:pPr>
      <w:r w:rsidRPr="006F12BA">
        <w:rPr>
          <w:sz w:val="16"/>
          <w:szCs w:val="16"/>
        </w:rPr>
        <w:t xml:space="preserve">                                 std::string_view port) {</w:t>
      </w:r>
    </w:p>
    <w:p w14:paraId="2743D149" w14:textId="77777777" w:rsidR="001C2D80" w:rsidRPr="006F12BA" w:rsidRDefault="001C2D80" w:rsidP="001C2D80">
      <w:pPr>
        <w:rPr>
          <w:sz w:val="16"/>
          <w:szCs w:val="16"/>
        </w:rPr>
      </w:pPr>
      <w:r w:rsidRPr="006F12BA">
        <w:rPr>
          <w:sz w:val="16"/>
          <w:szCs w:val="16"/>
        </w:rPr>
        <w:t xml:space="preserve">  std::string result;</w:t>
      </w:r>
    </w:p>
    <w:p w14:paraId="6FC0ABAB" w14:textId="77777777" w:rsidR="001C2D80" w:rsidRPr="006F12BA" w:rsidRDefault="001C2D80" w:rsidP="001C2D80">
      <w:pPr>
        <w:rPr>
          <w:sz w:val="16"/>
          <w:szCs w:val="16"/>
        </w:rPr>
      </w:pPr>
      <w:r w:rsidRPr="006F12BA">
        <w:rPr>
          <w:sz w:val="16"/>
          <w:szCs w:val="16"/>
        </w:rPr>
        <w:t xml:space="preserve">  result.append("host=").append(host).append(" ");</w:t>
      </w:r>
    </w:p>
    <w:p w14:paraId="4D86AA45" w14:textId="77777777" w:rsidR="001C2D80" w:rsidRPr="006F12BA" w:rsidRDefault="001C2D80" w:rsidP="001C2D80">
      <w:pPr>
        <w:rPr>
          <w:sz w:val="16"/>
          <w:szCs w:val="16"/>
        </w:rPr>
      </w:pPr>
      <w:r w:rsidRPr="006F12BA">
        <w:rPr>
          <w:sz w:val="16"/>
          <w:szCs w:val="16"/>
        </w:rPr>
        <w:t xml:space="preserve">  result.append("user=").append(user).append(" ");</w:t>
      </w:r>
    </w:p>
    <w:p w14:paraId="423EE951" w14:textId="77777777" w:rsidR="001C2D80" w:rsidRPr="006F12BA" w:rsidRDefault="001C2D80" w:rsidP="001C2D80">
      <w:pPr>
        <w:rPr>
          <w:sz w:val="16"/>
          <w:szCs w:val="16"/>
        </w:rPr>
      </w:pPr>
      <w:r w:rsidRPr="006F12BA">
        <w:rPr>
          <w:sz w:val="16"/>
          <w:szCs w:val="16"/>
        </w:rPr>
        <w:t xml:space="preserve">  result.append("password=").append(password).append(" ");</w:t>
      </w:r>
    </w:p>
    <w:p w14:paraId="02899083" w14:textId="77777777" w:rsidR="001C2D80" w:rsidRPr="006F12BA" w:rsidRDefault="001C2D80" w:rsidP="001C2D80">
      <w:pPr>
        <w:rPr>
          <w:sz w:val="16"/>
          <w:szCs w:val="16"/>
        </w:rPr>
      </w:pPr>
      <w:r w:rsidRPr="006F12BA">
        <w:rPr>
          <w:sz w:val="16"/>
          <w:szCs w:val="16"/>
        </w:rPr>
        <w:t xml:space="preserve">  result.append("port=").append(port);</w:t>
      </w:r>
    </w:p>
    <w:p w14:paraId="72799B06" w14:textId="77777777" w:rsidR="001C2D80" w:rsidRPr="006F12BA" w:rsidRDefault="001C2D80" w:rsidP="001C2D80">
      <w:pPr>
        <w:rPr>
          <w:sz w:val="16"/>
          <w:szCs w:val="16"/>
        </w:rPr>
      </w:pPr>
      <w:r w:rsidRPr="006F12BA">
        <w:rPr>
          <w:sz w:val="16"/>
          <w:szCs w:val="16"/>
        </w:rPr>
        <w:t xml:space="preserve">  return result;</w:t>
      </w:r>
    </w:p>
    <w:p w14:paraId="3E3D202E" w14:textId="77777777" w:rsidR="001C2D80" w:rsidRPr="006F12BA" w:rsidRDefault="001C2D80" w:rsidP="001C2D80">
      <w:pPr>
        <w:rPr>
          <w:sz w:val="16"/>
          <w:szCs w:val="16"/>
        </w:rPr>
      </w:pPr>
      <w:r w:rsidRPr="006F12BA">
        <w:rPr>
          <w:sz w:val="16"/>
          <w:szCs w:val="16"/>
        </w:rPr>
        <w:t>}</w:t>
      </w:r>
    </w:p>
    <w:p w14:paraId="4A085DF3" w14:textId="77777777" w:rsidR="001C2D80" w:rsidRPr="006F12BA" w:rsidRDefault="001C2D80" w:rsidP="001C2D80">
      <w:pPr>
        <w:rPr>
          <w:sz w:val="16"/>
          <w:szCs w:val="16"/>
        </w:rPr>
      </w:pPr>
    </w:p>
    <w:p w14:paraId="3E0919EE" w14:textId="77777777" w:rsidR="001C2D80" w:rsidRPr="006F12BA" w:rsidRDefault="001C2D80" w:rsidP="001C2D80">
      <w:pPr>
        <w:rPr>
          <w:sz w:val="16"/>
          <w:szCs w:val="16"/>
        </w:rPr>
      </w:pPr>
      <w:r w:rsidRPr="006F12BA">
        <w:rPr>
          <w:sz w:val="16"/>
          <w:szCs w:val="16"/>
        </w:rPr>
        <w:t>template &lt;typename T&gt;</w:t>
      </w:r>
    </w:p>
    <w:p w14:paraId="7E349374" w14:textId="77777777" w:rsidR="001C2D80" w:rsidRPr="006F12BA" w:rsidRDefault="001C2D80" w:rsidP="001C2D80">
      <w:pPr>
        <w:rPr>
          <w:sz w:val="16"/>
          <w:szCs w:val="16"/>
        </w:rPr>
      </w:pPr>
      <w:r w:rsidRPr="006F12BA">
        <w:rPr>
          <w:sz w:val="16"/>
          <w:szCs w:val="16"/>
        </w:rPr>
        <w:t>T GetScalar(const pqxx::result&amp; result) {</w:t>
      </w:r>
    </w:p>
    <w:p w14:paraId="4209BABB" w14:textId="77777777" w:rsidR="001C2D80" w:rsidRPr="006F12BA" w:rsidRDefault="001C2D80" w:rsidP="001C2D80">
      <w:pPr>
        <w:rPr>
          <w:sz w:val="16"/>
          <w:szCs w:val="16"/>
        </w:rPr>
      </w:pPr>
      <w:r w:rsidRPr="006F12BA">
        <w:rPr>
          <w:sz w:val="16"/>
          <w:szCs w:val="16"/>
        </w:rPr>
        <w:t xml:space="preserve">  assert(result.size() == 1 &amp;&amp; "Number of rows aren't one");</w:t>
      </w:r>
    </w:p>
    <w:p w14:paraId="0A4D7FDD" w14:textId="77777777" w:rsidR="001C2D80" w:rsidRPr="006F12BA" w:rsidRDefault="001C2D80" w:rsidP="001C2D80">
      <w:pPr>
        <w:rPr>
          <w:sz w:val="16"/>
          <w:szCs w:val="16"/>
        </w:rPr>
      </w:pPr>
      <w:r w:rsidRPr="006F12BA">
        <w:rPr>
          <w:sz w:val="16"/>
          <w:szCs w:val="16"/>
        </w:rPr>
        <w:t xml:space="preserve">  assert(result.front().size() == 1 &amp;&amp;</w:t>
      </w:r>
    </w:p>
    <w:p w14:paraId="5A2EF249" w14:textId="77777777" w:rsidR="001C2D80" w:rsidRPr="006F12BA" w:rsidRDefault="001C2D80" w:rsidP="001C2D80">
      <w:pPr>
        <w:rPr>
          <w:sz w:val="16"/>
          <w:szCs w:val="16"/>
        </w:rPr>
      </w:pPr>
      <w:r w:rsidRPr="006F12BA">
        <w:rPr>
          <w:sz w:val="16"/>
          <w:szCs w:val="16"/>
        </w:rPr>
        <w:t xml:space="preserve">         "Number of members of a tuple aren't one");</w:t>
      </w:r>
    </w:p>
    <w:p w14:paraId="5611D2C7" w14:textId="77777777" w:rsidR="001C2D80" w:rsidRPr="006F12BA" w:rsidRDefault="001C2D80" w:rsidP="001C2D80">
      <w:pPr>
        <w:rPr>
          <w:sz w:val="16"/>
          <w:szCs w:val="16"/>
        </w:rPr>
      </w:pPr>
      <w:r w:rsidRPr="006F12BA">
        <w:rPr>
          <w:sz w:val="16"/>
          <w:szCs w:val="16"/>
        </w:rPr>
        <w:t xml:space="preserve">  return result.front().front().as&lt;T&gt;();</w:t>
      </w:r>
    </w:p>
    <w:p w14:paraId="04D00A97" w14:textId="77777777" w:rsidR="001C2D80" w:rsidRPr="006F12BA" w:rsidRDefault="001C2D80" w:rsidP="001C2D80">
      <w:pPr>
        <w:rPr>
          <w:sz w:val="16"/>
          <w:szCs w:val="16"/>
        </w:rPr>
      </w:pPr>
      <w:r w:rsidRPr="006F12BA">
        <w:rPr>
          <w:sz w:val="16"/>
          <w:szCs w:val="16"/>
        </w:rPr>
        <w:t>}</w:t>
      </w:r>
    </w:p>
    <w:p w14:paraId="3C3304B8" w14:textId="77777777" w:rsidR="001C2D80" w:rsidRPr="006F12BA" w:rsidRDefault="001C2D80" w:rsidP="001C2D80">
      <w:pPr>
        <w:rPr>
          <w:sz w:val="16"/>
          <w:szCs w:val="16"/>
        </w:rPr>
      </w:pPr>
    </w:p>
    <w:p w14:paraId="0C48D3B9" w14:textId="77777777" w:rsidR="001C2D80" w:rsidRPr="006F12BA" w:rsidRDefault="001C2D80" w:rsidP="001C2D80">
      <w:pPr>
        <w:rPr>
          <w:sz w:val="16"/>
          <w:szCs w:val="16"/>
        </w:rPr>
      </w:pPr>
      <w:r w:rsidRPr="006F12BA">
        <w:rPr>
          <w:sz w:val="16"/>
          <w:szCs w:val="16"/>
        </w:rPr>
        <w:t>std::vector&lt;db::User&gt; VectorOfUsers(pqxx::result result) {</w:t>
      </w:r>
    </w:p>
    <w:p w14:paraId="60EF219E" w14:textId="77777777" w:rsidR="001C2D80" w:rsidRPr="006F12BA" w:rsidRDefault="001C2D80" w:rsidP="001C2D80">
      <w:pPr>
        <w:rPr>
          <w:sz w:val="16"/>
          <w:szCs w:val="16"/>
        </w:rPr>
      </w:pPr>
      <w:r w:rsidRPr="006F12BA">
        <w:rPr>
          <w:sz w:val="16"/>
          <w:szCs w:val="16"/>
        </w:rPr>
        <w:t xml:space="preserve">  std::vector&lt;db::User&gt; users;</w:t>
      </w:r>
    </w:p>
    <w:p w14:paraId="50E99A31" w14:textId="77777777" w:rsidR="001C2D80" w:rsidRPr="006F12BA" w:rsidRDefault="001C2D80" w:rsidP="001C2D80">
      <w:pPr>
        <w:rPr>
          <w:sz w:val="16"/>
          <w:szCs w:val="16"/>
        </w:rPr>
      </w:pPr>
      <w:r w:rsidRPr="006F12BA">
        <w:rPr>
          <w:sz w:val="16"/>
          <w:szCs w:val="16"/>
        </w:rPr>
        <w:t xml:space="preserve">  users.reserve(result.size());</w:t>
      </w:r>
    </w:p>
    <w:p w14:paraId="2CCD23F1" w14:textId="77777777" w:rsidR="001C2D80" w:rsidRPr="006F12BA" w:rsidRDefault="001C2D80" w:rsidP="001C2D80">
      <w:pPr>
        <w:rPr>
          <w:sz w:val="16"/>
          <w:szCs w:val="16"/>
        </w:rPr>
      </w:pPr>
    </w:p>
    <w:p w14:paraId="54E89BBB" w14:textId="77777777" w:rsidR="001C2D80" w:rsidRPr="006F12BA" w:rsidRDefault="001C2D80" w:rsidP="001C2D80">
      <w:pPr>
        <w:rPr>
          <w:sz w:val="16"/>
          <w:szCs w:val="16"/>
        </w:rPr>
      </w:pPr>
      <w:r w:rsidRPr="006F12BA">
        <w:rPr>
          <w:sz w:val="16"/>
          <w:szCs w:val="16"/>
        </w:rPr>
        <w:t xml:space="preserve">  db::User user;</w:t>
      </w:r>
    </w:p>
    <w:p w14:paraId="7AAB4433" w14:textId="77777777" w:rsidR="001C2D80" w:rsidRPr="006F12BA" w:rsidRDefault="001C2D80" w:rsidP="001C2D80">
      <w:pPr>
        <w:rPr>
          <w:sz w:val="16"/>
          <w:szCs w:val="16"/>
        </w:rPr>
      </w:pPr>
      <w:r w:rsidRPr="006F12BA">
        <w:rPr>
          <w:sz w:val="16"/>
          <w:szCs w:val="16"/>
        </w:rPr>
        <w:t xml:space="preserve">  for (pqxx::row db_user : result) {</w:t>
      </w:r>
    </w:p>
    <w:p w14:paraId="17644E9E" w14:textId="77777777" w:rsidR="001C2D80" w:rsidRPr="006F12BA" w:rsidRDefault="001C2D80" w:rsidP="001C2D80">
      <w:pPr>
        <w:rPr>
          <w:sz w:val="16"/>
          <w:szCs w:val="16"/>
        </w:rPr>
      </w:pPr>
      <w:r w:rsidRPr="006F12BA">
        <w:rPr>
          <w:sz w:val="16"/>
          <w:szCs w:val="16"/>
        </w:rPr>
        <w:t xml:space="preserve">    user.user_id = db_user["telegram_user_id"].as&lt;db::UserID&gt;();</w:t>
      </w:r>
    </w:p>
    <w:p w14:paraId="7E28C110" w14:textId="77777777" w:rsidR="001C2D80" w:rsidRPr="006F12BA" w:rsidRDefault="001C2D80" w:rsidP="001C2D80">
      <w:pPr>
        <w:rPr>
          <w:sz w:val="16"/>
          <w:szCs w:val="16"/>
        </w:rPr>
      </w:pPr>
      <w:r w:rsidRPr="006F12BA">
        <w:rPr>
          <w:sz w:val="16"/>
          <w:szCs w:val="16"/>
        </w:rPr>
        <w:t xml:space="preserve">    user.name = db_user["name"].c_str();</w:t>
      </w:r>
    </w:p>
    <w:p w14:paraId="7C836F75" w14:textId="77777777" w:rsidR="001C2D80" w:rsidRPr="006F12BA" w:rsidRDefault="001C2D80" w:rsidP="001C2D80">
      <w:pPr>
        <w:rPr>
          <w:sz w:val="16"/>
          <w:szCs w:val="16"/>
        </w:rPr>
      </w:pPr>
      <w:r w:rsidRPr="006F12BA">
        <w:rPr>
          <w:sz w:val="16"/>
          <w:szCs w:val="16"/>
        </w:rPr>
        <w:t xml:space="preserve">    user.surname = db_user["surname"].c_str();</w:t>
      </w:r>
    </w:p>
    <w:p w14:paraId="5957C407" w14:textId="77777777" w:rsidR="001C2D80" w:rsidRPr="006F12BA" w:rsidRDefault="001C2D80" w:rsidP="001C2D80">
      <w:pPr>
        <w:rPr>
          <w:sz w:val="16"/>
          <w:szCs w:val="16"/>
        </w:rPr>
      </w:pPr>
      <w:r w:rsidRPr="006F12BA">
        <w:rPr>
          <w:sz w:val="16"/>
          <w:szCs w:val="16"/>
        </w:rPr>
        <w:t xml:space="preserve">    user.username = db_user["username"].c_str();</w:t>
      </w:r>
    </w:p>
    <w:p w14:paraId="1708295F" w14:textId="77777777" w:rsidR="001C2D80" w:rsidRPr="006F12BA" w:rsidRDefault="001C2D80" w:rsidP="001C2D80">
      <w:pPr>
        <w:rPr>
          <w:sz w:val="16"/>
          <w:szCs w:val="16"/>
        </w:rPr>
      </w:pPr>
      <w:r w:rsidRPr="006F12BA">
        <w:rPr>
          <w:sz w:val="16"/>
          <w:szCs w:val="16"/>
        </w:rPr>
        <w:t xml:space="preserve">    user.is_info_valid = db_user["is_info_valid"].as&lt;bool&gt;();</w:t>
      </w:r>
    </w:p>
    <w:p w14:paraId="2F27D969" w14:textId="77777777" w:rsidR="001C2D80" w:rsidRPr="006F12BA" w:rsidRDefault="001C2D80" w:rsidP="001C2D80">
      <w:pPr>
        <w:rPr>
          <w:sz w:val="16"/>
          <w:szCs w:val="16"/>
        </w:rPr>
      </w:pPr>
      <w:r w:rsidRPr="006F12BA">
        <w:rPr>
          <w:sz w:val="16"/>
          <w:szCs w:val="16"/>
        </w:rPr>
        <w:t xml:space="preserve">    user.is_admin = db_user["is_admin"].as&lt;bool&gt;();</w:t>
      </w:r>
    </w:p>
    <w:p w14:paraId="26CC57F4" w14:textId="77777777" w:rsidR="001C2D80" w:rsidRPr="006F12BA" w:rsidRDefault="001C2D80" w:rsidP="001C2D80">
      <w:pPr>
        <w:rPr>
          <w:sz w:val="16"/>
          <w:szCs w:val="16"/>
        </w:rPr>
      </w:pPr>
      <w:r w:rsidRPr="006F12BA">
        <w:rPr>
          <w:sz w:val="16"/>
          <w:szCs w:val="16"/>
        </w:rPr>
        <w:t xml:space="preserve">    user.rent_to = db_user["rent_to"].c_str();</w:t>
      </w:r>
    </w:p>
    <w:p w14:paraId="0856F812" w14:textId="77777777" w:rsidR="001C2D80" w:rsidRPr="006F12BA" w:rsidRDefault="001C2D80" w:rsidP="001C2D80">
      <w:pPr>
        <w:rPr>
          <w:sz w:val="16"/>
          <w:szCs w:val="16"/>
        </w:rPr>
      </w:pPr>
      <w:r w:rsidRPr="006F12BA">
        <w:rPr>
          <w:sz w:val="16"/>
          <w:szCs w:val="16"/>
        </w:rPr>
        <w:t xml:space="preserve">    users.push_back(std::move(user));</w:t>
      </w:r>
    </w:p>
    <w:p w14:paraId="0B778882" w14:textId="77777777" w:rsidR="001C2D80" w:rsidRPr="006F12BA" w:rsidRDefault="001C2D80" w:rsidP="001C2D80">
      <w:pPr>
        <w:rPr>
          <w:sz w:val="16"/>
          <w:szCs w:val="16"/>
        </w:rPr>
      </w:pPr>
      <w:r w:rsidRPr="006F12BA">
        <w:rPr>
          <w:sz w:val="16"/>
          <w:szCs w:val="16"/>
        </w:rPr>
        <w:t xml:space="preserve">  }</w:t>
      </w:r>
    </w:p>
    <w:p w14:paraId="03BC9F06" w14:textId="77777777" w:rsidR="001C2D80" w:rsidRPr="006F12BA" w:rsidRDefault="001C2D80" w:rsidP="001C2D80">
      <w:pPr>
        <w:rPr>
          <w:sz w:val="16"/>
          <w:szCs w:val="16"/>
        </w:rPr>
      </w:pPr>
      <w:r w:rsidRPr="006F12BA">
        <w:rPr>
          <w:sz w:val="16"/>
          <w:szCs w:val="16"/>
        </w:rPr>
        <w:t xml:space="preserve">  return users;</w:t>
      </w:r>
    </w:p>
    <w:p w14:paraId="762D5AB4" w14:textId="77777777" w:rsidR="001C2D80" w:rsidRPr="006F12BA" w:rsidRDefault="001C2D80" w:rsidP="001C2D80">
      <w:pPr>
        <w:rPr>
          <w:sz w:val="16"/>
          <w:szCs w:val="16"/>
        </w:rPr>
      </w:pPr>
      <w:r w:rsidRPr="006F12BA">
        <w:rPr>
          <w:sz w:val="16"/>
          <w:szCs w:val="16"/>
        </w:rPr>
        <w:t>}</w:t>
      </w:r>
    </w:p>
    <w:p w14:paraId="44FDAE11" w14:textId="77777777" w:rsidR="001C2D80" w:rsidRPr="006F12BA" w:rsidRDefault="001C2D80" w:rsidP="001C2D80">
      <w:pPr>
        <w:rPr>
          <w:sz w:val="16"/>
          <w:szCs w:val="16"/>
        </w:rPr>
      </w:pPr>
    </w:p>
    <w:p w14:paraId="530B939F" w14:textId="77777777" w:rsidR="001C2D80" w:rsidRPr="006F12BA" w:rsidRDefault="001C2D80" w:rsidP="001C2D80">
      <w:pPr>
        <w:rPr>
          <w:sz w:val="16"/>
          <w:szCs w:val="16"/>
        </w:rPr>
      </w:pPr>
      <w:r w:rsidRPr="006F12BA">
        <w:rPr>
          <w:sz w:val="16"/>
          <w:szCs w:val="16"/>
        </w:rPr>
        <w:t>std::vector&lt;std::string&gt; GetArray(pqxx::field postgresql_field) {</w:t>
      </w:r>
    </w:p>
    <w:p w14:paraId="7E2B259B" w14:textId="77777777" w:rsidR="001C2D80" w:rsidRPr="006F12BA" w:rsidRDefault="001C2D80" w:rsidP="001C2D80">
      <w:pPr>
        <w:rPr>
          <w:sz w:val="16"/>
          <w:szCs w:val="16"/>
        </w:rPr>
      </w:pPr>
      <w:r w:rsidRPr="006F12BA">
        <w:rPr>
          <w:sz w:val="16"/>
          <w:szCs w:val="16"/>
        </w:rPr>
        <w:t xml:space="preserve">  std::vector&lt;std::string&gt; result;</w:t>
      </w:r>
    </w:p>
    <w:p w14:paraId="584EAC42" w14:textId="77777777" w:rsidR="001C2D80" w:rsidRPr="006F12BA" w:rsidRDefault="001C2D80" w:rsidP="001C2D80">
      <w:pPr>
        <w:rPr>
          <w:sz w:val="16"/>
          <w:szCs w:val="16"/>
        </w:rPr>
      </w:pPr>
      <w:r w:rsidRPr="006F12BA">
        <w:rPr>
          <w:sz w:val="16"/>
          <w:szCs w:val="16"/>
        </w:rPr>
        <w:t xml:space="preserve">  pqxx::array_parser array_parser = postgresql_field.as_array();</w:t>
      </w:r>
    </w:p>
    <w:p w14:paraId="5D33510B" w14:textId="77777777" w:rsidR="001C2D80" w:rsidRPr="006F12BA" w:rsidRDefault="001C2D80" w:rsidP="001C2D80">
      <w:pPr>
        <w:rPr>
          <w:sz w:val="16"/>
          <w:szCs w:val="16"/>
        </w:rPr>
      </w:pPr>
      <w:r w:rsidRPr="006F12BA">
        <w:rPr>
          <w:sz w:val="16"/>
          <w:szCs w:val="16"/>
        </w:rPr>
        <w:t xml:space="preserve">  std::pair&lt;pqxx::array_parser::juncture, std::string&gt; element;</w:t>
      </w:r>
    </w:p>
    <w:p w14:paraId="14B8F082" w14:textId="77777777" w:rsidR="001C2D80" w:rsidRPr="006F12BA" w:rsidRDefault="001C2D80" w:rsidP="001C2D80">
      <w:pPr>
        <w:rPr>
          <w:sz w:val="16"/>
          <w:szCs w:val="16"/>
        </w:rPr>
      </w:pPr>
      <w:r w:rsidRPr="006F12BA">
        <w:rPr>
          <w:sz w:val="16"/>
          <w:szCs w:val="16"/>
        </w:rPr>
        <w:t xml:space="preserve">  do {</w:t>
      </w:r>
    </w:p>
    <w:p w14:paraId="15EF7914" w14:textId="77777777" w:rsidR="001C2D80" w:rsidRPr="006F12BA" w:rsidRDefault="001C2D80" w:rsidP="001C2D80">
      <w:pPr>
        <w:rPr>
          <w:sz w:val="16"/>
          <w:szCs w:val="16"/>
        </w:rPr>
      </w:pPr>
      <w:r w:rsidRPr="006F12BA">
        <w:rPr>
          <w:sz w:val="16"/>
          <w:szCs w:val="16"/>
        </w:rPr>
        <w:t xml:space="preserve">    element = array_parser.get_next();</w:t>
      </w:r>
    </w:p>
    <w:p w14:paraId="1F04C38B" w14:textId="77777777" w:rsidR="001C2D80" w:rsidRPr="006F12BA" w:rsidRDefault="001C2D80" w:rsidP="001C2D80">
      <w:pPr>
        <w:rPr>
          <w:sz w:val="16"/>
          <w:szCs w:val="16"/>
        </w:rPr>
      </w:pPr>
      <w:r w:rsidRPr="006F12BA">
        <w:rPr>
          <w:sz w:val="16"/>
          <w:szCs w:val="16"/>
        </w:rPr>
        <w:t xml:space="preserve">    if (element.first == pqxx::array_parser::juncture::string_value) {</w:t>
      </w:r>
    </w:p>
    <w:p w14:paraId="14CE65B8" w14:textId="77777777" w:rsidR="001C2D80" w:rsidRPr="006F12BA" w:rsidRDefault="001C2D80" w:rsidP="001C2D80">
      <w:pPr>
        <w:rPr>
          <w:sz w:val="16"/>
          <w:szCs w:val="16"/>
        </w:rPr>
      </w:pPr>
      <w:r w:rsidRPr="006F12BA">
        <w:rPr>
          <w:sz w:val="16"/>
          <w:szCs w:val="16"/>
        </w:rPr>
        <w:t xml:space="preserve">      result.push_back(std::move(element.second));</w:t>
      </w:r>
    </w:p>
    <w:p w14:paraId="4D20FC7D" w14:textId="77777777" w:rsidR="001C2D80" w:rsidRPr="006F12BA" w:rsidRDefault="001C2D80" w:rsidP="001C2D80">
      <w:pPr>
        <w:rPr>
          <w:sz w:val="16"/>
          <w:szCs w:val="16"/>
        </w:rPr>
      </w:pPr>
      <w:r w:rsidRPr="006F12BA">
        <w:rPr>
          <w:sz w:val="16"/>
          <w:szCs w:val="16"/>
        </w:rPr>
        <w:t xml:space="preserve">    }</w:t>
      </w:r>
    </w:p>
    <w:p w14:paraId="05832D8B" w14:textId="77777777" w:rsidR="001C2D80" w:rsidRPr="006F12BA" w:rsidRDefault="001C2D80" w:rsidP="001C2D80">
      <w:pPr>
        <w:rPr>
          <w:sz w:val="16"/>
          <w:szCs w:val="16"/>
        </w:rPr>
      </w:pPr>
      <w:r w:rsidRPr="006F12BA">
        <w:rPr>
          <w:sz w:val="16"/>
          <w:szCs w:val="16"/>
        </w:rPr>
        <w:t xml:space="preserve">  } while (element.first != pqxx::array_parser::juncture::done);</w:t>
      </w:r>
    </w:p>
    <w:p w14:paraId="1476D0B7" w14:textId="77777777" w:rsidR="001C2D80" w:rsidRPr="006F12BA" w:rsidRDefault="001C2D80" w:rsidP="001C2D80">
      <w:pPr>
        <w:rPr>
          <w:sz w:val="16"/>
          <w:szCs w:val="16"/>
        </w:rPr>
      </w:pPr>
      <w:r w:rsidRPr="006F12BA">
        <w:rPr>
          <w:sz w:val="16"/>
          <w:szCs w:val="16"/>
        </w:rPr>
        <w:t xml:space="preserve">  return result;</w:t>
      </w:r>
    </w:p>
    <w:p w14:paraId="2D31BE32" w14:textId="77777777" w:rsidR="001C2D80" w:rsidRPr="006F12BA" w:rsidRDefault="001C2D80" w:rsidP="001C2D80">
      <w:pPr>
        <w:rPr>
          <w:sz w:val="16"/>
          <w:szCs w:val="16"/>
        </w:rPr>
      </w:pPr>
      <w:r w:rsidRPr="006F12BA">
        <w:rPr>
          <w:sz w:val="16"/>
          <w:szCs w:val="16"/>
        </w:rPr>
        <w:t>}</w:t>
      </w:r>
    </w:p>
    <w:p w14:paraId="685A431A" w14:textId="77777777" w:rsidR="001C2D80" w:rsidRPr="006F12BA" w:rsidRDefault="001C2D80" w:rsidP="001C2D80">
      <w:pPr>
        <w:rPr>
          <w:sz w:val="16"/>
          <w:szCs w:val="16"/>
        </w:rPr>
      </w:pPr>
    </w:p>
    <w:p w14:paraId="69CD2C76" w14:textId="77777777" w:rsidR="001C2D80" w:rsidRPr="006F12BA" w:rsidRDefault="001C2D80" w:rsidP="001C2D80">
      <w:pPr>
        <w:rPr>
          <w:sz w:val="16"/>
          <w:szCs w:val="16"/>
        </w:rPr>
      </w:pPr>
      <w:r w:rsidRPr="006F12BA">
        <w:rPr>
          <w:sz w:val="16"/>
          <w:szCs w:val="16"/>
        </w:rPr>
        <w:t>std::vector&lt;db::Subscribe&gt; VectorOfSubscribes(pqxx::result db_subscribes) {</w:t>
      </w:r>
    </w:p>
    <w:p w14:paraId="7F2F99E8" w14:textId="77777777" w:rsidR="001C2D80" w:rsidRPr="006F12BA" w:rsidRDefault="001C2D80" w:rsidP="001C2D80">
      <w:pPr>
        <w:rPr>
          <w:sz w:val="16"/>
          <w:szCs w:val="16"/>
        </w:rPr>
      </w:pPr>
      <w:r w:rsidRPr="006F12BA">
        <w:rPr>
          <w:sz w:val="16"/>
          <w:szCs w:val="16"/>
        </w:rPr>
        <w:t xml:space="preserve">  std::vector&lt;db::Subscribe&gt; subscribes;</w:t>
      </w:r>
    </w:p>
    <w:p w14:paraId="603060D3" w14:textId="77777777" w:rsidR="001C2D80" w:rsidRPr="006F12BA" w:rsidRDefault="001C2D80" w:rsidP="001C2D80">
      <w:pPr>
        <w:rPr>
          <w:sz w:val="16"/>
          <w:szCs w:val="16"/>
        </w:rPr>
      </w:pPr>
      <w:r w:rsidRPr="006F12BA">
        <w:rPr>
          <w:sz w:val="16"/>
          <w:szCs w:val="16"/>
        </w:rPr>
        <w:t xml:space="preserve">  db::Subscribe subscribe;  // temporary value for subscribes</w:t>
      </w:r>
    </w:p>
    <w:p w14:paraId="3AFF6F1F" w14:textId="77777777" w:rsidR="001C2D80" w:rsidRPr="006F12BA" w:rsidRDefault="001C2D80" w:rsidP="001C2D80">
      <w:pPr>
        <w:rPr>
          <w:sz w:val="16"/>
          <w:szCs w:val="16"/>
        </w:rPr>
      </w:pPr>
    </w:p>
    <w:p w14:paraId="7456C463" w14:textId="77777777" w:rsidR="001C2D80" w:rsidRPr="006F12BA" w:rsidRDefault="001C2D80" w:rsidP="001C2D80">
      <w:pPr>
        <w:rPr>
          <w:sz w:val="16"/>
          <w:szCs w:val="16"/>
        </w:rPr>
      </w:pPr>
      <w:r w:rsidRPr="006F12BA">
        <w:rPr>
          <w:sz w:val="16"/>
          <w:szCs w:val="16"/>
        </w:rPr>
        <w:t xml:space="preserve">  for (pqxx::row db_subscribe : db_subscribes) {</w:t>
      </w:r>
    </w:p>
    <w:p w14:paraId="3FB8F8C9" w14:textId="77777777" w:rsidR="001C2D80" w:rsidRPr="006F12BA" w:rsidRDefault="001C2D80" w:rsidP="001C2D80">
      <w:pPr>
        <w:rPr>
          <w:sz w:val="16"/>
          <w:szCs w:val="16"/>
        </w:rPr>
      </w:pPr>
      <w:r w:rsidRPr="006F12BA">
        <w:rPr>
          <w:sz w:val="16"/>
          <w:szCs w:val="16"/>
        </w:rPr>
        <w:t xml:space="preserve">    subscribe.id = db_subscribe["relations_of_channel_id"].as&lt;db::SERIAL&gt;();</w:t>
      </w:r>
    </w:p>
    <w:p w14:paraId="362D035F" w14:textId="77777777" w:rsidR="001C2D80" w:rsidRPr="006F12BA" w:rsidRDefault="001C2D80" w:rsidP="001C2D80">
      <w:pPr>
        <w:rPr>
          <w:sz w:val="16"/>
          <w:szCs w:val="16"/>
        </w:rPr>
      </w:pPr>
      <w:r w:rsidRPr="006F12BA">
        <w:rPr>
          <w:sz w:val="16"/>
          <w:szCs w:val="16"/>
        </w:rPr>
        <w:t xml:space="preserve">    subscribe.user_id = db_subscribe["telegram_user_id"].as&lt;db::UserID&gt;();</w:t>
      </w:r>
    </w:p>
    <w:p w14:paraId="77E730DF" w14:textId="77777777" w:rsidR="001C2D80" w:rsidRPr="006F12BA" w:rsidRDefault="001C2D80" w:rsidP="001C2D80">
      <w:pPr>
        <w:rPr>
          <w:sz w:val="16"/>
          <w:szCs w:val="16"/>
        </w:rPr>
      </w:pPr>
      <w:r w:rsidRPr="006F12BA">
        <w:rPr>
          <w:sz w:val="16"/>
          <w:szCs w:val="16"/>
        </w:rPr>
        <w:t xml:space="preserve">    subscribe.observer = db_subscribe["observer"].as&lt;db::ChatID&gt;();</w:t>
      </w:r>
    </w:p>
    <w:p w14:paraId="7B4AC149" w14:textId="77777777" w:rsidR="001C2D80" w:rsidRPr="006F12BA" w:rsidRDefault="001C2D80" w:rsidP="001C2D80">
      <w:pPr>
        <w:rPr>
          <w:sz w:val="16"/>
          <w:szCs w:val="16"/>
        </w:rPr>
      </w:pPr>
      <w:r w:rsidRPr="006F12BA">
        <w:rPr>
          <w:sz w:val="16"/>
          <w:szCs w:val="16"/>
        </w:rPr>
        <w:t xml:space="preserve">    subscribe.receiver = db_subscribe["receiver"].as&lt;db::ChatID&gt;();</w:t>
      </w:r>
    </w:p>
    <w:p w14:paraId="7DE60B78" w14:textId="77777777" w:rsidR="001C2D80" w:rsidRPr="006F12BA" w:rsidRDefault="001C2D80" w:rsidP="001C2D80">
      <w:pPr>
        <w:rPr>
          <w:sz w:val="16"/>
          <w:szCs w:val="16"/>
        </w:rPr>
      </w:pPr>
      <w:r w:rsidRPr="006F12BA">
        <w:rPr>
          <w:sz w:val="16"/>
          <w:szCs w:val="16"/>
        </w:rPr>
        <w:t xml:space="preserve">    subscribe.key_phrases = GetArray(db_subscribe["key_phrases"]);</w:t>
      </w:r>
    </w:p>
    <w:p w14:paraId="7D5307D5" w14:textId="77777777" w:rsidR="001C2D80" w:rsidRPr="006F12BA" w:rsidRDefault="001C2D80" w:rsidP="001C2D80">
      <w:pPr>
        <w:rPr>
          <w:sz w:val="16"/>
          <w:szCs w:val="16"/>
        </w:rPr>
      </w:pPr>
    </w:p>
    <w:p w14:paraId="75605F5A" w14:textId="77777777" w:rsidR="001C2D80" w:rsidRPr="006F12BA" w:rsidRDefault="001C2D80" w:rsidP="001C2D80">
      <w:pPr>
        <w:rPr>
          <w:sz w:val="16"/>
          <w:szCs w:val="16"/>
        </w:rPr>
      </w:pPr>
      <w:r w:rsidRPr="006F12BA">
        <w:rPr>
          <w:sz w:val="16"/>
          <w:szCs w:val="16"/>
        </w:rPr>
        <w:t xml:space="preserve">    subscribes.push_back(std::move(subscribe));</w:t>
      </w:r>
    </w:p>
    <w:p w14:paraId="0D36EBF8" w14:textId="77777777" w:rsidR="001C2D80" w:rsidRPr="006F12BA" w:rsidRDefault="001C2D80" w:rsidP="001C2D80">
      <w:pPr>
        <w:rPr>
          <w:sz w:val="16"/>
          <w:szCs w:val="16"/>
        </w:rPr>
      </w:pPr>
      <w:r w:rsidRPr="006F12BA">
        <w:rPr>
          <w:sz w:val="16"/>
          <w:szCs w:val="16"/>
        </w:rPr>
        <w:t xml:space="preserve">  }</w:t>
      </w:r>
    </w:p>
    <w:p w14:paraId="0F074EB5" w14:textId="77777777" w:rsidR="001C2D80" w:rsidRPr="006F12BA" w:rsidRDefault="001C2D80" w:rsidP="001C2D80">
      <w:pPr>
        <w:rPr>
          <w:sz w:val="16"/>
          <w:szCs w:val="16"/>
        </w:rPr>
      </w:pPr>
    </w:p>
    <w:p w14:paraId="26631F6A" w14:textId="77777777" w:rsidR="001C2D80" w:rsidRPr="006F12BA" w:rsidRDefault="001C2D80" w:rsidP="001C2D80">
      <w:pPr>
        <w:rPr>
          <w:sz w:val="16"/>
          <w:szCs w:val="16"/>
        </w:rPr>
      </w:pPr>
      <w:r w:rsidRPr="006F12BA">
        <w:rPr>
          <w:sz w:val="16"/>
          <w:szCs w:val="16"/>
        </w:rPr>
        <w:t xml:space="preserve">  return subscribes;</w:t>
      </w:r>
    </w:p>
    <w:p w14:paraId="43B8FF0C" w14:textId="77777777" w:rsidR="001C2D80" w:rsidRPr="006F12BA" w:rsidRDefault="001C2D80" w:rsidP="001C2D80">
      <w:pPr>
        <w:rPr>
          <w:sz w:val="16"/>
          <w:szCs w:val="16"/>
        </w:rPr>
      </w:pPr>
      <w:r w:rsidRPr="006F12BA">
        <w:rPr>
          <w:sz w:val="16"/>
          <w:szCs w:val="16"/>
        </w:rPr>
        <w:t>}</w:t>
      </w:r>
    </w:p>
    <w:p w14:paraId="2B1D4B86" w14:textId="77777777" w:rsidR="001C2D80" w:rsidRPr="006F12BA" w:rsidRDefault="001C2D80" w:rsidP="001C2D80">
      <w:pPr>
        <w:rPr>
          <w:sz w:val="16"/>
          <w:szCs w:val="16"/>
        </w:rPr>
      </w:pPr>
    </w:p>
    <w:p w14:paraId="1DE71731" w14:textId="77777777" w:rsidR="001C2D80" w:rsidRPr="006F12BA" w:rsidRDefault="001C2D80" w:rsidP="001C2D80">
      <w:pPr>
        <w:rPr>
          <w:sz w:val="16"/>
          <w:szCs w:val="16"/>
        </w:rPr>
      </w:pPr>
      <w:r w:rsidRPr="006F12BA">
        <w:rPr>
          <w:sz w:val="16"/>
          <w:szCs w:val="16"/>
        </w:rPr>
        <w:t>}  // namespace</w:t>
      </w:r>
    </w:p>
    <w:p w14:paraId="45717F87" w14:textId="77777777" w:rsidR="001C2D80" w:rsidRPr="006F12BA" w:rsidRDefault="001C2D80" w:rsidP="001C2D80">
      <w:pPr>
        <w:rPr>
          <w:sz w:val="16"/>
          <w:szCs w:val="16"/>
        </w:rPr>
      </w:pPr>
    </w:p>
    <w:p w14:paraId="2E3637E2" w14:textId="77777777" w:rsidR="001C2D80" w:rsidRPr="006F12BA" w:rsidRDefault="001C2D80" w:rsidP="001C2D80">
      <w:pPr>
        <w:rPr>
          <w:sz w:val="16"/>
          <w:szCs w:val="16"/>
        </w:rPr>
      </w:pPr>
      <w:r w:rsidRPr="006F12BA">
        <w:rPr>
          <w:sz w:val="16"/>
          <w:szCs w:val="16"/>
        </w:rPr>
        <w:t>namespace db {</w:t>
      </w:r>
    </w:p>
    <w:p w14:paraId="710AAAC5" w14:textId="77777777" w:rsidR="001C2D80" w:rsidRPr="006F12BA" w:rsidRDefault="001C2D80" w:rsidP="001C2D80">
      <w:pPr>
        <w:rPr>
          <w:sz w:val="16"/>
          <w:szCs w:val="16"/>
        </w:rPr>
      </w:pPr>
    </w:p>
    <w:p w14:paraId="41464752" w14:textId="77777777" w:rsidR="001C2D80" w:rsidRPr="006F12BA" w:rsidRDefault="001C2D80" w:rsidP="001C2D80">
      <w:pPr>
        <w:rPr>
          <w:sz w:val="16"/>
          <w:szCs w:val="16"/>
        </w:rPr>
      </w:pPr>
      <w:r w:rsidRPr="006F12BA">
        <w:rPr>
          <w:sz w:val="16"/>
          <w:szCs w:val="16"/>
        </w:rPr>
        <w:t>class DatabaseHelper::Impl {</w:t>
      </w:r>
    </w:p>
    <w:p w14:paraId="402AE317" w14:textId="77777777" w:rsidR="001C2D80" w:rsidRPr="006F12BA" w:rsidRDefault="001C2D80" w:rsidP="001C2D80">
      <w:pPr>
        <w:rPr>
          <w:sz w:val="16"/>
          <w:szCs w:val="16"/>
        </w:rPr>
      </w:pPr>
      <w:r w:rsidRPr="006F12BA">
        <w:rPr>
          <w:sz w:val="16"/>
          <w:szCs w:val="16"/>
        </w:rPr>
        <w:t xml:space="preserve"> public:</w:t>
      </w:r>
    </w:p>
    <w:p w14:paraId="4856BC13" w14:textId="77777777" w:rsidR="001C2D80" w:rsidRPr="006F12BA" w:rsidRDefault="001C2D80" w:rsidP="001C2D80">
      <w:pPr>
        <w:rPr>
          <w:sz w:val="16"/>
          <w:szCs w:val="16"/>
        </w:rPr>
      </w:pPr>
      <w:r w:rsidRPr="006F12BA">
        <w:rPr>
          <w:sz w:val="16"/>
          <w:szCs w:val="16"/>
        </w:rPr>
        <w:t xml:space="preserve">  void PrepareQueries();</w:t>
      </w:r>
    </w:p>
    <w:p w14:paraId="427A131F" w14:textId="77777777" w:rsidR="001C2D80" w:rsidRPr="006F12BA" w:rsidRDefault="001C2D80" w:rsidP="001C2D80">
      <w:pPr>
        <w:rPr>
          <w:sz w:val="16"/>
          <w:szCs w:val="16"/>
        </w:rPr>
      </w:pPr>
      <w:r w:rsidRPr="006F12BA">
        <w:rPr>
          <w:sz w:val="16"/>
          <w:szCs w:val="16"/>
        </w:rPr>
        <w:t xml:space="preserve">  pqxx::result Exec(const std::string&amp; query);</w:t>
      </w:r>
    </w:p>
    <w:p w14:paraId="603C6D84" w14:textId="77777777" w:rsidR="001C2D80" w:rsidRPr="006F12BA" w:rsidRDefault="001C2D80" w:rsidP="001C2D80">
      <w:pPr>
        <w:rPr>
          <w:sz w:val="16"/>
          <w:szCs w:val="16"/>
        </w:rPr>
      </w:pPr>
    </w:p>
    <w:p w14:paraId="09425851" w14:textId="77777777" w:rsidR="001C2D80" w:rsidRPr="006F12BA" w:rsidRDefault="001C2D80" w:rsidP="001C2D80">
      <w:pPr>
        <w:rPr>
          <w:sz w:val="16"/>
          <w:szCs w:val="16"/>
        </w:rPr>
      </w:pPr>
      <w:r w:rsidRPr="006F12BA">
        <w:rPr>
          <w:sz w:val="16"/>
          <w:szCs w:val="16"/>
        </w:rPr>
        <w:t xml:space="preserve">  template &lt;typename... Args&gt;</w:t>
      </w:r>
    </w:p>
    <w:p w14:paraId="5142DC76" w14:textId="77777777" w:rsidR="001C2D80" w:rsidRPr="006F12BA" w:rsidRDefault="001C2D80" w:rsidP="001C2D80">
      <w:pPr>
        <w:rPr>
          <w:sz w:val="16"/>
          <w:szCs w:val="16"/>
        </w:rPr>
      </w:pPr>
      <w:r w:rsidRPr="006F12BA">
        <w:rPr>
          <w:sz w:val="16"/>
          <w:szCs w:val="16"/>
        </w:rPr>
        <w:t xml:space="preserve">  pqxx::result ExecPrepared(const std::string&amp; statement, Args&amp;&amp;... args) {</w:t>
      </w:r>
    </w:p>
    <w:p w14:paraId="0D108E2F" w14:textId="77777777" w:rsidR="001C2D80" w:rsidRPr="006F12BA" w:rsidRDefault="001C2D80" w:rsidP="001C2D80">
      <w:pPr>
        <w:rPr>
          <w:sz w:val="16"/>
          <w:szCs w:val="16"/>
        </w:rPr>
      </w:pPr>
      <w:r w:rsidRPr="006F12BA">
        <w:rPr>
          <w:sz w:val="16"/>
          <w:szCs w:val="16"/>
        </w:rPr>
        <w:t xml:space="preserve">    std::lock_guard guard{mutex_};</w:t>
      </w:r>
    </w:p>
    <w:p w14:paraId="4F2B6974" w14:textId="77777777" w:rsidR="001C2D80" w:rsidRPr="006F12BA" w:rsidRDefault="001C2D80" w:rsidP="001C2D80">
      <w:pPr>
        <w:rPr>
          <w:sz w:val="16"/>
          <w:szCs w:val="16"/>
        </w:rPr>
      </w:pPr>
      <w:r w:rsidRPr="006F12BA">
        <w:rPr>
          <w:sz w:val="16"/>
          <w:szCs w:val="16"/>
        </w:rPr>
        <w:t xml:space="preserve">    pqxx::nontransaction work{*connection_};</w:t>
      </w:r>
    </w:p>
    <w:p w14:paraId="4F7972D0" w14:textId="77777777" w:rsidR="001C2D80" w:rsidRPr="006F12BA" w:rsidRDefault="001C2D80" w:rsidP="001C2D80">
      <w:pPr>
        <w:rPr>
          <w:sz w:val="16"/>
          <w:szCs w:val="16"/>
        </w:rPr>
      </w:pPr>
      <w:r w:rsidRPr="006F12BA">
        <w:rPr>
          <w:sz w:val="16"/>
          <w:szCs w:val="16"/>
        </w:rPr>
        <w:t xml:space="preserve">    return work.exec_prepared(statement, std::forward&lt;Args&gt;(args)...);</w:t>
      </w:r>
    </w:p>
    <w:p w14:paraId="01367014" w14:textId="77777777" w:rsidR="001C2D80" w:rsidRPr="006F12BA" w:rsidRDefault="001C2D80" w:rsidP="001C2D80">
      <w:pPr>
        <w:rPr>
          <w:sz w:val="16"/>
          <w:szCs w:val="16"/>
        </w:rPr>
      </w:pPr>
      <w:r w:rsidRPr="006F12BA">
        <w:rPr>
          <w:sz w:val="16"/>
          <w:szCs w:val="16"/>
        </w:rPr>
        <w:t xml:space="preserve">  }</w:t>
      </w:r>
    </w:p>
    <w:p w14:paraId="207672EE" w14:textId="77777777" w:rsidR="001C2D80" w:rsidRPr="006F12BA" w:rsidRDefault="001C2D80" w:rsidP="001C2D80">
      <w:pPr>
        <w:rPr>
          <w:sz w:val="16"/>
          <w:szCs w:val="16"/>
        </w:rPr>
      </w:pPr>
    </w:p>
    <w:p w14:paraId="7B23C8C2" w14:textId="77777777" w:rsidR="001C2D80" w:rsidRPr="006F12BA" w:rsidRDefault="001C2D80" w:rsidP="001C2D80">
      <w:pPr>
        <w:rPr>
          <w:sz w:val="16"/>
          <w:szCs w:val="16"/>
        </w:rPr>
      </w:pPr>
      <w:r w:rsidRPr="006F12BA">
        <w:rPr>
          <w:sz w:val="16"/>
          <w:szCs w:val="16"/>
        </w:rPr>
        <w:t xml:space="preserve">  std::unique_ptr&lt;pqxx::connection&gt; connection_;</w:t>
      </w:r>
    </w:p>
    <w:p w14:paraId="26D9BDF1" w14:textId="77777777" w:rsidR="001C2D80" w:rsidRPr="006F12BA" w:rsidRDefault="001C2D80" w:rsidP="001C2D80">
      <w:pPr>
        <w:rPr>
          <w:sz w:val="16"/>
          <w:szCs w:val="16"/>
        </w:rPr>
      </w:pPr>
      <w:r w:rsidRPr="006F12BA">
        <w:rPr>
          <w:sz w:val="16"/>
          <w:szCs w:val="16"/>
        </w:rPr>
        <w:t xml:space="preserve">  bool is_open_{false};</w:t>
      </w:r>
    </w:p>
    <w:p w14:paraId="0A588160" w14:textId="77777777" w:rsidR="001C2D80" w:rsidRPr="006F12BA" w:rsidRDefault="001C2D80" w:rsidP="001C2D80">
      <w:pPr>
        <w:rPr>
          <w:sz w:val="16"/>
          <w:szCs w:val="16"/>
        </w:rPr>
      </w:pPr>
    </w:p>
    <w:p w14:paraId="0067E38C" w14:textId="77777777" w:rsidR="001C2D80" w:rsidRPr="006F12BA" w:rsidRDefault="001C2D80" w:rsidP="001C2D80">
      <w:pPr>
        <w:rPr>
          <w:sz w:val="16"/>
          <w:szCs w:val="16"/>
        </w:rPr>
      </w:pPr>
      <w:r w:rsidRPr="006F12BA">
        <w:rPr>
          <w:sz w:val="16"/>
          <w:szCs w:val="16"/>
        </w:rPr>
        <w:t xml:space="preserve">  Impl() = default;</w:t>
      </w:r>
    </w:p>
    <w:p w14:paraId="2C9110A8" w14:textId="77777777" w:rsidR="001C2D80" w:rsidRPr="006F12BA" w:rsidRDefault="001C2D80" w:rsidP="001C2D80">
      <w:pPr>
        <w:rPr>
          <w:sz w:val="16"/>
          <w:szCs w:val="16"/>
        </w:rPr>
      </w:pPr>
    </w:p>
    <w:p w14:paraId="5438C99C" w14:textId="77777777" w:rsidR="001C2D80" w:rsidRPr="006F12BA" w:rsidRDefault="001C2D80" w:rsidP="001C2D80">
      <w:pPr>
        <w:rPr>
          <w:sz w:val="16"/>
          <w:szCs w:val="16"/>
        </w:rPr>
      </w:pPr>
      <w:r w:rsidRPr="006F12BA">
        <w:rPr>
          <w:sz w:val="16"/>
          <w:szCs w:val="16"/>
        </w:rPr>
        <w:t xml:space="preserve"> private:</w:t>
      </w:r>
    </w:p>
    <w:p w14:paraId="219B3FF6" w14:textId="77777777" w:rsidR="001C2D80" w:rsidRPr="006F12BA" w:rsidRDefault="001C2D80" w:rsidP="001C2D80">
      <w:pPr>
        <w:rPr>
          <w:sz w:val="16"/>
          <w:szCs w:val="16"/>
        </w:rPr>
      </w:pPr>
      <w:r w:rsidRPr="006F12BA">
        <w:rPr>
          <w:sz w:val="16"/>
          <w:szCs w:val="16"/>
        </w:rPr>
        <w:t xml:space="preserve">  std::mutex mutex_;</w:t>
      </w:r>
    </w:p>
    <w:p w14:paraId="5BF1957C" w14:textId="77777777" w:rsidR="001C2D80" w:rsidRPr="006F12BA" w:rsidRDefault="001C2D80" w:rsidP="001C2D80">
      <w:pPr>
        <w:rPr>
          <w:sz w:val="16"/>
          <w:szCs w:val="16"/>
        </w:rPr>
      </w:pPr>
      <w:r w:rsidRPr="006F12BA">
        <w:rPr>
          <w:sz w:val="16"/>
          <w:szCs w:val="16"/>
        </w:rPr>
        <w:t>};</w:t>
      </w:r>
    </w:p>
    <w:p w14:paraId="5E009D12" w14:textId="77777777" w:rsidR="001C2D80" w:rsidRPr="006F12BA" w:rsidRDefault="001C2D80" w:rsidP="001C2D80">
      <w:pPr>
        <w:rPr>
          <w:sz w:val="16"/>
          <w:szCs w:val="16"/>
        </w:rPr>
      </w:pPr>
    </w:p>
    <w:p w14:paraId="5896B260" w14:textId="77777777" w:rsidR="001C2D80" w:rsidRPr="006F12BA" w:rsidRDefault="001C2D80" w:rsidP="001C2D80">
      <w:pPr>
        <w:rPr>
          <w:sz w:val="16"/>
          <w:szCs w:val="16"/>
        </w:rPr>
      </w:pPr>
      <w:r w:rsidRPr="006F12BA">
        <w:rPr>
          <w:sz w:val="16"/>
          <w:szCs w:val="16"/>
        </w:rPr>
        <w:t>DatabaseHelper&amp; DatabaseHelper::operator=(DatabaseHelper&amp;&amp;) = default;</w:t>
      </w:r>
    </w:p>
    <w:p w14:paraId="2845E9DD" w14:textId="77777777" w:rsidR="001C2D80" w:rsidRPr="006F12BA" w:rsidRDefault="001C2D80" w:rsidP="001C2D80">
      <w:pPr>
        <w:rPr>
          <w:sz w:val="16"/>
          <w:szCs w:val="16"/>
        </w:rPr>
      </w:pPr>
      <w:r w:rsidRPr="006F12BA">
        <w:rPr>
          <w:sz w:val="16"/>
          <w:szCs w:val="16"/>
        </w:rPr>
        <w:t>DatabaseHelper::DatabaseHelper(DatabaseHelper&amp;&amp;) = default;</w:t>
      </w:r>
    </w:p>
    <w:p w14:paraId="1D2986B9" w14:textId="77777777" w:rsidR="001C2D80" w:rsidRPr="006F12BA" w:rsidRDefault="001C2D80" w:rsidP="001C2D80">
      <w:pPr>
        <w:rPr>
          <w:sz w:val="16"/>
          <w:szCs w:val="16"/>
        </w:rPr>
      </w:pPr>
      <w:r w:rsidRPr="006F12BA">
        <w:rPr>
          <w:sz w:val="16"/>
          <w:szCs w:val="16"/>
        </w:rPr>
        <w:t>DatabaseHelper::DatabaseHelper() = default;</w:t>
      </w:r>
    </w:p>
    <w:p w14:paraId="5D222CF7" w14:textId="77777777" w:rsidR="001C2D80" w:rsidRPr="006F12BA" w:rsidRDefault="001C2D80" w:rsidP="001C2D80">
      <w:pPr>
        <w:rPr>
          <w:sz w:val="16"/>
          <w:szCs w:val="16"/>
        </w:rPr>
      </w:pPr>
      <w:r w:rsidRPr="006F12BA">
        <w:rPr>
          <w:sz w:val="16"/>
          <w:szCs w:val="16"/>
        </w:rPr>
        <w:t>DatabaseHelper::~DatabaseHelper() = default;</w:t>
      </w:r>
    </w:p>
    <w:p w14:paraId="0323DDB2" w14:textId="77777777" w:rsidR="001C2D80" w:rsidRPr="006F12BA" w:rsidRDefault="001C2D80" w:rsidP="001C2D80">
      <w:pPr>
        <w:rPr>
          <w:sz w:val="16"/>
          <w:szCs w:val="16"/>
        </w:rPr>
      </w:pPr>
    </w:p>
    <w:p w14:paraId="11FCA09A" w14:textId="77777777" w:rsidR="001C2D80" w:rsidRPr="006F12BA" w:rsidRDefault="001C2D80" w:rsidP="001C2D80">
      <w:pPr>
        <w:rPr>
          <w:sz w:val="16"/>
          <w:szCs w:val="16"/>
        </w:rPr>
      </w:pPr>
      <w:r w:rsidRPr="006F12BA">
        <w:rPr>
          <w:sz w:val="16"/>
          <w:szCs w:val="16"/>
        </w:rPr>
        <w:t>DatabaseHelper::DatabaseHelper(std::string_view host, std::string_view user,</w:t>
      </w:r>
    </w:p>
    <w:p w14:paraId="23A9EA7F" w14:textId="77777777" w:rsidR="001C2D80" w:rsidRPr="006F12BA" w:rsidRDefault="001C2D80" w:rsidP="001C2D80">
      <w:pPr>
        <w:rPr>
          <w:sz w:val="16"/>
          <w:szCs w:val="16"/>
        </w:rPr>
      </w:pPr>
      <w:r w:rsidRPr="006F12BA">
        <w:rPr>
          <w:sz w:val="16"/>
          <w:szCs w:val="16"/>
        </w:rPr>
        <w:t xml:space="preserve">                               std::string_view password,</w:t>
      </w:r>
    </w:p>
    <w:p w14:paraId="4895DD9B" w14:textId="77777777" w:rsidR="001C2D80" w:rsidRPr="006F12BA" w:rsidRDefault="001C2D80" w:rsidP="001C2D80">
      <w:pPr>
        <w:rPr>
          <w:sz w:val="16"/>
          <w:szCs w:val="16"/>
        </w:rPr>
      </w:pPr>
      <w:r w:rsidRPr="006F12BA">
        <w:rPr>
          <w:sz w:val="16"/>
          <w:szCs w:val="16"/>
        </w:rPr>
        <w:t xml:space="preserve">                               std::string_view port) {</w:t>
      </w:r>
    </w:p>
    <w:p w14:paraId="38636A7C" w14:textId="77777777" w:rsidR="001C2D80" w:rsidRPr="006F12BA" w:rsidRDefault="001C2D80" w:rsidP="001C2D80">
      <w:pPr>
        <w:rPr>
          <w:sz w:val="16"/>
          <w:szCs w:val="16"/>
        </w:rPr>
      </w:pPr>
      <w:r w:rsidRPr="006F12BA">
        <w:rPr>
          <w:sz w:val="16"/>
          <w:szCs w:val="16"/>
        </w:rPr>
        <w:t xml:space="preserve">  try {</w:t>
      </w:r>
    </w:p>
    <w:p w14:paraId="58F8F575" w14:textId="77777777" w:rsidR="001C2D80" w:rsidRPr="006F12BA" w:rsidRDefault="001C2D80" w:rsidP="001C2D80">
      <w:pPr>
        <w:rPr>
          <w:sz w:val="16"/>
          <w:szCs w:val="16"/>
        </w:rPr>
      </w:pPr>
      <w:r w:rsidRPr="006F12BA">
        <w:rPr>
          <w:sz w:val="16"/>
          <w:szCs w:val="16"/>
        </w:rPr>
        <w:t xml:space="preserve">    pimpl_ = std::make_unique&lt;Impl&gt;();</w:t>
      </w:r>
    </w:p>
    <w:p w14:paraId="61ED5E3F" w14:textId="77777777" w:rsidR="001C2D80" w:rsidRPr="006F12BA" w:rsidRDefault="001C2D80" w:rsidP="001C2D80">
      <w:pPr>
        <w:rPr>
          <w:sz w:val="16"/>
          <w:szCs w:val="16"/>
        </w:rPr>
      </w:pPr>
      <w:r w:rsidRPr="006F12BA">
        <w:rPr>
          <w:sz w:val="16"/>
          <w:szCs w:val="16"/>
        </w:rPr>
        <w:t xml:space="preserve">    pimpl_-&gt;connection_ = std::make_unique&lt;pqxx::connection&gt;(</w:t>
      </w:r>
    </w:p>
    <w:p w14:paraId="6A45816F" w14:textId="77777777" w:rsidR="001C2D80" w:rsidRPr="006F12BA" w:rsidRDefault="001C2D80" w:rsidP="001C2D80">
      <w:pPr>
        <w:rPr>
          <w:sz w:val="16"/>
          <w:szCs w:val="16"/>
        </w:rPr>
      </w:pPr>
      <w:r w:rsidRPr="006F12BA">
        <w:rPr>
          <w:sz w:val="16"/>
          <w:szCs w:val="16"/>
        </w:rPr>
        <w:t xml:space="preserve">        MakeConnectionString(host, user, password, port));</w:t>
      </w:r>
    </w:p>
    <w:p w14:paraId="07836468" w14:textId="77777777" w:rsidR="001C2D80" w:rsidRPr="006F12BA" w:rsidRDefault="001C2D80" w:rsidP="001C2D80">
      <w:pPr>
        <w:rPr>
          <w:sz w:val="16"/>
          <w:szCs w:val="16"/>
        </w:rPr>
      </w:pPr>
      <w:r w:rsidRPr="006F12BA">
        <w:rPr>
          <w:sz w:val="16"/>
          <w:szCs w:val="16"/>
        </w:rPr>
        <w:t xml:space="preserve">    pimpl_-&gt;PrepareQueries();</w:t>
      </w:r>
    </w:p>
    <w:p w14:paraId="56AF9E88" w14:textId="77777777" w:rsidR="001C2D80" w:rsidRPr="006F12BA" w:rsidRDefault="001C2D80" w:rsidP="001C2D80">
      <w:pPr>
        <w:rPr>
          <w:sz w:val="16"/>
          <w:szCs w:val="16"/>
        </w:rPr>
      </w:pPr>
      <w:r w:rsidRPr="006F12BA">
        <w:rPr>
          <w:sz w:val="16"/>
          <w:szCs w:val="16"/>
        </w:rPr>
        <w:t xml:space="preserve">    pimpl_-&gt;is_open_ = true;</w:t>
      </w:r>
    </w:p>
    <w:p w14:paraId="2A619C74" w14:textId="77777777" w:rsidR="001C2D80" w:rsidRPr="006F12BA" w:rsidRDefault="001C2D80" w:rsidP="001C2D80">
      <w:pPr>
        <w:rPr>
          <w:sz w:val="16"/>
          <w:szCs w:val="16"/>
        </w:rPr>
      </w:pPr>
      <w:r w:rsidRPr="006F12BA">
        <w:rPr>
          <w:sz w:val="16"/>
          <w:szCs w:val="16"/>
        </w:rPr>
        <w:t xml:space="preserve">  } catch (...) {</w:t>
      </w:r>
    </w:p>
    <w:p w14:paraId="7DBBC7D5" w14:textId="77777777" w:rsidR="001C2D80" w:rsidRPr="006F12BA" w:rsidRDefault="001C2D80" w:rsidP="001C2D80">
      <w:pPr>
        <w:rPr>
          <w:sz w:val="16"/>
          <w:szCs w:val="16"/>
        </w:rPr>
      </w:pPr>
      <w:r w:rsidRPr="006F12BA">
        <w:rPr>
          <w:sz w:val="16"/>
          <w:szCs w:val="16"/>
        </w:rPr>
        <w:t xml:space="preserve">    pimpl_-&gt;is_open_ = false;</w:t>
      </w:r>
    </w:p>
    <w:p w14:paraId="27EE3157" w14:textId="77777777" w:rsidR="001C2D80" w:rsidRPr="006F12BA" w:rsidRDefault="001C2D80" w:rsidP="001C2D80">
      <w:pPr>
        <w:rPr>
          <w:sz w:val="16"/>
          <w:szCs w:val="16"/>
        </w:rPr>
      </w:pPr>
      <w:r w:rsidRPr="006F12BA">
        <w:rPr>
          <w:sz w:val="16"/>
          <w:szCs w:val="16"/>
        </w:rPr>
        <w:t xml:space="preserve">  }</w:t>
      </w:r>
    </w:p>
    <w:p w14:paraId="77E78CED" w14:textId="77777777" w:rsidR="001C2D80" w:rsidRPr="006F12BA" w:rsidRDefault="001C2D80" w:rsidP="001C2D80">
      <w:pPr>
        <w:rPr>
          <w:sz w:val="16"/>
          <w:szCs w:val="16"/>
        </w:rPr>
      </w:pPr>
      <w:r w:rsidRPr="006F12BA">
        <w:rPr>
          <w:sz w:val="16"/>
          <w:szCs w:val="16"/>
        </w:rPr>
        <w:t>}</w:t>
      </w:r>
    </w:p>
    <w:p w14:paraId="09165464" w14:textId="77777777" w:rsidR="001C2D80" w:rsidRPr="006F12BA" w:rsidRDefault="001C2D80" w:rsidP="001C2D80">
      <w:pPr>
        <w:rPr>
          <w:sz w:val="16"/>
          <w:szCs w:val="16"/>
        </w:rPr>
      </w:pPr>
    </w:p>
    <w:p w14:paraId="38B03035" w14:textId="77777777" w:rsidR="001C2D80" w:rsidRPr="006F12BA" w:rsidRDefault="001C2D80" w:rsidP="001C2D80">
      <w:pPr>
        <w:rPr>
          <w:sz w:val="16"/>
          <w:szCs w:val="16"/>
        </w:rPr>
      </w:pPr>
      <w:r w:rsidRPr="006F12BA">
        <w:rPr>
          <w:sz w:val="16"/>
          <w:szCs w:val="16"/>
        </w:rPr>
        <w:t>DatabaseHelper::DatabaseHelper(ConnectionParams params)</w:t>
      </w:r>
    </w:p>
    <w:p w14:paraId="5A363DB7" w14:textId="77777777" w:rsidR="001C2D80" w:rsidRPr="006F12BA" w:rsidRDefault="001C2D80" w:rsidP="001C2D80">
      <w:pPr>
        <w:rPr>
          <w:sz w:val="16"/>
          <w:szCs w:val="16"/>
        </w:rPr>
      </w:pPr>
      <w:r w:rsidRPr="006F12BA">
        <w:rPr>
          <w:sz w:val="16"/>
          <w:szCs w:val="16"/>
        </w:rPr>
        <w:t xml:space="preserve">    : DatabaseHelper(params.host, params.user, params.password, params.port) {</w:t>
      </w:r>
    </w:p>
    <w:p w14:paraId="6DEA74DD" w14:textId="77777777" w:rsidR="001C2D80" w:rsidRPr="006F12BA" w:rsidRDefault="001C2D80" w:rsidP="001C2D80">
      <w:pPr>
        <w:rPr>
          <w:sz w:val="16"/>
          <w:szCs w:val="16"/>
        </w:rPr>
      </w:pPr>
      <w:r w:rsidRPr="006F12BA">
        <w:rPr>
          <w:sz w:val="16"/>
          <w:szCs w:val="16"/>
        </w:rPr>
        <w:t xml:space="preserve">  // pass</w:t>
      </w:r>
    </w:p>
    <w:p w14:paraId="569224E4" w14:textId="77777777" w:rsidR="001C2D80" w:rsidRPr="006F12BA" w:rsidRDefault="001C2D80" w:rsidP="001C2D80">
      <w:pPr>
        <w:rPr>
          <w:sz w:val="16"/>
          <w:szCs w:val="16"/>
        </w:rPr>
      </w:pPr>
      <w:r w:rsidRPr="006F12BA">
        <w:rPr>
          <w:sz w:val="16"/>
          <w:szCs w:val="16"/>
        </w:rPr>
        <w:t>}</w:t>
      </w:r>
    </w:p>
    <w:p w14:paraId="3F9E1A2B" w14:textId="77777777" w:rsidR="001C2D80" w:rsidRPr="006F12BA" w:rsidRDefault="001C2D80" w:rsidP="001C2D80">
      <w:pPr>
        <w:rPr>
          <w:sz w:val="16"/>
          <w:szCs w:val="16"/>
        </w:rPr>
      </w:pPr>
    </w:p>
    <w:p w14:paraId="2F5EA735" w14:textId="77777777" w:rsidR="001C2D80" w:rsidRPr="006F12BA" w:rsidRDefault="001C2D80" w:rsidP="001C2D80">
      <w:pPr>
        <w:rPr>
          <w:sz w:val="16"/>
          <w:szCs w:val="16"/>
        </w:rPr>
      </w:pPr>
      <w:r w:rsidRPr="006F12BA">
        <w:rPr>
          <w:sz w:val="16"/>
          <w:szCs w:val="16"/>
        </w:rPr>
        <w:t>void DatabaseHelper::Impl::PrepareQueries() {</w:t>
      </w:r>
    </w:p>
    <w:p w14:paraId="5D416FF3" w14:textId="77777777" w:rsidR="001C2D80" w:rsidRPr="006F12BA" w:rsidRDefault="001C2D80" w:rsidP="001C2D80">
      <w:pPr>
        <w:rPr>
          <w:sz w:val="16"/>
          <w:szCs w:val="16"/>
        </w:rPr>
      </w:pPr>
      <w:r w:rsidRPr="006F12BA">
        <w:rPr>
          <w:sz w:val="16"/>
          <w:szCs w:val="16"/>
        </w:rPr>
        <w:t xml:space="preserve">  //////////////////////////////////////////////////////////////////////////////</w:t>
      </w:r>
    </w:p>
    <w:p w14:paraId="327092FF" w14:textId="77777777" w:rsidR="001C2D80" w:rsidRPr="006F12BA" w:rsidRDefault="001C2D80" w:rsidP="001C2D80">
      <w:pPr>
        <w:rPr>
          <w:sz w:val="16"/>
          <w:szCs w:val="16"/>
        </w:rPr>
      </w:pPr>
    </w:p>
    <w:p w14:paraId="23C412AF" w14:textId="77777777" w:rsidR="001C2D80" w:rsidRPr="006F12BA" w:rsidRDefault="001C2D80" w:rsidP="001C2D80">
      <w:pPr>
        <w:rPr>
          <w:sz w:val="16"/>
          <w:szCs w:val="16"/>
        </w:rPr>
      </w:pPr>
      <w:r w:rsidRPr="006F12BA">
        <w:rPr>
          <w:sz w:val="16"/>
          <w:szCs w:val="16"/>
        </w:rPr>
        <w:t xml:space="preserve">  // Users' table</w:t>
      </w:r>
    </w:p>
    <w:p w14:paraId="340D9971" w14:textId="77777777" w:rsidR="001C2D80" w:rsidRPr="006F12BA" w:rsidRDefault="001C2D80" w:rsidP="001C2D80">
      <w:pPr>
        <w:rPr>
          <w:sz w:val="16"/>
          <w:szCs w:val="16"/>
        </w:rPr>
      </w:pPr>
      <w:r w:rsidRPr="006F12BA">
        <w:rPr>
          <w:sz w:val="16"/>
          <w:szCs w:val="16"/>
        </w:rPr>
        <w:t xml:space="preserve">  connection_-&gt;prepare(</w:t>
      </w:r>
    </w:p>
    <w:p w14:paraId="08C4640A" w14:textId="77777777" w:rsidR="001C2D80" w:rsidRPr="006F12BA" w:rsidRDefault="001C2D80" w:rsidP="001C2D80">
      <w:pPr>
        <w:rPr>
          <w:sz w:val="16"/>
          <w:szCs w:val="16"/>
        </w:rPr>
      </w:pPr>
      <w:r w:rsidRPr="006F12BA">
        <w:rPr>
          <w:sz w:val="16"/>
          <w:szCs w:val="16"/>
        </w:rPr>
        <w:t xml:space="preserve">      "is_none",</w:t>
      </w:r>
    </w:p>
    <w:p w14:paraId="713E7AE4" w14:textId="77777777" w:rsidR="001C2D80" w:rsidRPr="006F12BA" w:rsidRDefault="001C2D80" w:rsidP="001C2D80">
      <w:pPr>
        <w:rPr>
          <w:sz w:val="16"/>
          <w:szCs w:val="16"/>
        </w:rPr>
      </w:pPr>
      <w:r w:rsidRPr="006F12BA">
        <w:rPr>
          <w:sz w:val="16"/>
          <w:szCs w:val="16"/>
        </w:rPr>
        <w:t xml:space="preserve">      "SELECT NOT EXISTS(SELECT * FROM users where telegram_user_id = $1)");</w:t>
      </w:r>
    </w:p>
    <w:p w14:paraId="04FD83EE" w14:textId="77777777" w:rsidR="001C2D80" w:rsidRPr="006F12BA" w:rsidRDefault="001C2D80" w:rsidP="001C2D80">
      <w:pPr>
        <w:rPr>
          <w:sz w:val="16"/>
          <w:szCs w:val="16"/>
        </w:rPr>
      </w:pPr>
      <w:r w:rsidRPr="006F12BA">
        <w:rPr>
          <w:sz w:val="16"/>
          <w:szCs w:val="16"/>
        </w:rPr>
        <w:t xml:space="preserve">  connection_-&gt;prepare("is_first_user",</w:t>
      </w:r>
    </w:p>
    <w:p w14:paraId="0CBAE1C2" w14:textId="77777777" w:rsidR="001C2D80" w:rsidRPr="006F12BA" w:rsidRDefault="001C2D80" w:rsidP="001C2D80">
      <w:pPr>
        <w:rPr>
          <w:sz w:val="16"/>
          <w:szCs w:val="16"/>
        </w:rPr>
      </w:pPr>
      <w:r w:rsidRPr="006F12BA">
        <w:rPr>
          <w:sz w:val="16"/>
          <w:szCs w:val="16"/>
        </w:rPr>
        <w:t xml:space="preserve">                       "SELECT NOT EXISTS (SELECT * FROM users)");</w:t>
      </w:r>
    </w:p>
    <w:p w14:paraId="78738DF7" w14:textId="77777777" w:rsidR="001C2D80" w:rsidRPr="006F12BA" w:rsidRDefault="001C2D80" w:rsidP="001C2D80">
      <w:pPr>
        <w:rPr>
          <w:sz w:val="16"/>
          <w:szCs w:val="16"/>
        </w:rPr>
      </w:pPr>
      <w:r w:rsidRPr="006F12BA">
        <w:rPr>
          <w:sz w:val="16"/>
          <w:szCs w:val="16"/>
        </w:rPr>
        <w:t xml:space="preserve">  connection_-&gt;prepare("is_admin",</w:t>
      </w:r>
    </w:p>
    <w:p w14:paraId="041A294E" w14:textId="77777777" w:rsidR="001C2D80" w:rsidRPr="006F12BA" w:rsidRDefault="001C2D80" w:rsidP="001C2D80">
      <w:pPr>
        <w:rPr>
          <w:sz w:val="16"/>
          <w:szCs w:val="16"/>
        </w:rPr>
      </w:pPr>
      <w:r w:rsidRPr="006F12BA">
        <w:rPr>
          <w:sz w:val="16"/>
          <w:szCs w:val="16"/>
        </w:rPr>
        <w:t xml:space="preserve">                       "SELECT EXISTS(SELECT * FROM users WHERE "</w:t>
      </w:r>
    </w:p>
    <w:p w14:paraId="7AAF5073" w14:textId="77777777" w:rsidR="001C2D80" w:rsidRPr="006F12BA" w:rsidRDefault="001C2D80" w:rsidP="001C2D80">
      <w:pPr>
        <w:rPr>
          <w:sz w:val="16"/>
          <w:szCs w:val="16"/>
        </w:rPr>
      </w:pPr>
      <w:r w:rsidRPr="006F12BA">
        <w:rPr>
          <w:sz w:val="16"/>
          <w:szCs w:val="16"/>
        </w:rPr>
        <w:t xml:space="preserve">                       "telegram_user_id = $1 AND is_admin = true)");</w:t>
      </w:r>
    </w:p>
    <w:p w14:paraId="32AE580B" w14:textId="77777777" w:rsidR="001C2D80" w:rsidRPr="006F12BA" w:rsidRDefault="001C2D80" w:rsidP="001C2D80">
      <w:pPr>
        <w:rPr>
          <w:sz w:val="16"/>
          <w:szCs w:val="16"/>
        </w:rPr>
      </w:pPr>
      <w:r w:rsidRPr="006F12BA">
        <w:rPr>
          <w:sz w:val="16"/>
          <w:szCs w:val="16"/>
        </w:rPr>
        <w:t xml:space="preserve">  connection_-&gt;prepare(</w:t>
      </w:r>
    </w:p>
    <w:p w14:paraId="65747908" w14:textId="77777777" w:rsidR="001C2D80" w:rsidRPr="006F12BA" w:rsidRDefault="001C2D80" w:rsidP="001C2D80">
      <w:pPr>
        <w:rPr>
          <w:sz w:val="16"/>
          <w:szCs w:val="16"/>
        </w:rPr>
      </w:pPr>
      <w:r w:rsidRPr="006F12BA">
        <w:rPr>
          <w:sz w:val="16"/>
          <w:szCs w:val="16"/>
        </w:rPr>
        <w:t xml:space="preserve">      "insert_user", "INSERT INTO users VALUES($1, $2, $3, $4, $5, $6, now())");</w:t>
      </w:r>
    </w:p>
    <w:p w14:paraId="40541C58" w14:textId="77777777" w:rsidR="001C2D80" w:rsidRPr="006F12BA" w:rsidRDefault="001C2D80" w:rsidP="001C2D80">
      <w:pPr>
        <w:rPr>
          <w:sz w:val="16"/>
          <w:szCs w:val="16"/>
        </w:rPr>
      </w:pPr>
      <w:r w:rsidRPr="006F12BA">
        <w:rPr>
          <w:sz w:val="16"/>
          <w:szCs w:val="16"/>
        </w:rPr>
        <w:t xml:space="preserve">  connection_-&gt;prepare("select_admins",</w:t>
      </w:r>
    </w:p>
    <w:p w14:paraId="75D04025" w14:textId="77777777" w:rsidR="001C2D80" w:rsidRPr="006F12BA" w:rsidRDefault="001C2D80" w:rsidP="001C2D80">
      <w:pPr>
        <w:rPr>
          <w:sz w:val="16"/>
          <w:szCs w:val="16"/>
        </w:rPr>
      </w:pPr>
      <w:r w:rsidRPr="006F12BA">
        <w:rPr>
          <w:sz w:val="16"/>
          <w:szCs w:val="16"/>
        </w:rPr>
        <w:t xml:space="preserve">                       "SELECT * FROM users where is_admin = TRUE");</w:t>
      </w:r>
    </w:p>
    <w:p w14:paraId="5139C606" w14:textId="77777777" w:rsidR="001C2D80" w:rsidRPr="006F12BA" w:rsidRDefault="001C2D80" w:rsidP="001C2D80">
      <w:pPr>
        <w:rPr>
          <w:sz w:val="16"/>
          <w:szCs w:val="16"/>
        </w:rPr>
      </w:pPr>
      <w:r w:rsidRPr="006F12BA">
        <w:rPr>
          <w:sz w:val="16"/>
          <w:szCs w:val="16"/>
        </w:rPr>
        <w:t xml:space="preserve">  connection_-&gt;prepare(</w:t>
      </w:r>
    </w:p>
    <w:p w14:paraId="306EB450" w14:textId="77777777" w:rsidR="001C2D80" w:rsidRPr="006F12BA" w:rsidRDefault="001C2D80" w:rsidP="001C2D80">
      <w:pPr>
        <w:rPr>
          <w:sz w:val="16"/>
          <w:szCs w:val="16"/>
        </w:rPr>
      </w:pPr>
      <w:r w:rsidRPr="006F12BA">
        <w:rPr>
          <w:sz w:val="16"/>
          <w:szCs w:val="16"/>
        </w:rPr>
        <w:t xml:space="preserve">      "delete_user",</w:t>
      </w:r>
    </w:p>
    <w:p w14:paraId="22083CA1" w14:textId="77777777" w:rsidR="001C2D80" w:rsidRPr="006F12BA" w:rsidRDefault="001C2D80" w:rsidP="001C2D80">
      <w:pPr>
        <w:rPr>
          <w:sz w:val="16"/>
          <w:szCs w:val="16"/>
        </w:rPr>
      </w:pPr>
      <w:r w:rsidRPr="006F12BA">
        <w:rPr>
          <w:sz w:val="16"/>
          <w:szCs w:val="16"/>
        </w:rPr>
        <w:t xml:space="preserve">      "delete from users where telegram_user_id = $1 RETURNING *");</w:t>
      </w:r>
    </w:p>
    <w:p w14:paraId="310A9E9E" w14:textId="77777777" w:rsidR="001C2D80" w:rsidRPr="006F12BA" w:rsidRDefault="001C2D80" w:rsidP="001C2D80">
      <w:pPr>
        <w:rPr>
          <w:sz w:val="16"/>
          <w:szCs w:val="16"/>
        </w:rPr>
      </w:pPr>
      <w:r w:rsidRPr="006F12BA">
        <w:rPr>
          <w:sz w:val="16"/>
          <w:szCs w:val="16"/>
        </w:rPr>
        <w:t xml:space="preserve">  connection_-&gt;prepare(</w:t>
      </w:r>
    </w:p>
    <w:p w14:paraId="7F73DABA" w14:textId="77777777" w:rsidR="001C2D80" w:rsidRPr="006F12BA" w:rsidRDefault="001C2D80" w:rsidP="001C2D80">
      <w:pPr>
        <w:rPr>
          <w:sz w:val="16"/>
          <w:szCs w:val="16"/>
        </w:rPr>
      </w:pPr>
      <w:r w:rsidRPr="006F12BA">
        <w:rPr>
          <w:sz w:val="16"/>
          <w:szCs w:val="16"/>
        </w:rPr>
        <w:t xml:space="preserve">      "select_users_with_ordering",</w:t>
      </w:r>
    </w:p>
    <w:p w14:paraId="1A9B0EC7" w14:textId="77777777" w:rsidR="001C2D80" w:rsidRPr="006F12BA" w:rsidRDefault="001C2D80" w:rsidP="001C2D80">
      <w:pPr>
        <w:rPr>
          <w:sz w:val="16"/>
          <w:szCs w:val="16"/>
        </w:rPr>
      </w:pPr>
      <w:r w:rsidRPr="006F12BA">
        <w:rPr>
          <w:sz w:val="16"/>
          <w:szCs w:val="16"/>
        </w:rPr>
        <w:t xml:space="preserve">      "SELECT * FROM users ORDER BY is_admin DESC, surname, name");</w:t>
      </w:r>
    </w:p>
    <w:p w14:paraId="4992AFD9" w14:textId="77777777" w:rsidR="001C2D80" w:rsidRPr="006F12BA" w:rsidRDefault="001C2D80" w:rsidP="001C2D80">
      <w:pPr>
        <w:rPr>
          <w:sz w:val="16"/>
          <w:szCs w:val="16"/>
        </w:rPr>
      </w:pPr>
      <w:r w:rsidRPr="006F12BA">
        <w:rPr>
          <w:sz w:val="16"/>
          <w:szCs w:val="16"/>
        </w:rPr>
        <w:t xml:space="preserve">  connection_-&gt;prepare("is_rent_expired",</w:t>
      </w:r>
    </w:p>
    <w:p w14:paraId="1B710395" w14:textId="77777777" w:rsidR="001C2D80" w:rsidRPr="006F12BA" w:rsidRDefault="001C2D80" w:rsidP="001C2D80">
      <w:pPr>
        <w:rPr>
          <w:sz w:val="16"/>
          <w:szCs w:val="16"/>
        </w:rPr>
      </w:pPr>
      <w:r w:rsidRPr="006F12BA">
        <w:rPr>
          <w:sz w:val="16"/>
          <w:szCs w:val="16"/>
        </w:rPr>
        <w:t xml:space="preserve">                       "SELECT now() &lt; rent_to OR is_admin = true FROM users "</w:t>
      </w:r>
    </w:p>
    <w:p w14:paraId="59A3263F" w14:textId="77777777" w:rsidR="001C2D80" w:rsidRPr="006F12BA" w:rsidRDefault="001C2D80" w:rsidP="001C2D80">
      <w:pPr>
        <w:rPr>
          <w:sz w:val="16"/>
          <w:szCs w:val="16"/>
        </w:rPr>
      </w:pPr>
      <w:r w:rsidRPr="006F12BA">
        <w:rPr>
          <w:sz w:val="16"/>
          <w:szCs w:val="16"/>
        </w:rPr>
        <w:t xml:space="preserve">                       "where telegram_user_id = $1");</w:t>
      </w:r>
    </w:p>
    <w:p w14:paraId="62FF24CA" w14:textId="77777777" w:rsidR="001C2D80" w:rsidRPr="006F12BA" w:rsidRDefault="001C2D80" w:rsidP="001C2D80">
      <w:pPr>
        <w:rPr>
          <w:sz w:val="16"/>
          <w:szCs w:val="16"/>
        </w:rPr>
      </w:pPr>
    </w:p>
    <w:p w14:paraId="7133346B" w14:textId="77777777" w:rsidR="001C2D80" w:rsidRPr="006F12BA" w:rsidRDefault="001C2D80" w:rsidP="001C2D80">
      <w:pPr>
        <w:rPr>
          <w:sz w:val="16"/>
          <w:szCs w:val="16"/>
        </w:rPr>
      </w:pPr>
      <w:r w:rsidRPr="006F12BA">
        <w:rPr>
          <w:sz w:val="16"/>
          <w:szCs w:val="16"/>
        </w:rPr>
        <w:t xml:space="preserve">  //////////////////////////////////////////////////////////////////////////////</w:t>
      </w:r>
    </w:p>
    <w:p w14:paraId="546EE14F" w14:textId="77777777" w:rsidR="001C2D80" w:rsidRPr="006F12BA" w:rsidRDefault="001C2D80" w:rsidP="001C2D80">
      <w:pPr>
        <w:rPr>
          <w:sz w:val="16"/>
          <w:szCs w:val="16"/>
        </w:rPr>
      </w:pPr>
    </w:p>
    <w:p w14:paraId="3CC67807" w14:textId="77777777" w:rsidR="001C2D80" w:rsidRPr="006F12BA" w:rsidRDefault="001C2D80" w:rsidP="001C2D80">
      <w:pPr>
        <w:rPr>
          <w:sz w:val="16"/>
          <w:szCs w:val="16"/>
        </w:rPr>
      </w:pPr>
      <w:r w:rsidRPr="006F12BA">
        <w:rPr>
          <w:sz w:val="16"/>
          <w:szCs w:val="16"/>
        </w:rPr>
        <w:t xml:space="preserve">  // Application's table</w:t>
      </w:r>
    </w:p>
    <w:p w14:paraId="24F786B3" w14:textId="77777777" w:rsidR="001C2D80" w:rsidRPr="006F12BA" w:rsidRDefault="001C2D80" w:rsidP="001C2D80">
      <w:pPr>
        <w:rPr>
          <w:sz w:val="16"/>
          <w:szCs w:val="16"/>
        </w:rPr>
      </w:pPr>
    </w:p>
    <w:p w14:paraId="46F758EB" w14:textId="77777777" w:rsidR="001C2D80" w:rsidRPr="006F12BA" w:rsidRDefault="001C2D80" w:rsidP="001C2D80">
      <w:pPr>
        <w:rPr>
          <w:sz w:val="16"/>
          <w:szCs w:val="16"/>
        </w:rPr>
      </w:pPr>
      <w:r w:rsidRPr="006F12BA">
        <w:rPr>
          <w:sz w:val="16"/>
          <w:szCs w:val="16"/>
        </w:rPr>
        <w:t xml:space="preserve">  connection_-&gt;prepare(</w:t>
      </w:r>
    </w:p>
    <w:p w14:paraId="1A1B0BAF" w14:textId="77777777" w:rsidR="001C2D80" w:rsidRPr="006F12BA" w:rsidRDefault="001C2D80" w:rsidP="001C2D80">
      <w:pPr>
        <w:rPr>
          <w:sz w:val="16"/>
          <w:szCs w:val="16"/>
        </w:rPr>
      </w:pPr>
      <w:r w:rsidRPr="006F12BA">
        <w:rPr>
          <w:sz w:val="16"/>
          <w:szCs w:val="16"/>
        </w:rPr>
        <w:t xml:space="preserve">      "submit_application",</w:t>
      </w:r>
    </w:p>
    <w:p w14:paraId="1A9C0A06" w14:textId="77777777" w:rsidR="001C2D80" w:rsidRPr="006F12BA" w:rsidRDefault="001C2D80" w:rsidP="001C2D80">
      <w:pPr>
        <w:rPr>
          <w:sz w:val="16"/>
          <w:szCs w:val="16"/>
        </w:rPr>
      </w:pPr>
      <w:r w:rsidRPr="006F12BA">
        <w:rPr>
          <w:sz w:val="16"/>
          <w:szCs w:val="16"/>
        </w:rPr>
        <w:t xml:space="preserve">      "INSERT INTO applications VALUES($1, $2, $3, $4, now()) RETURNING *");</w:t>
      </w:r>
    </w:p>
    <w:p w14:paraId="6F394CA9" w14:textId="77777777" w:rsidR="001C2D80" w:rsidRPr="006F12BA" w:rsidRDefault="001C2D80" w:rsidP="001C2D80">
      <w:pPr>
        <w:rPr>
          <w:sz w:val="16"/>
          <w:szCs w:val="16"/>
        </w:rPr>
      </w:pPr>
      <w:r w:rsidRPr="006F12BA">
        <w:rPr>
          <w:sz w:val="16"/>
          <w:szCs w:val="16"/>
        </w:rPr>
        <w:t xml:space="preserve">  connection_-&gt;prepare("select_applications",</w:t>
      </w:r>
    </w:p>
    <w:p w14:paraId="043EF05A" w14:textId="77777777" w:rsidR="001C2D80" w:rsidRPr="006F12BA" w:rsidRDefault="001C2D80" w:rsidP="001C2D80">
      <w:pPr>
        <w:rPr>
          <w:sz w:val="16"/>
          <w:szCs w:val="16"/>
        </w:rPr>
      </w:pPr>
      <w:r w:rsidRPr="006F12BA">
        <w:rPr>
          <w:sz w:val="16"/>
          <w:szCs w:val="16"/>
        </w:rPr>
        <w:t xml:space="preserve">                       "select telegram_user_id, name, surname, username, "</w:t>
      </w:r>
    </w:p>
    <w:p w14:paraId="7D975108" w14:textId="77777777" w:rsidR="001C2D80" w:rsidRPr="006F12BA" w:rsidRDefault="001C2D80" w:rsidP="001C2D80">
      <w:pPr>
        <w:rPr>
          <w:sz w:val="16"/>
          <w:szCs w:val="16"/>
        </w:rPr>
      </w:pPr>
      <w:r w:rsidRPr="006F12BA">
        <w:rPr>
          <w:sz w:val="16"/>
          <w:szCs w:val="16"/>
        </w:rPr>
        <w:t xml:space="preserve">                       "submit_date "</w:t>
      </w:r>
    </w:p>
    <w:p w14:paraId="310CA3C8" w14:textId="77777777" w:rsidR="001C2D80" w:rsidRPr="006F12BA" w:rsidRDefault="001C2D80" w:rsidP="001C2D80">
      <w:pPr>
        <w:rPr>
          <w:sz w:val="16"/>
          <w:szCs w:val="16"/>
        </w:rPr>
      </w:pPr>
      <w:r w:rsidRPr="006F12BA">
        <w:rPr>
          <w:sz w:val="16"/>
          <w:szCs w:val="16"/>
        </w:rPr>
        <w:t xml:space="preserve">                       "from applications");</w:t>
      </w:r>
    </w:p>
    <w:p w14:paraId="4CF3FD82" w14:textId="77777777" w:rsidR="001C2D80" w:rsidRPr="006F12BA" w:rsidRDefault="001C2D80" w:rsidP="001C2D80">
      <w:pPr>
        <w:rPr>
          <w:sz w:val="16"/>
          <w:szCs w:val="16"/>
        </w:rPr>
      </w:pPr>
      <w:r w:rsidRPr="006F12BA">
        <w:rPr>
          <w:sz w:val="16"/>
          <w:szCs w:val="16"/>
        </w:rPr>
        <w:t xml:space="preserve">  connection_-&gt;prepare("is_unregister",</w:t>
      </w:r>
    </w:p>
    <w:p w14:paraId="47513380" w14:textId="77777777" w:rsidR="001C2D80" w:rsidRPr="006F12BA" w:rsidRDefault="001C2D80" w:rsidP="001C2D80">
      <w:pPr>
        <w:rPr>
          <w:sz w:val="16"/>
          <w:szCs w:val="16"/>
        </w:rPr>
      </w:pPr>
      <w:r w:rsidRPr="006F12BA">
        <w:rPr>
          <w:sz w:val="16"/>
          <w:szCs w:val="16"/>
        </w:rPr>
        <w:t xml:space="preserve">                       "SELECT EXISTS(SELECT * FROM applications WHERE "</w:t>
      </w:r>
    </w:p>
    <w:p w14:paraId="11319616" w14:textId="77777777" w:rsidR="001C2D80" w:rsidRPr="006F12BA" w:rsidRDefault="001C2D80" w:rsidP="001C2D80">
      <w:pPr>
        <w:rPr>
          <w:sz w:val="16"/>
          <w:szCs w:val="16"/>
        </w:rPr>
      </w:pPr>
      <w:r w:rsidRPr="006F12BA">
        <w:rPr>
          <w:sz w:val="16"/>
          <w:szCs w:val="16"/>
        </w:rPr>
        <w:t xml:space="preserve">                       "telegram_user_id = $1)");</w:t>
      </w:r>
    </w:p>
    <w:p w14:paraId="365782A4" w14:textId="77777777" w:rsidR="001C2D80" w:rsidRPr="006F12BA" w:rsidRDefault="001C2D80" w:rsidP="001C2D80">
      <w:pPr>
        <w:rPr>
          <w:sz w:val="16"/>
          <w:szCs w:val="16"/>
        </w:rPr>
      </w:pPr>
      <w:r w:rsidRPr="006F12BA">
        <w:rPr>
          <w:sz w:val="16"/>
          <w:szCs w:val="16"/>
        </w:rPr>
        <w:t xml:space="preserve">  connection_-&gt;prepare(</w:t>
      </w:r>
    </w:p>
    <w:p w14:paraId="563B8D57" w14:textId="77777777" w:rsidR="001C2D80" w:rsidRPr="006F12BA" w:rsidRDefault="001C2D80" w:rsidP="001C2D80">
      <w:pPr>
        <w:rPr>
          <w:sz w:val="16"/>
          <w:szCs w:val="16"/>
        </w:rPr>
      </w:pPr>
      <w:r w:rsidRPr="006F12BA">
        <w:rPr>
          <w:sz w:val="16"/>
          <w:szCs w:val="16"/>
        </w:rPr>
        <w:t xml:space="preserve">      "delete_application",</w:t>
      </w:r>
    </w:p>
    <w:p w14:paraId="45AA328C" w14:textId="77777777" w:rsidR="001C2D80" w:rsidRPr="006F12BA" w:rsidRDefault="001C2D80" w:rsidP="001C2D80">
      <w:pPr>
        <w:rPr>
          <w:sz w:val="16"/>
          <w:szCs w:val="16"/>
        </w:rPr>
      </w:pPr>
      <w:r w:rsidRPr="006F12BA">
        <w:rPr>
          <w:sz w:val="16"/>
          <w:szCs w:val="16"/>
        </w:rPr>
        <w:t xml:space="preserve">      "delete FROM applications WHERE telegram_user_id = $1 RETURNING *");</w:t>
      </w:r>
    </w:p>
    <w:p w14:paraId="2D620CF0" w14:textId="77777777" w:rsidR="001C2D80" w:rsidRPr="006F12BA" w:rsidRDefault="001C2D80" w:rsidP="001C2D80">
      <w:pPr>
        <w:rPr>
          <w:sz w:val="16"/>
          <w:szCs w:val="16"/>
        </w:rPr>
      </w:pPr>
    </w:p>
    <w:p w14:paraId="25971221" w14:textId="77777777" w:rsidR="001C2D80" w:rsidRPr="006F12BA" w:rsidRDefault="001C2D80" w:rsidP="001C2D80">
      <w:pPr>
        <w:rPr>
          <w:sz w:val="16"/>
          <w:szCs w:val="16"/>
        </w:rPr>
      </w:pPr>
      <w:r w:rsidRPr="006F12BA">
        <w:rPr>
          <w:sz w:val="16"/>
          <w:szCs w:val="16"/>
        </w:rPr>
        <w:t xml:space="preserve">  //////////////////////////////////////////////////////////////////////////////</w:t>
      </w:r>
    </w:p>
    <w:p w14:paraId="2F9F45A5" w14:textId="77777777" w:rsidR="001C2D80" w:rsidRPr="006F12BA" w:rsidRDefault="001C2D80" w:rsidP="001C2D80">
      <w:pPr>
        <w:rPr>
          <w:sz w:val="16"/>
          <w:szCs w:val="16"/>
        </w:rPr>
      </w:pPr>
    </w:p>
    <w:p w14:paraId="0C3F93A0" w14:textId="77777777" w:rsidR="001C2D80" w:rsidRPr="006F12BA" w:rsidRDefault="001C2D80" w:rsidP="001C2D80">
      <w:pPr>
        <w:rPr>
          <w:sz w:val="16"/>
          <w:szCs w:val="16"/>
        </w:rPr>
      </w:pPr>
      <w:r w:rsidRPr="006F12BA">
        <w:rPr>
          <w:sz w:val="16"/>
          <w:szCs w:val="16"/>
        </w:rPr>
        <w:t xml:space="preserve">  // relations_of_channel's table</w:t>
      </w:r>
    </w:p>
    <w:p w14:paraId="7E0F1BF1" w14:textId="77777777" w:rsidR="001C2D80" w:rsidRPr="006F12BA" w:rsidRDefault="001C2D80" w:rsidP="001C2D80">
      <w:pPr>
        <w:rPr>
          <w:sz w:val="16"/>
          <w:szCs w:val="16"/>
        </w:rPr>
      </w:pPr>
    </w:p>
    <w:p w14:paraId="24AFDCF2" w14:textId="77777777" w:rsidR="001C2D80" w:rsidRPr="006F12BA" w:rsidRDefault="001C2D80" w:rsidP="001C2D80">
      <w:pPr>
        <w:rPr>
          <w:sz w:val="16"/>
          <w:szCs w:val="16"/>
        </w:rPr>
      </w:pPr>
      <w:r w:rsidRPr="006F12BA">
        <w:rPr>
          <w:sz w:val="16"/>
          <w:szCs w:val="16"/>
        </w:rPr>
        <w:t xml:space="preserve">  connection_-&gt;prepare(</w:t>
      </w:r>
    </w:p>
    <w:p w14:paraId="09BBF514" w14:textId="77777777" w:rsidR="001C2D80" w:rsidRPr="006F12BA" w:rsidRDefault="001C2D80" w:rsidP="001C2D80">
      <w:pPr>
        <w:rPr>
          <w:sz w:val="16"/>
          <w:szCs w:val="16"/>
        </w:rPr>
      </w:pPr>
      <w:r w:rsidRPr="006F12BA">
        <w:rPr>
          <w:sz w:val="16"/>
          <w:szCs w:val="16"/>
        </w:rPr>
        <w:t xml:space="preserve">      "get_relation_id",</w:t>
      </w:r>
    </w:p>
    <w:p w14:paraId="0AB5A67C" w14:textId="77777777" w:rsidR="001C2D80" w:rsidRPr="006F12BA" w:rsidRDefault="001C2D80" w:rsidP="001C2D80">
      <w:pPr>
        <w:rPr>
          <w:sz w:val="16"/>
          <w:szCs w:val="16"/>
        </w:rPr>
      </w:pPr>
      <w:r w:rsidRPr="006F12BA">
        <w:rPr>
          <w:sz w:val="16"/>
          <w:szCs w:val="16"/>
        </w:rPr>
        <w:t xml:space="preserve">      "SELECT relations_of_channel_id FROM relations_of_channel "</w:t>
      </w:r>
    </w:p>
    <w:p w14:paraId="75C08895" w14:textId="77777777" w:rsidR="001C2D80" w:rsidRPr="006F12BA" w:rsidRDefault="001C2D80" w:rsidP="001C2D80">
      <w:pPr>
        <w:rPr>
          <w:sz w:val="16"/>
          <w:szCs w:val="16"/>
        </w:rPr>
      </w:pPr>
      <w:r w:rsidRPr="006F12BA">
        <w:rPr>
          <w:sz w:val="16"/>
          <w:szCs w:val="16"/>
        </w:rPr>
        <w:t xml:space="preserve">      "WHERE telegram_user_id = $1 AND observer = $2 AND receiver = $3");</w:t>
      </w:r>
    </w:p>
    <w:p w14:paraId="7644BC67" w14:textId="77777777" w:rsidR="001C2D80" w:rsidRPr="006F12BA" w:rsidRDefault="001C2D80" w:rsidP="001C2D80">
      <w:pPr>
        <w:rPr>
          <w:sz w:val="16"/>
          <w:szCs w:val="16"/>
        </w:rPr>
      </w:pPr>
    </w:p>
    <w:p w14:paraId="45FCBA6C" w14:textId="77777777" w:rsidR="001C2D80" w:rsidRPr="006F12BA" w:rsidRDefault="001C2D80" w:rsidP="001C2D80">
      <w:pPr>
        <w:rPr>
          <w:sz w:val="16"/>
          <w:szCs w:val="16"/>
        </w:rPr>
      </w:pPr>
      <w:r w:rsidRPr="006F12BA">
        <w:rPr>
          <w:sz w:val="16"/>
          <w:szCs w:val="16"/>
        </w:rPr>
        <w:t xml:space="preserve">  connection_-&gt;prepare("exists_receiver_from_user",</w:t>
      </w:r>
    </w:p>
    <w:p w14:paraId="0B889695" w14:textId="77777777" w:rsidR="001C2D80" w:rsidRPr="006F12BA" w:rsidRDefault="001C2D80" w:rsidP="001C2D80">
      <w:pPr>
        <w:rPr>
          <w:sz w:val="16"/>
          <w:szCs w:val="16"/>
        </w:rPr>
      </w:pPr>
      <w:r w:rsidRPr="006F12BA">
        <w:rPr>
          <w:sz w:val="16"/>
          <w:szCs w:val="16"/>
        </w:rPr>
        <w:t xml:space="preserve">                       "select exists(select * from relations_of_channel where "</w:t>
      </w:r>
    </w:p>
    <w:p w14:paraId="12058156" w14:textId="77777777" w:rsidR="001C2D80" w:rsidRPr="006F12BA" w:rsidRDefault="001C2D80" w:rsidP="001C2D80">
      <w:pPr>
        <w:rPr>
          <w:sz w:val="16"/>
          <w:szCs w:val="16"/>
        </w:rPr>
      </w:pPr>
      <w:r w:rsidRPr="006F12BA">
        <w:rPr>
          <w:sz w:val="16"/>
          <w:szCs w:val="16"/>
        </w:rPr>
        <w:t xml:space="preserve">                       "telegram_user_id = $1 and receiver = $2)");</w:t>
      </w:r>
    </w:p>
    <w:p w14:paraId="783F8459" w14:textId="77777777" w:rsidR="001C2D80" w:rsidRPr="006F12BA" w:rsidRDefault="001C2D80" w:rsidP="001C2D80">
      <w:pPr>
        <w:rPr>
          <w:sz w:val="16"/>
          <w:szCs w:val="16"/>
        </w:rPr>
      </w:pPr>
      <w:r w:rsidRPr="006F12BA">
        <w:rPr>
          <w:sz w:val="16"/>
          <w:szCs w:val="16"/>
        </w:rPr>
        <w:t xml:space="preserve">  connection_-&gt;prepare(</w:t>
      </w:r>
    </w:p>
    <w:p w14:paraId="37C54ECE" w14:textId="77777777" w:rsidR="001C2D80" w:rsidRPr="006F12BA" w:rsidRDefault="001C2D80" w:rsidP="001C2D80">
      <w:pPr>
        <w:rPr>
          <w:sz w:val="16"/>
          <w:szCs w:val="16"/>
        </w:rPr>
      </w:pPr>
      <w:r w:rsidRPr="006F12BA">
        <w:rPr>
          <w:sz w:val="16"/>
          <w:szCs w:val="16"/>
        </w:rPr>
        <w:t xml:space="preserve">      "insert_relations_of_channel",</w:t>
      </w:r>
    </w:p>
    <w:p w14:paraId="276D1412" w14:textId="77777777" w:rsidR="001C2D80" w:rsidRPr="006F12BA" w:rsidRDefault="001C2D80" w:rsidP="001C2D80">
      <w:pPr>
        <w:rPr>
          <w:sz w:val="16"/>
          <w:szCs w:val="16"/>
        </w:rPr>
      </w:pPr>
      <w:r w:rsidRPr="006F12BA">
        <w:rPr>
          <w:sz w:val="16"/>
          <w:szCs w:val="16"/>
        </w:rPr>
        <w:t xml:space="preserve">      "INSERT INTO relations_of_channel VALUES(default, $1, $2, $3)");</w:t>
      </w:r>
    </w:p>
    <w:p w14:paraId="1EA7CB36" w14:textId="77777777" w:rsidR="001C2D80" w:rsidRPr="006F12BA" w:rsidRDefault="001C2D80" w:rsidP="001C2D80">
      <w:pPr>
        <w:rPr>
          <w:sz w:val="16"/>
          <w:szCs w:val="16"/>
        </w:rPr>
      </w:pPr>
      <w:r w:rsidRPr="006F12BA">
        <w:rPr>
          <w:sz w:val="16"/>
          <w:szCs w:val="16"/>
        </w:rPr>
        <w:t xml:space="preserve">  connection_-&gt;prepare(</w:t>
      </w:r>
    </w:p>
    <w:p w14:paraId="262B93D6" w14:textId="77777777" w:rsidR="001C2D80" w:rsidRPr="006F12BA" w:rsidRDefault="001C2D80" w:rsidP="001C2D80">
      <w:pPr>
        <w:rPr>
          <w:sz w:val="16"/>
          <w:szCs w:val="16"/>
        </w:rPr>
      </w:pPr>
      <w:r w:rsidRPr="006F12BA">
        <w:rPr>
          <w:sz w:val="16"/>
          <w:szCs w:val="16"/>
        </w:rPr>
        <w:t xml:space="preserve">      "delete_subscribe",</w:t>
      </w:r>
    </w:p>
    <w:p w14:paraId="70D33B93" w14:textId="77777777" w:rsidR="001C2D80" w:rsidRPr="006F12BA" w:rsidRDefault="001C2D80" w:rsidP="001C2D80">
      <w:pPr>
        <w:rPr>
          <w:sz w:val="16"/>
          <w:szCs w:val="16"/>
        </w:rPr>
      </w:pPr>
      <w:r w:rsidRPr="006F12BA">
        <w:rPr>
          <w:sz w:val="16"/>
          <w:szCs w:val="16"/>
        </w:rPr>
        <w:t xml:space="preserve">      "DELETE FROM relations_of_channel WHERE telegram_user_id = $1 AND "</w:t>
      </w:r>
    </w:p>
    <w:p w14:paraId="72A17780" w14:textId="77777777" w:rsidR="001C2D80" w:rsidRPr="006F12BA" w:rsidRDefault="001C2D80" w:rsidP="001C2D80">
      <w:pPr>
        <w:rPr>
          <w:sz w:val="16"/>
          <w:szCs w:val="16"/>
        </w:rPr>
      </w:pPr>
      <w:r w:rsidRPr="006F12BA">
        <w:rPr>
          <w:sz w:val="16"/>
          <w:szCs w:val="16"/>
        </w:rPr>
        <w:t xml:space="preserve">      "observer = $2 AND receiver = $3");</w:t>
      </w:r>
    </w:p>
    <w:p w14:paraId="37726881" w14:textId="77777777" w:rsidR="001C2D80" w:rsidRPr="006F12BA" w:rsidRDefault="001C2D80" w:rsidP="001C2D80">
      <w:pPr>
        <w:rPr>
          <w:sz w:val="16"/>
          <w:szCs w:val="16"/>
        </w:rPr>
      </w:pPr>
      <w:r w:rsidRPr="006F12BA">
        <w:rPr>
          <w:sz w:val="16"/>
          <w:szCs w:val="16"/>
        </w:rPr>
        <w:t xml:space="preserve">  connection_-&gt;prepare("select_receivers",</w:t>
      </w:r>
    </w:p>
    <w:p w14:paraId="3B1FF235" w14:textId="77777777" w:rsidR="001C2D80" w:rsidRPr="006F12BA" w:rsidRDefault="001C2D80" w:rsidP="001C2D80">
      <w:pPr>
        <w:rPr>
          <w:sz w:val="16"/>
          <w:szCs w:val="16"/>
        </w:rPr>
      </w:pPr>
      <w:r w:rsidRPr="006F12BA">
        <w:rPr>
          <w:sz w:val="16"/>
          <w:szCs w:val="16"/>
        </w:rPr>
        <w:t xml:space="preserve">                       "SELECT * FROM relations_of_channel WHERE observer = "</w:t>
      </w:r>
    </w:p>
    <w:p w14:paraId="539BB0D2" w14:textId="77777777" w:rsidR="001C2D80" w:rsidRPr="006F12BA" w:rsidRDefault="001C2D80" w:rsidP="001C2D80">
      <w:pPr>
        <w:rPr>
          <w:sz w:val="16"/>
          <w:szCs w:val="16"/>
        </w:rPr>
      </w:pPr>
      <w:r w:rsidRPr="006F12BA">
        <w:rPr>
          <w:sz w:val="16"/>
          <w:szCs w:val="16"/>
        </w:rPr>
        <w:t xml:space="preserve">                       "$1");</w:t>
      </w:r>
    </w:p>
    <w:p w14:paraId="16DB52C4" w14:textId="77777777" w:rsidR="001C2D80" w:rsidRPr="006F12BA" w:rsidRDefault="001C2D80" w:rsidP="001C2D80">
      <w:pPr>
        <w:rPr>
          <w:sz w:val="16"/>
          <w:szCs w:val="16"/>
        </w:rPr>
      </w:pPr>
      <w:r w:rsidRPr="006F12BA">
        <w:rPr>
          <w:sz w:val="16"/>
          <w:szCs w:val="16"/>
        </w:rPr>
        <w:t xml:space="preserve">  connection_-&gt;prepare("select_receiver_distinct",</w:t>
      </w:r>
    </w:p>
    <w:p w14:paraId="7702E0F2" w14:textId="77777777" w:rsidR="001C2D80" w:rsidRPr="006F12BA" w:rsidRDefault="001C2D80" w:rsidP="001C2D80">
      <w:pPr>
        <w:rPr>
          <w:sz w:val="16"/>
          <w:szCs w:val="16"/>
        </w:rPr>
      </w:pPr>
      <w:r w:rsidRPr="006F12BA">
        <w:rPr>
          <w:sz w:val="16"/>
          <w:szCs w:val="16"/>
        </w:rPr>
        <w:t xml:space="preserve">                       "SELECT DISTINCT receiver FROM relations_of_channel "</w:t>
      </w:r>
    </w:p>
    <w:p w14:paraId="447CA983" w14:textId="77777777" w:rsidR="001C2D80" w:rsidRPr="006F12BA" w:rsidRDefault="001C2D80" w:rsidP="001C2D80">
      <w:pPr>
        <w:rPr>
          <w:sz w:val="16"/>
          <w:szCs w:val="16"/>
        </w:rPr>
      </w:pPr>
      <w:r w:rsidRPr="006F12BA">
        <w:rPr>
          <w:sz w:val="16"/>
          <w:szCs w:val="16"/>
        </w:rPr>
        <w:t xml:space="preserve">                       "WHERE telegram_user_id = $1");</w:t>
      </w:r>
    </w:p>
    <w:p w14:paraId="7D7FDB55" w14:textId="77777777" w:rsidR="001C2D80" w:rsidRPr="006F12BA" w:rsidRDefault="001C2D80" w:rsidP="001C2D80">
      <w:pPr>
        <w:rPr>
          <w:sz w:val="16"/>
          <w:szCs w:val="16"/>
        </w:rPr>
      </w:pPr>
      <w:r w:rsidRPr="006F12BA">
        <w:rPr>
          <w:sz w:val="16"/>
          <w:szCs w:val="16"/>
        </w:rPr>
        <w:t xml:space="preserve">  connection_-&gt;prepare("select_observers_for_receiver",</w:t>
      </w:r>
    </w:p>
    <w:p w14:paraId="2D0E366E" w14:textId="77777777" w:rsidR="001C2D80" w:rsidRPr="006F12BA" w:rsidRDefault="001C2D80" w:rsidP="001C2D80">
      <w:pPr>
        <w:rPr>
          <w:sz w:val="16"/>
          <w:szCs w:val="16"/>
        </w:rPr>
      </w:pPr>
      <w:r w:rsidRPr="006F12BA">
        <w:rPr>
          <w:sz w:val="16"/>
          <w:szCs w:val="16"/>
        </w:rPr>
        <w:t xml:space="preserve">                       "SELECT * FROM relations_of_channel WHERE receiver = "</w:t>
      </w:r>
    </w:p>
    <w:p w14:paraId="154AD8D4" w14:textId="77777777" w:rsidR="001C2D80" w:rsidRPr="006F12BA" w:rsidRDefault="001C2D80" w:rsidP="001C2D80">
      <w:pPr>
        <w:rPr>
          <w:sz w:val="16"/>
          <w:szCs w:val="16"/>
        </w:rPr>
      </w:pPr>
      <w:r w:rsidRPr="006F12BA">
        <w:rPr>
          <w:sz w:val="16"/>
          <w:szCs w:val="16"/>
        </w:rPr>
        <w:t xml:space="preserve">                       "$1");</w:t>
      </w:r>
    </w:p>
    <w:p w14:paraId="736CFFB3" w14:textId="77777777" w:rsidR="001C2D80" w:rsidRPr="006F12BA" w:rsidRDefault="001C2D80" w:rsidP="001C2D80">
      <w:pPr>
        <w:rPr>
          <w:sz w:val="16"/>
          <w:szCs w:val="16"/>
        </w:rPr>
      </w:pPr>
      <w:r w:rsidRPr="006F12BA">
        <w:rPr>
          <w:sz w:val="16"/>
          <w:szCs w:val="16"/>
        </w:rPr>
        <w:t xml:space="preserve">  connection_-&gt;prepare("check_relations",</w:t>
      </w:r>
    </w:p>
    <w:p w14:paraId="379A6931" w14:textId="77777777" w:rsidR="001C2D80" w:rsidRPr="006F12BA" w:rsidRDefault="001C2D80" w:rsidP="001C2D80">
      <w:pPr>
        <w:rPr>
          <w:sz w:val="16"/>
          <w:szCs w:val="16"/>
        </w:rPr>
      </w:pPr>
      <w:r w:rsidRPr="006F12BA">
        <w:rPr>
          <w:sz w:val="16"/>
          <w:szCs w:val="16"/>
        </w:rPr>
        <w:t xml:space="preserve">                       "SELECT EXISTS(SELECT * FROM relations_of_channel WHERE "</w:t>
      </w:r>
    </w:p>
    <w:p w14:paraId="39C25DAF" w14:textId="77777777" w:rsidR="001C2D80" w:rsidRPr="006F12BA" w:rsidRDefault="001C2D80" w:rsidP="001C2D80">
      <w:pPr>
        <w:rPr>
          <w:sz w:val="16"/>
          <w:szCs w:val="16"/>
        </w:rPr>
      </w:pPr>
      <w:r w:rsidRPr="006F12BA">
        <w:rPr>
          <w:sz w:val="16"/>
          <w:szCs w:val="16"/>
        </w:rPr>
        <w:t xml:space="preserve">                       "telegram_user_id = $1 AND "</w:t>
      </w:r>
    </w:p>
    <w:p w14:paraId="7090D717" w14:textId="77777777" w:rsidR="001C2D80" w:rsidRPr="006F12BA" w:rsidRDefault="001C2D80" w:rsidP="001C2D80">
      <w:pPr>
        <w:rPr>
          <w:sz w:val="16"/>
          <w:szCs w:val="16"/>
        </w:rPr>
      </w:pPr>
      <w:r w:rsidRPr="006F12BA">
        <w:rPr>
          <w:sz w:val="16"/>
          <w:szCs w:val="16"/>
        </w:rPr>
        <w:t xml:space="preserve">                       "observer = $2 AND receiver = $3)");</w:t>
      </w:r>
    </w:p>
    <w:p w14:paraId="7F98895C" w14:textId="77777777" w:rsidR="001C2D80" w:rsidRPr="006F12BA" w:rsidRDefault="001C2D80" w:rsidP="001C2D80">
      <w:pPr>
        <w:rPr>
          <w:sz w:val="16"/>
          <w:szCs w:val="16"/>
        </w:rPr>
      </w:pPr>
      <w:r w:rsidRPr="006F12BA">
        <w:rPr>
          <w:sz w:val="16"/>
          <w:szCs w:val="16"/>
        </w:rPr>
        <w:t xml:space="preserve">  connection_-&gt;prepare(</w:t>
      </w:r>
    </w:p>
    <w:p w14:paraId="19DA7FF1" w14:textId="77777777" w:rsidR="001C2D80" w:rsidRPr="006F12BA" w:rsidRDefault="001C2D80" w:rsidP="001C2D80">
      <w:pPr>
        <w:rPr>
          <w:sz w:val="16"/>
          <w:szCs w:val="16"/>
        </w:rPr>
      </w:pPr>
      <w:r w:rsidRPr="006F12BA">
        <w:rPr>
          <w:sz w:val="16"/>
          <w:szCs w:val="16"/>
        </w:rPr>
        <w:t xml:space="preserve">      "append_key_phrase_for_subscribe",</w:t>
      </w:r>
    </w:p>
    <w:p w14:paraId="6E6AFB38" w14:textId="77777777" w:rsidR="001C2D80" w:rsidRPr="006F12BA" w:rsidRDefault="001C2D80" w:rsidP="001C2D80">
      <w:pPr>
        <w:rPr>
          <w:sz w:val="16"/>
          <w:szCs w:val="16"/>
        </w:rPr>
      </w:pPr>
      <w:r w:rsidRPr="006F12BA">
        <w:rPr>
          <w:sz w:val="16"/>
          <w:szCs w:val="16"/>
        </w:rPr>
        <w:t xml:space="preserve">      "UPDATE relations_of_channel SET key_phrases = "</w:t>
      </w:r>
    </w:p>
    <w:p w14:paraId="193475CD" w14:textId="77777777" w:rsidR="001C2D80" w:rsidRPr="006F12BA" w:rsidRDefault="001C2D80" w:rsidP="001C2D80">
      <w:pPr>
        <w:rPr>
          <w:sz w:val="16"/>
          <w:szCs w:val="16"/>
        </w:rPr>
      </w:pPr>
      <w:r w:rsidRPr="006F12BA">
        <w:rPr>
          <w:sz w:val="16"/>
          <w:szCs w:val="16"/>
        </w:rPr>
        <w:t xml:space="preserve">      "array_append(key_phrases, $2) WHERE relations_of_channel_id = $1");</w:t>
      </w:r>
    </w:p>
    <w:p w14:paraId="0C980707" w14:textId="77777777" w:rsidR="001C2D80" w:rsidRPr="006F12BA" w:rsidRDefault="001C2D80" w:rsidP="001C2D80">
      <w:pPr>
        <w:rPr>
          <w:sz w:val="16"/>
          <w:szCs w:val="16"/>
        </w:rPr>
      </w:pPr>
      <w:r w:rsidRPr="006F12BA">
        <w:rPr>
          <w:sz w:val="16"/>
          <w:szCs w:val="16"/>
        </w:rPr>
        <w:t xml:space="preserve">  connection_-&gt;prepare(</w:t>
      </w:r>
    </w:p>
    <w:p w14:paraId="3F524AF2" w14:textId="77777777" w:rsidR="001C2D80" w:rsidRPr="006F12BA" w:rsidRDefault="001C2D80" w:rsidP="001C2D80">
      <w:pPr>
        <w:rPr>
          <w:sz w:val="16"/>
          <w:szCs w:val="16"/>
        </w:rPr>
      </w:pPr>
      <w:r w:rsidRPr="006F12BA">
        <w:rPr>
          <w:sz w:val="16"/>
          <w:szCs w:val="16"/>
        </w:rPr>
        <w:t xml:space="preserve">      "remove_key_phrase_for_subscribe",</w:t>
      </w:r>
    </w:p>
    <w:p w14:paraId="5311F09E" w14:textId="77777777" w:rsidR="001C2D80" w:rsidRPr="006F12BA" w:rsidRDefault="001C2D80" w:rsidP="001C2D80">
      <w:pPr>
        <w:rPr>
          <w:sz w:val="16"/>
          <w:szCs w:val="16"/>
        </w:rPr>
      </w:pPr>
      <w:r w:rsidRPr="006F12BA">
        <w:rPr>
          <w:sz w:val="16"/>
          <w:szCs w:val="16"/>
        </w:rPr>
        <w:t xml:space="preserve">      "UPDATE relations_of_channel SET key_phrases = "</w:t>
      </w:r>
    </w:p>
    <w:p w14:paraId="7248BAE8" w14:textId="77777777" w:rsidR="001C2D80" w:rsidRPr="006F12BA" w:rsidRDefault="001C2D80" w:rsidP="001C2D80">
      <w:pPr>
        <w:rPr>
          <w:sz w:val="16"/>
          <w:szCs w:val="16"/>
        </w:rPr>
      </w:pPr>
      <w:r w:rsidRPr="006F12BA">
        <w:rPr>
          <w:sz w:val="16"/>
          <w:szCs w:val="16"/>
        </w:rPr>
        <w:t xml:space="preserve">      "array_remove(key_phrases, $2) WHERE relations_of_channel_id = $1");</w:t>
      </w:r>
    </w:p>
    <w:p w14:paraId="6B374A7E" w14:textId="77777777" w:rsidR="001C2D80" w:rsidRPr="006F12BA" w:rsidRDefault="001C2D80" w:rsidP="001C2D80">
      <w:pPr>
        <w:rPr>
          <w:sz w:val="16"/>
          <w:szCs w:val="16"/>
        </w:rPr>
      </w:pPr>
    </w:p>
    <w:p w14:paraId="4331B97C" w14:textId="77777777" w:rsidR="001C2D80" w:rsidRPr="006F12BA" w:rsidRDefault="001C2D80" w:rsidP="001C2D80">
      <w:pPr>
        <w:rPr>
          <w:sz w:val="16"/>
          <w:szCs w:val="16"/>
        </w:rPr>
      </w:pPr>
      <w:r w:rsidRPr="006F12BA">
        <w:rPr>
          <w:sz w:val="16"/>
          <w:szCs w:val="16"/>
        </w:rPr>
        <w:t xml:space="preserve">  //////////////////////////////////////////////////////////////////////////////</w:t>
      </w:r>
    </w:p>
    <w:p w14:paraId="65A5B1AC" w14:textId="77777777" w:rsidR="001C2D80" w:rsidRPr="006F12BA" w:rsidRDefault="001C2D80" w:rsidP="001C2D80">
      <w:pPr>
        <w:rPr>
          <w:sz w:val="16"/>
          <w:szCs w:val="16"/>
        </w:rPr>
      </w:pPr>
    </w:p>
    <w:p w14:paraId="209DF558" w14:textId="77777777" w:rsidR="001C2D80" w:rsidRPr="006F12BA" w:rsidRDefault="001C2D80" w:rsidP="001C2D80">
      <w:pPr>
        <w:rPr>
          <w:sz w:val="16"/>
          <w:szCs w:val="16"/>
        </w:rPr>
      </w:pPr>
      <w:r w:rsidRPr="006F12BA">
        <w:rPr>
          <w:sz w:val="16"/>
          <w:szCs w:val="16"/>
        </w:rPr>
        <w:t xml:space="preserve">  // channel's table</w:t>
      </w:r>
    </w:p>
    <w:p w14:paraId="66D9ECFC" w14:textId="77777777" w:rsidR="001C2D80" w:rsidRPr="006F12BA" w:rsidRDefault="001C2D80" w:rsidP="001C2D80">
      <w:pPr>
        <w:rPr>
          <w:sz w:val="16"/>
          <w:szCs w:val="16"/>
        </w:rPr>
      </w:pPr>
    </w:p>
    <w:p w14:paraId="51656C58" w14:textId="77777777" w:rsidR="001C2D80" w:rsidRPr="006F12BA" w:rsidRDefault="001C2D80" w:rsidP="001C2D80">
      <w:pPr>
        <w:rPr>
          <w:sz w:val="16"/>
          <w:szCs w:val="16"/>
        </w:rPr>
      </w:pPr>
      <w:r w:rsidRPr="006F12BA">
        <w:rPr>
          <w:sz w:val="16"/>
          <w:szCs w:val="16"/>
        </w:rPr>
        <w:t xml:space="preserve">  connection_-&gt;prepare(</w:t>
      </w:r>
    </w:p>
    <w:p w14:paraId="3AFA3BEB" w14:textId="77777777" w:rsidR="001C2D80" w:rsidRPr="006F12BA" w:rsidRDefault="001C2D80" w:rsidP="001C2D80">
      <w:pPr>
        <w:rPr>
          <w:sz w:val="16"/>
          <w:szCs w:val="16"/>
        </w:rPr>
      </w:pPr>
      <w:r w:rsidRPr="006F12BA">
        <w:rPr>
          <w:sz w:val="16"/>
          <w:szCs w:val="16"/>
        </w:rPr>
        <w:t xml:space="preserve">      "insert_channel_without_error",</w:t>
      </w:r>
    </w:p>
    <w:p w14:paraId="2CD978F2" w14:textId="77777777" w:rsidR="001C2D80" w:rsidRPr="006F12BA" w:rsidRDefault="001C2D80" w:rsidP="001C2D80">
      <w:pPr>
        <w:rPr>
          <w:sz w:val="16"/>
          <w:szCs w:val="16"/>
        </w:rPr>
      </w:pPr>
      <w:r w:rsidRPr="006F12BA">
        <w:rPr>
          <w:sz w:val="16"/>
          <w:szCs w:val="16"/>
        </w:rPr>
        <w:t xml:space="preserve">      "INSERT INTO channels VALUES($1) ON CONFLICT DO NOTHING");</w:t>
      </w:r>
    </w:p>
    <w:p w14:paraId="2E0195D6" w14:textId="77777777" w:rsidR="001C2D80" w:rsidRPr="006F12BA" w:rsidRDefault="001C2D80" w:rsidP="001C2D80">
      <w:pPr>
        <w:rPr>
          <w:sz w:val="16"/>
          <w:szCs w:val="16"/>
        </w:rPr>
      </w:pPr>
      <w:r w:rsidRPr="006F12BA">
        <w:rPr>
          <w:sz w:val="16"/>
          <w:szCs w:val="16"/>
        </w:rPr>
        <w:t xml:space="preserve">  connection_-&gt;prepare("append_key_phrases_for_channel",</w:t>
      </w:r>
    </w:p>
    <w:p w14:paraId="0DDDF5E2" w14:textId="77777777" w:rsidR="001C2D80" w:rsidRPr="006F12BA" w:rsidRDefault="001C2D80" w:rsidP="001C2D80">
      <w:pPr>
        <w:rPr>
          <w:sz w:val="16"/>
          <w:szCs w:val="16"/>
        </w:rPr>
      </w:pPr>
      <w:r w:rsidRPr="006F12BA">
        <w:rPr>
          <w:sz w:val="16"/>
          <w:szCs w:val="16"/>
        </w:rPr>
        <w:t xml:space="preserve">                       "update channels set key_phrases = "</w:t>
      </w:r>
    </w:p>
    <w:p w14:paraId="172E88FD" w14:textId="77777777" w:rsidR="001C2D80" w:rsidRPr="006F12BA" w:rsidRDefault="001C2D80" w:rsidP="001C2D80">
      <w:pPr>
        <w:rPr>
          <w:sz w:val="16"/>
          <w:szCs w:val="16"/>
        </w:rPr>
      </w:pPr>
      <w:r w:rsidRPr="006F12BA">
        <w:rPr>
          <w:sz w:val="16"/>
          <w:szCs w:val="16"/>
        </w:rPr>
        <w:t xml:space="preserve">                       "array_append(key_phrases, $2) where chat_id = $1");</w:t>
      </w:r>
    </w:p>
    <w:p w14:paraId="6F4A19FD" w14:textId="77777777" w:rsidR="001C2D80" w:rsidRPr="006F12BA" w:rsidRDefault="001C2D80" w:rsidP="001C2D80">
      <w:pPr>
        <w:rPr>
          <w:sz w:val="16"/>
          <w:szCs w:val="16"/>
        </w:rPr>
      </w:pPr>
      <w:r w:rsidRPr="006F12BA">
        <w:rPr>
          <w:sz w:val="16"/>
          <w:szCs w:val="16"/>
        </w:rPr>
        <w:t xml:space="preserve">  connection_-&gt;prepare("remove_key_phrases_from_channel",</w:t>
      </w:r>
    </w:p>
    <w:p w14:paraId="08D3F513" w14:textId="77777777" w:rsidR="001C2D80" w:rsidRPr="006F12BA" w:rsidRDefault="001C2D80" w:rsidP="001C2D80">
      <w:pPr>
        <w:rPr>
          <w:sz w:val="16"/>
          <w:szCs w:val="16"/>
        </w:rPr>
      </w:pPr>
      <w:r w:rsidRPr="006F12BA">
        <w:rPr>
          <w:sz w:val="16"/>
          <w:szCs w:val="16"/>
        </w:rPr>
        <w:t xml:space="preserve">                       "update channels set key_phrases = "</w:t>
      </w:r>
    </w:p>
    <w:p w14:paraId="466D9E9D" w14:textId="77777777" w:rsidR="001C2D80" w:rsidRPr="006F12BA" w:rsidRDefault="001C2D80" w:rsidP="001C2D80">
      <w:pPr>
        <w:rPr>
          <w:sz w:val="16"/>
          <w:szCs w:val="16"/>
        </w:rPr>
      </w:pPr>
      <w:r w:rsidRPr="006F12BA">
        <w:rPr>
          <w:sz w:val="16"/>
          <w:szCs w:val="16"/>
        </w:rPr>
        <w:t xml:space="preserve">                       "array_remove(key_phrases, $2) where chat_id = $1");</w:t>
      </w:r>
    </w:p>
    <w:p w14:paraId="766AB62A" w14:textId="77777777" w:rsidR="001C2D80" w:rsidRPr="006F12BA" w:rsidRDefault="001C2D80" w:rsidP="001C2D80">
      <w:pPr>
        <w:rPr>
          <w:sz w:val="16"/>
          <w:szCs w:val="16"/>
        </w:rPr>
      </w:pPr>
      <w:r w:rsidRPr="006F12BA">
        <w:rPr>
          <w:sz w:val="16"/>
          <w:szCs w:val="16"/>
        </w:rPr>
        <w:t xml:space="preserve">  connection_-&gt;prepare("select_channel",</w:t>
      </w:r>
    </w:p>
    <w:p w14:paraId="76DB4DE2" w14:textId="77777777" w:rsidR="001C2D80" w:rsidRPr="006F12BA" w:rsidRDefault="001C2D80" w:rsidP="001C2D80">
      <w:pPr>
        <w:rPr>
          <w:sz w:val="16"/>
          <w:szCs w:val="16"/>
        </w:rPr>
      </w:pPr>
      <w:r w:rsidRPr="006F12BA">
        <w:rPr>
          <w:sz w:val="16"/>
          <w:szCs w:val="16"/>
        </w:rPr>
        <w:t xml:space="preserve">                       "SELECT * FROM channels where chat_id = $1");</w:t>
      </w:r>
    </w:p>
    <w:p w14:paraId="5647D534" w14:textId="77777777" w:rsidR="001C2D80" w:rsidRPr="006F12BA" w:rsidRDefault="001C2D80" w:rsidP="001C2D80">
      <w:pPr>
        <w:rPr>
          <w:sz w:val="16"/>
          <w:szCs w:val="16"/>
        </w:rPr>
      </w:pPr>
      <w:r w:rsidRPr="006F12BA">
        <w:rPr>
          <w:sz w:val="16"/>
          <w:szCs w:val="16"/>
        </w:rPr>
        <w:t xml:space="preserve">  connection_-&gt;prepare("delete_channel",</w:t>
      </w:r>
    </w:p>
    <w:p w14:paraId="1CCB20B5" w14:textId="77777777" w:rsidR="001C2D80" w:rsidRPr="006F12BA" w:rsidRDefault="001C2D80" w:rsidP="001C2D80">
      <w:pPr>
        <w:rPr>
          <w:sz w:val="16"/>
          <w:szCs w:val="16"/>
        </w:rPr>
      </w:pPr>
      <w:r w:rsidRPr="006F12BA">
        <w:rPr>
          <w:sz w:val="16"/>
          <w:szCs w:val="16"/>
        </w:rPr>
        <w:t xml:space="preserve">                       "DELETE FROM channels WHERE chat_id = $1");</w:t>
      </w:r>
    </w:p>
    <w:p w14:paraId="37B27A0D" w14:textId="77777777" w:rsidR="001C2D80" w:rsidRPr="006F12BA" w:rsidRDefault="001C2D80" w:rsidP="001C2D80">
      <w:pPr>
        <w:rPr>
          <w:sz w:val="16"/>
          <w:szCs w:val="16"/>
        </w:rPr>
      </w:pPr>
    </w:p>
    <w:p w14:paraId="55010456" w14:textId="77777777" w:rsidR="001C2D80" w:rsidRPr="006F12BA" w:rsidRDefault="001C2D80" w:rsidP="001C2D80">
      <w:pPr>
        <w:rPr>
          <w:sz w:val="16"/>
          <w:szCs w:val="16"/>
        </w:rPr>
      </w:pPr>
      <w:r w:rsidRPr="006F12BA">
        <w:rPr>
          <w:sz w:val="16"/>
          <w:szCs w:val="16"/>
        </w:rPr>
        <w:t xml:space="preserve">  //////////////////////////////////////////////////////////////////////////////</w:t>
      </w:r>
    </w:p>
    <w:p w14:paraId="23103940" w14:textId="77777777" w:rsidR="001C2D80" w:rsidRPr="006F12BA" w:rsidRDefault="001C2D80" w:rsidP="001C2D80">
      <w:pPr>
        <w:rPr>
          <w:sz w:val="16"/>
          <w:szCs w:val="16"/>
        </w:rPr>
      </w:pPr>
    </w:p>
    <w:p w14:paraId="40711634" w14:textId="77777777" w:rsidR="001C2D80" w:rsidRPr="006F12BA" w:rsidRDefault="001C2D80" w:rsidP="001C2D80">
      <w:pPr>
        <w:rPr>
          <w:sz w:val="16"/>
          <w:szCs w:val="16"/>
        </w:rPr>
      </w:pPr>
      <w:r w:rsidRPr="006F12BA">
        <w:rPr>
          <w:sz w:val="16"/>
          <w:szCs w:val="16"/>
        </w:rPr>
        <w:t xml:space="preserve">  // chats_for_search's table</w:t>
      </w:r>
    </w:p>
    <w:p w14:paraId="4D6DAD72" w14:textId="77777777" w:rsidR="001C2D80" w:rsidRPr="006F12BA" w:rsidRDefault="001C2D80" w:rsidP="001C2D80">
      <w:pPr>
        <w:rPr>
          <w:sz w:val="16"/>
          <w:szCs w:val="16"/>
        </w:rPr>
      </w:pPr>
    </w:p>
    <w:p w14:paraId="03A3BF1E" w14:textId="77777777" w:rsidR="001C2D80" w:rsidRPr="006F12BA" w:rsidRDefault="001C2D80" w:rsidP="001C2D80">
      <w:pPr>
        <w:rPr>
          <w:sz w:val="16"/>
          <w:szCs w:val="16"/>
        </w:rPr>
      </w:pPr>
      <w:r w:rsidRPr="006F12BA">
        <w:rPr>
          <w:sz w:val="16"/>
          <w:szCs w:val="16"/>
        </w:rPr>
        <w:t xml:space="preserve">  connection_-&gt;prepare("insert_chats_for_search",</w:t>
      </w:r>
    </w:p>
    <w:p w14:paraId="3BE78710" w14:textId="77777777" w:rsidR="001C2D80" w:rsidRPr="006F12BA" w:rsidRDefault="001C2D80" w:rsidP="001C2D80">
      <w:pPr>
        <w:rPr>
          <w:sz w:val="16"/>
          <w:szCs w:val="16"/>
        </w:rPr>
      </w:pPr>
      <w:r w:rsidRPr="006F12BA">
        <w:rPr>
          <w:sz w:val="16"/>
          <w:szCs w:val="16"/>
        </w:rPr>
        <w:t xml:space="preserve">                       "INSERT INTO chats_for_search VALUES($1, $2)");</w:t>
      </w:r>
    </w:p>
    <w:p w14:paraId="3C354E40" w14:textId="77777777" w:rsidR="001C2D80" w:rsidRPr="006F12BA" w:rsidRDefault="001C2D80" w:rsidP="001C2D80">
      <w:pPr>
        <w:rPr>
          <w:sz w:val="16"/>
          <w:szCs w:val="16"/>
        </w:rPr>
      </w:pPr>
      <w:r w:rsidRPr="006F12BA">
        <w:rPr>
          <w:sz w:val="16"/>
          <w:szCs w:val="16"/>
        </w:rPr>
        <w:t xml:space="preserve">  connection_-&gt;prepare("delete_from_channels_for_search",</w:t>
      </w:r>
    </w:p>
    <w:p w14:paraId="6407B421" w14:textId="77777777" w:rsidR="001C2D80" w:rsidRPr="006F12BA" w:rsidRDefault="001C2D80" w:rsidP="001C2D80">
      <w:pPr>
        <w:rPr>
          <w:sz w:val="16"/>
          <w:szCs w:val="16"/>
        </w:rPr>
      </w:pPr>
      <w:r w:rsidRPr="006F12BA">
        <w:rPr>
          <w:sz w:val="16"/>
          <w:szCs w:val="16"/>
        </w:rPr>
        <w:t xml:space="preserve">                       "DELETE FROM chats_for_search WHERE telegram_user_id = "</w:t>
      </w:r>
    </w:p>
    <w:p w14:paraId="16964FC0" w14:textId="77777777" w:rsidR="001C2D80" w:rsidRPr="006F12BA" w:rsidRDefault="001C2D80" w:rsidP="001C2D80">
      <w:pPr>
        <w:rPr>
          <w:sz w:val="16"/>
          <w:szCs w:val="16"/>
        </w:rPr>
      </w:pPr>
      <w:r w:rsidRPr="006F12BA">
        <w:rPr>
          <w:sz w:val="16"/>
          <w:szCs w:val="16"/>
        </w:rPr>
        <w:t xml:space="preserve">                       "$1 AND chat_id = $2 RETURNING *");</w:t>
      </w:r>
    </w:p>
    <w:p w14:paraId="1F7E3299" w14:textId="77777777" w:rsidR="001C2D80" w:rsidRPr="006F12BA" w:rsidRDefault="001C2D80" w:rsidP="001C2D80">
      <w:pPr>
        <w:rPr>
          <w:sz w:val="16"/>
          <w:szCs w:val="16"/>
        </w:rPr>
      </w:pPr>
      <w:r w:rsidRPr="006F12BA">
        <w:rPr>
          <w:sz w:val="16"/>
          <w:szCs w:val="16"/>
        </w:rPr>
        <w:t xml:space="preserve">  connection_-&gt;prepare(</w:t>
      </w:r>
    </w:p>
    <w:p w14:paraId="4767D3C0" w14:textId="77777777" w:rsidR="001C2D80" w:rsidRPr="006F12BA" w:rsidRDefault="001C2D80" w:rsidP="001C2D80">
      <w:pPr>
        <w:rPr>
          <w:sz w:val="16"/>
          <w:szCs w:val="16"/>
        </w:rPr>
      </w:pPr>
      <w:r w:rsidRPr="006F12BA">
        <w:rPr>
          <w:sz w:val="16"/>
          <w:szCs w:val="16"/>
        </w:rPr>
        <w:t xml:space="preserve">      "select_channels_for_search",</w:t>
      </w:r>
    </w:p>
    <w:p w14:paraId="7533411E" w14:textId="77777777" w:rsidR="001C2D80" w:rsidRPr="006F12BA" w:rsidRDefault="001C2D80" w:rsidP="001C2D80">
      <w:pPr>
        <w:rPr>
          <w:sz w:val="16"/>
          <w:szCs w:val="16"/>
        </w:rPr>
      </w:pPr>
      <w:r w:rsidRPr="006F12BA">
        <w:rPr>
          <w:sz w:val="16"/>
          <w:szCs w:val="16"/>
        </w:rPr>
        <w:t xml:space="preserve">      "SELECT chat_id FROM chats_for_search WHERE telegram_user_id = $1");</w:t>
      </w:r>
    </w:p>
    <w:p w14:paraId="4A5609F8" w14:textId="77777777" w:rsidR="001C2D80" w:rsidRPr="006F12BA" w:rsidRDefault="001C2D80" w:rsidP="001C2D80">
      <w:pPr>
        <w:rPr>
          <w:sz w:val="16"/>
          <w:szCs w:val="16"/>
        </w:rPr>
      </w:pPr>
    </w:p>
    <w:p w14:paraId="61C9427D" w14:textId="77777777" w:rsidR="001C2D80" w:rsidRPr="006F12BA" w:rsidRDefault="001C2D80" w:rsidP="001C2D80">
      <w:pPr>
        <w:rPr>
          <w:sz w:val="16"/>
          <w:szCs w:val="16"/>
        </w:rPr>
      </w:pPr>
      <w:r w:rsidRPr="006F12BA">
        <w:rPr>
          <w:sz w:val="16"/>
          <w:szCs w:val="16"/>
        </w:rPr>
        <w:t xml:space="preserve">  //////////////////////////////////////////////////////////////////////////////</w:t>
      </w:r>
    </w:p>
    <w:p w14:paraId="0108959F" w14:textId="77777777" w:rsidR="001C2D80" w:rsidRPr="006F12BA" w:rsidRDefault="001C2D80" w:rsidP="001C2D80">
      <w:pPr>
        <w:rPr>
          <w:sz w:val="16"/>
          <w:szCs w:val="16"/>
        </w:rPr>
      </w:pPr>
    </w:p>
    <w:p w14:paraId="4160B0EE" w14:textId="77777777" w:rsidR="001C2D80" w:rsidRPr="006F12BA" w:rsidRDefault="001C2D80" w:rsidP="001C2D80">
      <w:pPr>
        <w:rPr>
          <w:sz w:val="16"/>
          <w:szCs w:val="16"/>
        </w:rPr>
      </w:pPr>
      <w:r w:rsidRPr="006F12BA">
        <w:rPr>
          <w:sz w:val="16"/>
          <w:szCs w:val="16"/>
        </w:rPr>
        <w:t xml:space="preserve">  // logs_of_messages's table</w:t>
      </w:r>
    </w:p>
    <w:p w14:paraId="35706ED5" w14:textId="77777777" w:rsidR="001C2D80" w:rsidRPr="006F12BA" w:rsidRDefault="001C2D80" w:rsidP="001C2D80">
      <w:pPr>
        <w:rPr>
          <w:sz w:val="16"/>
          <w:szCs w:val="16"/>
        </w:rPr>
      </w:pPr>
    </w:p>
    <w:p w14:paraId="3558B48D" w14:textId="77777777" w:rsidR="001C2D80" w:rsidRPr="006F12BA" w:rsidRDefault="001C2D80" w:rsidP="001C2D80">
      <w:pPr>
        <w:rPr>
          <w:sz w:val="16"/>
          <w:szCs w:val="16"/>
        </w:rPr>
      </w:pPr>
      <w:r w:rsidRPr="006F12BA">
        <w:rPr>
          <w:sz w:val="16"/>
          <w:szCs w:val="16"/>
        </w:rPr>
        <w:t xml:space="preserve">  connection_-&gt;prepare(</w:t>
      </w:r>
    </w:p>
    <w:p w14:paraId="27135087" w14:textId="77777777" w:rsidR="001C2D80" w:rsidRPr="006F12BA" w:rsidRDefault="001C2D80" w:rsidP="001C2D80">
      <w:pPr>
        <w:rPr>
          <w:sz w:val="16"/>
          <w:szCs w:val="16"/>
        </w:rPr>
      </w:pPr>
      <w:r w:rsidRPr="006F12BA">
        <w:rPr>
          <w:sz w:val="16"/>
          <w:szCs w:val="16"/>
        </w:rPr>
        <w:t xml:space="preserve">      "create_log", "INSERT INTO logs_of_messages VALUES($1, $2, $3, now())");</w:t>
      </w:r>
    </w:p>
    <w:p w14:paraId="2B051393" w14:textId="77777777" w:rsidR="001C2D80" w:rsidRPr="006F12BA" w:rsidRDefault="001C2D80" w:rsidP="001C2D80">
      <w:pPr>
        <w:rPr>
          <w:sz w:val="16"/>
          <w:szCs w:val="16"/>
        </w:rPr>
      </w:pPr>
      <w:r w:rsidRPr="006F12BA">
        <w:rPr>
          <w:sz w:val="16"/>
          <w:szCs w:val="16"/>
        </w:rPr>
        <w:t>}</w:t>
      </w:r>
    </w:p>
    <w:p w14:paraId="7CCCC1A5" w14:textId="77777777" w:rsidR="001C2D80" w:rsidRPr="006F12BA" w:rsidRDefault="001C2D80" w:rsidP="001C2D80">
      <w:pPr>
        <w:rPr>
          <w:sz w:val="16"/>
          <w:szCs w:val="16"/>
        </w:rPr>
      </w:pPr>
    </w:p>
    <w:p w14:paraId="562DCF93" w14:textId="77777777" w:rsidR="001C2D80" w:rsidRPr="006F12BA" w:rsidRDefault="001C2D80" w:rsidP="001C2D80">
      <w:pPr>
        <w:rPr>
          <w:sz w:val="16"/>
          <w:szCs w:val="16"/>
        </w:rPr>
      </w:pPr>
      <w:r w:rsidRPr="006F12BA">
        <w:rPr>
          <w:sz w:val="16"/>
          <w:szCs w:val="16"/>
        </w:rPr>
        <w:t>pqxx::result DatabaseHelper::Impl::Exec(const std::string&amp; query) {</w:t>
      </w:r>
    </w:p>
    <w:p w14:paraId="36812553" w14:textId="77777777" w:rsidR="001C2D80" w:rsidRPr="006F12BA" w:rsidRDefault="001C2D80" w:rsidP="001C2D80">
      <w:pPr>
        <w:rPr>
          <w:sz w:val="16"/>
          <w:szCs w:val="16"/>
        </w:rPr>
      </w:pPr>
      <w:r w:rsidRPr="006F12BA">
        <w:rPr>
          <w:sz w:val="16"/>
          <w:szCs w:val="16"/>
        </w:rPr>
        <w:t xml:space="preserve">  std::lock_guard guard{mutex_};</w:t>
      </w:r>
    </w:p>
    <w:p w14:paraId="1381C2B6" w14:textId="77777777" w:rsidR="001C2D80" w:rsidRPr="006F12BA" w:rsidRDefault="001C2D80" w:rsidP="001C2D80">
      <w:pPr>
        <w:rPr>
          <w:sz w:val="16"/>
          <w:szCs w:val="16"/>
        </w:rPr>
      </w:pPr>
      <w:r w:rsidRPr="006F12BA">
        <w:rPr>
          <w:sz w:val="16"/>
          <w:szCs w:val="16"/>
        </w:rPr>
        <w:t xml:space="preserve">  pqxx::nontransaction work{*connection_};</w:t>
      </w:r>
    </w:p>
    <w:p w14:paraId="7417869F" w14:textId="77777777" w:rsidR="001C2D80" w:rsidRPr="006F12BA" w:rsidRDefault="001C2D80" w:rsidP="001C2D80">
      <w:pPr>
        <w:rPr>
          <w:sz w:val="16"/>
          <w:szCs w:val="16"/>
        </w:rPr>
      </w:pPr>
      <w:r w:rsidRPr="006F12BA">
        <w:rPr>
          <w:sz w:val="16"/>
          <w:szCs w:val="16"/>
        </w:rPr>
        <w:t xml:space="preserve">  return work.exec(query);</w:t>
      </w:r>
    </w:p>
    <w:p w14:paraId="45947F0B" w14:textId="77777777" w:rsidR="001C2D80" w:rsidRPr="006F12BA" w:rsidRDefault="001C2D80" w:rsidP="001C2D80">
      <w:pPr>
        <w:rPr>
          <w:sz w:val="16"/>
          <w:szCs w:val="16"/>
        </w:rPr>
      </w:pPr>
      <w:r w:rsidRPr="006F12BA">
        <w:rPr>
          <w:sz w:val="16"/>
          <w:szCs w:val="16"/>
        </w:rPr>
        <w:t>}</w:t>
      </w:r>
    </w:p>
    <w:p w14:paraId="6CDA9772" w14:textId="77777777" w:rsidR="001C2D80" w:rsidRPr="006F12BA" w:rsidRDefault="001C2D80" w:rsidP="001C2D80">
      <w:pPr>
        <w:rPr>
          <w:sz w:val="16"/>
          <w:szCs w:val="16"/>
        </w:rPr>
      </w:pPr>
    </w:p>
    <w:p w14:paraId="18F0D113" w14:textId="77777777" w:rsidR="001C2D80" w:rsidRPr="006F12BA" w:rsidRDefault="001C2D80" w:rsidP="001C2D80">
      <w:pPr>
        <w:rPr>
          <w:sz w:val="16"/>
          <w:szCs w:val="16"/>
        </w:rPr>
      </w:pPr>
      <w:r w:rsidRPr="006F12BA">
        <w:rPr>
          <w:sz w:val="16"/>
          <w:szCs w:val="16"/>
        </w:rPr>
        <w:t>bool DatabaseHelper::IsOpen() const noexcept {</w:t>
      </w:r>
    </w:p>
    <w:p w14:paraId="699185AA" w14:textId="77777777" w:rsidR="001C2D80" w:rsidRPr="006F12BA" w:rsidRDefault="001C2D80" w:rsidP="001C2D80">
      <w:pPr>
        <w:rPr>
          <w:sz w:val="16"/>
          <w:szCs w:val="16"/>
        </w:rPr>
      </w:pPr>
      <w:r w:rsidRPr="006F12BA">
        <w:rPr>
          <w:sz w:val="16"/>
          <w:szCs w:val="16"/>
        </w:rPr>
        <w:t xml:space="preserve">  return pimpl_ != nullptr &amp;&amp; pimpl_-&gt;is_open_;</w:t>
      </w:r>
    </w:p>
    <w:p w14:paraId="0EC1BAB4" w14:textId="77777777" w:rsidR="001C2D80" w:rsidRPr="006F12BA" w:rsidRDefault="001C2D80" w:rsidP="001C2D80">
      <w:pPr>
        <w:rPr>
          <w:sz w:val="16"/>
          <w:szCs w:val="16"/>
        </w:rPr>
      </w:pPr>
      <w:r w:rsidRPr="006F12BA">
        <w:rPr>
          <w:sz w:val="16"/>
          <w:szCs w:val="16"/>
        </w:rPr>
        <w:t>}</w:t>
      </w:r>
    </w:p>
    <w:p w14:paraId="39244D1A" w14:textId="77777777" w:rsidR="001C2D80" w:rsidRPr="006F12BA" w:rsidRDefault="001C2D80" w:rsidP="001C2D80">
      <w:pPr>
        <w:rPr>
          <w:sz w:val="16"/>
          <w:szCs w:val="16"/>
        </w:rPr>
      </w:pPr>
    </w:p>
    <w:p w14:paraId="40AEC3C0" w14:textId="77777777" w:rsidR="001C2D80" w:rsidRPr="006F12BA" w:rsidRDefault="001C2D80" w:rsidP="001C2D80">
      <w:pPr>
        <w:rPr>
          <w:sz w:val="16"/>
          <w:szCs w:val="16"/>
        </w:rPr>
      </w:pPr>
      <w:r w:rsidRPr="006F12BA">
        <w:rPr>
          <w:sz w:val="16"/>
          <w:szCs w:val="16"/>
        </w:rPr>
        <w:t>////////////////////////////////////////////////////////////////////////////////</w:t>
      </w:r>
    </w:p>
    <w:p w14:paraId="0B986668" w14:textId="77777777" w:rsidR="001C2D80" w:rsidRPr="006F12BA" w:rsidRDefault="001C2D80" w:rsidP="001C2D80">
      <w:pPr>
        <w:rPr>
          <w:sz w:val="16"/>
          <w:szCs w:val="16"/>
        </w:rPr>
      </w:pPr>
    </w:p>
    <w:p w14:paraId="709D6C76" w14:textId="77777777" w:rsidR="001C2D80" w:rsidRPr="006F12BA" w:rsidRDefault="001C2D80" w:rsidP="001C2D80">
      <w:pPr>
        <w:rPr>
          <w:sz w:val="16"/>
          <w:szCs w:val="16"/>
        </w:rPr>
      </w:pPr>
      <w:r w:rsidRPr="006F12BA">
        <w:rPr>
          <w:sz w:val="16"/>
          <w:szCs w:val="16"/>
        </w:rPr>
        <w:t>// Users' table handler</w:t>
      </w:r>
    </w:p>
    <w:p w14:paraId="6256CC0C" w14:textId="77777777" w:rsidR="001C2D80" w:rsidRPr="006F12BA" w:rsidRDefault="001C2D80" w:rsidP="001C2D80">
      <w:pPr>
        <w:rPr>
          <w:sz w:val="16"/>
          <w:szCs w:val="16"/>
        </w:rPr>
      </w:pPr>
    </w:p>
    <w:p w14:paraId="36DED8D4" w14:textId="77777777" w:rsidR="001C2D80" w:rsidRPr="006F12BA" w:rsidRDefault="001C2D80" w:rsidP="001C2D80">
      <w:pPr>
        <w:rPr>
          <w:sz w:val="16"/>
          <w:szCs w:val="16"/>
        </w:rPr>
      </w:pPr>
      <w:r w:rsidRPr="006F12BA">
        <w:rPr>
          <w:sz w:val="16"/>
          <w:szCs w:val="16"/>
        </w:rPr>
        <w:t>bool DatabaseHelper::IsNone(UserID user_id) {</w:t>
      </w:r>
    </w:p>
    <w:p w14:paraId="1E310925" w14:textId="77777777" w:rsidR="001C2D80" w:rsidRPr="006F12BA" w:rsidRDefault="001C2D80" w:rsidP="001C2D80">
      <w:pPr>
        <w:rPr>
          <w:sz w:val="16"/>
          <w:szCs w:val="16"/>
        </w:rPr>
      </w:pPr>
      <w:r w:rsidRPr="006F12BA">
        <w:rPr>
          <w:sz w:val="16"/>
          <w:szCs w:val="16"/>
        </w:rPr>
        <w:t xml:space="preserve">  return GetScalar&lt;bool&gt;(pimpl_-&gt;ExecPrepared("is_none", user_id));</w:t>
      </w:r>
    </w:p>
    <w:p w14:paraId="5A3898E5" w14:textId="77777777" w:rsidR="001C2D80" w:rsidRPr="006F12BA" w:rsidRDefault="001C2D80" w:rsidP="001C2D80">
      <w:pPr>
        <w:rPr>
          <w:sz w:val="16"/>
          <w:szCs w:val="16"/>
        </w:rPr>
      </w:pPr>
      <w:r w:rsidRPr="006F12BA">
        <w:rPr>
          <w:sz w:val="16"/>
          <w:szCs w:val="16"/>
        </w:rPr>
        <w:t>}</w:t>
      </w:r>
    </w:p>
    <w:p w14:paraId="484E7BD5" w14:textId="77777777" w:rsidR="001C2D80" w:rsidRPr="006F12BA" w:rsidRDefault="001C2D80" w:rsidP="001C2D80">
      <w:pPr>
        <w:rPr>
          <w:sz w:val="16"/>
          <w:szCs w:val="16"/>
        </w:rPr>
      </w:pPr>
    </w:p>
    <w:p w14:paraId="05F170C6" w14:textId="77777777" w:rsidR="001C2D80" w:rsidRPr="006F12BA" w:rsidRDefault="001C2D80" w:rsidP="001C2D80">
      <w:pPr>
        <w:rPr>
          <w:sz w:val="16"/>
          <w:szCs w:val="16"/>
        </w:rPr>
      </w:pPr>
      <w:r w:rsidRPr="006F12BA">
        <w:rPr>
          <w:sz w:val="16"/>
          <w:szCs w:val="16"/>
        </w:rPr>
        <w:t>std::string DatabaseHelper::RenewLeast(UserID user_id, int32_t number_of_days) {</w:t>
      </w:r>
    </w:p>
    <w:p w14:paraId="1A801FF8" w14:textId="77777777" w:rsidR="001C2D80" w:rsidRPr="006F12BA" w:rsidRDefault="001C2D80" w:rsidP="001C2D80">
      <w:pPr>
        <w:rPr>
          <w:sz w:val="16"/>
          <w:szCs w:val="16"/>
        </w:rPr>
      </w:pPr>
      <w:r w:rsidRPr="006F12BA">
        <w:rPr>
          <w:sz w:val="16"/>
          <w:szCs w:val="16"/>
        </w:rPr>
        <w:t xml:space="preserve">  pqxx::result result = pimpl_-&gt;Exec(</w:t>
      </w:r>
    </w:p>
    <w:p w14:paraId="40571DDF" w14:textId="77777777" w:rsidR="001C2D80" w:rsidRPr="006F12BA" w:rsidRDefault="001C2D80" w:rsidP="001C2D80">
      <w:pPr>
        <w:rPr>
          <w:sz w:val="16"/>
          <w:szCs w:val="16"/>
        </w:rPr>
      </w:pPr>
      <w:r w:rsidRPr="006F12BA">
        <w:rPr>
          <w:sz w:val="16"/>
          <w:szCs w:val="16"/>
        </w:rPr>
        <w:t xml:space="preserve">      "update users set rent_to = greatest(rent_to, now()::timestamp) + \'" +</w:t>
      </w:r>
    </w:p>
    <w:p w14:paraId="6921D75D" w14:textId="77777777" w:rsidR="001C2D80" w:rsidRPr="006F12BA" w:rsidRDefault="001C2D80" w:rsidP="001C2D80">
      <w:pPr>
        <w:rPr>
          <w:sz w:val="16"/>
          <w:szCs w:val="16"/>
        </w:rPr>
      </w:pPr>
      <w:r w:rsidRPr="006F12BA">
        <w:rPr>
          <w:sz w:val="16"/>
          <w:szCs w:val="16"/>
        </w:rPr>
        <w:t xml:space="preserve">      std::to_string(number_of_days) +</w:t>
      </w:r>
    </w:p>
    <w:p w14:paraId="52500571" w14:textId="77777777" w:rsidR="001C2D80" w:rsidRPr="006F12BA" w:rsidRDefault="001C2D80" w:rsidP="001C2D80">
      <w:pPr>
        <w:rPr>
          <w:sz w:val="16"/>
          <w:szCs w:val="16"/>
        </w:rPr>
      </w:pPr>
      <w:r w:rsidRPr="006F12BA">
        <w:rPr>
          <w:sz w:val="16"/>
          <w:szCs w:val="16"/>
        </w:rPr>
        <w:t xml:space="preserve">      " "</w:t>
      </w:r>
    </w:p>
    <w:p w14:paraId="62EDA726" w14:textId="77777777" w:rsidR="001C2D80" w:rsidRPr="006F12BA" w:rsidRDefault="001C2D80" w:rsidP="001C2D80">
      <w:pPr>
        <w:rPr>
          <w:sz w:val="16"/>
          <w:szCs w:val="16"/>
        </w:rPr>
      </w:pPr>
      <w:r w:rsidRPr="006F12BA">
        <w:rPr>
          <w:sz w:val="16"/>
          <w:szCs w:val="16"/>
        </w:rPr>
        <w:t xml:space="preserve">      "days\' where telegram_user_id = " +</w:t>
      </w:r>
    </w:p>
    <w:p w14:paraId="52325A9C" w14:textId="77777777" w:rsidR="001C2D80" w:rsidRPr="006F12BA" w:rsidRDefault="001C2D80" w:rsidP="001C2D80">
      <w:pPr>
        <w:rPr>
          <w:sz w:val="16"/>
          <w:szCs w:val="16"/>
        </w:rPr>
      </w:pPr>
      <w:r w:rsidRPr="006F12BA">
        <w:rPr>
          <w:sz w:val="16"/>
          <w:szCs w:val="16"/>
        </w:rPr>
        <w:t xml:space="preserve">      std::to_string(user_id) +</w:t>
      </w:r>
    </w:p>
    <w:p w14:paraId="70CAEB89" w14:textId="77777777" w:rsidR="001C2D80" w:rsidRPr="006F12BA" w:rsidRDefault="001C2D80" w:rsidP="001C2D80">
      <w:pPr>
        <w:rPr>
          <w:sz w:val="16"/>
          <w:szCs w:val="16"/>
        </w:rPr>
      </w:pPr>
      <w:r w:rsidRPr="006F12BA">
        <w:rPr>
          <w:sz w:val="16"/>
          <w:szCs w:val="16"/>
        </w:rPr>
        <w:t xml:space="preserve">      " RETURNING to_char(rent_to, 'DD.MM.YYYY HH24:MM:SS')");</w:t>
      </w:r>
    </w:p>
    <w:p w14:paraId="33BAD0F2" w14:textId="77777777" w:rsidR="001C2D80" w:rsidRPr="006F12BA" w:rsidRDefault="001C2D80" w:rsidP="001C2D80">
      <w:pPr>
        <w:rPr>
          <w:sz w:val="16"/>
          <w:szCs w:val="16"/>
        </w:rPr>
      </w:pPr>
      <w:r w:rsidRPr="006F12BA">
        <w:rPr>
          <w:sz w:val="16"/>
          <w:szCs w:val="16"/>
        </w:rPr>
        <w:t xml:space="preserve">  return GetScalar&lt;std::string&gt;(result);</w:t>
      </w:r>
    </w:p>
    <w:p w14:paraId="20EE963A" w14:textId="77777777" w:rsidR="001C2D80" w:rsidRPr="006F12BA" w:rsidRDefault="001C2D80" w:rsidP="001C2D80">
      <w:pPr>
        <w:rPr>
          <w:sz w:val="16"/>
          <w:szCs w:val="16"/>
        </w:rPr>
      </w:pPr>
      <w:r w:rsidRPr="006F12BA">
        <w:rPr>
          <w:sz w:val="16"/>
          <w:szCs w:val="16"/>
        </w:rPr>
        <w:t>}</w:t>
      </w:r>
    </w:p>
    <w:p w14:paraId="7C05FF64" w14:textId="77777777" w:rsidR="001C2D80" w:rsidRPr="006F12BA" w:rsidRDefault="001C2D80" w:rsidP="001C2D80">
      <w:pPr>
        <w:rPr>
          <w:sz w:val="16"/>
          <w:szCs w:val="16"/>
        </w:rPr>
      </w:pPr>
    </w:p>
    <w:p w14:paraId="0D2394BF" w14:textId="77777777" w:rsidR="001C2D80" w:rsidRPr="006F12BA" w:rsidRDefault="001C2D80" w:rsidP="001C2D80">
      <w:pPr>
        <w:rPr>
          <w:sz w:val="16"/>
          <w:szCs w:val="16"/>
        </w:rPr>
      </w:pPr>
      <w:r w:rsidRPr="006F12BA">
        <w:rPr>
          <w:sz w:val="16"/>
          <w:szCs w:val="16"/>
        </w:rPr>
        <w:t>User::ROLE DatabaseHelper::GetRole(UserID telegram_user_id) {</w:t>
      </w:r>
    </w:p>
    <w:p w14:paraId="290E08C7" w14:textId="77777777" w:rsidR="001C2D80" w:rsidRPr="006F12BA" w:rsidRDefault="001C2D80" w:rsidP="001C2D80">
      <w:pPr>
        <w:rPr>
          <w:sz w:val="16"/>
          <w:szCs w:val="16"/>
        </w:rPr>
      </w:pPr>
      <w:r w:rsidRPr="006F12BA">
        <w:rPr>
          <w:sz w:val="16"/>
          <w:szCs w:val="16"/>
        </w:rPr>
        <w:t xml:space="preserve">  if (IsUnregister(telegram_user_id)) {</w:t>
      </w:r>
    </w:p>
    <w:p w14:paraId="1A738646" w14:textId="77777777" w:rsidR="001C2D80" w:rsidRPr="006F12BA" w:rsidRDefault="001C2D80" w:rsidP="001C2D80">
      <w:pPr>
        <w:rPr>
          <w:sz w:val="16"/>
          <w:szCs w:val="16"/>
        </w:rPr>
      </w:pPr>
      <w:r w:rsidRPr="006F12BA">
        <w:rPr>
          <w:sz w:val="16"/>
          <w:szCs w:val="16"/>
        </w:rPr>
        <w:t xml:space="preserve">    return User::ROLE::UNREGISTER;</w:t>
      </w:r>
    </w:p>
    <w:p w14:paraId="5CF2E5F2" w14:textId="77777777" w:rsidR="001C2D80" w:rsidRPr="006F12BA" w:rsidRDefault="001C2D80" w:rsidP="001C2D80">
      <w:pPr>
        <w:rPr>
          <w:sz w:val="16"/>
          <w:szCs w:val="16"/>
        </w:rPr>
      </w:pPr>
      <w:r w:rsidRPr="006F12BA">
        <w:rPr>
          <w:sz w:val="16"/>
          <w:szCs w:val="16"/>
        </w:rPr>
        <w:t xml:space="preserve">  }</w:t>
      </w:r>
    </w:p>
    <w:p w14:paraId="6D6C6FCB" w14:textId="77777777" w:rsidR="001C2D80" w:rsidRPr="006F12BA" w:rsidRDefault="001C2D80" w:rsidP="001C2D80">
      <w:pPr>
        <w:rPr>
          <w:sz w:val="16"/>
          <w:szCs w:val="16"/>
        </w:rPr>
      </w:pPr>
    </w:p>
    <w:p w14:paraId="7409BAC0" w14:textId="77777777" w:rsidR="001C2D80" w:rsidRPr="006F12BA" w:rsidRDefault="001C2D80" w:rsidP="001C2D80">
      <w:pPr>
        <w:rPr>
          <w:sz w:val="16"/>
          <w:szCs w:val="16"/>
        </w:rPr>
      </w:pPr>
      <w:r w:rsidRPr="006F12BA">
        <w:rPr>
          <w:sz w:val="16"/>
          <w:szCs w:val="16"/>
        </w:rPr>
        <w:t xml:space="preserve">  if (IsNone(telegram_user_id)) {</w:t>
      </w:r>
    </w:p>
    <w:p w14:paraId="344E4944" w14:textId="77777777" w:rsidR="001C2D80" w:rsidRPr="006F12BA" w:rsidRDefault="001C2D80" w:rsidP="001C2D80">
      <w:pPr>
        <w:rPr>
          <w:sz w:val="16"/>
          <w:szCs w:val="16"/>
        </w:rPr>
      </w:pPr>
      <w:r w:rsidRPr="006F12BA">
        <w:rPr>
          <w:sz w:val="16"/>
          <w:szCs w:val="16"/>
        </w:rPr>
        <w:t xml:space="preserve">    return User::ROLE::NONE;</w:t>
      </w:r>
    </w:p>
    <w:p w14:paraId="3A5D96BC" w14:textId="77777777" w:rsidR="001C2D80" w:rsidRPr="006F12BA" w:rsidRDefault="001C2D80" w:rsidP="001C2D80">
      <w:pPr>
        <w:rPr>
          <w:sz w:val="16"/>
          <w:szCs w:val="16"/>
        </w:rPr>
      </w:pPr>
      <w:r w:rsidRPr="006F12BA">
        <w:rPr>
          <w:sz w:val="16"/>
          <w:szCs w:val="16"/>
        </w:rPr>
        <w:t xml:space="preserve">  }</w:t>
      </w:r>
    </w:p>
    <w:p w14:paraId="336C8CC1" w14:textId="77777777" w:rsidR="001C2D80" w:rsidRPr="006F12BA" w:rsidRDefault="001C2D80" w:rsidP="001C2D80">
      <w:pPr>
        <w:rPr>
          <w:sz w:val="16"/>
          <w:szCs w:val="16"/>
        </w:rPr>
      </w:pPr>
      <w:r w:rsidRPr="006F12BA">
        <w:rPr>
          <w:sz w:val="16"/>
          <w:szCs w:val="16"/>
        </w:rPr>
        <w:t xml:space="preserve">  if (IsAdmin(telegram_user_id)) {</w:t>
      </w:r>
    </w:p>
    <w:p w14:paraId="66609583" w14:textId="77777777" w:rsidR="001C2D80" w:rsidRPr="006F12BA" w:rsidRDefault="001C2D80" w:rsidP="001C2D80">
      <w:pPr>
        <w:rPr>
          <w:sz w:val="16"/>
          <w:szCs w:val="16"/>
        </w:rPr>
      </w:pPr>
      <w:r w:rsidRPr="006F12BA">
        <w:rPr>
          <w:sz w:val="16"/>
          <w:szCs w:val="16"/>
        </w:rPr>
        <w:t xml:space="preserve">    return User::ROLE::ADMIN;</w:t>
      </w:r>
    </w:p>
    <w:p w14:paraId="2254B4C8" w14:textId="77777777" w:rsidR="001C2D80" w:rsidRPr="006F12BA" w:rsidRDefault="001C2D80" w:rsidP="001C2D80">
      <w:pPr>
        <w:rPr>
          <w:sz w:val="16"/>
          <w:szCs w:val="16"/>
        </w:rPr>
      </w:pPr>
      <w:r w:rsidRPr="006F12BA">
        <w:rPr>
          <w:sz w:val="16"/>
          <w:szCs w:val="16"/>
        </w:rPr>
        <w:t xml:space="preserve">  } else {</w:t>
      </w:r>
    </w:p>
    <w:p w14:paraId="26A82F9B" w14:textId="77777777" w:rsidR="001C2D80" w:rsidRPr="006F12BA" w:rsidRDefault="001C2D80" w:rsidP="001C2D80">
      <w:pPr>
        <w:rPr>
          <w:sz w:val="16"/>
          <w:szCs w:val="16"/>
        </w:rPr>
      </w:pPr>
      <w:r w:rsidRPr="006F12BA">
        <w:rPr>
          <w:sz w:val="16"/>
          <w:szCs w:val="16"/>
        </w:rPr>
        <w:t xml:space="preserve">    return User::ROLE::USER;</w:t>
      </w:r>
    </w:p>
    <w:p w14:paraId="1D3703B6" w14:textId="77777777" w:rsidR="001C2D80" w:rsidRPr="006F12BA" w:rsidRDefault="001C2D80" w:rsidP="001C2D80">
      <w:pPr>
        <w:rPr>
          <w:sz w:val="16"/>
          <w:szCs w:val="16"/>
        </w:rPr>
      </w:pPr>
      <w:r w:rsidRPr="006F12BA">
        <w:rPr>
          <w:sz w:val="16"/>
          <w:szCs w:val="16"/>
        </w:rPr>
        <w:t xml:space="preserve">  }</w:t>
      </w:r>
    </w:p>
    <w:p w14:paraId="62960BA5" w14:textId="77777777" w:rsidR="001C2D80" w:rsidRPr="006F12BA" w:rsidRDefault="001C2D80" w:rsidP="001C2D80">
      <w:pPr>
        <w:rPr>
          <w:sz w:val="16"/>
          <w:szCs w:val="16"/>
        </w:rPr>
      </w:pPr>
      <w:r w:rsidRPr="006F12BA">
        <w:rPr>
          <w:sz w:val="16"/>
          <w:szCs w:val="16"/>
        </w:rPr>
        <w:t>}</w:t>
      </w:r>
    </w:p>
    <w:p w14:paraId="3149B16D" w14:textId="77777777" w:rsidR="001C2D80" w:rsidRPr="006F12BA" w:rsidRDefault="001C2D80" w:rsidP="001C2D80">
      <w:pPr>
        <w:rPr>
          <w:sz w:val="16"/>
          <w:szCs w:val="16"/>
        </w:rPr>
      </w:pPr>
    </w:p>
    <w:p w14:paraId="73287F6E" w14:textId="77777777" w:rsidR="001C2D80" w:rsidRPr="006F12BA" w:rsidRDefault="001C2D80" w:rsidP="001C2D80">
      <w:pPr>
        <w:rPr>
          <w:sz w:val="16"/>
          <w:szCs w:val="16"/>
        </w:rPr>
      </w:pPr>
      <w:r w:rsidRPr="006F12BA">
        <w:rPr>
          <w:sz w:val="16"/>
          <w:szCs w:val="16"/>
        </w:rPr>
        <w:t>bool DatabaseHelper::IsFirstUser() {</w:t>
      </w:r>
    </w:p>
    <w:p w14:paraId="73ADA12F" w14:textId="77777777" w:rsidR="001C2D80" w:rsidRPr="006F12BA" w:rsidRDefault="001C2D80" w:rsidP="001C2D80">
      <w:pPr>
        <w:rPr>
          <w:sz w:val="16"/>
          <w:szCs w:val="16"/>
        </w:rPr>
      </w:pPr>
      <w:r w:rsidRPr="006F12BA">
        <w:rPr>
          <w:sz w:val="16"/>
          <w:szCs w:val="16"/>
        </w:rPr>
        <w:t xml:space="preserve">  pqxx::result db_is_first_user = pimpl_-&gt;ExecPrepared("is_first_user");</w:t>
      </w:r>
    </w:p>
    <w:p w14:paraId="670D7C96" w14:textId="77777777" w:rsidR="001C2D80" w:rsidRPr="006F12BA" w:rsidRDefault="001C2D80" w:rsidP="001C2D80">
      <w:pPr>
        <w:rPr>
          <w:sz w:val="16"/>
          <w:szCs w:val="16"/>
        </w:rPr>
      </w:pPr>
      <w:r w:rsidRPr="006F12BA">
        <w:rPr>
          <w:sz w:val="16"/>
          <w:szCs w:val="16"/>
        </w:rPr>
        <w:t xml:space="preserve">  return GetScalar&lt;bool&gt;(db_is_first_user);</w:t>
      </w:r>
    </w:p>
    <w:p w14:paraId="0B7171B8" w14:textId="77777777" w:rsidR="001C2D80" w:rsidRPr="006F12BA" w:rsidRDefault="001C2D80" w:rsidP="001C2D80">
      <w:pPr>
        <w:rPr>
          <w:sz w:val="16"/>
          <w:szCs w:val="16"/>
        </w:rPr>
      </w:pPr>
      <w:r w:rsidRPr="006F12BA">
        <w:rPr>
          <w:sz w:val="16"/>
          <w:szCs w:val="16"/>
        </w:rPr>
        <w:t>}</w:t>
      </w:r>
    </w:p>
    <w:p w14:paraId="1A24508D" w14:textId="77777777" w:rsidR="001C2D80" w:rsidRPr="006F12BA" w:rsidRDefault="001C2D80" w:rsidP="001C2D80">
      <w:pPr>
        <w:rPr>
          <w:sz w:val="16"/>
          <w:szCs w:val="16"/>
        </w:rPr>
      </w:pPr>
    </w:p>
    <w:p w14:paraId="7E32E73E" w14:textId="77777777" w:rsidR="001C2D80" w:rsidRPr="006F12BA" w:rsidRDefault="001C2D80" w:rsidP="001C2D80">
      <w:pPr>
        <w:rPr>
          <w:sz w:val="16"/>
          <w:szCs w:val="16"/>
        </w:rPr>
      </w:pPr>
      <w:r w:rsidRPr="006F12BA">
        <w:rPr>
          <w:sz w:val="16"/>
          <w:szCs w:val="16"/>
        </w:rPr>
        <w:t>bool DatabaseHelper::IsAdmin(UserID user_id) {</w:t>
      </w:r>
    </w:p>
    <w:p w14:paraId="01DE344E" w14:textId="77777777" w:rsidR="001C2D80" w:rsidRPr="006F12BA" w:rsidRDefault="001C2D80" w:rsidP="001C2D80">
      <w:pPr>
        <w:rPr>
          <w:sz w:val="16"/>
          <w:szCs w:val="16"/>
        </w:rPr>
      </w:pPr>
      <w:r w:rsidRPr="006F12BA">
        <w:rPr>
          <w:sz w:val="16"/>
          <w:szCs w:val="16"/>
        </w:rPr>
        <w:t xml:space="preserve">  pqxx::result result = pimpl_-&gt;ExecPrepared("is_admin", user_id);</w:t>
      </w:r>
    </w:p>
    <w:p w14:paraId="448954B3" w14:textId="77777777" w:rsidR="001C2D80" w:rsidRPr="006F12BA" w:rsidRDefault="001C2D80" w:rsidP="001C2D80">
      <w:pPr>
        <w:rPr>
          <w:sz w:val="16"/>
          <w:szCs w:val="16"/>
        </w:rPr>
      </w:pPr>
      <w:r w:rsidRPr="006F12BA">
        <w:rPr>
          <w:sz w:val="16"/>
          <w:szCs w:val="16"/>
        </w:rPr>
        <w:t xml:space="preserve">  return GetScalar&lt;bool&gt;(result);</w:t>
      </w:r>
    </w:p>
    <w:p w14:paraId="638331FE" w14:textId="77777777" w:rsidR="001C2D80" w:rsidRPr="006F12BA" w:rsidRDefault="001C2D80" w:rsidP="001C2D80">
      <w:pPr>
        <w:rPr>
          <w:sz w:val="16"/>
          <w:szCs w:val="16"/>
        </w:rPr>
      </w:pPr>
      <w:r w:rsidRPr="006F12BA">
        <w:rPr>
          <w:sz w:val="16"/>
          <w:szCs w:val="16"/>
        </w:rPr>
        <w:t>}</w:t>
      </w:r>
    </w:p>
    <w:p w14:paraId="3B21BB62" w14:textId="77777777" w:rsidR="001C2D80" w:rsidRPr="006F12BA" w:rsidRDefault="001C2D80" w:rsidP="001C2D80">
      <w:pPr>
        <w:rPr>
          <w:sz w:val="16"/>
          <w:szCs w:val="16"/>
        </w:rPr>
      </w:pPr>
    </w:p>
    <w:p w14:paraId="181E7DD7" w14:textId="77777777" w:rsidR="001C2D80" w:rsidRPr="006F12BA" w:rsidRDefault="001C2D80" w:rsidP="001C2D80">
      <w:pPr>
        <w:rPr>
          <w:sz w:val="16"/>
          <w:szCs w:val="16"/>
        </w:rPr>
      </w:pPr>
      <w:r w:rsidRPr="006F12BA">
        <w:rPr>
          <w:sz w:val="16"/>
          <w:szCs w:val="16"/>
        </w:rPr>
        <w:t>void DatabaseHelper::InsertUser(const User&amp; user) {</w:t>
      </w:r>
    </w:p>
    <w:p w14:paraId="64CE4F69" w14:textId="77777777" w:rsidR="001C2D80" w:rsidRPr="006F12BA" w:rsidRDefault="001C2D80" w:rsidP="001C2D80">
      <w:pPr>
        <w:rPr>
          <w:sz w:val="16"/>
          <w:szCs w:val="16"/>
        </w:rPr>
      </w:pPr>
      <w:r w:rsidRPr="006F12BA">
        <w:rPr>
          <w:sz w:val="16"/>
          <w:szCs w:val="16"/>
        </w:rPr>
        <w:t xml:space="preserve">  pimpl_-&gt;ExecPrepared("insert_user", user.user_id, user.name, user.surname,</w:t>
      </w:r>
    </w:p>
    <w:p w14:paraId="59C952B9" w14:textId="77777777" w:rsidR="001C2D80" w:rsidRPr="006F12BA" w:rsidRDefault="001C2D80" w:rsidP="001C2D80">
      <w:pPr>
        <w:rPr>
          <w:sz w:val="16"/>
          <w:szCs w:val="16"/>
        </w:rPr>
      </w:pPr>
      <w:r w:rsidRPr="006F12BA">
        <w:rPr>
          <w:sz w:val="16"/>
          <w:szCs w:val="16"/>
        </w:rPr>
        <w:t xml:space="preserve">                       user.username, user.is_info_valid, user.is_admin);</w:t>
      </w:r>
    </w:p>
    <w:p w14:paraId="1B776C69" w14:textId="77777777" w:rsidR="001C2D80" w:rsidRPr="006F12BA" w:rsidRDefault="001C2D80" w:rsidP="001C2D80">
      <w:pPr>
        <w:rPr>
          <w:sz w:val="16"/>
          <w:szCs w:val="16"/>
        </w:rPr>
      </w:pPr>
      <w:r w:rsidRPr="006F12BA">
        <w:rPr>
          <w:sz w:val="16"/>
          <w:szCs w:val="16"/>
        </w:rPr>
        <w:t>}</w:t>
      </w:r>
    </w:p>
    <w:p w14:paraId="4F86AC85" w14:textId="77777777" w:rsidR="001C2D80" w:rsidRPr="006F12BA" w:rsidRDefault="001C2D80" w:rsidP="001C2D80">
      <w:pPr>
        <w:rPr>
          <w:sz w:val="16"/>
          <w:szCs w:val="16"/>
        </w:rPr>
      </w:pPr>
    </w:p>
    <w:p w14:paraId="7C9542E1" w14:textId="77777777" w:rsidR="001C2D80" w:rsidRPr="006F12BA" w:rsidRDefault="001C2D80" w:rsidP="001C2D80">
      <w:pPr>
        <w:rPr>
          <w:sz w:val="16"/>
          <w:szCs w:val="16"/>
        </w:rPr>
      </w:pPr>
      <w:r w:rsidRPr="006F12BA">
        <w:rPr>
          <w:sz w:val="16"/>
          <w:szCs w:val="16"/>
        </w:rPr>
        <w:t>bool DatabaseHelper::DeleteUser(UserID user_id) {</w:t>
      </w:r>
    </w:p>
    <w:p w14:paraId="0533A668" w14:textId="77777777" w:rsidR="001C2D80" w:rsidRPr="006F12BA" w:rsidRDefault="001C2D80" w:rsidP="001C2D80">
      <w:pPr>
        <w:rPr>
          <w:sz w:val="16"/>
          <w:szCs w:val="16"/>
        </w:rPr>
      </w:pPr>
      <w:r w:rsidRPr="006F12BA">
        <w:rPr>
          <w:sz w:val="16"/>
          <w:szCs w:val="16"/>
        </w:rPr>
        <w:t xml:space="preserve">  pqxx::result result = pimpl_-&gt;ExecPrepared("delete_user", user_id);</w:t>
      </w:r>
    </w:p>
    <w:p w14:paraId="29839037" w14:textId="77777777" w:rsidR="001C2D80" w:rsidRPr="006F12BA" w:rsidRDefault="001C2D80" w:rsidP="001C2D80">
      <w:pPr>
        <w:rPr>
          <w:sz w:val="16"/>
          <w:szCs w:val="16"/>
        </w:rPr>
      </w:pPr>
      <w:r w:rsidRPr="006F12BA">
        <w:rPr>
          <w:sz w:val="16"/>
          <w:szCs w:val="16"/>
        </w:rPr>
        <w:t xml:space="preserve">  return !result.empty();</w:t>
      </w:r>
    </w:p>
    <w:p w14:paraId="37405CCE" w14:textId="77777777" w:rsidR="001C2D80" w:rsidRPr="006F12BA" w:rsidRDefault="001C2D80" w:rsidP="001C2D80">
      <w:pPr>
        <w:rPr>
          <w:sz w:val="16"/>
          <w:szCs w:val="16"/>
        </w:rPr>
      </w:pPr>
      <w:r w:rsidRPr="006F12BA">
        <w:rPr>
          <w:sz w:val="16"/>
          <w:szCs w:val="16"/>
        </w:rPr>
        <w:t>}</w:t>
      </w:r>
    </w:p>
    <w:p w14:paraId="3B3527F9" w14:textId="77777777" w:rsidR="001C2D80" w:rsidRPr="006F12BA" w:rsidRDefault="001C2D80" w:rsidP="001C2D80">
      <w:pPr>
        <w:rPr>
          <w:sz w:val="16"/>
          <w:szCs w:val="16"/>
        </w:rPr>
      </w:pPr>
    </w:p>
    <w:p w14:paraId="014B4CD5" w14:textId="77777777" w:rsidR="001C2D80" w:rsidRPr="006F12BA" w:rsidRDefault="001C2D80" w:rsidP="001C2D80">
      <w:pPr>
        <w:rPr>
          <w:sz w:val="16"/>
          <w:szCs w:val="16"/>
        </w:rPr>
      </w:pPr>
      <w:r w:rsidRPr="006F12BA">
        <w:rPr>
          <w:sz w:val="16"/>
          <w:szCs w:val="16"/>
        </w:rPr>
        <w:t>std::vector&lt;Admin&gt; DatabaseHelper::Admins() {</w:t>
      </w:r>
    </w:p>
    <w:p w14:paraId="40CF44E5" w14:textId="77777777" w:rsidR="001C2D80" w:rsidRPr="006F12BA" w:rsidRDefault="001C2D80" w:rsidP="001C2D80">
      <w:pPr>
        <w:rPr>
          <w:sz w:val="16"/>
          <w:szCs w:val="16"/>
        </w:rPr>
      </w:pPr>
      <w:r w:rsidRPr="006F12BA">
        <w:rPr>
          <w:sz w:val="16"/>
          <w:szCs w:val="16"/>
        </w:rPr>
        <w:t xml:space="preserve">  pqxx::result db_admins = pimpl_-&gt;ExecPrepared("select_admins");</w:t>
      </w:r>
    </w:p>
    <w:p w14:paraId="6A92E3E6" w14:textId="77777777" w:rsidR="001C2D80" w:rsidRPr="006F12BA" w:rsidRDefault="001C2D80" w:rsidP="001C2D80">
      <w:pPr>
        <w:rPr>
          <w:sz w:val="16"/>
          <w:szCs w:val="16"/>
        </w:rPr>
      </w:pPr>
      <w:r w:rsidRPr="006F12BA">
        <w:rPr>
          <w:sz w:val="16"/>
          <w:szCs w:val="16"/>
        </w:rPr>
        <w:t xml:space="preserve">  std::vector&lt;Admin&gt; admins = VectorOfUsers(db_admins);</w:t>
      </w:r>
    </w:p>
    <w:p w14:paraId="203DEAA3" w14:textId="77777777" w:rsidR="001C2D80" w:rsidRPr="006F12BA" w:rsidRDefault="001C2D80" w:rsidP="001C2D80">
      <w:pPr>
        <w:rPr>
          <w:sz w:val="16"/>
          <w:szCs w:val="16"/>
        </w:rPr>
      </w:pPr>
      <w:r w:rsidRPr="006F12BA">
        <w:rPr>
          <w:sz w:val="16"/>
          <w:szCs w:val="16"/>
        </w:rPr>
        <w:t xml:space="preserve">  return admins;</w:t>
      </w:r>
    </w:p>
    <w:p w14:paraId="025F4144" w14:textId="77777777" w:rsidR="001C2D80" w:rsidRPr="006F12BA" w:rsidRDefault="001C2D80" w:rsidP="001C2D80">
      <w:pPr>
        <w:rPr>
          <w:sz w:val="16"/>
          <w:szCs w:val="16"/>
        </w:rPr>
      </w:pPr>
      <w:r w:rsidRPr="006F12BA">
        <w:rPr>
          <w:sz w:val="16"/>
          <w:szCs w:val="16"/>
        </w:rPr>
        <w:t>}</w:t>
      </w:r>
    </w:p>
    <w:p w14:paraId="1B577D36" w14:textId="77777777" w:rsidR="001C2D80" w:rsidRPr="006F12BA" w:rsidRDefault="001C2D80" w:rsidP="001C2D80">
      <w:pPr>
        <w:rPr>
          <w:sz w:val="16"/>
          <w:szCs w:val="16"/>
        </w:rPr>
      </w:pPr>
    </w:p>
    <w:p w14:paraId="066B3A3E" w14:textId="77777777" w:rsidR="001C2D80" w:rsidRPr="006F12BA" w:rsidRDefault="001C2D80" w:rsidP="001C2D80">
      <w:pPr>
        <w:rPr>
          <w:sz w:val="16"/>
          <w:szCs w:val="16"/>
        </w:rPr>
      </w:pPr>
      <w:r w:rsidRPr="006F12BA">
        <w:rPr>
          <w:sz w:val="16"/>
          <w:szCs w:val="16"/>
        </w:rPr>
        <w:t>std::vector&lt;User&gt; DatabaseHelper::Users() {</w:t>
      </w:r>
    </w:p>
    <w:p w14:paraId="5AA61ACA" w14:textId="77777777" w:rsidR="001C2D80" w:rsidRPr="006F12BA" w:rsidRDefault="001C2D80" w:rsidP="001C2D80">
      <w:pPr>
        <w:rPr>
          <w:sz w:val="16"/>
          <w:szCs w:val="16"/>
        </w:rPr>
      </w:pPr>
      <w:r w:rsidRPr="006F12BA">
        <w:rPr>
          <w:sz w:val="16"/>
          <w:szCs w:val="16"/>
        </w:rPr>
        <w:t xml:space="preserve">  pqxx::result db_users = pimpl_-&gt;ExecPrepared("select_users_with_ordering");</w:t>
      </w:r>
    </w:p>
    <w:p w14:paraId="315E8F0D" w14:textId="77777777" w:rsidR="001C2D80" w:rsidRPr="006F12BA" w:rsidRDefault="001C2D80" w:rsidP="001C2D80">
      <w:pPr>
        <w:rPr>
          <w:sz w:val="16"/>
          <w:szCs w:val="16"/>
        </w:rPr>
      </w:pPr>
      <w:r w:rsidRPr="006F12BA">
        <w:rPr>
          <w:sz w:val="16"/>
          <w:szCs w:val="16"/>
        </w:rPr>
        <w:t xml:space="preserve">  return VectorOfUsers(db_users);</w:t>
      </w:r>
    </w:p>
    <w:p w14:paraId="13A2AD22" w14:textId="77777777" w:rsidR="001C2D80" w:rsidRPr="006F12BA" w:rsidRDefault="001C2D80" w:rsidP="001C2D80">
      <w:pPr>
        <w:rPr>
          <w:sz w:val="16"/>
          <w:szCs w:val="16"/>
        </w:rPr>
      </w:pPr>
      <w:r w:rsidRPr="006F12BA">
        <w:rPr>
          <w:sz w:val="16"/>
          <w:szCs w:val="16"/>
        </w:rPr>
        <w:t>}</w:t>
      </w:r>
    </w:p>
    <w:p w14:paraId="62D8A8CC" w14:textId="77777777" w:rsidR="001C2D80" w:rsidRPr="006F12BA" w:rsidRDefault="001C2D80" w:rsidP="001C2D80">
      <w:pPr>
        <w:rPr>
          <w:sz w:val="16"/>
          <w:szCs w:val="16"/>
        </w:rPr>
      </w:pPr>
    </w:p>
    <w:p w14:paraId="2CD083D6" w14:textId="77777777" w:rsidR="001C2D80" w:rsidRPr="006F12BA" w:rsidRDefault="001C2D80" w:rsidP="001C2D80">
      <w:pPr>
        <w:rPr>
          <w:sz w:val="16"/>
          <w:szCs w:val="16"/>
        </w:rPr>
      </w:pPr>
      <w:r w:rsidRPr="006F12BA">
        <w:rPr>
          <w:sz w:val="16"/>
          <w:szCs w:val="16"/>
        </w:rPr>
        <w:t>bool DatabaseHelper::IsRentExpired(UserID user_id) {</w:t>
      </w:r>
    </w:p>
    <w:p w14:paraId="565E6788" w14:textId="77777777" w:rsidR="001C2D80" w:rsidRPr="006F12BA" w:rsidRDefault="001C2D80" w:rsidP="001C2D80">
      <w:pPr>
        <w:rPr>
          <w:sz w:val="16"/>
          <w:szCs w:val="16"/>
        </w:rPr>
      </w:pPr>
      <w:r w:rsidRPr="006F12BA">
        <w:rPr>
          <w:sz w:val="16"/>
          <w:szCs w:val="16"/>
        </w:rPr>
        <w:t xml:space="preserve">  pqxx::result db_result = pimpl_-&gt;ExecPrepared("is_rent_expired", user_id);</w:t>
      </w:r>
    </w:p>
    <w:p w14:paraId="7EB6AE7C" w14:textId="77777777" w:rsidR="001C2D80" w:rsidRPr="006F12BA" w:rsidRDefault="001C2D80" w:rsidP="001C2D80">
      <w:pPr>
        <w:rPr>
          <w:sz w:val="16"/>
          <w:szCs w:val="16"/>
        </w:rPr>
      </w:pPr>
      <w:r w:rsidRPr="006F12BA">
        <w:rPr>
          <w:sz w:val="16"/>
          <w:szCs w:val="16"/>
        </w:rPr>
        <w:t xml:space="preserve">  return GetScalar&lt;bool&gt;(db_result);</w:t>
      </w:r>
    </w:p>
    <w:p w14:paraId="4150C255" w14:textId="77777777" w:rsidR="001C2D80" w:rsidRPr="006F12BA" w:rsidRDefault="001C2D80" w:rsidP="001C2D80">
      <w:pPr>
        <w:rPr>
          <w:sz w:val="16"/>
          <w:szCs w:val="16"/>
        </w:rPr>
      </w:pPr>
      <w:r w:rsidRPr="006F12BA">
        <w:rPr>
          <w:sz w:val="16"/>
          <w:szCs w:val="16"/>
        </w:rPr>
        <w:t>}</w:t>
      </w:r>
    </w:p>
    <w:p w14:paraId="523C1750" w14:textId="77777777" w:rsidR="001C2D80" w:rsidRPr="006F12BA" w:rsidRDefault="001C2D80" w:rsidP="001C2D80">
      <w:pPr>
        <w:rPr>
          <w:sz w:val="16"/>
          <w:szCs w:val="16"/>
        </w:rPr>
      </w:pPr>
    </w:p>
    <w:p w14:paraId="66572922" w14:textId="77777777" w:rsidR="001C2D80" w:rsidRPr="006F12BA" w:rsidRDefault="001C2D80" w:rsidP="001C2D80">
      <w:pPr>
        <w:rPr>
          <w:sz w:val="16"/>
          <w:szCs w:val="16"/>
        </w:rPr>
      </w:pPr>
      <w:r w:rsidRPr="006F12BA">
        <w:rPr>
          <w:sz w:val="16"/>
          <w:szCs w:val="16"/>
        </w:rPr>
        <w:t>////////////////////////////////////////////////////////////////////////////////</w:t>
      </w:r>
    </w:p>
    <w:p w14:paraId="38D1EBB9" w14:textId="77777777" w:rsidR="001C2D80" w:rsidRPr="006F12BA" w:rsidRDefault="001C2D80" w:rsidP="001C2D80">
      <w:pPr>
        <w:rPr>
          <w:sz w:val="16"/>
          <w:szCs w:val="16"/>
        </w:rPr>
      </w:pPr>
    </w:p>
    <w:p w14:paraId="684CE109" w14:textId="77777777" w:rsidR="001C2D80" w:rsidRPr="006F12BA" w:rsidRDefault="001C2D80" w:rsidP="001C2D80">
      <w:pPr>
        <w:rPr>
          <w:sz w:val="16"/>
          <w:szCs w:val="16"/>
        </w:rPr>
      </w:pPr>
      <w:r w:rsidRPr="006F12BA">
        <w:rPr>
          <w:sz w:val="16"/>
          <w:szCs w:val="16"/>
        </w:rPr>
        <w:t>// Applications' handlers</w:t>
      </w:r>
    </w:p>
    <w:p w14:paraId="68620563" w14:textId="77777777" w:rsidR="001C2D80" w:rsidRPr="006F12BA" w:rsidRDefault="001C2D80" w:rsidP="001C2D80">
      <w:pPr>
        <w:rPr>
          <w:sz w:val="16"/>
          <w:szCs w:val="16"/>
        </w:rPr>
      </w:pPr>
    </w:p>
    <w:p w14:paraId="13758F1E" w14:textId="77777777" w:rsidR="001C2D80" w:rsidRPr="006F12BA" w:rsidRDefault="001C2D80" w:rsidP="001C2D80">
      <w:pPr>
        <w:rPr>
          <w:sz w:val="16"/>
          <w:szCs w:val="16"/>
        </w:rPr>
      </w:pPr>
      <w:r w:rsidRPr="006F12BA">
        <w:rPr>
          <w:sz w:val="16"/>
          <w:szCs w:val="16"/>
        </w:rPr>
        <w:t>void DatabaseHelper::SubmitApplication(Application&amp; application) {</w:t>
      </w:r>
    </w:p>
    <w:p w14:paraId="200037CF" w14:textId="77777777" w:rsidR="001C2D80" w:rsidRPr="006F12BA" w:rsidRDefault="001C2D80" w:rsidP="001C2D80">
      <w:pPr>
        <w:rPr>
          <w:sz w:val="16"/>
          <w:szCs w:val="16"/>
        </w:rPr>
      </w:pPr>
      <w:r w:rsidRPr="006F12BA">
        <w:rPr>
          <w:sz w:val="16"/>
          <w:szCs w:val="16"/>
        </w:rPr>
        <w:t xml:space="preserve">  pqxx::result db_applications = pimpl_-&gt;ExecPrepared(</w:t>
      </w:r>
    </w:p>
    <w:p w14:paraId="4369C5BC" w14:textId="77777777" w:rsidR="001C2D80" w:rsidRPr="006F12BA" w:rsidRDefault="001C2D80" w:rsidP="001C2D80">
      <w:pPr>
        <w:rPr>
          <w:sz w:val="16"/>
          <w:szCs w:val="16"/>
        </w:rPr>
      </w:pPr>
      <w:r w:rsidRPr="006F12BA">
        <w:rPr>
          <w:sz w:val="16"/>
          <w:szCs w:val="16"/>
        </w:rPr>
        <w:t xml:space="preserve">      "submit_application", application.user_id, application.name,</w:t>
      </w:r>
    </w:p>
    <w:p w14:paraId="4BD3865A" w14:textId="77777777" w:rsidR="001C2D80" w:rsidRPr="006F12BA" w:rsidRDefault="001C2D80" w:rsidP="001C2D80">
      <w:pPr>
        <w:rPr>
          <w:sz w:val="16"/>
          <w:szCs w:val="16"/>
        </w:rPr>
      </w:pPr>
      <w:r w:rsidRPr="006F12BA">
        <w:rPr>
          <w:sz w:val="16"/>
          <w:szCs w:val="16"/>
        </w:rPr>
        <w:t xml:space="preserve">      application.surname, application.username);</w:t>
      </w:r>
    </w:p>
    <w:p w14:paraId="0CD6085C" w14:textId="77777777" w:rsidR="001C2D80" w:rsidRPr="006F12BA" w:rsidRDefault="001C2D80" w:rsidP="001C2D80">
      <w:pPr>
        <w:rPr>
          <w:sz w:val="16"/>
          <w:szCs w:val="16"/>
        </w:rPr>
      </w:pPr>
    </w:p>
    <w:p w14:paraId="0A0B66D9" w14:textId="77777777" w:rsidR="001C2D80" w:rsidRPr="006F12BA" w:rsidRDefault="001C2D80" w:rsidP="001C2D80">
      <w:pPr>
        <w:rPr>
          <w:sz w:val="16"/>
          <w:szCs w:val="16"/>
        </w:rPr>
      </w:pPr>
      <w:r w:rsidRPr="006F12BA">
        <w:rPr>
          <w:sz w:val="16"/>
          <w:szCs w:val="16"/>
        </w:rPr>
        <w:t xml:space="preserve">  pqxx::row db_application = db_applications.front();</w:t>
      </w:r>
    </w:p>
    <w:p w14:paraId="727559DC" w14:textId="77777777" w:rsidR="001C2D80" w:rsidRPr="006F12BA" w:rsidRDefault="001C2D80" w:rsidP="001C2D80">
      <w:pPr>
        <w:rPr>
          <w:sz w:val="16"/>
          <w:szCs w:val="16"/>
        </w:rPr>
      </w:pPr>
      <w:r w:rsidRPr="006F12BA">
        <w:rPr>
          <w:sz w:val="16"/>
          <w:szCs w:val="16"/>
        </w:rPr>
        <w:t xml:space="preserve">  application.submit_date = db_application["submit_date"].c_str();</w:t>
      </w:r>
    </w:p>
    <w:p w14:paraId="1B05549F" w14:textId="77777777" w:rsidR="001C2D80" w:rsidRPr="006F12BA" w:rsidRDefault="001C2D80" w:rsidP="001C2D80">
      <w:pPr>
        <w:rPr>
          <w:sz w:val="16"/>
          <w:szCs w:val="16"/>
        </w:rPr>
      </w:pPr>
      <w:r w:rsidRPr="006F12BA">
        <w:rPr>
          <w:sz w:val="16"/>
          <w:szCs w:val="16"/>
        </w:rPr>
        <w:t>}</w:t>
      </w:r>
    </w:p>
    <w:p w14:paraId="368C0971" w14:textId="77777777" w:rsidR="001C2D80" w:rsidRPr="006F12BA" w:rsidRDefault="001C2D80" w:rsidP="001C2D80">
      <w:pPr>
        <w:rPr>
          <w:sz w:val="16"/>
          <w:szCs w:val="16"/>
        </w:rPr>
      </w:pPr>
    </w:p>
    <w:p w14:paraId="3552F7F0" w14:textId="77777777" w:rsidR="001C2D80" w:rsidRPr="006F12BA" w:rsidRDefault="001C2D80" w:rsidP="001C2D80">
      <w:pPr>
        <w:rPr>
          <w:sz w:val="16"/>
          <w:szCs w:val="16"/>
        </w:rPr>
      </w:pPr>
      <w:r w:rsidRPr="006F12BA">
        <w:rPr>
          <w:sz w:val="16"/>
          <w:szCs w:val="16"/>
        </w:rPr>
        <w:t>std::vector&lt;Application&gt; DatabaseHelper::Applications() {</w:t>
      </w:r>
    </w:p>
    <w:p w14:paraId="4AFE7B64" w14:textId="77777777" w:rsidR="001C2D80" w:rsidRPr="006F12BA" w:rsidRDefault="001C2D80" w:rsidP="001C2D80">
      <w:pPr>
        <w:rPr>
          <w:sz w:val="16"/>
          <w:szCs w:val="16"/>
        </w:rPr>
      </w:pPr>
      <w:r w:rsidRPr="006F12BA">
        <w:rPr>
          <w:sz w:val="16"/>
          <w:szCs w:val="16"/>
        </w:rPr>
        <w:t xml:space="preserve">  pqxx::result db_applications = pimpl_-&gt;ExecPrepared("select_applications");</w:t>
      </w:r>
    </w:p>
    <w:p w14:paraId="1FD096ED" w14:textId="77777777" w:rsidR="001C2D80" w:rsidRPr="006F12BA" w:rsidRDefault="001C2D80" w:rsidP="001C2D80">
      <w:pPr>
        <w:rPr>
          <w:sz w:val="16"/>
          <w:szCs w:val="16"/>
        </w:rPr>
      </w:pPr>
      <w:r w:rsidRPr="006F12BA">
        <w:rPr>
          <w:sz w:val="16"/>
          <w:szCs w:val="16"/>
        </w:rPr>
        <w:t xml:space="preserve">  std::vector&lt;Application&gt; applications;</w:t>
      </w:r>
    </w:p>
    <w:p w14:paraId="203AD5A5" w14:textId="77777777" w:rsidR="001C2D80" w:rsidRPr="006F12BA" w:rsidRDefault="001C2D80" w:rsidP="001C2D80">
      <w:pPr>
        <w:rPr>
          <w:sz w:val="16"/>
          <w:szCs w:val="16"/>
        </w:rPr>
      </w:pPr>
      <w:r w:rsidRPr="006F12BA">
        <w:rPr>
          <w:sz w:val="16"/>
          <w:szCs w:val="16"/>
        </w:rPr>
        <w:t xml:space="preserve">  Application app;</w:t>
      </w:r>
    </w:p>
    <w:p w14:paraId="0C22E2BA" w14:textId="77777777" w:rsidR="001C2D80" w:rsidRPr="006F12BA" w:rsidRDefault="001C2D80" w:rsidP="001C2D80">
      <w:pPr>
        <w:rPr>
          <w:sz w:val="16"/>
          <w:szCs w:val="16"/>
        </w:rPr>
      </w:pPr>
      <w:r w:rsidRPr="006F12BA">
        <w:rPr>
          <w:sz w:val="16"/>
          <w:szCs w:val="16"/>
        </w:rPr>
        <w:t xml:space="preserve">  for (pqxx::row db_application : db_applications) {</w:t>
      </w:r>
    </w:p>
    <w:p w14:paraId="3160AD7F" w14:textId="77777777" w:rsidR="001C2D80" w:rsidRPr="006F12BA" w:rsidRDefault="001C2D80" w:rsidP="001C2D80">
      <w:pPr>
        <w:rPr>
          <w:sz w:val="16"/>
          <w:szCs w:val="16"/>
        </w:rPr>
      </w:pPr>
      <w:r w:rsidRPr="006F12BA">
        <w:rPr>
          <w:sz w:val="16"/>
          <w:szCs w:val="16"/>
        </w:rPr>
        <w:t xml:space="preserve">    app.user_id = db_application["telegram_user_id"].as&lt;UserID&gt;();</w:t>
      </w:r>
    </w:p>
    <w:p w14:paraId="64ECB641" w14:textId="77777777" w:rsidR="001C2D80" w:rsidRPr="006F12BA" w:rsidRDefault="001C2D80" w:rsidP="001C2D80">
      <w:pPr>
        <w:rPr>
          <w:sz w:val="16"/>
          <w:szCs w:val="16"/>
        </w:rPr>
      </w:pPr>
      <w:r w:rsidRPr="006F12BA">
        <w:rPr>
          <w:sz w:val="16"/>
          <w:szCs w:val="16"/>
        </w:rPr>
        <w:t xml:space="preserve">    app.name = db_application["name"].c_str();</w:t>
      </w:r>
    </w:p>
    <w:p w14:paraId="6818C2A3" w14:textId="77777777" w:rsidR="001C2D80" w:rsidRPr="006F12BA" w:rsidRDefault="001C2D80" w:rsidP="001C2D80">
      <w:pPr>
        <w:rPr>
          <w:sz w:val="16"/>
          <w:szCs w:val="16"/>
        </w:rPr>
      </w:pPr>
      <w:r w:rsidRPr="006F12BA">
        <w:rPr>
          <w:sz w:val="16"/>
          <w:szCs w:val="16"/>
        </w:rPr>
        <w:t xml:space="preserve">    app.surname = db_application["surname"].c_str();</w:t>
      </w:r>
    </w:p>
    <w:p w14:paraId="18EFDE0E" w14:textId="77777777" w:rsidR="001C2D80" w:rsidRPr="006F12BA" w:rsidRDefault="001C2D80" w:rsidP="001C2D80">
      <w:pPr>
        <w:rPr>
          <w:sz w:val="16"/>
          <w:szCs w:val="16"/>
        </w:rPr>
      </w:pPr>
      <w:r w:rsidRPr="006F12BA">
        <w:rPr>
          <w:sz w:val="16"/>
          <w:szCs w:val="16"/>
        </w:rPr>
        <w:t xml:space="preserve">    app.username = db_application["username"].c_str();</w:t>
      </w:r>
    </w:p>
    <w:p w14:paraId="452675B5" w14:textId="77777777" w:rsidR="001C2D80" w:rsidRPr="006F12BA" w:rsidRDefault="001C2D80" w:rsidP="001C2D80">
      <w:pPr>
        <w:rPr>
          <w:sz w:val="16"/>
          <w:szCs w:val="16"/>
        </w:rPr>
      </w:pPr>
      <w:r w:rsidRPr="006F12BA">
        <w:rPr>
          <w:sz w:val="16"/>
          <w:szCs w:val="16"/>
        </w:rPr>
        <w:t xml:space="preserve">    app.submit_date = db_application["submit_date"].c_str();</w:t>
      </w:r>
    </w:p>
    <w:p w14:paraId="6F7E8A8D" w14:textId="77777777" w:rsidR="001C2D80" w:rsidRPr="006F12BA" w:rsidRDefault="001C2D80" w:rsidP="001C2D80">
      <w:pPr>
        <w:rPr>
          <w:sz w:val="16"/>
          <w:szCs w:val="16"/>
        </w:rPr>
      </w:pPr>
      <w:r w:rsidRPr="006F12BA">
        <w:rPr>
          <w:sz w:val="16"/>
          <w:szCs w:val="16"/>
        </w:rPr>
        <w:t xml:space="preserve">    applications.push_back(std::move(app));</w:t>
      </w:r>
    </w:p>
    <w:p w14:paraId="64962F58" w14:textId="77777777" w:rsidR="001C2D80" w:rsidRPr="006F12BA" w:rsidRDefault="001C2D80" w:rsidP="001C2D80">
      <w:pPr>
        <w:rPr>
          <w:sz w:val="16"/>
          <w:szCs w:val="16"/>
        </w:rPr>
      </w:pPr>
      <w:r w:rsidRPr="006F12BA">
        <w:rPr>
          <w:sz w:val="16"/>
          <w:szCs w:val="16"/>
        </w:rPr>
        <w:t xml:space="preserve">  }</w:t>
      </w:r>
    </w:p>
    <w:p w14:paraId="70A32100" w14:textId="77777777" w:rsidR="001C2D80" w:rsidRPr="006F12BA" w:rsidRDefault="001C2D80" w:rsidP="001C2D80">
      <w:pPr>
        <w:rPr>
          <w:sz w:val="16"/>
          <w:szCs w:val="16"/>
        </w:rPr>
      </w:pPr>
      <w:r w:rsidRPr="006F12BA">
        <w:rPr>
          <w:sz w:val="16"/>
          <w:szCs w:val="16"/>
        </w:rPr>
        <w:t xml:space="preserve">  return applications;</w:t>
      </w:r>
    </w:p>
    <w:p w14:paraId="3D35FBA1" w14:textId="77777777" w:rsidR="001C2D80" w:rsidRPr="006F12BA" w:rsidRDefault="001C2D80" w:rsidP="001C2D80">
      <w:pPr>
        <w:rPr>
          <w:sz w:val="16"/>
          <w:szCs w:val="16"/>
        </w:rPr>
      </w:pPr>
      <w:r w:rsidRPr="006F12BA">
        <w:rPr>
          <w:sz w:val="16"/>
          <w:szCs w:val="16"/>
        </w:rPr>
        <w:t>}</w:t>
      </w:r>
    </w:p>
    <w:p w14:paraId="5B03286D" w14:textId="77777777" w:rsidR="001C2D80" w:rsidRPr="006F12BA" w:rsidRDefault="001C2D80" w:rsidP="001C2D80">
      <w:pPr>
        <w:rPr>
          <w:sz w:val="16"/>
          <w:szCs w:val="16"/>
        </w:rPr>
      </w:pPr>
    </w:p>
    <w:p w14:paraId="2332CEBE" w14:textId="77777777" w:rsidR="001C2D80" w:rsidRPr="006F12BA" w:rsidRDefault="001C2D80" w:rsidP="001C2D80">
      <w:pPr>
        <w:rPr>
          <w:sz w:val="16"/>
          <w:szCs w:val="16"/>
        </w:rPr>
      </w:pPr>
      <w:r w:rsidRPr="006F12BA">
        <w:rPr>
          <w:sz w:val="16"/>
          <w:szCs w:val="16"/>
        </w:rPr>
        <w:t>std::optional&lt;Application&gt; DatabaseHelper::DeleteApplication(UserID user_id) {</w:t>
      </w:r>
    </w:p>
    <w:p w14:paraId="6F320D23" w14:textId="77777777" w:rsidR="001C2D80" w:rsidRPr="006F12BA" w:rsidRDefault="001C2D80" w:rsidP="001C2D80">
      <w:pPr>
        <w:rPr>
          <w:sz w:val="16"/>
          <w:szCs w:val="16"/>
        </w:rPr>
      </w:pPr>
      <w:r w:rsidRPr="006F12BA">
        <w:rPr>
          <w:sz w:val="16"/>
          <w:szCs w:val="16"/>
        </w:rPr>
        <w:t xml:space="preserve">  pqxx::result db_deleted_applications =</w:t>
      </w:r>
    </w:p>
    <w:p w14:paraId="6E2EE7CE" w14:textId="77777777" w:rsidR="001C2D80" w:rsidRPr="006F12BA" w:rsidRDefault="001C2D80" w:rsidP="001C2D80">
      <w:pPr>
        <w:rPr>
          <w:sz w:val="16"/>
          <w:szCs w:val="16"/>
        </w:rPr>
      </w:pPr>
      <w:r w:rsidRPr="006F12BA">
        <w:rPr>
          <w:sz w:val="16"/>
          <w:szCs w:val="16"/>
        </w:rPr>
        <w:t xml:space="preserve">      pimpl_-&gt;ExecPrepared("delete_application", user_id);</w:t>
      </w:r>
    </w:p>
    <w:p w14:paraId="187FBFDA" w14:textId="77777777" w:rsidR="001C2D80" w:rsidRPr="006F12BA" w:rsidRDefault="001C2D80" w:rsidP="001C2D80">
      <w:pPr>
        <w:rPr>
          <w:sz w:val="16"/>
          <w:szCs w:val="16"/>
        </w:rPr>
      </w:pPr>
      <w:r w:rsidRPr="006F12BA">
        <w:rPr>
          <w:sz w:val="16"/>
          <w:szCs w:val="16"/>
        </w:rPr>
        <w:t xml:space="preserve">  if (db_deleted_applications.empty()) {</w:t>
      </w:r>
    </w:p>
    <w:p w14:paraId="77EFC4F7" w14:textId="77777777" w:rsidR="001C2D80" w:rsidRPr="006F12BA" w:rsidRDefault="001C2D80" w:rsidP="001C2D80">
      <w:pPr>
        <w:rPr>
          <w:sz w:val="16"/>
          <w:szCs w:val="16"/>
        </w:rPr>
      </w:pPr>
      <w:r w:rsidRPr="006F12BA">
        <w:rPr>
          <w:sz w:val="16"/>
          <w:szCs w:val="16"/>
        </w:rPr>
        <w:t xml:space="preserve">    return std::nullopt;</w:t>
      </w:r>
    </w:p>
    <w:p w14:paraId="44642F77" w14:textId="77777777" w:rsidR="001C2D80" w:rsidRPr="006F12BA" w:rsidRDefault="001C2D80" w:rsidP="001C2D80">
      <w:pPr>
        <w:rPr>
          <w:sz w:val="16"/>
          <w:szCs w:val="16"/>
        </w:rPr>
      </w:pPr>
      <w:r w:rsidRPr="006F12BA">
        <w:rPr>
          <w:sz w:val="16"/>
          <w:szCs w:val="16"/>
        </w:rPr>
        <w:t xml:space="preserve">  }</w:t>
      </w:r>
    </w:p>
    <w:p w14:paraId="527DCC42" w14:textId="77777777" w:rsidR="001C2D80" w:rsidRPr="006F12BA" w:rsidRDefault="001C2D80" w:rsidP="001C2D80">
      <w:pPr>
        <w:rPr>
          <w:sz w:val="16"/>
          <w:szCs w:val="16"/>
        </w:rPr>
      </w:pPr>
    </w:p>
    <w:p w14:paraId="3F11EC9F" w14:textId="77777777" w:rsidR="001C2D80" w:rsidRPr="006F12BA" w:rsidRDefault="001C2D80" w:rsidP="001C2D80">
      <w:pPr>
        <w:rPr>
          <w:sz w:val="16"/>
          <w:szCs w:val="16"/>
        </w:rPr>
      </w:pPr>
      <w:r w:rsidRPr="006F12BA">
        <w:rPr>
          <w:sz w:val="16"/>
          <w:szCs w:val="16"/>
        </w:rPr>
        <w:t xml:space="preserve">  pqxx::row db_deleted_application = db_deleted_applications.front();</w:t>
      </w:r>
    </w:p>
    <w:p w14:paraId="2DAF7823" w14:textId="77777777" w:rsidR="001C2D80" w:rsidRPr="006F12BA" w:rsidRDefault="001C2D80" w:rsidP="001C2D80">
      <w:pPr>
        <w:rPr>
          <w:sz w:val="16"/>
          <w:szCs w:val="16"/>
        </w:rPr>
      </w:pPr>
      <w:r w:rsidRPr="006F12BA">
        <w:rPr>
          <w:sz w:val="16"/>
          <w:szCs w:val="16"/>
        </w:rPr>
        <w:t xml:space="preserve">  Application application;</w:t>
      </w:r>
    </w:p>
    <w:p w14:paraId="3FA0B187" w14:textId="77777777" w:rsidR="001C2D80" w:rsidRPr="006F12BA" w:rsidRDefault="001C2D80" w:rsidP="001C2D80">
      <w:pPr>
        <w:rPr>
          <w:sz w:val="16"/>
          <w:szCs w:val="16"/>
        </w:rPr>
      </w:pPr>
      <w:r w:rsidRPr="006F12BA">
        <w:rPr>
          <w:sz w:val="16"/>
          <w:szCs w:val="16"/>
        </w:rPr>
        <w:t xml:space="preserve">  application.user_id = db_deleted_application["telegram_user_id"].as&lt;UserID&gt;();</w:t>
      </w:r>
    </w:p>
    <w:p w14:paraId="12C76794" w14:textId="77777777" w:rsidR="001C2D80" w:rsidRPr="006F12BA" w:rsidRDefault="001C2D80" w:rsidP="001C2D80">
      <w:pPr>
        <w:rPr>
          <w:sz w:val="16"/>
          <w:szCs w:val="16"/>
        </w:rPr>
      </w:pPr>
      <w:r w:rsidRPr="006F12BA">
        <w:rPr>
          <w:sz w:val="16"/>
          <w:szCs w:val="16"/>
        </w:rPr>
        <w:t xml:space="preserve">  application.name = db_deleted_application["name"].c_str();</w:t>
      </w:r>
    </w:p>
    <w:p w14:paraId="06DD62F3" w14:textId="77777777" w:rsidR="001C2D80" w:rsidRPr="006F12BA" w:rsidRDefault="001C2D80" w:rsidP="001C2D80">
      <w:pPr>
        <w:rPr>
          <w:sz w:val="16"/>
          <w:szCs w:val="16"/>
        </w:rPr>
      </w:pPr>
      <w:r w:rsidRPr="006F12BA">
        <w:rPr>
          <w:sz w:val="16"/>
          <w:szCs w:val="16"/>
        </w:rPr>
        <w:t xml:space="preserve">  application.surname = db_deleted_application["surname"].c_str();</w:t>
      </w:r>
    </w:p>
    <w:p w14:paraId="7629B102" w14:textId="77777777" w:rsidR="001C2D80" w:rsidRPr="006F12BA" w:rsidRDefault="001C2D80" w:rsidP="001C2D80">
      <w:pPr>
        <w:rPr>
          <w:sz w:val="16"/>
          <w:szCs w:val="16"/>
        </w:rPr>
      </w:pPr>
      <w:r w:rsidRPr="006F12BA">
        <w:rPr>
          <w:sz w:val="16"/>
          <w:szCs w:val="16"/>
        </w:rPr>
        <w:t xml:space="preserve">  application.username = db_deleted_application["username"].c_str();</w:t>
      </w:r>
    </w:p>
    <w:p w14:paraId="3878846D" w14:textId="77777777" w:rsidR="001C2D80" w:rsidRPr="006F12BA" w:rsidRDefault="001C2D80" w:rsidP="001C2D80">
      <w:pPr>
        <w:rPr>
          <w:sz w:val="16"/>
          <w:szCs w:val="16"/>
        </w:rPr>
      </w:pPr>
      <w:r w:rsidRPr="006F12BA">
        <w:rPr>
          <w:sz w:val="16"/>
          <w:szCs w:val="16"/>
        </w:rPr>
        <w:t xml:space="preserve">  application.submit_date = db_deleted_application["submit_date"].c_str();</w:t>
      </w:r>
    </w:p>
    <w:p w14:paraId="027D1641" w14:textId="77777777" w:rsidR="001C2D80" w:rsidRPr="006F12BA" w:rsidRDefault="001C2D80" w:rsidP="001C2D80">
      <w:pPr>
        <w:rPr>
          <w:sz w:val="16"/>
          <w:szCs w:val="16"/>
        </w:rPr>
      </w:pPr>
      <w:r w:rsidRPr="006F12BA">
        <w:rPr>
          <w:sz w:val="16"/>
          <w:szCs w:val="16"/>
        </w:rPr>
        <w:t xml:space="preserve">  return application;</w:t>
      </w:r>
    </w:p>
    <w:p w14:paraId="13CB6820" w14:textId="77777777" w:rsidR="001C2D80" w:rsidRPr="006F12BA" w:rsidRDefault="001C2D80" w:rsidP="001C2D80">
      <w:pPr>
        <w:rPr>
          <w:sz w:val="16"/>
          <w:szCs w:val="16"/>
        </w:rPr>
      </w:pPr>
      <w:r w:rsidRPr="006F12BA">
        <w:rPr>
          <w:sz w:val="16"/>
          <w:szCs w:val="16"/>
        </w:rPr>
        <w:t>}</w:t>
      </w:r>
    </w:p>
    <w:p w14:paraId="7D66430E" w14:textId="77777777" w:rsidR="001C2D80" w:rsidRPr="006F12BA" w:rsidRDefault="001C2D80" w:rsidP="001C2D80">
      <w:pPr>
        <w:rPr>
          <w:sz w:val="16"/>
          <w:szCs w:val="16"/>
        </w:rPr>
      </w:pPr>
    </w:p>
    <w:p w14:paraId="5727601A" w14:textId="77777777" w:rsidR="001C2D80" w:rsidRPr="006F12BA" w:rsidRDefault="001C2D80" w:rsidP="001C2D80">
      <w:pPr>
        <w:rPr>
          <w:sz w:val="16"/>
          <w:szCs w:val="16"/>
        </w:rPr>
      </w:pPr>
      <w:r w:rsidRPr="006F12BA">
        <w:rPr>
          <w:sz w:val="16"/>
          <w:szCs w:val="16"/>
        </w:rPr>
        <w:t>bool DatabaseHelper::IsUnregister(UserID user_id) {</w:t>
      </w:r>
    </w:p>
    <w:p w14:paraId="1C9EB491" w14:textId="77777777" w:rsidR="001C2D80" w:rsidRPr="006F12BA" w:rsidRDefault="001C2D80" w:rsidP="001C2D80">
      <w:pPr>
        <w:rPr>
          <w:sz w:val="16"/>
          <w:szCs w:val="16"/>
        </w:rPr>
      </w:pPr>
      <w:r w:rsidRPr="006F12BA">
        <w:rPr>
          <w:sz w:val="16"/>
          <w:szCs w:val="16"/>
        </w:rPr>
        <w:t xml:space="preserve">  pqxx::result result = pimpl_-&gt;ExecPrepared("is_unregister", user_id);</w:t>
      </w:r>
    </w:p>
    <w:p w14:paraId="0F81E077" w14:textId="77777777" w:rsidR="001C2D80" w:rsidRPr="006F12BA" w:rsidRDefault="001C2D80" w:rsidP="001C2D80">
      <w:pPr>
        <w:rPr>
          <w:sz w:val="16"/>
          <w:szCs w:val="16"/>
        </w:rPr>
      </w:pPr>
      <w:r w:rsidRPr="006F12BA">
        <w:rPr>
          <w:sz w:val="16"/>
          <w:szCs w:val="16"/>
        </w:rPr>
        <w:t xml:space="preserve">  return GetScalar&lt;bool&gt;(result);</w:t>
      </w:r>
    </w:p>
    <w:p w14:paraId="048CFB24" w14:textId="77777777" w:rsidR="001C2D80" w:rsidRPr="006F12BA" w:rsidRDefault="001C2D80" w:rsidP="001C2D80">
      <w:pPr>
        <w:rPr>
          <w:sz w:val="16"/>
          <w:szCs w:val="16"/>
        </w:rPr>
      </w:pPr>
      <w:r w:rsidRPr="006F12BA">
        <w:rPr>
          <w:sz w:val="16"/>
          <w:szCs w:val="16"/>
        </w:rPr>
        <w:t>}</w:t>
      </w:r>
    </w:p>
    <w:p w14:paraId="2F8B599D" w14:textId="77777777" w:rsidR="001C2D80" w:rsidRPr="006F12BA" w:rsidRDefault="001C2D80" w:rsidP="001C2D80">
      <w:pPr>
        <w:rPr>
          <w:sz w:val="16"/>
          <w:szCs w:val="16"/>
        </w:rPr>
      </w:pPr>
    </w:p>
    <w:p w14:paraId="0FF9A518" w14:textId="77777777" w:rsidR="001C2D80" w:rsidRPr="006F12BA" w:rsidRDefault="001C2D80" w:rsidP="001C2D80">
      <w:pPr>
        <w:rPr>
          <w:sz w:val="16"/>
          <w:szCs w:val="16"/>
        </w:rPr>
      </w:pPr>
      <w:r w:rsidRPr="006F12BA">
        <w:rPr>
          <w:sz w:val="16"/>
          <w:szCs w:val="16"/>
        </w:rPr>
        <w:t>////////////////////////////////////////////////////////////////////////////////</w:t>
      </w:r>
    </w:p>
    <w:p w14:paraId="773F4103" w14:textId="77777777" w:rsidR="001C2D80" w:rsidRPr="006F12BA" w:rsidRDefault="001C2D80" w:rsidP="001C2D80">
      <w:pPr>
        <w:rPr>
          <w:sz w:val="16"/>
          <w:szCs w:val="16"/>
        </w:rPr>
      </w:pPr>
    </w:p>
    <w:p w14:paraId="50AE123D" w14:textId="77777777" w:rsidR="001C2D80" w:rsidRPr="006F12BA" w:rsidRDefault="001C2D80" w:rsidP="001C2D80">
      <w:pPr>
        <w:rPr>
          <w:sz w:val="16"/>
          <w:szCs w:val="16"/>
        </w:rPr>
      </w:pPr>
      <w:r w:rsidRPr="006F12BA">
        <w:rPr>
          <w:sz w:val="16"/>
          <w:szCs w:val="16"/>
        </w:rPr>
        <w:t>// relations_of_channel's handlers</w:t>
      </w:r>
    </w:p>
    <w:p w14:paraId="40FE9BA1" w14:textId="77777777" w:rsidR="001C2D80" w:rsidRPr="006F12BA" w:rsidRDefault="001C2D80" w:rsidP="001C2D80">
      <w:pPr>
        <w:rPr>
          <w:sz w:val="16"/>
          <w:szCs w:val="16"/>
        </w:rPr>
      </w:pPr>
    </w:p>
    <w:p w14:paraId="02A557CB" w14:textId="77777777" w:rsidR="001C2D80" w:rsidRPr="006F12BA" w:rsidRDefault="001C2D80" w:rsidP="001C2D80">
      <w:pPr>
        <w:rPr>
          <w:sz w:val="16"/>
          <w:szCs w:val="16"/>
        </w:rPr>
      </w:pPr>
      <w:r w:rsidRPr="006F12BA">
        <w:rPr>
          <w:sz w:val="16"/>
          <w:szCs w:val="16"/>
        </w:rPr>
        <w:t>SERIAL DatabaseHelper::GetRelationId(UserID user_id, ChatID observer,</w:t>
      </w:r>
    </w:p>
    <w:p w14:paraId="1C25B43B" w14:textId="77777777" w:rsidR="001C2D80" w:rsidRPr="006F12BA" w:rsidRDefault="001C2D80" w:rsidP="001C2D80">
      <w:pPr>
        <w:rPr>
          <w:sz w:val="16"/>
          <w:szCs w:val="16"/>
        </w:rPr>
      </w:pPr>
      <w:r w:rsidRPr="006F12BA">
        <w:rPr>
          <w:sz w:val="16"/>
          <w:szCs w:val="16"/>
        </w:rPr>
        <w:t xml:space="preserve">                                     ChatID receiver) {</w:t>
      </w:r>
    </w:p>
    <w:p w14:paraId="6D7FF8BA" w14:textId="77777777" w:rsidR="001C2D80" w:rsidRPr="006F12BA" w:rsidRDefault="001C2D80" w:rsidP="001C2D80">
      <w:pPr>
        <w:rPr>
          <w:sz w:val="16"/>
          <w:szCs w:val="16"/>
        </w:rPr>
      </w:pPr>
      <w:r w:rsidRPr="006F12BA">
        <w:rPr>
          <w:sz w:val="16"/>
          <w:szCs w:val="16"/>
        </w:rPr>
        <w:t xml:space="preserve">  pqxx::result db_id =</w:t>
      </w:r>
    </w:p>
    <w:p w14:paraId="6175D860" w14:textId="77777777" w:rsidR="001C2D80" w:rsidRPr="006F12BA" w:rsidRDefault="001C2D80" w:rsidP="001C2D80">
      <w:pPr>
        <w:rPr>
          <w:sz w:val="16"/>
          <w:szCs w:val="16"/>
        </w:rPr>
      </w:pPr>
      <w:r w:rsidRPr="006F12BA">
        <w:rPr>
          <w:sz w:val="16"/>
          <w:szCs w:val="16"/>
        </w:rPr>
        <w:t xml:space="preserve">      pimpl_-&gt;ExecPrepared("get_relation_id", user_id, observer, receiver);</w:t>
      </w:r>
    </w:p>
    <w:p w14:paraId="00FACECB" w14:textId="77777777" w:rsidR="001C2D80" w:rsidRPr="006F12BA" w:rsidRDefault="001C2D80" w:rsidP="001C2D80">
      <w:pPr>
        <w:rPr>
          <w:sz w:val="16"/>
          <w:szCs w:val="16"/>
        </w:rPr>
      </w:pPr>
      <w:r w:rsidRPr="006F12BA">
        <w:rPr>
          <w:sz w:val="16"/>
          <w:szCs w:val="16"/>
        </w:rPr>
        <w:t xml:space="preserve">  return GetScalar&lt;SERIAL&gt;(db_id);</w:t>
      </w:r>
    </w:p>
    <w:p w14:paraId="30DBF526" w14:textId="77777777" w:rsidR="001C2D80" w:rsidRPr="006F12BA" w:rsidRDefault="001C2D80" w:rsidP="001C2D80">
      <w:pPr>
        <w:rPr>
          <w:sz w:val="16"/>
          <w:szCs w:val="16"/>
        </w:rPr>
      </w:pPr>
      <w:r w:rsidRPr="006F12BA">
        <w:rPr>
          <w:sz w:val="16"/>
          <w:szCs w:val="16"/>
        </w:rPr>
        <w:t>}</w:t>
      </w:r>
    </w:p>
    <w:p w14:paraId="01587D83" w14:textId="77777777" w:rsidR="001C2D80" w:rsidRPr="006F12BA" w:rsidRDefault="001C2D80" w:rsidP="001C2D80">
      <w:pPr>
        <w:rPr>
          <w:sz w:val="16"/>
          <w:szCs w:val="16"/>
        </w:rPr>
      </w:pPr>
    </w:p>
    <w:p w14:paraId="3AD3CD3D" w14:textId="77777777" w:rsidR="001C2D80" w:rsidRPr="006F12BA" w:rsidRDefault="001C2D80" w:rsidP="001C2D80">
      <w:pPr>
        <w:rPr>
          <w:sz w:val="16"/>
          <w:szCs w:val="16"/>
        </w:rPr>
      </w:pPr>
      <w:r w:rsidRPr="006F12BA">
        <w:rPr>
          <w:sz w:val="16"/>
          <w:szCs w:val="16"/>
        </w:rPr>
        <w:t>bool DatabaseHelper::ExistsReceiverFromUser(UserID user_id,</w:t>
      </w:r>
    </w:p>
    <w:p w14:paraId="6A7579A8" w14:textId="77777777" w:rsidR="001C2D80" w:rsidRPr="006F12BA" w:rsidRDefault="001C2D80" w:rsidP="001C2D80">
      <w:pPr>
        <w:rPr>
          <w:sz w:val="16"/>
          <w:szCs w:val="16"/>
        </w:rPr>
      </w:pPr>
      <w:r w:rsidRPr="006F12BA">
        <w:rPr>
          <w:sz w:val="16"/>
          <w:szCs w:val="16"/>
        </w:rPr>
        <w:t xml:space="preserve">                                            ChatID receiver_id) {</w:t>
      </w:r>
    </w:p>
    <w:p w14:paraId="37C92395" w14:textId="77777777" w:rsidR="001C2D80" w:rsidRPr="006F12BA" w:rsidRDefault="001C2D80" w:rsidP="001C2D80">
      <w:pPr>
        <w:rPr>
          <w:sz w:val="16"/>
          <w:szCs w:val="16"/>
        </w:rPr>
      </w:pPr>
      <w:r w:rsidRPr="006F12BA">
        <w:rPr>
          <w:sz w:val="16"/>
          <w:szCs w:val="16"/>
        </w:rPr>
        <w:t xml:space="preserve">  pqxx::result result =</w:t>
      </w:r>
    </w:p>
    <w:p w14:paraId="3A66E724" w14:textId="77777777" w:rsidR="001C2D80" w:rsidRPr="006F12BA" w:rsidRDefault="001C2D80" w:rsidP="001C2D80">
      <w:pPr>
        <w:rPr>
          <w:sz w:val="16"/>
          <w:szCs w:val="16"/>
        </w:rPr>
      </w:pPr>
      <w:r w:rsidRPr="006F12BA">
        <w:rPr>
          <w:sz w:val="16"/>
          <w:szCs w:val="16"/>
        </w:rPr>
        <w:t xml:space="preserve">      pimpl_-&gt;ExecPrepared("exists_receiver_from_user", user_id, receiver_id);</w:t>
      </w:r>
    </w:p>
    <w:p w14:paraId="18BE2C05" w14:textId="77777777" w:rsidR="001C2D80" w:rsidRPr="006F12BA" w:rsidRDefault="001C2D80" w:rsidP="001C2D80">
      <w:pPr>
        <w:rPr>
          <w:sz w:val="16"/>
          <w:szCs w:val="16"/>
        </w:rPr>
      </w:pPr>
      <w:r w:rsidRPr="006F12BA">
        <w:rPr>
          <w:sz w:val="16"/>
          <w:szCs w:val="16"/>
        </w:rPr>
        <w:t xml:space="preserve">  return GetScalar&lt;bool&gt;(result);</w:t>
      </w:r>
    </w:p>
    <w:p w14:paraId="52AB6A6C" w14:textId="77777777" w:rsidR="001C2D80" w:rsidRPr="006F12BA" w:rsidRDefault="001C2D80" w:rsidP="001C2D80">
      <w:pPr>
        <w:rPr>
          <w:sz w:val="16"/>
          <w:szCs w:val="16"/>
        </w:rPr>
      </w:pPr>
      <w:r w:rsidRPr="006F12BA">
        <w:rPr>
          <w:sz w:val="16"/>
          <w:szCs w:val="16"/>
        </w:rPr>
        <w:t>}</w:t>
      </w:r>
    </w:p>
    <w:p w14:paraId="151E8A54" w14:textId="77777777" w:rsidR="001C2D80" w:rsidRPr="006F12BA" w:rsidRDefault="001C2D80" w:rsidP="001C2D80">
      <w:pPr>
        <w:rPr>
          <w:sz w:val="16"/>
          <w:szCs w:val="16"/>
        </w:rPr>
      </w:pPr>
    </w:p>
    <w:p w14:paraId="4FAD6ADE" w14:textId="77777777" w:rsidR="001C2D80" w:rsidRPr="006F12BA" w:rsidRDefault="001C2D80" w:rsidP="001C2D80">
      <w:pPr>
        <w:rPr>
          <w:sz w:val="16"/>
          <w:szCs w:val="16"/>
        </w:rPr>
      </w:pPr>
      <w:r w:rsidRPr="006F12BA">
        <w:rPr>
          <w:sz w:val="16"/>
          <w:szCs w:val="16"/>
        </w:rPr>
        <w:t>bool DatabaseHelper::CreateSubscribe(UserID user_id, ChatID observer,</w:t>
      </w:r>
    </w:p>
    <w:p w14:paraId="4AE9A2E3" w14:textId="77777777" w:rsidR="001C2D80" w:rsidRPr="006F12BA" w:rsidRDefault="001C2D80" w:rsidP="001C2D80">
      <w:pPr>
        <w:rPr>
          <w:sz w:val="16"/>
          <w:szCs w:val="16"/>
        </w:rPr>
      </w:pPr>
      <w:r w:rsidRPr="006F12BA">
        <w:rPr>
          <w:sz w:val="16"/>
          <w:szCs w:val="16"/>
        </w:rPr>
        <w:t xml:space="preserve">                                     ChatID receiver) {</w:t>
      </w:r>
    </w:p>
    <w:p w14:paraId="001AA8F3" w14:textId="77777777" w:rsidR="001C2D80" w:rsidRPr="006F12BA" w:rsidRDefault="001C2D80" w:rsidP="001C2D80">
      <w:pPr>
        <w:rPr>
          <w:sz w:val="16"/>
          <w:szCs w:val="16"/>
        </w:rPr>
      </w:pPr>
      <w:r w:rsidRPr="006F12BA">
        <w:rPr>
          <w:sz w:val="16"/>
          <w:szCs w:val="16"/>
        </w:rPr>
        <w:t xml:space="preserve">  return pimpl_</w:t>
      </w:r>
    </w:p>
    <w:p w14:paraId="19D01486" w14:textId="77777777" w:rsidR="001C2D80" w:rsidRPr="006F12BA" w:rsidRDefault="001C2D80" w:rsidP="001C2D80">
      <w:pPr>
        <w:rPr>
          <w:sz w:val="16"/>
          <w:szCs w:val="16"/>
        </w:rPr>
      </w:pPr>
      <w:r w:rsidRPr="006F12BA">
        <w:rPr>
          <w:sz w:val="16"/>
          <w:szCs w:val="16"/>
        </w:rPr>
        <w:t xml:space="preserve">      -&gt;ExecPrepared("insert_relations_of_channel", user_id, observer, receiver)</w:t>
      </w:r>
    </w:p>
    <w:p w14:paraId="5EB00C88" w14:textId="77777777" w:rsidR="001C2D80" w:rsidRPr="006F12BA" w:rsidRDefault="001C2D80" w:rsidP="001C2D80">
      <w:pPr>
        <w:rPr>
          <w:sz w:val="16"/>
          <w:szCs w:val="16"/>
        </w:rPr>
      </w:pPr>
      <w:r w:rsidRPr="006F12BA">
        <w:rPr>
          <w:sz w:val="16"/>
          <w:szCs w:val="16"/>
        </w:rPr>
        <w:t xml:space="preserve">      .affected_rows();</w:t>
      </w:r>
    </w:p>
    <w:p w14:paraId="22DD99ED" w14:textId="77777777" w:rsidR="001C2D80" w:rsidRPr="006F12BA" w:rsidRDefault="001C2D80" w:rsidP="001C2D80">
      <w:pPr>
        <w:rPr>
          <w:sz w:val="16"/>
          <w:szCs w:val="16"/>
        </w:rPr>
      </w:pPr>
      <w:r w:rsidRPr="006F12BA">
        <w:rPr>
          <w:sz w:val="16"/>
          <w:szCs w:val="16"/>
        </w:rPr>
        <w:t>}</w:t>
      </w:r>
    </w:p>
    <w:p w14:paraId="2A66E0F5" w14:textId="77777777" w:rsidR="001C2D80" w:rsidRPr="006F12BA" w:rsidRDefault="001C2D80" w:rsidP="001C2D80">
      <w:pPr>
        <w:rPr>
          <w:sz w:val="16"/>
          <w:szCs w:val="16"/>
        </w:rPr>
      </w:pPr>
    </w:p>
    <w:p w14:paraId="47D0D1E6" w14:textId="77777777" w:rsidR="001C2D80" w:rsidRPr="006F12BA" w:rsidRDefault="001C2D80" w:rsidP="001C2D80">
      <w:pPr>
        <w:rPr>
          <w:sz w:val="16"/>
          <w:szCs w:val="16"/>
        </w:rPr>
      </w:pPr>
      <w:r w:rsidRPr="006F12BA">
        <w:rPr>
          <w:sz w:val="16"/>
          <w:szCs w:val="16"/>
        </w:rPr>
        <w:t>bool DatabaseHelper::DeleteSubscribe(UserID user_id, ChatID observer,</w:t>
      </w:r>
    </w:p>
    <w:p w14:paraId="3111358E" w14:textId="77777777" w:rsidR="001C2D80" w:rsidRPr="006F12BA" w:rsidRDefault="001C2D80" w:rsidP="001C2D80">
      <w:pPr>
        <w:rPr>
          <w:sz w:val="16"/>
          <w:szCs w:val="16"/>
        </w:rPr>
      </w:pPr>
      <w:r w:rsidRPr="006F12BA">
        <w:rPr>
          <w:sz w:val="16"/>
          <w:szCs w:val="16"/>
        </w:rPr>
        <w:t xml:space="preserve">                                     ChatID receiver) {</w:t>
      </w:r>
    </w:p>
    <w:p w14:paraId="7C40499F" w14:textId="77777777" w:rsidR="001C2D80" w:rsidRPr="006F12BA" w:rsidRDefault="001C2D80" w:rsidP="001C2D80">
      <w:pPr>
        <w:rPr>
          <w:sz w:val="16"/>
          <w:szCs w:val="16"/>
        </w:rPr>
      </w:pPr>
      <w:r w:rsidRPr="006F12BA">
        <w:rPr>
          <w:sz w:val="16"/>
          <w:szCs w:val="16"/>
        </w:rPr>
        <w:t xml:space="preserve">  return pimpl_-&gt;ExecPrepared("delete_subscribe", user_id, observer, receiver)</w:t>
      </w:r>
    </w:p>
    <w:p w14:paraId="49554C13" w14:textId="77777777" w:rsidR="001C2D80" w:rsidRPr="006F12BA" w:rsidRDefault="001C2D80" w:rsidP="001C2D80">
      <w:pPr>
        <w:rPr>
          <w:sz w:val="16"/>
          <w:szCs w:val="16"/>
        </w:rPr>
      </w:pPr>
      <w:r w:rsidRPr="006F12BA">
        <w:rPr>
          <w:sz w:val="16"/>
          <w:szCs w:val="16"/>
        </w:rPr>
        <w:t xml:space="preserve">      .affected_rows();</w:t>
      </w:r>
    </w:p>
    <w:p w14:paraId="685463B8" w14:textId="77777777" w:rsidR="001C2D80" w:rsidRPr="006F12BA" w:rsidRDefault="001C2D80" w:rsidP="001C2D80">
      <w:pPr>
        <w:rPr>
          <w:sz w:val="16"/>
          <w:szCs w:val="16"/>
        </w:rPr>
      </w:pPr>
      <w:r w:rsidRPr="006F12BA">
        <w:rPr>
          <w:sz w:val="16"/>
          <w:szCs w:val="16"/>
        </w:rPr>
        <w:t>}</w:t>
      </w:r>
    </w:p>
    <w:p w14:paraId="08827C7D" w14:textId="77777777" w:rsidR="001C2D80" w:rsidRPr="006F12BA" w:rsidRDefault="001C2D80" w:rsidP="001C2D80">
      <w:pPr>
        <w:rPr>
          <w:sz w:val="16"/>
          <w:szCs w:val="16"/>
        </w:rPr>
      </w:pPr>
    </w:p>
    <w:p w14:paraId="10EE7771" w14:textId="77777777" w:rsidR="001C2D80" w:rsidRPr="006F12BA" w:rsidRDefault="001C2D80" w:rsidP="001C2D80">
      <w:pPr>
        <w:rPr>
          <w:sz w:val="16"/>
          <w:szCs w:val="16"/>
        </w:rPr>
      </w:pPr>
      <w:r w:rsidRPr="006F12BA">
        <w:rPr>
          <w:sz w:val="16"/>
          <w:szCs w:val="16"/>
        </w:rPr>
        <w:t>std::vector&lt;Subscribe&gt; DatabaseHelper::Subscribes(ChatID observer) {</w:t>
      </w:r>
    </w:p>
    <w:p w14:paraId="2768EE16" w14:textId="77777777" w:rsidR="001C2D80" w:rsidRPr="006F12BA" w:rsidRDefault="001C2D80" w:rsidP="001C2D80">
      <w:pPr>
        <w:rPr>
          <w:sz w:val="16"/>
          <w:szCs w:val="16"/>
        </w:rPr>
      </w:pPr>
      <w:r w:rsidRPr="006F12BA">
        <w:rPr>
          <w:sz w:val="16"/>
          <w:szCs w:val="16"/>
        </w:rPr>
        <w:t xml:space="preserve">  pqxx::result db_subscribes =</w:t>
      </w:r>
    </w:p>
    <w:p w14:paraId="7F829921" w14:textId="77777777" w:rsidR="001C2D80" w:rsidRPr="006F12BA" w:rsidRDefault="001C2D80" w:rsidP="001C2D80">
      <w:pPr>
        <w:rPr>
          <w:sz w:val="16"/>
          <w:szCs w:val="16"/>
        </w:rPr>
      </w:pPr>
      <w:r w:rsidRPr="006F12BA">
        <w:rPr>
          <w:sz w:val="16"/>
          <w:szCs w:val="16"/>
        </w:rPr>
        <w:t xml:space="preserve">      pimpl_-&gt;ExecPrepared("select_receivers", observer);</w:t>
      </w:r>
    </w:p>
    <w:p w14:paraId="503990B5" w14:textId="77777777" w:rsidR="001C2D80" w:rsidRPr="006F12BA" w:rsidRDefault="001C2D80" w:rsidP="001C2D80">
      <w:pPr>
        <w:rPr>
          <w:sz w:val="16"/>
          <w:szCs w:val="16"/>
        </w:rPr>
      </w:pPr>
      <w:r w:rsidRPr="006F12BA">
        <w:rPr>
          <w:sz w:val="16"/>
          <w:szCs w:val="16"/>
        </w:rPr>
        <w:t xml:space="preserve">  return VectorOfSubscribes(db_subscribes);</w:t>
      </w:r>
    </w:p>
    <w:p w14:paraId="4B714433" w14:textId="77777777" w:rsidR="001C2D80" w:rsidRPr="006F12BA" w:rsidRDefault="001C2D80" w:rsidP="001C2D80">
      <w:pPr>
        <w:rPr>
          <w:sz w:val="16"/>
          <w:szCs w:val="16"/>
        </w:rPr>
      </w:pPr>
      <w:r w:rsidRPr="006F12BA">
        <w:rPr>
          <w:sz w:val="16"/>
          <w:szCs w:val="16"/>
        </w:rPr>
        <w:t>}</w:t>
      </w:r>
    </w:p>
    <w:p w14:paraId="53522734" w14:textId="77777777" w:rsidR="001C2D80" w:rsidRPr="006F12BA" w:rsidRDefault="001C2D80" w:rsidP="001C2D80">
      <w:pPr>
        <w:rPr>
          <w:sz w:val="16"/>
          <w:szCs w:val="16"/>
        </w:rPr>
      </w:pPr>
    </w:p>
    <w:p w14:paraId="11B6C518" w14:textId="77777777" w:rsidR="001C2D80" w:rsidRPr="006F12BA" w:rsidRDefault="001C2D80" w:rsidP="001C2D80">
      <w:pPr>
        <w:rPr>
          <w:sz w:val="16"/>
          <w:szCs w:val="16"/>
        </w:rPr>
      </w:pPr>
      <w:r w:rsidRPr="006F12BA">
        <w:rPr>
          <w:sz w:val="16"/>
          <w:szCs w:val="16"/>
        </w:rPr>
        <w:t>std::vector&lt;ChatID&gt; DatabaseHelper::ReceiversOfUser(UserID user_id) {</w:t>
      </w:r>
    </w:p>
    <w:p w14:paraId="2BB3DCF9" w14:textId="77777777" w:rsidR="001C2D80" w:rsidRPr="006F12BA" w:rsidRDefault="001C2D80" w:rsidP="001C2D80">
      <w:pPr>
        <w:rPr>
          <w:sz w:val="16"/>
          <w:szCs w:val="16"/>
        </w:rPr>
      </w:pPr>
      <w:r w:rsidRPr="006F12BA">
        <w:rPr>
          <w:sz w:val="16"/>
          <w:szCs w:val="16"/>
        </w:rPr>
        <w:t xml:space="preserve">  pqxx::result db_receivers =</w:t>
      </w:r>
    </w:p>
    <w:p w14:paraId="2E30F93A" w14:textId="77777777" w:rsidR="001C2D80" w:rsidRPr="006F12BA" w:rsidRDefault="001C2D80" w:rsidP="001C2D80">
      <w:pPr>
        <w:rPr>
          <w:sz w:val="16"/>
          <w:szCs w:val="16"/>
        </w:rPr>
      </w:pPr>
      <w:r w:rsidRPr="006F12BA">
        <w:rPr>
          <w:sz w:val="16"/>
          <w:szCs w:val="16"/>
        </w:rPr>
        <w:t xml:space="preserve">      pimpl_-&gt;ExecPrepared("select_receiver_distinct", user_id);</w:t>
      </w:r>
    </w:p>
    <w:p w14:paraId="27D5E576" w14:textId="77777777" w:rsidR="001C2D80" w:rsidRPr="006F12BA" w:rsidRDefault="001C2D80" w:rsidP="001C2D80">
      <w:pPr>
        <w:rPr>
          <w:sz w:val="16"/>
          <w:szCs w:val="16"/>
        </w:rPr>
      </w:pPr>
    </w:p>
    <w:p w14:paraId="53D0ACF8" w14:textId="77777777" w:rsidR="001C2D80" w:rsidRPr="006F12BA" w:rsidRDefault="001C2D80" w:rsidP="001C2D80">
      <w:pPr>
        <w:rPr>
          <w:sz w:val="16"/>
          <w:szCs w:val="16"/>
        </w:rPr>
      </w:pPr>
      <w:r w:rsidRPr="006F12BA">
        <w:rPr>
          <w:sz w:val="16"/>
          <w:szCs w:val="16"/>
        </w:rPr>
        <w:t xml:space="preserve">  std::vector&lt;ChatID&gt; receivers;</w:t>
      </w:r>
    </w:p>
    <w:p w14:paraId="07887C6A" w14:textId="77777777" w:rsidR="001C2D80" w:rsidRPr="006F12BA" w:rsidRDefault="001C2D80" w:rsidP="001C2D80">
      <w:pPr>
        <w:rPr>
          <w:sz w:val="16"/>
          <w:szCs w:val="16"/>
        </w:rPr>
      </w:pPr>
      <w:r w:rsidRPr="006F12BA">
        <w:rPr>
          <w:sz w:val="16"/>
          <w:szCs w:val="16"/>
        </w:rPr>
        <w:t xml:space="preserve">  for (pqxx::row db_receiver : db_receivers) {</w:t>
      </w:r>
    </w:p>
    <w:p w14:paraId="1A19AB94" w14:textId="77777777" w:rsidR="001C2D80" w:rsidRPr="006F12BA" w:rsidRDefault="001C2D80" w:rsidP="001C2D80">
      <w:pPr>
        <w:rPr>
          <w:sz w:val="16"/>
          <w:szCs w:val="16"/>
        </w:rPr>
      </w:pPr>
      <w:r w:rsidRPr="006F12BA">
        <w:rPr>
          <w:sz w:val="16"/>
          <w:szCs w:val="16"/>
        </w:rPr>
        <w:t xml:space="preserve">    receivers.push_back(db_receiver["receiver"].as&lt;ChatID&gt;());</w:t>
      </w:r>
    </w:p>
    <w:p w14:paraId="65D801AA" w14:textId="77777777" w:rsidR="001C2D80" w:rsidRPr="006F12BA" w:rsidRDefault="001C2D80" w:rsidP="001C2D80">
      <w:pPr>
        <w:rPr>
          <w:sz w:val="16"/>
          <w:szCs w:val="16"/>
        </w:rPr>
      </w:pPr>
      <w:r w:rsidRPr="006F12BA">
        <w:rPr>
          <w:sz w:val="16"/>
          <w:szCs w:val="16"/>
        </w:rPr>
        <w:t xml:space="preserve">  }</w:t>
      </w:r>
    </w:p>
    <w:p w14:paraId="2AC4B9BD" w14:textId="77777777" w:rsidR="001C2D80" w:rsidRPr="006F12BA" w:rsidRDefault="001C2D80" w:rsidP="001C2D80">
      <w:pPr>
        <w:rPr>
          <w:sz w:val="16"/>
          <w:szCs w:val="16"/>
        </w:rPr>
      </w:pPr>
    </w:p>
    <w:p w14:paraId="58165F7A" w14:textId="77777777" w:rsidR="001C2D80" w:rsidRPr="006F12BA" w:rsidRDefault="001C2D80" w:rsidP="001C2D80">
      <w:pPr>
        <w:rPr>
          <w:sz w:val="16"/>
          <w:szCs w:val="16"/>
        </w:rPr>
      </w:pPr>
      <w:r w:rsidRPr="006F12BA">
        <w:rPr>
          <w:sz w:val="16"/>
          <w:szCs w:val="16"/>
        </w:rPr>
        <w:t xml:space="preserve">  return receivers;</w:t>
      </w:r>
    </w:p>
    <w:p w14:paraId="6D59A0A9" w14:textId="77777777" w:rsidR="001C2D80" w:rsidRPr="006F12BA" w:rsidRDefault="001C2D80" w:rsidP="001C2D80">
      <w:pPr>
        <w:rPr>
          <w:sz w:val="16"/>
          <w:szCs w:val="16"/>
        </w:rPr>
      </w:pPr>
      <w:r w:rsidRPr="006F12BA">
        <w:rPr>
          <w:sz w:val="16"/>
          <w:szCs w:val="16"/>
        </w:rPr>
        <w:t>}</w:t>
      </w:r>
    </w:p>
    <w:p w14:paraId="22756F54" w14:textId="77777777" w:rsidR="001C2D80" w:rsidRPr="006F12BA" w:rsidRDefault="001C2D80" w:rsidP="001C2D80">
      <w:pPr>
        <w:rPr>
          <w:sz w:val="16"/>
          <w:szCs w:val="16"/>
        </w:rPr>
      </w:pPr>
    </w:p>
    <w:p w14:paraId="0E3CADC7" w14:textId="77777777" w:rsidR="001C2D80" w:rsidRPr="006F12BA" w:rsidRDefault="001C2D80" w:rsidP="001C2D80">
      <w:pPr>
        <w:rPr>
          <w:sz w:val="16"/>
          <w:szCs w:val="16"/>
        </w:rPr>
      </w:pPr>
      <w:r w:rsidRPr="006F12BA">
        <w:rPr>
          <w:sz w:val="16"/>
          <w:szCs w:val="16"/>
        </w:rPr>
        <w:t>std::vector&lt;Subscribe&gt; DatabaseHelper::SubscribesOfReceiver(ChatID receiver) {</w:t>
      </w:r>
    </w:p>
    <w:p w14:paraId="48E370FA" w14:textId="77777777" w:rsidR="001C2D80" w:rsidRPr="006F12BA" w:rsidRDefault="001C2D80" w:rsidP="001C2D80">
      <w:pPr>
        <w:rPr>
          <w:sz w:val="16"/>
          <w:szCs w:val="16"/>
        </w:rPr>
      </w:pPr>
      <w:r w:rsidRPr="006F12BA">
        <w:rPr>
          <w:sz w:val="16"/>
          <w:szCs w:val="16"/>
        </w:rPr>
        <w:t xml:space="preserve">  pqxx::result db_subscribes =</w:t>
      </w:r>
    </w:p>
    <w:p w14:paraId="5871FDD0" w14:textId="77777777" w:rsidR="001C2D80" w:rsidRPr="006F12BA" w:rsidRDefault="001C2D80" w:rsidP="001C2D80">
      <w:pPr>
        <w:rPr>
          <w:sz w:val="16"/>
          <w:szCs w:val="16"/>
        </w:rPr>
      </w:pPr>
      <w:r w:rsidRPr="006F12BA">
        <w:rPr>
          <w:sz w:val="16"/>
          <w:szCs w:val="16"/>
        </w:rPr>
        <w:t xml:space="preserve">      pimpl_-&gt;ExecPrepared("select_observers_for_receiver", receiver);</w:t>
      </w:r>
    </w:p>
    <w:p w14:paraId="2822E9FC" w14:textId="77777777" w:rsidR="001C2D80" w:rsidRPr="006F12BA" w:rsidRDefault="001C2D80" w:rsidP="001C2D80">
      <w:pPr>
        <w:rPr>
          <w:sz w:val="16"/>
          <w:szCs w:val="16"/>
        </w:rPr>
      </w:pPr>
      <w:r w:rsidRPr="006F12BA">
        <w:rPr>
          <w:sz w:val="16"/>
          <w:szCs w:val="16"/>
        </w:rPr>
        <w:t xml:space="preserve">  return VectorOfSubscribes(db_subscribes);</w:t>
      </w:r>
    </w:p>
    <w:p w14:paraId="5E771EB8" w14:textId="77777777" w:rsidR="001C2D80" w:rsidRPr="006F12BA" w:rsidRDefault="001C2D80" w:rsidP="001C2D80">
      <w:pPr>
        <w:rPr>
          <w:sz w:val="16"/>
          <w:szCs w:val="16"/>
        </w:rPr>
      </w:pPr>
      <w:r w:rsidRPr="006F12BA">
        <w:rPr>
          <w:sz w:val="16"/>
          <w:szCs w:val="16"/>
        </w:rPr>
        <w:t>}</w:t>
      </w:r>
    </w:p>
    <w:p w14:paraId="1AE25F33" w14:textId="77777777" w:rsidR="001C2D80" w:rsidRPr="006F12BA" w:rsidRDefault="001C2D80" w:rsidP="001C2D80">
      <w:pPr>
        <w:rPr>
          <w:sz w:val="16"/>
          <w:szCs w:val="16"/>
        </w:rPr>
      </w:pPr>
    </w:p>
    <w:p w14:paraId="796ADFA5" w14:textId="77777777" w:rsidR="001C2D80" w:rsidRPr="006F12BA" w:rsidRDefault="001C2D80" w:rsidP="001C2D80">
      <w:pPr>
        <w:rPr>
          <w:sz w:val="16"/>
          <w:szCs w:val="16"/>
        </w:rPr>
      </w:pPr>
      <w:r w:rsidRPr="006F12BA">
        <w:rPr>
          <w:sz w:val="16"/>
          <w:szCs w:val="16"/>
        </w:rPr>
        <w:t>bool DatabaseHelper::IsRelationExist(UserID user_id, ChatID observer,</w:t>
      </w:r>
    </w:p>
    <w:p w14:paraId="1412BF05" w14:textId="77777777" w:rsidR="001C2D80" w:rsidRPr="006F12BA" w:rsidRDefault="001C2D80" w:rsidP="001C2D80">
      <w:pPr>
        <w:rPr>
          <w:sz w:val="16"/>
          <w:szCs w:val="16"/>
        </w:rPr>
      </w:pPr>
      <w:r w:rsidRPr="006F12BA">
        <w:rPr>
          <w:sz w:val="16"/>
          <w:szCs w:val="16"/>
        </w:rPr>
        <w:t xml:space="preserve">                                     ChatID receiver) {</w:t>
      </w:r>
    </w:p>
    <w:p w14:paraId="2E36E2E2" w14:textId="77777777" w:rsidR="001C2D80" w:rsidRPr="006F12BA" w:rsidRDefault="001C2D80" w:rsidP="001C2D80">
      <w:pPr>
        <w:rPr>
          <w:sz w:val="16"/>
          <w:szCs w:val="16"/>
        </w:rPr>
      </w:pPr>
      <w:r w:rsidRPr="006F12BA">
        <w:rPr>
          <w:sz w:val="16"/>
          <w:szCs w:val="16"/>
        </w:rPr>
        <w:t xml:space="preserve">  pqxx::result db_is_relation_exist =</w:t>
      </w:r>
    </w:p>
    <w:p w14:paraId="0AAAB732" w14:textId="77777777" w:rsidR="001C2D80" w:rsidRPr="006F12BA" w:rsidRDefault="001C2D80" w:rsidP="001C2D80">
      <w:pPr>
        <w:rPr>
          <w:sz w:val="16"/>
          <w:szCs w:val="16"/>
        </w:rPr>
      </w:pPr>
      <w:r w:rsidRPr="006F12BA">
        <w:rPr>
          <w:sz w:val="16"/>
          <w:szCs w:val="16"/>
        </w:rPr>
        <w:t xml:space="preserve">      pimpl_-&gt;ExecPrepared("check_relations", user_id, observer, receiver);</w:t>
      </w:r>
    </w:p>
    <w:p w14:paraId="5242AA64" w14:textId="77777777" w:rsidR="001C2D80" w:rsidRPr="006F12BA" w:rsidRDefault="001C2D80" w:rsidP="001C2D80">
      <w:pPr>
        <w:rPr>
          <w:sz w:val="16"/>
          <w:szCs w:val="16"/>
        </w:rPr>
      </w:pPr>
      <w:r w:rsidRPr="006F12BA">
        <w:rPr>
          <w:sz w:val="16"/>
          <w:szCs w:val="16"/>
        </w:rPr>
        <w:t xml:space="preserve">  return GetScalar&lt;bool&gt;(db_is_relation_exist);</w:t>
      </w:r>
    </w:p>
    <w:p w14:paraId="628FA521" w14:textId="77777777" w:rsidR="001C2D80" w:rsidRPr="006F12BA" w:rsidRDefault="001C2D80" w:rsidP="001C2D80">
      <w:pPr>
        <w:rPr>
          <w:sz w:val="16"/>
          <w:szCs w:val="16"/>
        </w:rPr>
      </w:pPr>
      <w:r w:rsidRPr="006F12BA">
        <w:rPr>
          <w:sz w:val="16"/>
          <w:szCs w:val="16"/>
        </w:rPr>
        <w:t>}</w:t>
      </w:r>
    </w:p>
    <w:p w14:paraId="3BBEC4EC" w14:textId="77777777" w:rsidR="001C2D80" w:rsidRPr="006F12BA" w:rsidRDefault="001C2D80" w:rsidP="001C2D80">
      <w:pPr>
        <w:rPr>
          <w:sz w:val="16"/>
          <w:szCs w:val="16"/>
        </w:rPr>
      </w:pPr>
    </w:p>
    <w:p w14:paraId="209554B9" w14:textId="77777777" w:rsidR="001C2D80" w:rsidRPr="006F12BA" w:rsidRDefault="001C2D80" w:rsidP="001C2D80">
      <w:pPr>
        <w:rPr>
          <w:sz w:val="16"/>
          <w:szCs w:val="16"/>
        </w:rPr>
      </w:pPr>
      <w:r w:rsidRPr="006F12BA">
        <w:rPr>
          <w:sz w:val="16"/>
          <w:szCs w:val="16"/>
        </w:rPr>
        <w:t>void DatabaseHelper::AppendKeyPhraseForSubscribe(</w:t>
      </w:r>
    </w:p>
    <w:p w14:paraId="1BDFFF85" w14:textId="77777777" w:rsidR="001C2D80" w:rsidRPr="006F12BA" w:rsidRDefault="001C2D80" w:rsidP="001C2D80">
      <w:pPr>
        <w:rPr>
          <w:sz w:val="16"/>
          <w:szCs w:val="16"/>
        </w:rPr>
      </w:pPr>
      <w:r w:rsidRPr="006F12BA">
        <w:rPr>
          <w:sz w:val="16"/>
          <w:szCs w:val="16"/>
        </w:rPr>
        <w:t xml:space="preserve">    SERIAL id, const std::string&amp; key_phrase) {</w:t>
      </w:r>
    </w:p>
    <w:p w14:paraId="7B5A61A3" w14:textId="77777777" w:rsidR="001C2D80" w:rsidRPr="006F12BA" w:rsidRDefault="001C2D80" w:rsidP="001C2D80">
      <w:pPr>
        <w:rPr>
          <w:sz w:val="16"/>
          <w:szCs w:val="16"/>
        </w:rPr>
      </w:pPr>
      <w:r w:rsidRPr="006F12BA">
        <w:rPr>
          <w:sz w:val="16"/>
          <w:szCs w:val="16"/>
        </w:rPr>
        <w:t xml:space="preserve">  pimpl_-&gt;ExecPrepared("append_key_phrase_for_subscribe", id, key_phrase);</w:t>
      </w:r>
    </w:p>
    <w:p w14:paraId="55609FA0" w14:textId="77777777" w:rsidR="001C2D80" w:rsidRPr="006F12BA" w:rsidRDefault="001C2D80" w:rsidP="001C2D80">
      <w:pPr>
        <w:rPr>
          <w:sz w:val="16"/>
          <w:szCs w:val="16"/>
        </w:rPr>
      </w:pPr>
      <w:r w:rsidRPr="006F12BA">
        <w:rPr>
          <w:sz w:val="16"/>
          <w:szCs w:val="16"/>
        </w:rPr>
        <w:t>}</w:t>
      </w:r>
    </w:p>
    <w:p w14:paraId="76D8AF3D" w14:textId="77777777" w:rsidR="001C2D80" w:rsidRPr="006F12BA" w:rsidRDefault="001C2D80" w:rsidP="001C2D80">
      <w:pPr>
        <w:rPr>
          <w:sz w:val="16"/>
          <w:szCs w:val="16"/>
        </w:rPr>
      </w:pPr>
    </w:p>
    <w:p w14:paraId="71C7A97F" w14:textId="77777777" w:rsidR="001C2D80" w:rsidRPr="006F12BA" w:rsidRDefault="001C2D80" w:rsidP="001C2D80">
      <w:pPr>
        <w:rPr>
          <w:sz w:val="16"/>
          <w:szCs w:val="16"/>
        </w:rPr>
      </w:pPr>
      <w:r w:rsidRPr="006F12BA">
        <w:rPr>
          <w:sz w:val="16"/>
          <w:szCs w:val="16"/>
        </w:rPr>
        <w:t>void DatabaseHelper::RemoveKeyPhraseForSubscribe(</w:t>
      </w:r>
    </w:p>
    <w:p w14:paraId="13BE7489" w14:textId="77777777" w:rsidR="001C2D80" w:rsidRPr="006F12BA" w:rsidRDefault="001C2D80" w:rsidP="001C2D80">
      <w:pPr>
        <w:rPr>
          <w:sz w:val="16"/>
          <w:szCs w:val="16"/>
        </w:rPr>
      </w:pPr>
      <w:r w:rsidRPr="006F12BA">
        <w:rPr>
          <w:sz w:val="16"/>
          <w:szCs w:val="16"/>
        </w:rPr>
        <w:t xml:space="preserve">    SERIAL id, const std::string&amp; key_phrase) {</w:t>
      </w:r>
    </w:p>
    <w:p w14:paraId="0C8967F1" w14:textId="77777777" w:rsidR="001C2D80" w:rsidRPr="006F12BA" w:rsidRDefault="001C2D80" w:rsidP="001C2D80">
      <w:pPr>
        <w:rPr>
          <w:sz w:val="16"/>
          <w:szCs w:val="16"/>
        </w:rPr>
      </w:pPr>
      <w:r w:rsidRPr="006F12BA">
        <w:rPr>
          <w:sz w:val="16"/>
          <w:szCs w:val="16"/>
        </w:rPr>
        <w:t xml:space="preserve">  pimpl_-&gt;ExecPrepared("remove_key_phrase_for_subscribe", id, key_phrase);</w:t>
      </w:r>
    </w:p>
    <w:p w14:paraId="0E65368F" w14:textId="77777777" w:rsidR="001C2D80" w:rsidRPr="006F12BA" w:rsidRDefault="001C2D80" w:rsidP="001C2D80">
      <w:pPr>
        <w:rPr>
          <w:sz w:val="16"/>
          <w:szCs w:val="16"/>
        </w:rPr>
      </w:pPr>
      <w:r w:rsidRPr="006F12BA">
        <w:rPr>
          <w:sz w:val="16"/>
          <w:szCs w:val="16"/>
        </w:rPr>
        <w:t>}</w:t>
      </w:r>
    </w:p>
    <w:p w14:paraId="5BEAD3A7" w14:textId="77777777" w:rsidR="001C2D80" w:rsidRPr="006F12BA" w:rsidRDefault="001C2D80" w:rsidP="001C2D80">
      <w:pPr>
        <w:rPr>
          <w:sz w:val="16"/>
          <w:szCs w:val="16"/>
        </w:rPr>
      </w:pPr>
    </w:p>
    <w:p w14:paraId="5AC6A75A" w14:textId="77777777" w:rsidR="001C2D80" w:rsidRPr="006F12BA" w:rsidRDefault="001C2D80" w:rsidP="001C2D80">
      <w:pPr>
        <w:rPr>
          <w:sz w:val="16"/>
          <w:szCs w:val="16"/>
        </w:rPr>
      </w:pPr>
      <w:r w:rsidRPr="006F12BA">
        <w:rPr>
          <w:sz w:val="16"/>
          <w:szCs w:val="16"/>
        </w:rPr>
        <w:t>////////////////////////////////////////////////////////////////////////////////</w:t>
      </w:r>
    </w:p>
    <w:p w14:paraId="120F00F0" w14:textId="77777777" w:rsidR="001C2D80" w:rsidRPr="006F12BA" w:rsidRDefault="001C2D80" w:rsidP="001C2D80">
      <w:pPr>
        <w:rPr>
          <w:sz w:val="16"/>
          <w:szCs w:val="16"/>
        </w:rPr>
      </w:pPr>
    </w:p>
    <w:p w14:paraId="64A3B779" w14:textId="77777777" w:rsidR="001C2D80" w:rsidRPr="006F12BA" w:rsidRDefault="001C2D80" w:rsidP="001C2D80">
      <w:pPr>
        <w:rPr>
          <w:sz w:val="16"/>
          <w:szCs w:val="16"/>
        </w:rPr>
      </w:pPr>
      <w:r w:rsidRPr="006F12BA">
        <w:rPr>
          <w:sz w:val="16"/>
          <w:szCs w:val="16"/>
        </w:rPr>
        <w:t>// channel's handlers</w:t>
      </w:r>
    </w:p>
    <w:p w14:paraId="77C29750" w14:textId="77777777" w:rsidR="001C2D80" w:rsidRPr="006F12BA" w:rsidRDefault="001C2D80" w:rsidP="001C2D80">
      <w:pPr>
        <w:rPr>
          <w:sz w:val="16"/>
          <w:szCs w:val="16"/>
        </w:rPr>
      </w:pPr>
    </w:p>
    <w:p w14:paraId="7F33C9A6" w14:textId="77777777" w:rsidR="001C2D80" w:rsidRPr="006F12BA" w:rsidRDefault="001C2D80" w:rsidP="001C2D80">
      <w:pPr>
        <w:rPr>
          <w:sz w:val="16"/>
          <w:szCs w:val="16"/>
        </w:rPr>
      </w:pPr>
      <w:r w:rsidRPr="006F12BA">
        <w:rPr>
          <w:sz w:val="16"/>
          <w:szCs w:val="16"/>
        </w:rPr>
        <w:t>bool DatabaseHelper::InsertChannel(ChatID chat_id) {</w:t>
      </w:r>
    </w:p>
    <w:p w14:paraId="00CBF399" w14:textId="77777777" w:rsidR="001C2D80" w:rsidRPr="006F12BA" w:rsidRDefault="001C2D80" w:rsidP="001C2D80">
      <w:pPr>
        <w:rPr>
          <w:sz w:val="16"/>
          <w:szCs w:val="16"/>
        </w:rPr>
      </w:pPr>
      <w:r w:rsidRPr="006F12BA">
        <w:rPr>
          <w:sz w:val="16"/>
          <w:szCs w:val="16"/>
        </w:rPr>
        <w:t xml:space="preserve">  return pimpl_-&gt;ExecPrepared("insert_channel_without_error", chat_id)</w:t>
      </w:r>
    </w:p>
    <w:p w14:paraId="2B4CE5A9" w14:textId="77777777" w:rsidR="001C2D80" w:rsidRPr="006F12BA" w:rsidRDefault="001C2D80" w:rsidP="001C2D80">
      <w:pPr>
        <w:rPr>
          <w:sz w:val="16"/>
          <w:szCs w:val="16"/>
        </w:rPr>
      </w:pPr>
      <w:r w:rsidRPr="006F12BA">
        <w:rPr>
          <w:sz w:val="16"/>
          <w:szCs w:val="16"/>
        </w:rPr>
        <w:t xml:space="preserve">      .affected_rows();</w:t>
      </w:r>
    </w:p>
    <w:p w14:paraId="40135D43" w14:textId="77777777" w:rsidR="001C2D80" w:rsidRPr="006F12BA" w:rsidRDefault="001C2D80" w:rsidP="001C2D80">
      <w:pPr>
        <w:rPr>
          <w:sz w:val="16"/>
          <w:szCs w:val="16"/>
        </w:rPr>
      </w:pPr>
      <w:r w:rsidRPr="006F12BA">
        <w:rPr>
          <w:sz w:val="16"/>
          <w:szCs w:val="16"/>
        </w:rPr>
        <w:t>}</w:t>
      </w:r>
    </w:p>
    <w:p w14:paraId="41EDA2A7" w14:textId="77777777" w:rsidR="001C2D80" w:rsidRPr="006F12BA" w:rsidRDefault="001C2D80" w:rsidP="001C2D80">
      <w:pPr>
        <w:rPr>
          <w:sz w:val="16"/>
          <w:szCs w:val="16"/>
        </w:rPr>
      </w:pPr>
    </w:p>
    <w:p w14:paraId="5485B197" w14:textId="77777777" w:rsidR="001C2D80" w:rsidRPr="006F12BA" w:rsidRDefault="001C2D80" w:rsidP="001C2D80">
      <w:pPr>
        <w:rPr>
          <w:sz w:val="16"/>
          <w:szCs w:val="16"/>
        </w:rPr>
      </w:pPr>
      <w:r w:rsidRPr="006F12BA">
        <w:rPr>
          <w:sz w:val="16"/>
          <w:szCs w:val="16"/>
        </w:rPr>
        <w:t>void DatabaseHelper::AppendKeyPhraseForChannel(ChatID channel,</w:t>
      </w:r>
    </w:p>
    <w:p w14:paraId="27FACE4A" w14:textId="77777777" w:rsidR="001C2D80" w:rsidRPr="006F12BA" w:rsidRDefault="001C2D80" w:rsidP="001C2D80">
      <w:pPr>
        <w:rPr>
          <w:sz w:val="16"/>
          <w:szCs w:val="16"/>
        </w:rPr>
      </w:pPr>
      <w:r w:rsidRPr="006F12BA">
        <w:rPr>
          <w:sz w:val="16"/>
          <w:szCs w:val="16"/>
        </w:rPr>
        <w:t xml:space="preserve">                                               const std::string&amp; key_phrase) {</w:t>
      </w:r>
    </w:p>
    <w:p w14:paraId="5BC8BDF4" w14:textId="77777777" w:rsidR="001C2D80" w:rsidRPr="006F12BA" w:rsidRDefault="001C2D80" w:rsidP="001C2D80">
      <w:pPr>
        <w:rPr>
          <w:sz w:val="16"/>
          <w:szCs w:val="16"/>
        </w:rPr>
      </w:pPr>
      <w:r w:rsidRPr="006F12BA">
        <w:rPr>
          <w:sz w:val="16"/>
          <w:szCs w:val="16"/>
        </w:rPr>
        <w:t xml:space="preserve">  pimpl_-&gt;ExecPrepared("append_key_phrases_for_channel", channel, key_phrase);</w:t>
      </w:r>
    </w:p>
    <w:p w14:paraId="3F2C2803" w14:textId="77777777" w:rsidR="001C2D80" w:rsidRPr="006F12BA" w:rsidRDefault="001C2D80" w:rsidP="001C2D80">
      <w:pPr>
        <w:rPr>
          <w:sz w:val="16"/>
          <w:szCs w:val="16"/>
        </w:rPr>
      </w:pPr>
      <w:r w:rsidRPr="006F12BA">
        <w:rPr>
          <w:sz w:val="16"/>
          <w:szCs w:val="16"/>
        </w:rPr>
        <w:t>}</w:t>
      </w:r>
    </w:p>
    <w:p w14:paraId="1C07C3EC" w14:textId="77777777" w:rsidR="001C2D80" w:rsidRPr="006F12BA" w:rsidRDefault="001C2D80" w:rsidP="001C2D80">
      <w:pPr>
        <w:rPr>
          <w:sz w:val="16"/>
          <w:szCs w:val="16"/>
        </w:rPr>
      </w:pPr>
    </w:p>
    <w:p w14:paraId="70F3FD7D" w14:textId="77777777" w:rsidR="001C2D80" w:rsidRPr="006F12BA" w:rsidRDefault="001C2D80" w:rsidP="001C2D80">
      <w:pPr>
        <w:rPr>
          <w:sz w:val="16"/>
          <w:szCs w:val="16"/>
        </w:rPr>
      </w:pPr>
      <w:r w:rsidRPr="006F12BA">
        <w:rPr>
          <w:sz w:val="16"/>
          <w:szCs w:val="16"/>
        </w:rPr>
        <w:t>void DatabaseHelper::RemoveKeyPhraseFromChannel(ChatID channel,</w:t>
      </w:r>
    </w:p>
    <w:p w14:paraId="5B508C8F" w14:textId="77777777" w:rsidR="001C2D80" w:rsidRPr="006F12BA" w:rsidRDefault="001C2D80" w:rsidP="001C2D80">
      <w:pPr>
        <w:rPr>
          <w:sz w:val="16"/>
          <w:szCs w:val="16"/>
        </w:rPr>
      </w:pPr>
      <w:r w:rsidRPr="006F12BA">
        <w:rPr>
          <w:sz w:val="16"/>
          <w:szCs w:val="16"/>
        </w:rPr>
        <w:t xml:space="preserve">                                                const std::string&amp; key_phrase) {</w:t>
      </w:r>
    </w:p>
    <w:p w14:paraId="3C2D365F" w14:textId="77777777" w:rsidR="001C2D80" w:rsidRPr="006F12BA" w:rsidRDefault="001C2D80" w:rsidP="001C2D80">
      <w:pPr>
        <w:rPr>
          <w:sz w:val="16"/>
          <w:szCs w:val="16"/>
        </w:rPr>
      </w:pPr>
      <w:r w:rsidRPr="006F12BA">
        <w:rPr>
          <w:sz w:val="16"/>
          <w:szCs w:val="16"/>
        </w:rPr>
        <w:t xml:space="preserve">  pimpl_-&gt;ExecPrepared("remove_key_phrases_from_channel", channel, key_phrase);</w:t>
      </w:r>
    </w:p>
    <w:p w14:paraId="2D8BADFC" w14:textId="77777777" w:rsidR="001C2D80" w:rsidRPr="006F12BA" w:rsidRDefault="001C2D80" w:rsidP="001C2D80">
      <w:pPr>
        <w:rPr>
          <w:sz w:val="16"/>
          <w:szCs w:val="16"/>
        </w:rPr>
      </w:pPr>
      <w:r w:rsidRPr="006F12BA">
        <w:rPr>
          <w:sz w:val="16"/>
          <w:szCs w:val="16"/>
        </w:rPr>
        <w:t>}</w:t>
      </w:r>
    </w:p>
    <w:p w14:paraId="629E5D5C" w14:textId="77777777" w:rsidR="001C2D80" w:rsidRPr="006F12BA" w:rsidRDefault="001C2D80" w:rsidP="001C2D80">
      <w:pPr>
        <w:rPr>
          <w:sz w:val="16"/>
          <w:szCs w:val="16"/>
        </w:rPr>
      </w:pPr>
    </w:p>
    <w:p w14:paraId="707070D4" w14:textId="77777777" w:rsidR="001C2D80" w:rsidRPr="006F12BA" w:rsidRDefault="001C2D80" w:rsidP="001C2D80">
      <w:pPr>
        <w:rPr>
          <w:sz w:val="16"/>
          <w:szCs w:val="16"/>
        </w:rPr>
      </w:pPr>
      <w:r w:rsidRPr="006F12BA">
        <w:rPr>
          <w:sz w:val="16"/>
          <w:szCs w:val="16"/>
        </w:rPr>
        <w:t>Channel DatabaseHelper::GetChannel(ChatID channel_id) {</w:t>
      </w:r>
    </w:p>
    <w:p w14:paraId="24A57020" w14:textId="77777777" w:rsidR="001C2D80" w:rsidRPr="006F12BA" w:rsidRDefault="001C2D80" w:rsidP="001C2D80">
      <w:pPr>
        <w:rPr>
          <w:sz w:val="16"/>
          <w:szCs w:val="16"/>
        </w:rPr>
      </w:pPr>
      <w:r w:rsidRPr="006F12BA">
        <w:rPr>
          <w:sz w:val="16"/>
          <w:szCs w:val="16"/>
        </w:rPr>
        <w:t xml:space="preserve">  pqxx::result db_channels = pimpl_-&gt;ExecPrepared("select_channel", channel_id);</w:t>
      </w:r>
    </w:p>
    <w:p w14:paraId="79CB3FE2" w14:textId="77777777" w:rsidR="001C2D80" w:rsidRPr="006F12BA" w:rsidRDefault="001C2D80" w:rsidP="001C2D80">
      <w:pPr>
        <w:rPr>
          <w:sz w:val="16"/>
          <w:szCs w:val="16"/>
        </w:rPr>
      </w:pPr>
      <w:r w:rsidRPr="006F12BA">
        <w:rPr>
          <w:sz w:val="16"/>
          <w:szCs w:val="16"/>
        </w:rPr>
        <w:t xml:space="preserve">  if (db_channels.empty()) {</w:t>
      </w:r>
    </w:p>
    <w:p w14:paraId="055EAD27" w14:textId="77777777" w:rsidR="001C2D80" w:rsidRPr="006F12BA" w:rsidRDefault="001C2D80" w:rsidP="001C2D80">
      <w:pPr>
        <w:rPr>
          <w:sz w:val="16"/>
          <w:szCs w:val="16"/>
        </w:rPr>
      </w:pPr>
      <w:r w:rsidRPr="006F12BA">
        <w:rPr>
          <w:sz w:val="16"/>
          <w:szCs w:val="16"/>
        </w:rPr>
        <w:t xml:space="preserve">    return {};</w:t>
      </w:r>
    </w:p>
    <w:p w14:paraId="1C2561F3" w14:textId="77777777" w:rsidR="001C2D80" w:rsidRPr="006F12BA" w:rsidRDefault="001C2D80" w:rsidP="001C2D80">
      <w:pPr>
        <w:rPr>
          <w:sz w:val="16"/>
          <w:szCs w:val="16"/>
        </w:rPr>
      </w:pPr>
      <w:r w:rsidRPr="006F12BA">
        <w:rPr>
          <w:sz w:val="16"/>
          <w:szCs w:val="16"/>
        </w:rPr>
        <w:t xml:space="preserve">  }</w:t>
      </w:r>
    </w:p>
    <w:p w14:paraId="612B6444" w14:textId="77777777" w:rsidR="001C2D80" w:rsidRPr="006F12BA" w:rsidRDefault="001C2D80" w:rsidP="001C2D80">
      <w:pPr>
        <w:rPr>
          <w:sz w:val="16"/>
          <w:szCs w:val="16"/>
        </w:rPr>
      </w:pPr>
      <w:r w:rsidRPr="006F12BA">
        <w:rPr>
          <w:sz w:val="16"/>
          <w:szCs w:val="16"/>
        </w:rPr>
        <w:t xml:space="preserve">  pqxx::row db_channel = db_channels.front();</w:t>
      </w:r>
    </w:p>
    <w:p w14:paraId="58B27F5C" w14:textId="77777777" w:rsidR="001C2D80" w:rsidRPr="006F12BA" w:rsidRDefault="001C2D80" w:rsidP="001C2D80">
      <w:pPr>
        <w:rPr>
          <w:sz w:val="16"/>
          <w:szCs w:val="16"/>
        </w:rPr>
      </w:pPr>
      <w:r w:rsidRPr="006F12BA">
        <w:rPr>
          <w:sz w:val="16"/>
          <w:szCs w:val="16"/>
        </w:rPr>
        <w:t xml:space="preserve">  Channel channel;</w:t>
      </w:r>
    </w:p>
    <w:p w14:paraId="52CCD386" w14:textId="77777777" w:rsidR="001C2D80" w:rsidRPr="006F12BA" w:rsidRDefault="001C2D80" w:rsidP="001C2D80">
      <w:pPr>
        <w:rPr>
          <w:sz w:val="16"/>
          <w:szCs w:val="16"/>
        </w:rPr>
      </w:pPr>
      <w:r w:rsidRPr="006F12BA">
        <w:rPr>
          <w:sz w:val="16"/>
          <w:szCs w:val="16"/>
        </w:rPr>
        <w:t xml:space="preserve">  channel.channel_id = db_channel["chat_id"].as&lt;ChatID&gt;();</w:t>
      </w:r>
    </w:p>
    <w:p w14:paraId="16DB9320" w14:textId="77777777" w:rsidR="001C2D80" w:rsidRPr="006F12BA" w:rsidRDefault="001C2D80" w:rsidP="001C2D80">
      <w:pPr>
        <w:rPr>
          <w:sz w:val="16"/>
          <w:szCs w:val="16"/>
        </w:rPr>
      </w:pPr>
      <w:r w:rsidRPr="006F12BA">
        <w:rPr>
          <w:sz w:val="16"/>
          <w:szCs w:val="16"/>
        </w:rPr>
        <w:t xml:space="preserve">  channel.key_phrases = GetArray(db_channel["key_phrases"]);</w:t>
      </w:r>
    </w:p>
    <w:p w14:paraId="00A7E522" w14:textId="77777777" w:rsidR="001C2D80" w:rsidRPr="006F12BA" w:rsidRDefault="001C2D80" w:rsidP="001C2D80">
      <w:pPr>
        <w:rPr>
          <w:sz w:val="16"/>
          <w:szCs w:val="16"/>
        </w:rPr>
      </w:pPr>
      <w:r w:rsidRPr="006F12BA">
        <w:rPr>
          <w:sz w:val="16"/>
          <w:szCs w:val="16"/>
        </w:rPr>
        <w:t xml:space="preserve">  return channel;</w:t>
      </w:r>
    </w:p>
    <w:p w14:paraId="440DE6CC" w14:textId="77777777" w:rsidR="001C2D80" w:rsidRPr="006F12BA" w:rsidRDefault="001C2D80" w:rsidP="001C2D80">
      <w:pPr>
        <w:rPr>
          <w:sz w:val="16"/>
          <w:szCs w:val="16"/>
        </w:rPr>
      </w:pPr>
      <w:r w:rsidRPr="006F12BA">
        <w:rPr>
          <w:sz w:val="16"/>
          <w:szCs w:val="16"/>
        </w:rPr>
        <w:t>}</w:t>
      </w:r>
    </w:p>
    <w:p w14:paraId="645C08B5" w14:textId="77777777" w:rsidR="001C2D80" w:rsidRPr="006F12BA" w:rsidRDefault="001C2D80" w:rsidP="001C2D80">
      <w:pPr>
        <w:rPr>
          <w:sz w:val="16"/>
          <w:szCs w:val="16"/>
        </w:rPr>
      </w:pPr>
    </w:p>
    <w:p w14:paraId="39C702F0" w14:textId="77777777" w:rsidR="001C2D80" w:rsidRPr="006F12BA" w:rsidRDefault="001C2D80" w:rsidP="001C2D80">
      <w:pPr>
        <w:rPr>
          <w:sz w:val="16"/>
          <w:szCs w:val="16"/>
        </w:rPr>
      </w:pPr>
      <w:r w:rsidRPr="006F12BA">
        <w:rPr>
          <w:sz w:val="16"/>
          <w:szCs w:val="16"/>
        </w:rPr>
        <w:t>bool DatabaseHelper::DeleteChannel(ChatID channel_id) {</w:t>
      </w:r>
    </w:p>
    <w:p w14:paraId="22C87C58" w14:textId="77777777" w:rsidR="001C2D80" w:rsidRPr="006F12BA" w:rsidRDefault="001C2D80" w:rsidP="001C2D80">
      <w:pPr>
        <w:rPr>
          <w:sz w:val="16"/>
          <w:szCs w:val="16"/>
        </w:rPr>
      </w:pPr>
      <w:r w:rsidRPr="006F12BA">
        <w:rPr>
          <w:sz w:val="16"/>
          <w:szCs w:val="16"/>
        </w:rPr>
        <w:t xml:space="preserve">  pqxx::result db_delete_channels =</w:t>
      </w:r>
    </w:p>
    <w:p w14:paraId="0056F691" w14:textId="77777777" w:rsidR="001C2D80" w:rsidRPr="006F12BA" w:rsidRDefault="001C2D80" w:rsidP="001C2D80">
      <w:pPr>
        <w:rPr>
          <w:sz w:val="16"/>
          <w:szCs w:val="16"/>
        </w:rPr>
      </w:pPr>
      <w:r w:rsidRPr="006F12BA">
        <w:rPr>
          <w:sz w:val="16"/>
          <w:szCs w:val="16"/>
        </w:rPr>
        <w:t xml:space="preserve">      pimpl_-&gt;ExecPrepared("delete_channel", channel_id);</w:t>
      </w:r>
    </w:p>
    <w:p w14:paraId="233DCDCD" w14:textId="77777777" w:rsidR="001C2D80" w:rsidRPr="006F12BA" w:rsidRDefault="001C2D80" w:rsidP="001C2D80">
      <w:pPr>
        <w:rPr>
          <w:sz w:val="16"/>
          <w:szCs w:val="16"/>
        </w:rPr>
      </w:pPr>
      <w:r w:rsidRPr="006F12BA">
        <w:rPr>
          <w:sz w:val="16"/>
          <w:szCs w:val="16"/>
        </w:rPr>
        <w:t xml:space="preserve">  return db_delete_channels.affected_rows() == 1;</w:t>
      </w:r>
    </w:p>
    <w:p w14:paraId="150D0300" w14:textId="77777777" w:rsidR="001C2D80" w:rsidRPr="006F12BA" w:rsidRDefault="001C2D80" w:rsidP="001C2D80">
      <w:pPr>
        <w:rPr>
          <w:sz w:val="16"/>
          <w:szCs w:val="16"/>
        </w:rPr>
      </w:pPr>
      <w:r w:rsidRPr="006F12BA">
        <w:rPr>
          <w:sz w:val="16"/>
          <w:szCs w:val="16"/>
        </w:rPr>
        <w:t>}</w:t>
      </w:r>
    </w:p>
    <w:p w14:paraId="2F38CA7A" w14:textId="77777777" w:rsidR="001C2D80" w:rsidRPr="006F12BA" w:rsidRDefault="001C2D80" w:rsidP="001C2D80">
      <w:pPr>
        <w:rPr>
          <w:sz w:val="16"/>
          <w:szCs w:val="16"/>
        </w:rPr>
      </w:pPr>
    </w:p>
    <w:p w14:paraId="30BC7BFE" w14:textId="77777777" w:rsidR="001C2D80" w:rsidRPr="006F12BA" w:rsidRDefault="001C2D80" w:rsidP="001C2D80">
      <w:pPr>
        <w:rPr>
          <w:sz w:val="16"/>
          <w:szCs w:val="16"/>
        </w:rPr>
      </w:pPr>
      <w:r w:rsidRPr="006F12BA">
        <w:rPr>
          <w:sz w:val="16"/>
          <w:szCs w:val="16"/>
        </w:rPr>
        <w:t>bool DatabaseHelper::Open(ConnectionParams connection_params) {</w:t>
      </w:r>
    </w:p>
    <w:p w14:paraId="49ED98AA" w14:textId="77777777" w:rsidR="001C2D80" w:rsidRPr="006F12BA" w:rsidRDefault="001C2D80" w:rsidP="001C2D80">
      <w:pPr>
        <w:rPr>
          <w:sz w:val="16"/>
          <w:szCs w:val="16"/>
        </w:rPr>
      </w:pPr>
      <w:r w:rsidRPr="006F12BA">
        <w:rPr>
          <w:sz w:val="16"/>
          <w:szCs w:val="16"/>
        </w:rPr>
        <w:t xml:space="preserve">  // if connection have already is opened</w:t>
      </w:r>
    </w:p>
    <w:p w14:paraId="3B067FFC" w14:textId="77777777" w:rsidR="001C2D80" w:rsidRPr="006F12BA" w:rsidRDefault="001C2D80" w:rsidP="001C2D80">
      <w:pPr>
        <w:rPr>
          <w:sz w:val="16"/>
          <w:szCs w:val="16"/>
        </w:rPr>
      </w:pPr>
      <w:r w:rsidRPr="006F12BA">
        <w:rPr>
          <w:sz w:val="16"/>
          <w:szCs w:val="16"/>
        </w:rPr>
        <w:t xml:space="preserve">  if (IsOpen()) {</w:t>
      </w:r>
    </w:p>
    <w:p w14:paraId="0368B24E" w14:textId="77777777" w:rsidR="001C2D80" w:rsidRPr="006F12BA" w:rsidRDefault="001C2D80" w:rsidP="001C2D80">
      <w:pPr>
        <w:rPr>
          <w:sz w:val="16"/>
          <w:szCs w:val="16"/>
        </w:rPr>
      </w:pPr>
      <w:r w:rsidRPr="006F12BA">
        <w:rPr>
          <w:sz w:val="16"/>
          <w:szCs w:val="16"/>
        </w:rPr>
        <w:t xml:space="preserve">    return true;</w:t>
      </w:r>
    </w:p>
    <w:p w14:paraId="628CFFF3" w14:textId="77777777" w:rsidR="001C2D80" w:rsidRPr="006F12BA" w:rsidRDefault="001C2D80" w:rsidP="001C2D80">
      <w:pPr>
        <w:rPr>
          <w:sz w:val="16"/>
          <w:szCs w:val="16"/>
        </w:rPr>
      </w:pPr>
      <w:r w:rsidRPr="006F12BA">
        <w:rPr>
          <w:sz w:val="16"/>
          <w:szCs w:val="16"/>
        </w:rPr>
        <w:t xml:space="preserve">  }</w:t>
      </w:r>
    </w:p>
    <w:p w14:paraId="5643EE29" w14:textId="77777777" w:rsidR="001C2D80" w:rsidRPr="006F12BA" w:rsidRDefault="001C2D80" w:rsidP="001C2D80">
      <w:pPr>
        <w:rPr>
          <w:sz w:val="16"/>
          <w:szCs w:val="16"/>
        </w:rPr>
      </w:pPr>
    </w:p>
    <w:p w14:paraId="07146F6B" w14:textId="77777777" w:rsidR="001C2D80" w:rsidRPr="006F12BA" w:rsidRDefault="001C2D80" w:rsidP="001C2D80">
      <w:pPr>
        <w:rPr>
          <w:sz w:val="16"/>
          <w:szCs w:val="16"/>
        </w:rPr>
      </w:pPr>
      <w:r w:rsidRPr="006F12BA">
        <w:rPr>
          <w:sz w:val="16"/>
          <w:szCs w:val="16"/>
        </w:rPr>
        <w:t xml:space="preserve">  // try to reopen connection</w:t>
      </w:r>
    </w:p>
    <w:p w14:paraId="36030B27" w14:textId="77777777" w:rsidR="001C2D80" w:rsidRPr="006F12BA" w:rsidRDefault="001C2D80" w:rsidP="001C2D80">
      <w:pPr>
        <w:rPr>
          <w:sz w:val="16"/>
          <w:szCs w:val="16"/>
        </w:rPr>
      </w:pPr>
      <w:r w:rsidRPr="006F12BA">
        <w:rPr>
          <w:sz w:val="16"/>
          <w:szCs w:val="16"/>
        </w:rPr>
        <w:t xml:space="preserve">  try {</w:t>
      </w:r>
    </w:p>
    <w:p w14:paraId="2DCFA23F" w14:textId="77777777" w:rsidR="001C2D80" w:rsidRPr="006F12BA" w:rsidRDefault="001C2D80" w:rsidP="001C2D80">
      <w:pPr>
        <w:rPr>
          <w:sz w:val="16"/>
          <w:szCs w:val="16"/>
        </w:rPr>
      </w:pPr>
      <w:r w:rsidRPr="006F12BA">
        <w:rPr>
          <w:sz w:val="16"/>
          <w:szCs w:val="16"/>
        </w:rPr>
        <w:t xml:space="preserve">    pimpl_ = std::make_unique&lt;Impl&gt;();</w:t>
      </w:r>
    </w:p>
    <w:p w14:paraId="119024E1" w14:textId="77777777" w:rsidR="001C2D80" w:rsidRPr="006F12BA" w:rsidRDefault="001C2D80" w:rsidP="001C2D80">
      <w:pPr>
        <w:rPr>
          <w:sz w:val="16"/>
          <w:szCs w:val="16"/>
        </w:rPr>
      </w:pPr>
      <w:r w:rsidRPr="006F12BA">
        <w:rPr>
          <w:sz w:val="16"/>
          <w:szCs w:val="16"/>
        </w:rPr>
        <w:t xml:space="preserve">    pimpl_-&gt;connection_ =</w:t>
      </w:r>
    </w:p>
    <w:p w14:paraId="61E384FB" w14:textId="77777777" w:rsidR="001C2D80" w:rsidRPr="006F12BA" w:rsidRDefault="001C2D80" w:rsidP="001C2D80">
      <w:pPr>
        <w:rPr>
          <w:sz w:val="16"/>
          <w:szCs w:val="16"/>
        </w:rPr>
      </w:pPr>
      <w:r w:rsidRPr="006F12BA">
        <w:rPr>
          <w:sz w:val="16"/>
          <w:szCs w:val="16"/>
        </w:rPr>
        <w:t xml:space="preserve">        std::make_unique&lt;pqxx::connection&gt;(MakeConnectionString(</w:t>
      </w:r>
    </w:p>
    <w:p w14:paraId="707188B1" w14:textId="77777777" w:rsidR="001C2D80" w:rsidRPr="006F12BA" w:rsidRDefault="001C2D80" w:rsidP="001C2D80">
      <w:pPr>
        <w:rPr>
          <w:sz w:val="16"/>
          <w:szCs w:val="16"/>
        </w:rPr>
      </w:pPr>
      <w:r w:rsidRPr="006F12BA">
        <w:rPr>
          <w:sz w:val="16"/>
          <w:szCs w:val="16"/>
        </w:rPr>
        <w:t xml:space="preserve">            connection_params.host, connection_params.user,</w:t>
      </w:r>
    </w:p>
    <w:p w14:paraId="4E95E3A3" w14:textId="77777777" w:rsidR="001C2D80" w:rsidRPr="006F12BA" w:rsidRDefault="001C2D80" w:rsidP="001C2D80">
      <w:pPr>
        <w:rPr>
          <w:sz w:val="16"/>
          <w:szCs w:val="16"/>
        </w:rPr>
      </w:pPr>
      <w:r w:rsidRPr="006F12BA">
        <w:rPr>
          <w:sz w:val="16"/>
          <w:szCs w:val="16"/>
        </w:rPr>
        <w:t xml:space="preserve">            connection_params.password, connection_params.port));</w:t>
      </w:r>
    </w:p>
    <w:p w14:paraId="674ACF6F" w14:textId="77777777" w:rsidR="001C2D80" w:rsidRPr="006F12BA" w:rsidRDefault="001C2D80" w:rsidP="001C2D80">
      <w:pPr>
        <w:rPr>
          <w:sz w:val="16"/>
          <w:szCs w:val="16"/>
        </w:rPr>
      </w:pPr>
      <w:r w:rsidRPr="006F12BA">
        <w:rPr>
          <w:sz w:val="16"/>
          <w:szCs w:val="16"/>
        </w:rPr>
        <w:t xml:space="preserve">    pimpl_-&gt;PrepareQueries();</w:t>
      </w:r>
    </w:p>
    <w:p w14:paraId="3C04D2C1" w14:textId="77777777" w:rsidR="001C2D80" w:rsidRPr="006F12BA" w:rsidRDefault="001C2D80" w:rsidP="001C2D80">
      <w:pPr>
        <w:rPr>
          <w:sz w:val="16"/>
          <w:szCs w:val="16"/>
        </w:rPr>
      </w:pPr>
      <w:r w:rsidRPr="006F12BA">
        <w:rPr>
          <w:sz w:val="16"/>
          <w:szCs w:val="16"/>
        </w:rPr>
        <w:t xml:space="preserve">    pimpl_-&gt;is_open_ = true;</w:t>
      </w:r>
    </w:p>
    <w:p w14:paraId="20161281" w14:textId="77777777" w:rsidR="001C2D80" w:rsidRPr="006F12BA" w:rsidRDefault="001C2D80" w:rsidP="001C2D80">
      <w:pPr>
        <w:rPr>
          <w:sz w:val="16"/>
          <w:szCs w:val="16"/>
        </w:rPr>
      </w:pPr>
      <w:r w:rsidRPr="006F12BA">
        <w:rPr>
          <w:sz w:val="16"/>
          <w:szCs w:val="16"/>
        </w:rPr>
        <w:t xml:space="preserve">  } catch (...) {</w:t>
      </w:r>
    </w:p>
    <w:p w14:paraId="09D090EB" w14:textId="77777777" w:rsidR="001C2D80" w:rsidRPr="006F12BA" w:rsidRDefault="001C2D80" w:rsidP="001C2D80">
      <w:pPr>
        <w:rPr>
          <w:sz w:val="16"/>
          <w:szCs w:val="16"/>
        </w:rPr>
      </w:pPr>
      <w:r w:rsidRPr="006F12BA">
        <w:rPr>
          <w:sz w:val="16"/>
          <w:szCs w:val="16"/>
        </w:rPr>
        <w:t xml:space="preserve">    pimpl_-&gt;is_open_ = false;</w:t>
      </w:r>
    </w:p>
    <w:p w14:paraId="215447BD" w14:textId="77777777" w:rsidR="001C2D80" w:rsidRPr="006F12BA" w:rsidRDefault="001C2D80" w:rsidP="001C2D80">
      <w:pPr>
        <w:rPr>
          <w:sz w:val="16"/>
          <w:szCs w:val="16"/>
        </w:rPr>
      </w:pPr>
      <w:r w:rsidRPr="006F12BA">
        <w:rPr>
          <w:sz w:val="16"/>
          <w:szCs w:val="16"/>
        </w:rPr>
        <w:t xml:space="preserve">  }</w:t>
      </w:r>
    </w:p>
    <w:p w14:paraId="3950D243" w14:textId="77777777" w:rsidR="001C2D80" w:rsidRPr="006F12BA" w:rsidRDefault="001C2D80" w:rsidP="001C2D80">
      <w:pPr>
        <w:rPr>
          <w:sz w:val="16"/>
          <w:szCs w:val="16"/>
        </w:rPr>
      </w:pPr>
    </w:p>
    <w:p w14:paraId="6C9F1B72" w14:textId="77777777" w:rsidR="001C2D80" w:rsidRPr="006F12BA" w:rsidRDefault="001C2D80" w:rsidP="001C2D80">
      <w:pPr>
        <w:rPr>
          <w:sz w:val="16"/>
          <w:szCs w:val="16"/>
        </w:rPr>
      </w:pPr>
      <w:r w:rsidRPr="006F12BA">
        <w:rPr>
          <w:sz w:val="16"/>
          <w:szCs w:val="16"/>
        </w:rPr>
        <w:t xml:space="preserve">  return IsOpen();</w:t>
      </w:r>
    </w:p>
    <w:p w14:paraId="2EECCCB7" w14:textId="77777777" w:rsidR="001C2D80" w:rsidRPr="006F12BA" w:rsidRDefault="001C2D80" w:rsidP="001C2D80">
      <w:pPr>
        <w:rPr>
          <w:sz w:val="16"/>
          <w:szCs w:val="16"/>
        </w:rPr>
      </w:pPr>
      <w:r w:rsidRPr="006F12BA">
        <w:rPr>
          <w:sz w:val="16"/>
          <w:szCs w:val="16"/>
        </w:rPr>
        <w:t>}</w:t>
      </w:r>
    </w:p>
    <w:p w14:paraId="4D765C53" w14:textId="77777777" w:rsidR="001C2D80" w:rsidRPr="006F12BA" w:rsidRDefault="001C2D80" w:rsidP="001C2D80">
      <w:pPr>
        <w:rPr>
          <w:sz w:val="16"/>
          <w:szCs w:val="16"/>
        </w:rPr>
      </w:pPr>
    </w:p>
    <w:p w14:paraId="50C0BFCE" w14:textId="77777777" w:rsidR="001C2D80" w:rsidRPr="006F12BA" w:rsidRDefault="001C2D80" w:rsidP="001C2D80">
      <w:pPr>
        <w:rPr>
          <w:sz w:val="16"/>
          <w:szCs w:val="16"/>
        </w:rPr>
      </w:pPr>
      <w:r w:rsidRPr="006F12BA">
        <w:rPr>
          <w:sz w:val="16"/>
          <w:szCs w:val="16"/>
        </w:rPr>
        <w:t>//////////////////////////////////////////////////////////////////////////////</w:t>
      </w:r>
    </w:p>
    <w:p w14:paraId="0D8B3202" w14:textId="77777777" w:rsidR="001C2D80" w:rsidRPr="006F12BA" w:rsidRDefault="001C2D80" w:rsidP="001C2D80">
      <w:pPr>
        <w:rPr>
          <w:sz w:val="16"/>
          <w:szCs w:val="16"/>
        </w:rPr>
      </w:pPr>
    </w:p>
    <w:p w14:paraId="300A26FB" w14:textId="77777777" w:rsidR="001C2D80" w:rsidRPr="006F12BA" w:rsidRDefault="001C2D80" w:rsidP="001C2D80">
      <w:pPr>
        <w:rPr>
          <w:sz w:val="16"/>
          <w:szCs w:val="16"/>
        </w:rPr>
      </w:pPr>
      <w:r w:rsidRPr="006F12BA">
        <w:rPr>
          <w:sz w:val="16"/>
          <w:szCs w:val="16"/>
        </w:rPr>
        <w:t>// chats_for_search's table handler</w:t>
      </w:r>
    </w:p>
    <w:p w14:paraId="10864420" w14:textId="77777777" w:rsidR="001C2D80" w:rsidRPr="006F12BA" w:rsidRDefault="001C2D80" w:rsidP="001C2D80">
      <w:pPr>
        <w:rPr>
          <w:sz w:val="16"/>
          <w:szCs w:val="16"/>
        </w:rPr>
      </w:pPr>
    </w:p>
    <w:p w14:paraId="09F04A68" w14:textId="77777777" w:rsidR="001C2D80" w:rsidRPr="006F12BA" w:rsidRDefault="001C2D80" w:rsidP="001C2D80">
      <w:pPr>
        <w:rPr>
          <w:sz w:val="16"/>
          <w:szCs w:val="16"/>
        </w:rPr>
      </w:pPr>
      <w:r w:rsidRPr="006F12BA">
        <w:rPr>
          <w:sz w:val="16"/>
          <w:szCs w:val="16"/>
        </w:rPr>
        <w:t>bool DatabaseHelper::InsertChatForSearch(UserID user_id, ChatID chat_id) {</w:t>
      </w:r>
    </w:p>
    <w:p w14:paraId="626335E5" w14:textId="77777777" w:rsidR="001C2D80" w:rsidRPr="006F12BA" w:rsidRDefault="001C2D80" w:rsidP="001C2D80">
      <w:pPr>
        <w:rPr>
          <w:sz w:val="16"/>
          <w:szCs w:val="16"/>
        </w:rPr>
      </w:pPr>
      <w:r w:rsidRPr="006F12BA">
        <w:rPr>
          <w:sz w:val="16"/>
          <w:szCs w:val="16"/>
        </w:rPr>
        <w:t xml:space="preserve">  return pimpl_-&gt;ExecPrepared("insert_chats_for_search", user_id, chat_id)</w:t>
      </w:r>
    </w:p>
    <w:p w14:paraId="1317824A" w14:textId="77777777" w:rsidR="001C2D80" w:rsidRPr="006F12BA" w:rsidRDefault="001C2D80" w:rsidP="001C2D80">
      <w:pPr>
        <w:rPr>
          <w:sz w:val="16"/>
          <w:szCs w:val="16"/>
        </w:rPr>
      </w:pPr>
      <w:r w:rsidRPr="006F12BA">
        <w:rPr>
          <w:sz w:val="16"/>
          <w:szCs w:val="16"/>
        </w:rPr>
        <w:t xml:space="preserve">      .affected_rows();</w:t>
      </w:r>
    </w:p>
    <w:p w14:paraId="07EDFA2C" w14:textId="77777777" w:rsidR="001C2D80" w:rsidRPr="006F12BA" w:rsidRDefault="001C2D80" w:rsidP="001C2D80">
      <w:pPr>
        <w:rPr>
          <w:sz w:val="16"/>
          <w:szCs w:val="16"/>
        </w:rPr>
      </w:pPr>
      <w:r w:rsidRPr="006F12BA">
        <w:rPr>
          <w:sz w:val="16"/>
          <w:szCs w:val="16"/>
        </w:rPr>
        <w:t>}</w:t>
      </w:r>
    </w:p>
    <w:p w14:paraId="4FA320AE" w14:textId="77777777" w:rsidR="001C2D80" w:rsidRPr="006F12BA" w:rsidRDefault="001C2D80" w:rsidP="001C2D80">
      <w:pPr>
        <w:rPr>
          <w:sz w:val="16"/>
          <w:szCs w:val="16"/>
        </w:rPr>
      </w:pPr>
    </w:p>
    <w:p w14:paraId="4029A3FA" w14:textId="77777777" w:rsidR="001C2D80" w:rsidRPr="006F12BA" w:rsidRDefault="001C2D80" w:rsidP="001C2D80">
      <w:pPr>
        <w:rPr>
          <w:sz w:val="16"/>
          <w:szCs w:val="16"/>
        </w:rPr>
      </w:pPr>
      <w:r w:rsidRPr="006F12BA">
        <w:rPr>
          <w:sz w:val="16"/>
          <w:szCs w:val="16"/>
        </w:rPr>
        <w:t>bool DatabaseHelper::DeleteChatForSearch(UserID user_id, ChatID chat_id) {</w:t>
      </w:r>
    </w:p>
    <w:p w14:paraId="188495D3" w14:textId="77777777" w:rsidR="001C2D80" w:rsidRPr="006F12BA" w:rsidRDefault="001C2D80" w:rsidP="001C2D80">
      <w:pPr>
        <w:rPr>
          <w:sz w:val="16"/>
          <w:szCs w:val="16"/>
        </w:rPr>
      </w:pPr>
      <w:r w:rsidRPr="006F12BA">
        <w:rPr>
          <w:sz w:val="16"/>
          <w:szCs w:val="16"/>
        </w:rPr>
        <w:t xml:space="preserve">  pqxx::result db_delete =</w:t>
      </w:r>
    </w:p>
    <w:p w14:paraId="317477A0" w14:textId="77777777" w:rsidR="001C2D80" w:rsidRPr="006F12BA" w:rsidRDefault="001C2D80" w:rsidP="001C2D80">
      <w:pPr>
        <w:rPr>
          <w:sz w:val="16"/>
          <w:szCs w:val="16"/>
        </w:rPr>
      </w:pPr>
      <w:r w:rsidRPr="006F12BA">
        <w:rPr>
          <w:sz w:val="16"/>
          <w:szCs w:val="16"/>
        </w:rPr>
        <w:t xml:space="preserve">      pimpl_-&gt;ExecPrepared("delete_from_channels_for_search", user_id, chat_id);</w:t>
      </w:r>
    </w:p>
    <w:p w14:paraId="5C1E02E6" w14:textId="77777777" w:rsidR="001C2D80" w:rsidRPr="006F12BA" w:rsidRDefault="001C2D80" w:rsidP="001C2D80">
      <w:pPr>
        <w:rPr>
          <w:sz w:val="16"/>
          <w:szCs w:val="16"/>
        </w:rPr>
      </w:pPr>
      <w:r w:rsidRPr="006F12BA">
        <w:rPr>
          <w:sz w:val="16"/>
          <w:szCs w:val="16"/>
        </w:rPr>
        <w:t xml:space="preserve">  return !db_delete.empty();</w:t>
      </w:r>
    </w:p>
    <w:p w14:paraId="0662203A" w14:textId="77777777" w:rsidR="001C2D80" w:rsidRPr="006F12BA" w:rsidRDefault="001C2D80" w:rsidP="001C2D80">
      <w:pPr>
        <w:rPr>
          <w:sz w:val="16"/>
          <w:szCs w:val="16"/>
        </w:rPr>
      </w:pPr>
      <w:r w:rsidRPr="006F12BA">
        <w:rPr>
          <w:sz w:val="16"/>
          <w:szCs w:val="16"/>
        </w:rPr>
        <w:t>}</w:t>
      </w:r>
    </w:p>
    <w:p w14:paraId="7D7B0F68" w14:textId="77777777" w:rsidR="001C2D80" w:rsidRPr="006F12BA" w:rsidRDefault="001C2D80" w:rsidP="001C2D80">
      <w:pPr>
        <w:rPr>
          <w:sz w:val="16"/>
          <w:szCs w:val="16"/>
        </w:rPr>
      </w:pPr>
    </w:p>
    <w:p w14:paraId="750B0DC7" w14:textId="77777777" w:rsidR="001C2D80" w:rsidRPr="006F12BA" w:rsidRDefault="001C2D80" w:rsidP="001C2D80">
      <w:pPr>
        <w:rPr>
          <w:sz w:val="16"/>
          <w:szCs w:val="16"/>
        </w:rPr>
      </w:pPr>
      <w:r w:rsidRPr="006F12BA">
        <w:rPr>
          <w:sz w:val="16"/>
          <w:szCs w:val="16"/>
        </w:rPr>
        <w:t>std::vector&lt;ChatID&gt; DatabaseHelper::GetChannelsForSearch(UserID user_id) {</w:t>
      </w:r>
    </w:p>
    <w:p w14:paraId="441C7504" w14:textId="77777777" w:rsidR="001C2D80" w:rsidRPr="006F12BA" w:rsidRDefault="001C2D80" w:rsidP="001C2D80">
      <w:pPr>
        <w:rPr>
          <w:sz w:val="16"/>
          <w:szCs w:val="16"/>
        </w:rPr>
      </w:pPr>
      <w:r w:rsidRPr="006F12BA">
        <w:rPr>
          <w:sz w:val="16"/>
          <w:szCs w:val="16"/>
        </w:rPr>
        <w:t xml:space="preserve">  pqxx::result db_chat_ids =</w:t>
      </w:r>
    </w:p>
    <w:p w14:paraId="12C1FFAF" w14:textId="77777777" w:rsidR="001C2D80" w:rsidRPr="006F12BA" w:rsidRDefault="001C2D80" w:rsidP="001C2D80">
      <w:pPr>
        <w:rPr>
          <w:sz w:val="16"/>
          <w:szCs w:val="16"/>
        </w:rPr>
      </w:pPr>
      <w:r w:rsidRPr="006F12BA">
        <w:rPr>
          <w:sz w:val="16"/>
          <w:szCs w:val="16"/>
        </w:rPr>
        <w:t xml:space="preserve">      pimpl_-&gt;ExecPrepared("select_channels_for_search", user_id);</w:t>
      </w:r>
    </w:p>
    <w:p w14:paraId="377A9F43" w14:textId="77777777" w:rsidR="001C2D80" w:rsidRPr="006F12BA" w:rsidRDefault="001C2D80" w:rsidP="001C2D80">
      <w:pPr>
        <w:rPr>
          <w:sz w:val="16"/>
          <w:szCs w:val="16"/>
        </w:rPr>
      </w:pPr>
    </w:p>
    <w:p w14:paraId="763C9A23" w14:textId="77777777" w:rsidR="001C2D80" w:rsidRPr="006F12BA" w:rsidRDefault="001C2D80" w:rsidP="001C2D80">
      <w:pPr>
        <w:rPr>
          <w:sz w:val="16"/>
          <w:szCs w:val="16"/>
        </w:rPr>
      </w:pPr>
      <w:r w:rsidRPr="006F12BA">
        <w:rPr>
          <w:sz w:val="16"/>
          <w:szCs w:val="16"/>
        </w:rPr>
        <w:t xml:space="preserve">  std::vector&lt;ChatID&gt; chat_ids;</w:t>
      </w:r>
    </w:p>
    <w:p w14:paraId="0DF237E4" w14:textId="77777777" w:rsidR="001C2D80" w:rsidRPr="006F12BA" w:rsidRDefault="001C2D80" w:rsidP="001C2D80">
      <w:pPr>
        <w:rPr>
          <w:sz w:val="16"/>
          <w:szCs w:val="16"/>
        </w:rPr>
      </w:pPr>
      <w:r w:rsidRPr="006F12BA">
        <w:rPr>
          <w:sz w:val="16"/>
          <w:szCs w:val="16"/>
        </w:rPr>
        <w:t xml:space="preserve">  chat_ids.reserve(db_chat_ids.size());</w:t>
      </w:r>
    </w:p>
    <w:p w14:paraId="2056CD05" w14:textId="77777777" w:rsidR="001C2D80" w:rsidRPr="006F12BA" w:rsidRDefault="001C2D80" w:rsidP="001C2D80">
      <w:pPr>
        <w:rPr>
          <w:sz w:val="16"/>
          <w:szCs w:val="16"/>
        </w:rPr>
      </w:pPr>
      <w:r w:rsidRPr="006F12BA">
        <w:rPr>
          <w:sz w:val="16"/>
          <w:szCs w:val="16"/>
        </w:rPr>
        <w:t xml:space="preserve">  for (pqxx::row db_chat_id : db_chat_ids) {</w:t>
      </w:r>
    </w:p>
    <w:p w14:paraId="3D03EC38" w14:textId="77777777" w:rsidR="001C2D80" w:rsidRPr="006F12BA" w:rsidRDefault="001C2D80" w:rsidP="001C2D80">
      <w:pPr>
        <w:rPr>
          <w:sz w:val="16"/>
          <w:szCs w:val="16"/>
        </w:rPr>
      </w:pPr>
      <w:r w:rsidRPr="006F12BA">
        <w:rPr>
          <w:sz w:val="16"/>
          <w:szCs w:val="16"/>
        </w:rPr>
        <w:t xml:space="preserve">    chat_ids.push_back(db_chat_id["chat_id"].as&lt;ChatID&gt;());</w:t>
      </w:r>
    </w:p>
    <w:p w14:paraId="5A89EB0C" w14:textId="77777777" w:rsidR="001C2D80" w:rsidRPr="006F12BA" w:rsidRDefault="001C2D80" w:rsidP="001C2D80">
      <w:pPr>
        <w:rPr>
          <w:sz w:val="16"/>
          <w:szCs w:val="16"/>
        </w:rPr>
      </w:pPr>
      <w:r w:rsidRPr="006F12BA">
        <w:rPr>
          <w:sz w:val="16"/>
          <w:szCs w:val="16"/>
        </w:rPr>
        <w:t xml:space="preserve">  }</w:t>
      </w:r>
    </w:p>
    <w:p w14:paraId="780B08DE" w14:textId="77777777" w:rsidR="001C2D80" w:rsidRPr="006F12BA" w:rsidRDefault="001C2D80" w:rsidP="001C2D80">
      <w:pPr>
        <w:rPr>
          <w:sz w:val="16"/>
          <w:szCs w:val="16"/>
        </w:rPr>
      </w:pPr>
      <w:r w:rsidRPr="006F12BA">
        <w:rPr>
          <w:sz w:val="16"/>
          <w:szCs w:val="16"/>
        </w:rPr>
        <w:t xml:space="preserve">  return chat_ids;</w:t>
      </w:r>
    </w:p>
    <w:p w14:paraId="5A6020DC" w14:textId="77777777" w:rsidR="001C2D80" w:rsidRPr="006F12BA" w:rsidRDefault="001C2D80" w:rsidP="001C2D80">
      <w:pPr>
        <w:rPr>
          <w:sz w:val="16"/>
          <w:szCs w:val="16"/>
        </w:rPr>
      </w:pPr>
      <w:r w:rsidRPr="006F12BA">
        <w:rPr>
          <w:sz w:val="16"/>
          <w:szCs w:val="16"/>
        </w:rPr>
        <w:t>}</w:t>
      </w:r>
    </w:p>
    <w:p w14:paraId="34D98DA3" w14:textId="77777777" w:rsidR="001C2D80" w:rsidRPr="006F12BA" w:rsidRDefault="001C2D80" w:rsidP="001C2D80">
      <w:pPr>
        <w:rPr>
          <w:sz w:val="16"/>
          <w:szCs w:val="16"/>
        </w:rPr>
      </w:pPr>
    </w:p>
    <w:p w14:paraId="191B6768" w14:textId="77777777" w:rsidR="001C2D80" w:rsidRPr="006F12BA" w:rsidRDefault="001C2D80" w:rsidP="001C2D80">
      <w:pPr>
        <w:rPr>
          <w:sz w:val="16"/>
          <w:szCs w:val="16"/>
        </w:rPr>
      </w:pPr>
      <w:r w:rsidRPr="006F12BA">
        <w:rPr>
          <w:sz w:val="16"/>
          <w:szCs w:val="16"/>
        </w:rPr>
        <w:t>void DatabaseHelper::CreateLog(UserID user_id, MESSAGE_TYPE message_type,</w:t>
      </w:r>
    </w:p>
    <w:p w14:paraId="4B5AB54E" w14:textId="77777777" w:rsidR="001C2D80" w:rsidRPr="006F12BA" w:rsidRDefault="001C2D80" w:rsidP="001C2D80">
      <w:pPr>
        <w:rPr>
          <w:sz w:val="16"/>
          <w:szCs w:val="16"/>
        </w:rPr>
      </w:pPr>
      <w:r w:rsidRPr="006F12BA">
        <w:rPr>
          <w:sz w:val="16"/>
          <w:szCs w:val="16"/>
        </w:rPr>
        <w:t xml:space="preserve">                               const std::string&amp; message) {</w:t>
      </w:r>
    </w:p>
    <w:p w14:paraId="71EA57D6" w14:textId="77777777" w:rsidR="001C2D80" w:rsidRPr="006F12BA" w:rsidRDefault="001C2D80" w:rsidP="001C2D80">
      <w:pPr>
        <w:rPr>
          <w:sz w:val="16"/>
          <w:szCs w:val="16"/>
        </w:rPr>
      </w:pPr>
      <w:r w:rsidRPr="006F12BA">
        <w:rPr>
          <w:sz w:val="16"/>
          <w:szCs w:val="16"/>
        </w:rPr>
        <w:t xml:space="preserve">  bool is_response;</w:t>
      </w:r>
    </w:p>
    <w:p w14:paraId="4638992A" w14:textId="77777777" w:rsidR="001C2D80" w:rsidRPr="006F12BA" w:rsidRDefault="001C2D80" w:rsidP="001C2D80">
      <w:pPr>
        <w:rPr>
          <w:sz w:val="16"/>
          <w:szCs w:val="16"/>
        </w:rPr>
      </w:pPr>
      <w:r w:rsidRPr="006F12BA">
        <w:rPr>
          <w:sz w:val="16"/>
          <w:szCs w:val="16"/>
        </w:rPr>
        <w:t xml:space="preserve">  switch (message_type) {</w:t>
      </w:r>
    </w:p>
    <w:p w14:paraId="0458B3CF" w14:textId="77777777" w:rsidR="001C2D80" w:rsidRPr="006F12BA" w:rsidRDefault="001C2D80" w:rsidP="001C2D80">
      <w:pPr>
        <w:rPr>
          <w:sz w:val="16"/>
          <w:szCs w:val="16"/>
        </w:rPr>
      </w:pPr>
      <w:r w:rsidRPr="006F12BA">
        <w:rPr>
          <w:sz w:val="16"/>
          <w:szCs w:val="16"/>
        </w:rPr>
        <w:t xml:space="preserve">    case MESSAGE_TYPE::USER_MESSAGE:</w:t>
      </w:r>
    </w:p>
    <w:p w14:paraId="59F6AD9E" w14:textId="77777777" w:rsidR="001C2D80" w:rsidRPr="006F12BA" w:rsidRDefault="001C2D80" w:rsidP="001C2D80">
      <w:pPr>
        <w:rPr>
          <w:sz w:val="16"/>
          <w:szCs w:val="16"/>
        </w:rPr>
      </w:pPr>
      <w:r w:rsidRPr="006F12BA">
        <w:rPr>
          <w:sz w:val="16"/>
          <w:szCs w:val="16"/>
        </w:rPr>
        <w:t xml:space="preserve">      is_response = false;</w:t>
      </w:r>
    </w:p>
    <w:p w14:paraId="676F60AF" w14:textId="77777777" w:rsidR="001C2D80" w:rsidRPr="006F12BA" w:rsidRDefault="001C2D80" w:rsidP="001C2D80">
      <w:pPr>
        <w:rPr>
          <w:sz w:val="16"/>
          <w:szCs w:val="16"/>
        </w:rPr>
      </w:pPr>
      <w:r w:rsidRPr="006F12BA">
        <w:rPr>
          <w:sz w:val="16"/>
          <w:szCs w:val="16"/>
        </w:rPr>
        <w:t xml:space="preserve">      break;</w:t>
      </w:r>
    </w:p>
    <w:p w14:paraId="36DD150F" w14:textId="77777777" w:rsidR="001C2D80" w:rsidRPr="006F12BA" w:rsidRDefault="001C2D80" w:rsidP="001C2D80">
      <w:pPr>
        <w:rPr>
          <w:sz w:val="16"/>
          <w:szCs w:val="16"/>
        </w:rPr>
      </w:pPr>
      <w:r w:rsidRPr="006F12BA">
        <w:rPr>
          <w:sz w:val="16"/>
          <w:szCs w:val="16"/>
        </w:rPr>
        <w:t xml:space="preserve">    case MESSAGE_TYPE::BOT_MESSAGE:</w:t>
      </w:r>
    </w:p>
    <w:p w14:paraId="5A7DA11C" w14:textId="77777777" w:rsidR="001C2D80" w:rsidRPr="006F12BA" w:rsidRDefault="001C2D80" w:rsidP="001C2D80">
      <w:pPr>
        <w:rPr>
          <w:sz w:val="16"/>
          <w:szCs w:val="16"/>
        </w:rPr>
      </w:pPr>
      <w:r w:rsidRPr="006F12BA">
        <w:rPr>
          <w:sz w:val="16"/>
          <w:szCs w:val="16"/>
        </w:rPr>
        <w:t xml:space="preserve">      is_response = true;</w:t>
      </w:r>
    </w:p>
    <w:p w14:paraId="209AA603" w14:textId="77777777" w:rsidR="001C2D80" w:rsidRPr="006F12BA" w:rsidRDefault="001C2D80" w:rsidP="001C2D80">
      <w:pPr>
        <w:rPr>
          <w:sz w:val="16"/>
          <w:szCs w:val="16"/>
        </w:rPr>
      </w:pPr>
      <w:r w:rsidRPr="006F12BA">
        <w:rPr>
          <w:sz w:val="16"/>
          <w:szCs w:val="16"/>
        </w:rPr>
        <w:t xml:space="preserve">      break;</w:t>
      </w:r>
    </w:p>
    <w:p w14:paraId="67DF77B6" w14:textId="77777777" w:rsidR="001C2D80" w:rsidRPr="006F12BA" w:rsidRDefault="001C2D80" w:rsidP="001C2D80">
      <w:pPr>
        <w:rPr>
          <w:sz w:val="16"/>
          <w:szCs w:val="16"/>
        </w:rPr>
      </w:pPr>
      <w:r w:rsidRPr="006F12BA">
        <w:rPr>
          <w:sz w:val="16"/>
          <w:szCs w:val="16"/>
        </w:rPr>
        <w:t xml:space="preserve">  }</w:t>
      </w:r>
    </w:p>
    <w:p w14:paraId="03006AEC" w14:textId="77777777" w:rsidR="001C2D80" w:rsidRPr="006F12BA" w:rsidRDefault="001C2D80" w:rsidP="001C2D80">
      <w:pPr>
        <w:rPr>
          <w:sz w:val="16"/>
          <w:szCs w:val="16"/>
        </w:rPr>
      </w:pPr>
      <w:r w:rsidRPr="006F12BA">
        <w:rPr>
          <w:sz w:val="16"/>
          <w:szCs w:val="16"/>
        </w:rPr>
        <w:t xml:space="preserve">  pimpl_-&gt;ExecPrepared("create_log", user_id, is_response, message);</w:t>
      </w:r>
    </w:p>
    <w:p w14:paraId="42127F21" w14:textId="77777777" w:rsidR="001C2D80" w:rsidRPr="006F12BA" w:rsidRDefault="001C2D80" w:rsidP="001C2D80">
      <w:pPr>
        <w:rPr>
          <w:sz w:val="16"/>
          <w:szCs w:val="16"/>
        </w:rPr>
      </w:pPr>
      <w:r w:rsidRPr="006F12BA">
        <w:rPr>
          <w:sz w:val="16"/>
          <w:szCs w:val="16"/>
        </w:rPr>
        <w:t>}</w:t>
      </w:r>
    </w:p>
    <w:p w14:paraId="5AA3F2F3" w14:textId="77777777" w:rsidR="001C2D80" w:rsidRPr="006F12BA" w:rsidRDefault="001C2D80" w:rsidP="001C2D80">
      <w:pPr>
        <w:rPr>
          <w:sz w:val="16"/>
          <w:szCs w:val="16"/>
        </w:rPr>
      </w:pPr>
    </w:p>
    <w:p w14:paraId="5EAC3C93" w14:textId="77777777" w:rsidR="001C2D80" w:rsidRPr="006F12BA" w:rsidRDefault="001C2D80" w:rsidP="001C2D80">
      <w:pPr>
        <w:rPr>
          <w:sz w:val="16"/>
          <w:szCs w:val="16"/>
        </w:rPr>
      </w:pPr>
      <w:r w:rsidRPr="006F12BA">
        <w:rPr>
          <w:sz w:val="16"/>
          <w:szCs w:val="16"/>
        </w:rPr>
        <w:t>}  // namespace db</w:t>
      </w:r>
    </w:p>
    <w:p w14:paraId="109CCD9D" w14:textId="77777777" w:rsidR="001C2D80" w:rsidRPr="006F12BA" w:rsidRDefault="001C2D80" w:rsidP="001C2D80">
      <w:pPr>
        <w:rPr>
          <w:sz w:val="16"/>
          <w:szCs w:val="16"/>
        </w:rPr>
      </w:pPr>
      <w:r w:rsidRPr="006F12BA">
        <w:rPr>
          <w:sz w:val="16"/>
          <w:szCs w:val="16"/>
        </w:rPr>
        <w:t>//</w:t>
      </w:r>
    </w:p>
    <w:p w14:paraId="6A88BD53" w14:textId="77777777" w:rsidR="001C2D80" w:rsidRPr="006F12BA" w:rsidRDefault="001C2D80" w:rsidP="001C2D80">
      <w:pPr>
        <w:rPr>
          <w:sz w:val="16"/>
          <w:szCs w:val="16"/>
        </w:rPr>
      </w:pPr>
      <w:r w:rsidRPr="006F12BA">
        <w:rPr>
          <w:sz w:val="16"/>
          <w:szCs w:val="16"/>
        </w:rPr>
        <w:t>// Created by Kirill Danilchuk &lt;kirill.danilchuk01@gmail.com&gt; on 30/07/2021.</w:t>
      </w:r>
    </w:p>
    <w:p w14:paraId="1AD40953" w14:textId="77777777" w:rsidR="001C2D80" w:rsidRPr="006F12BA" w:rsidRDefault="001C2D80" w:rsidP="001C2D80">
      <w:pPr>
        <w:rPr>
          <w:sz w:val="16"/>
          <w:szCs w:val="16"/>
        </w:rPr>
      </w:pPr>
      <w:r w:rsidRPr="006F12BA">
        <w:rPr>
          <w:sz w:val="16"/>
          <w:szCs w:val="16"/>
        </w:rPr>
        <w:t>//</w:t>
      </w:r>
    </w:p>
    <w:p w14:paraId="53766568" w14:textId="77777777" w:rsidR="001C2D80" w:rsidRPr="006F12BA" w:rsidRDefault="001C2D80" w:rsidP="001C2D80">
      <w:pPr>
        <w:rPr>
          <w:sz w:val="16"/>
          <w:szCs w:val="16"/>
        </w:rPr>
      </w:pPr>
    </w:p>
    <w:p w14:paraId="001D1FBA" w14:textId="77777777" w:rsidR="001C2D80" w:rsidRPr="006F12BA" w:rsidRDefault="001C2D80" w:rsidP="001C2D80">
      <w:pPr>
        <w:rPr>
          <w:sz w:val="16"/>
          <w:szCs w:val="16"/>
        </w:rPr>
      </w:pPr>
      <w:r w:rsidRPr="006F12BA">
        <w:rPr>
          <w:sz w:val="16"/>
          <w:szCs w:val="16"/>
        </w:rPr>
        <w:t>#include &lt;gtest/gtest.h&gt;</w:t>
      </w:r>
    </w:p>
    <w:p w14:paraId="7856C6FB" w14:textId="77777777" w:rsidR="001C2D80" w:rsidRPr="006F12BA" w:rsidRDefault="001C2D80" w:rsidP="001C2D80">
      <w:pPr>
        <w:rPr>
          <w:sz w:val="16"/>
          <w:szCs w:val="16"/>
        </w:rPr>
      </w:pPr>
    </w:p>
    <w:p w14:paraId="341C9607" w14:textId="77777777" w:rsidR="001C2D80" w:rsidRPr="006F12BA" w:rsidRDefault="001C2D80" w:rsidP="001C2D80">
      <w:pPr>
        <w:rPr>
          <w:sz w:val="16"/>
          <w:szCs w:val="16"/>
        </w:rPr>
      </w:pPr>
      <w:r w:rsidRPr="006F12BA">
        <w:rPr>
          <w:sz w:val="16"/>
          <w:szCs w:val="16"/>
        </w:rPr>
        <w:t>#include &lt;DatabaseHelper.hpp&gt;</w:t>
      </w:r>
    </w:p>
    <w:p w14:paraId="47B462BC" w14:textId="77777777" w:rsidR="001C2D80" w:rsidRPr="006F12BA" w:rsidRDefault="001C2D80" w:rsidP="001C2D80">
      <w:pPr>
        <w:rPr>
          <w:sz w:val="16"/>
          <w:szCs w:val="16"/>
        </w:rPr>
      </w:pPr>
      <w:r w:rsidRPr="006F12BA">
        <w:rPr>
          <w:sz w:val="16"/>
          <w:szCs w:val="16"/>
        </w:rPr>
        <w:t>#include &lt;thread&gt;</w:t>
      </w:r>
    </w:p>
    <w:p w14:paraId="6E3C981E" w14:textId="77777777" w:rsidR="001C2D80" w:rsidRPr="006F12BA" w:rsidRDefault="001C2D80" w:rsidP="001C2D80">
      <w:pPr>
        <w:rPr>
          <w:sz w:val="16"/>
          <w:szCs w:val="16"/>
        </w:rPr>
      </w:pPr>
    </w:p>
    <w:p w14:paraId="25A49E3A" w14:textId="77777777" w:rsidR="001C2D80" w:rsidRPr="006F12BA" w:rsidRDefault="001C2D80" w:rsidP="001C2D80">
      <w:pPr>
        <w:rPr>
          <w:sz w:val="16"/>
          <w:szCs w:val="16"/>
        </w:rPr>
      </w:pPr>
      <w:r w:rsidRPr="006F12BA">
        <w:rPr>
          <w:sz w:val="16"/>
          <w:szCs w:val="16"/>
        </w:rPr>
        <w:t>db::ConnectionParams connection_params{/*host=*/"localhost",</w:t>
      </w:r>
    </w:p>
    <w:p w14:paraId="3756DD21" w14:textId="77777777" w:rsidR="001C2D80" w:rsidRPr="006F12BA" w:rsidRDefault="001C2D80" w:rsidP="001C2D80">
      <w:pPr>
        <w:rPr>
          <w:sz w:val="16"/>
          <w:szCs w:val="16"/>
        </w:rPr>
      </w:pPr>
      <w:r w:rsidRPr="006F12BA">
        <w:rPr>
          <w:sz w:val="16"/>
          <w:szCs w:val="16"/>
        </w:rPr>
        <w:t xml:space="preserve">                                       /*user=*/"postgres",</w:t>
      </w:r>
    </w:p>
    <w:p w14:paraId="1A6E0E76" w14:textId="77777777" w:rsidR="001C2D80" w:rsidRPr="006F12BA" w:rsidRDefault="001C2D80" w:rsidP="001C2D80">
      <w:pPr>
        <w:rPr>
          <w:sz w:val="16"/>
          <w:szCs w:val="16"/>
        </w:rPr>
      </w:pPr>
      <w:r w:rsidRPr="006F12BA">
        <w:rPr>
          <w:sz w:val="16"/>
          <w:szCs w:val="16"/>
        </w:rPr>
        <w:t xml:space="preserve">                                       /*password=*/"1234",</w:t>
      </w:r>
    </w:p>
    <w:p w14:paraId="0B2D85AF" w14:textId="77777777" w:rsidR="001C2D80" w:rsidRPr="006F12BA" w:rsidRDefault="001C2D80" w:rsidP="001C2D80">
      <w:pPr>
        <w:rPr>
          <w:sz w:val="16"/>
          <w:szCs w:val="16"/>
        </w:rPr>
      </w:pPr>
      <w:r w:rsidRPr="006F12BA">
        <w:rPr>
          <w:sz w:val="16"/>
          <w:szCs w:val="16"/>
        </w:rPr>
        <w:t xml:space="preserve">                                       /*port=*/"5432"};</w:t>
      </w:r>
    </w:p>
    <w:p w14:paraId="6C6E429E" w14:textId="77777777" w:rsidR="001C2D80" w:rsidRPr="006F12BA" w:rsidRDefault="001C2D80" w:rsidP="001C2D80">
      <w:pPr>
        <w:rPr>
          <w:sz w:val="16"/>
          <w:szCs w:val="16"/>
        </w:rPr>
      </w:pPr>
    </w:p>
    <w:p w14:paraId="5CFEA281" w14:textId="77777777" w:rsidR="001C2D80" w:rsidRPr="006F12BA" w:rsidRDefault="001C2D80" w:rsidP="001C2D80">
      <w:pPr>
        <w:rPr>
          <w:sz w:val="16"/>
          <w:szCs w:val="16"/>
        </w:rPr>
      </w:pPr>
      <w:r w:rsidRPr="006F12BA">
        <w:rPr>
          <w:sz w:val="16"/>
          <w:szCs w:val="16"/>
        </w:rPr>
        <w:t>bool operator==(const db::User&amp; lhs, const db::User&amp; rhs) noexcept {</w:t>
      </w:r>
    </w:p>
    <w:p w14:paraId="2FAD197D" w14:textId="77777777" w:rsidR="001C2D80" w:rsidRPr="006F12BA" w:rsidRDefault="001C2D80" w:rsidP="001C2D80">
      <w:pPr>
        <w:rPr>
          <w:sz w:val="16"/>
          <w:szCs w:val="16"/>
        </w:rPr>
      </w:pPr>
      <w:r w:rsidRPr="006F12BA">
        <w:rPr>
          <w:sz w:val="16"/>
          <w:szCs w:val="16"/>
        </w:rPr>
        <w:t xml:space="preserve">  return lhs.user_id == rhs.user_id &amp;&amp; lhs.name == rhs.name &amp;&amp;</w:t>
      </w:r>
    </w:p>
    <w:p w14:paraId="1EB79619" w14:textId="77777777" w:rsidR="001C2D80" w:rsidRPr="006F12BA" w:rsidRDefault="001C2D80" w:rsidP="001C2D80">
      <w:pPr>
        <w:rPr>
          <w:sz w:val="16"/>
          <w:szCs w:val="16"/>
        </w:rPr>
      </w:pPr>
      <w:r w:rsidRPr="006F12BA">
        <w:rPr>
          <w:sz w:val="16"/>
          <w:szCs w:val="16"/>
        </w:rPr>
        <w:t xml:space="preserve">         lhs.surname == rhs.surname &amp;&amp; lhs.username == rhs.username &amp;&amp;</w:t>
      </w:r>
    </w:p>
    <w:p w14:paraId="0405EDB7" w14:textId="77777777" w:rsidR="001C2D80" w:rsidRPr="006F12BA" w:rsidRDefault="001C2D80" w:rsidP="001C2D80">
      <w:pPr>
        <w:rPr>
          <w:sz w:val="16"/>
          <w:szCs w:val="16"/>
        </w:rPr>
      </w:pPr>
      <w:r w:rsidRPr="006F12BA">
        <w:rPr>
          <w:sz w:val="16"/>
          <w:szCs w:val="16"/>
        </w:rPr>
        <w:t xml:space="preserve">         lhs.is_info_valid == rhs.is_info_valid &amp;&amp; lhs.is_admin == rhs.is_admin;</w:t>
      </w:r>
    </w:p>
    <w:p w14:paraId="727D3488" w14:textId="77777777" w:rsidR="001C2D80" w:rsidRPr="006F12BA" w:rsidRDefault="001C2D80" w:rsidP="001C2D80">
      <w:pPr>
        <w:rPr>
          <w:sz w:val="16"/>
          <w:szCs w:val="16"/>
        </w:rPr>
      </w:pPr>
      <w:r w:rsidRPr="006F12BA">
        <w:rPr>
          <w:sz w:val="16"/>
          <w:szCs w:val="16"/>
        </w:rPr>
        <w:t>}</w:t>
      </w:r>
    </w:p>
    <w:p w14:paraId="4855484E" w14:textId="77777777" w:rsidR="001C2D80" w:rsidRPr="006F12BA" w:rsidRDefault="001C2D80" w:rsidP="001C2D80">
      <w:pPr>
        <w:rPr>
          <w:sz w:val="16"/>
          <w:szCs w:val="16"/>
        </w:rPr>
      </w:pPr>
    </w:p>
    <w:p w14:paraId="0AC3BEC4" w14:textId="77777777" w:rsidR="001C2D80" w:rsidRPr="006F12BA" w:rsidRDefault="001C2D80" w:rsidP="001C2D80">
      <w:pPr>
        <w:rPr>
          <w:sz w:val="16"/>
          <w:szCs w:val="16"/>
        </w:rPr>
      </w:pPr>
      <w:r w:rsidRPr="006F12BA">
        <w:rPr>
          <w:sz w:val="16"/>
          <w:szCs w:val="16"/>
        </w:rPr>
        <w:t>bool operator==(const db::Application&amp; lhs, const db::Application&amp; rhs) {</w:t>
      </w:r>
    </w:p>
    <w:p w14:paraId="127A244C" w14:textId="77777777" w:rsidR="001C2D80" w:rsidRPr="006F12BA" w:rsidRDefault="001C2D80" w:rsidP="001C2D80">
      <w:pPr>
        <w:rPr>
          <w:sz w:val="16"/>
          <w:szCs w:val="16"/>
        </w:rPr>
      </w:pPr>
      <w:r w:rsidRPr="006F12BA">
        <w:rPr>
          <w:sz w:val="16"/>
          <w:szCs w:val="16"/>
        </w:rPr>
        <w:t xml:space="preserve">  return lhs.user_id == rhs.user_id &amp;&amp; lhs.name == rhs.name &amp;&amp;</w:t>
      </w:r>
    </w:p>
    <w:p w14:paraId="72CF28D6" w14:textId="77777777" w:rsidR="001C2D80" w:rsidRPr="006F12BA" w:rsidRDefault="001C2D80" w:rsidP="001C2D80">
      <w:pPr>
        <w:rPr>
          <w:sz w:val="16"/>
          <w:szCs w:val="16"/>
        </w:rPr>
      </w:pPr>
      <w:r w:rsidRPr="006F12BA">
        <w:rPr>
          <w:sz w:val="16"/>
          <w:szCs w:val="16"/>
        </w:rPr>
        <w:t xml:space="preserve">         lhs.surname == rhs.surname &amp;&amp; lhs.submit_date == rhs.submit_date;</w:t>
      </w:r>
    </w:p>
    <w:p w14:paraId="105E808C" w14:textId="77777777" w:rsidR="001C2D80" w:rsidRPr="006F12BA" w:rsidRDefault="001C2D80" w:rsidP="001C2D80">
      <w:pPr>
        <w:rPr>
          <w:sz w:val="16"/>
          <w:szCs w:val="16"/>
        </w:rPr>
      </w:pPr>
      <w:r w:rsidRPr="006F12BA">
        <w:rPr>
          <w:sz w:val="16"/>
          <w:szCs w:val="16"/>
        </w:rPr>
        <w:t>}</w:t>
      </w:r>
    </w:p>
    <w:p w14:paraId="1476366E" w14:textId="77777777" w:rsidR="001C2D80" w:rsidRPr="006F12BA" w:rsidRDefault="001C2D80" w:rsidP="001C2D80">
      <w:pPr>
        <w:rPr>
          <w:sz w:val="16"/>
          <w:szCs w:val="16"/>
        </w:rPr>
      </w:pPr>
    </w:p>
    <w:p w14:paraId="1612DCF3" w14:textId="77777777" w:rsidR="001C2D80" w:rsidRPr="006F12BA" w:rsidRDefault="001C2D80" w:rsidP="001C2D80">
      <w:pPr>
        <w:rPr>
          <w:sz w:val="16"/>
          <w:szCs w:val="16"/>
        </w:rPr>
      </w:pPr>
      <w:r w:rsidRPr="006F12BA">
        <w:rPr>
          <w:sz w:val="16"/>
          <w:szCs w:val="16"/>
        </w:rPr>
        <w:t>TEST(OpenDatabase, database_is_open) {</w:t>
      </w:r>
    </w:p>
    <w:p w14:paraId="6CB31896" w14:textId="77777777" w:rsidR="001C2D80" w:rsidRPr="006F12BA" w:rsidRDefault="001C2D80" w:rsidP="001C2D80">
      <w:pPr>
        <w:rPr>
          <w:sz w:val="16"/>
          <w:szCs w:val="16"/>
        </w:rPr>
      </w:pPr>
      <w:r w:rsidRPr="006F12BA">
        <w:rPr>
          <w:sz w:val="16"/>
          <w:szCs w:val="16"/>
        </w:rPr>
        <w:t xml:space="preserve">  db::DatabaseHelper db{connection_params};</w:t>
      </w:r>
    </w:p>
    <w:p w14:paraId="2DC3292E" w14:textId="77777777" w:rsidR="001C2D80" w:rsidRPr="006F12BA" w:rsidRDefault="001C2D80" w:rsidP="001C2D80">
      <w:pPr>
        <w:rPr>
          <w:sz w:val="16"/>
          <w:szCs w:val="16"/>
        </w:rPr>
      </w:pPr>
      <w:r w:rsidRPr="006F12BA">
        <w:rPr>
          <w:sz w:val="16"/>
          <w:szCs w:val="16"/>
        </w:rPr>
        <w:t xml:space="preserve">  ASSERT_TRUE(db.IsOpen());</w:t>
      </w:r>
    </w:p>
    <w:p w14:paraId="330F98C3" w14:textId="77777777" w:rsidR="001C2D80" w:rsidRPr="006F12BA" w:rsidRDefault="001C2D80" w:rsidP="001C2D80">
      <w:pPr>
        <w:rPr>
          <w:sz w:val="16"/>
          <w:szCs w:val="16"/>
        </w:rPr>
      </w:pPr>
      <w:r w:rsidRPr="006F12BA">
        <w:rPr>
          <w:sz w:val="16"/>
          <w:szCs w:val="16"/>
        </w:rPr>
        <w:t>}</w:t>
      </w:r>
    </w:p>
    <w:p w14:paraId="78643C84" w14:textId="77777777" w:rsidR="001C2D80" w:rsidRPr="006F12BA" w:rsidRDefault="001C2D80" w:rsidP="001C2D80">
      <w:pPr>
        <w:rPr>
          <w:sz w:val="16"/>
          <w:szCs w:val="16"/>
        </w:rPr>
      </w:pPr>
    </w:p>
    <w:p w14:paraId="38727F53" w14:textId="77777777" w:rsidR="001C2D80" w:rsidRPr="006F12BA" w:rsidRDefault="001C2D80" w:rsidP="001C2D80">
      <w:pPr>
        <w:rPr>
          <w:sz w:val="16"/>
          <w:szCs w:val="16"/>
        </w:rPr>
      </w:pPr>
      <w:r w:rsidRPr="006F12BA">
        <w:rPr>
          <w:sz w:val="16"/>
          <w:szCs w:val="16"/>
        </w:rPr>
        <w:t>////////////////////////////////////////////////////////////////////////////////</w:t>
      </w:r>
    </w:p>
    <w:p w14:paraId="1B8B783C" w14:textId="77777777" w:rsidR="001C2D80" w:rsidRPr="006F12BA" w:rsidRDefault="001C2D80" w:rsidP="001C2D80">
      <w:pPr>
        <w:rPr>
          <w:sz w:val="16"/>
          <w:szCs w:val="16"/>
        </w:rPr>
      </w:pPr>
    </w:p>
    <w:p w14:paraId="50904A8C" w14:textId="77777777" w:rsidR="001C2D80" w:rsidRPr="006F12BA" w:rsidRDefault="001C2D80" w:rsidP="001C2D80">
      <w:pPr>
        <w:rPr>
          <w:sz w:val="16"/>
          <w:szCs w:val="16"/>
        </w:rPr>
      </w:pPr>
      <w:r w:rsidRPr="006F12BA">
        <w:rPr>
          <w:sz w:val="16"/>
          <w:szCs w:val="16"/>
        </w:rPr>
        <w:t>// Users' table tests</w:t>
      </w:r>
    </w:p>
    <w:p w14:paraId="4A88B1E7" w14:textId="77777777" w:rsidR="001C2D80" w:rsidRPr="006F12BA" w:rsidRDefault="001C2D80" w:rsidP="001C2D80">
      <w:pPr>
        <w:rPr>
          <w:sz w:val="16"/>
          <w:szCs w:val="16"/>
        </w:rPr>
      </w:pPr>
    </w:p>
    <w:p w14:paraId="791DCAF9" w14:textId="77777777" w:rsidR="001C2D80" w:rsidRPr="006F12BA" w:rsidRDefault="001C2D80" w:rsidP="001C2D80">
      <w:pPr>
        <w:rPr>
          <w:sz w:val="16"/>
          <w:szCs w:val="16"/>
        </w:rPr>
      </w:pPr>
      <w:r w:rsidRPr="006F12BA">
        <w:rPr>
          <w:sz w:val="16"/>
          <w:szCs w:val="16"/>
        </w:rPr>
        <w:t>TEST(UsersTable, GetRole) {</w:t>
      </w:r>
    </w:p>
    <w:p w14:paraId="0700AD6B" w14:textId="77777777" w:rsidR="001C2D80" w:rsidRPr="006F12BA" w:rsidRDefault="001C2D80" w:rsidP="001C2D80">
      <w:pPr>
        <w:rPr>
          <w:sz w:val="16"/>
          <w:szCs w:val="16"/>
        </w:rPr>
      </w:pPr>
      <w:r w:rsidRPr="006F12BA">
        <w:rPr>
          <w:sz w:val="16"/>
          <w:szCs w:val="16"/>
        </w:rPr>
        <w:t xml:space="preserve">  db::DatabaseHelper db{connection_params};</w:t>
      </w:r>
    </w:p>
    <w:p w14:paraId="40099832" w14:textId="77777777" w:rsidR="001C2D80" w:rsidRPr="006F12BA" w:rsidRDefault="001C2D80" w:rsidP="001C2D80">
      <w:pPr>
        <w:rPr>
          <w:sz w:val="16"/>
          <w:szCs w:val="16"/>
        </w:rPr>
      </w:pPr>
      <w:r w:rsidRPr="006F12BA">
        <w:rPr>
          <w:sz w:val="16"/>
          <w:szCs w:val="16"/>
        </w:rPr>
        <w:t xml:space="preserve">  EXPECT_EQ(db.GetRole(579488735), db::User::ROLE::ADMIN);</w:t>
      </w:r>
    </w:p>
    <w:p w14:paraId="4B208417" w14:textId="77777777" w:rsidR="001C2D80" w:rsidRPr="006F12BA" w:rsidRDefault="001C2D80" w:rsidP="001C2D80">
      <w:pPr>
        <w:rPr>
          <w:sz w:val="16"/>
          <w:szCs w:val="16"/>
        </w:rPr>
      </w:pPr>
      <w:r w:rsidRPr="006F12BA">
        <w:rPr>
          <w:sz w:val="16"/>
          <w:szCs w:val="16"/>
        </w:rPr>
        <w:t xml:space="preserve">  EXPECT_EQ(db.GetRole(545288135), db::User::ROLE::USER);</w:t>
      </w:r>
    </w:p>
    <w:p w14:paraId="39783C99" w14:textId="77777777" w:rsidR="001C2D80" w:rsidRPr="006F12BA" w:rsidRDefault="001C2D80" w:rsidP="001C2D80">
      <w:pPr>
        <w:rPr>
          <w:sz w:val="16"/>
          <w:szCs w:val="16"/>
        </w:rPr>
      </w:pPr>
      <w:r w:rsidRPr="006F12BA">
        <w:rPr>
          <w:sz w:val="16"/>
          <w:szCs w:val="16"/>
        </w:rPr>
        <w:t xml:space="preserve">  EXPECT_EQ(db.GetRole(9), db::User::ROLE::NONE);</w:t>
      </w:r>
    </w:p>
    <w:p w14:paraId="54B9960B" w14:textId="77777777" w:rsidR="001C2D80" w:rsidRPr="006F12BA" w:rsidRDefault="001C2D80" w:rsidP="001C2D80">
      <w:pPr>
        <w:rPr>
          <w:sz w:val="16"/>
          <w:szCs w:val="16"/>
        </w:rPr>
      </w:pPr>
      <w:r w:rsidRPr="006F12BA">
        <w:rPr>
          <w:sz w:val="16"/>
          <w:szCs w:val="16"/>
        </w:rPr>
        <w:t>}</w:t>
      </w:r>
    </w:p>
    <w:p w14:paraId="6EBE0361" w14:textId="77777777" w:rsidR="001C2D80" w:rsidRPr="006F12BA" w:rsidRDefault="001C2D80" w:rsidP="001C2D80">
      <w:pPr>
        <w:rPr>
          <w:sz w:val="16"/>
          <w:szCs w:val="16"/>
        </w:rPr>
      </w:pPr>
    </w:p>
    <w:p w14:paraId="0A9482D9" w14:textId="77777777" w:rsidR="001C2D80" w:rsidRPr="006F12BA" w:rsidRDefault="001C2D80" w:rsidP="001C2D80">
      <w:pPr>
        <w:rPr>
          <w:sz w:val="16"/>
          <w:szCs w:val="16"/>
        </w:rPr>
      </w:pPr>
      <w:r w:rsidRPr="006F12BA">
        <w:rPr>
          <w:sz w:val="16"/>
          <w:szCs w:val="16"/>
        </w:rPr>
        <w:t>TEST(UsersTable, IsAdmin) {</w:t>
      </w:r>
    </w:p>
    <w:p w14:paraId="7E6C73CE" w14:textId="77777777" w:rsidR="001C2D80" w:rsidRPr="006F12BA" w:rsidRDefault="001C2D80" w:rsidP="001C2D80">
      <w:pPr>
        <w:rPr>
          <w:sz w:val="16"/>
          <w:szCs w:val="16"/>
        </w:rPr>
      </w:pPr>
      <w:r w:rsidRPr="006F12BA">
        <w:rPr>
          <w:sz w:val="16"/>
          <w:szCs w:val="16"/>
        </w:rPr>
        <w:t xml:space="preserve">  db::DatabaseHelper db{connection_params};</w:t>
      </w:r>
    </w:p>
    <w:p w14:paraId="21A38FC9" w14:textId="77777777" w:rsidR="001C2D80" w:rsidRPr="006F12BA" w:rsidRDefault="001C2D80" w:rsidP="001C2D80">
      <w:pPr>
        <w:rPr>
          <w:sz w:val="16"/>
          <w:szCs w:val="16"/>
        </w:rPr>
      </w:pPr>
      <w:r w:rsidRPr="006F12BA">
        <w:rPr>
          <w:sz w:val="16"/>
          <w:szCs w:val="16"/>
        </w:rPr>
        <w:t xml:space="preserve">  EXPECT_TRUE(db.IsAdmin(579488735));</w:t>
      </w:r>
    </w:p>
    <w:p w14:paraId="1ACFE5DE" w14:textId="77777777" w:rsidR="001C2D80" w:rsidRPr="006F12BA" w:rsidRDefault="001C2D80" w:rsidP="001C2D80">
      <w:pPr>
        <w:rPr>
          <w:sz w:val="16"/>
          <w:szCs w:val="16"/>
        </w:rPr>
      </w:pPr>
      <w:r w:rsidRPr="006F12BA">
        <w:rPr>
          <w:sz w:val="16"/>
          <w:szCs w:val="16"/>
        </w:rPr>
        <w:t xml:space="preserve">  EXPECT_TRUE(db.IsAdmin(3953360));</w:t>
      </w:r>
    </w:p>
    <w:p w14:paraId="34B232F1" w14:textId="77777777" w:rsidR="001C2D80" w:rsidRPr="006F12BA" w:rsidRDefault="001C2D80" w:rsidP="001C2D80">
      <w:pPr>
        <w:rPr>
          <w:sz w:val="16"/>
          <w:szCs w:val="16"/>
        </w:rPr>
      </w:pPr>
      <w:r w:rsidRPr="006F12BA">
        <w:rPr>
          <w:sz w:val="16"/>
          <w:szCs w:val="16"/>
        </w:rPr>
        <w:t xml:space="preserve">  EXPECT_FALSE(db.IsAdmin(545288135));</w:t>
      </w:r>
    </w:p>
    <w:p w14:paraId="3359115B" w14:textId="77777777" w:rsidR="001C2D80" w:rsidRPr="006F12BA" w:rsidRDefault="001C2D80" w:rsidP="001C2D80">
      <w:pPr>
        <w:rPr>
          <w:sz w:val="16"/>
          <w:szCs w:val="16"/>
        </w:rPr>
      </w:pPr>
      <w:r w:rsidRPr="006F12BA">
        <w:rPr>
          <w:sz w:val="16"/>
          <w:szCs w:val="16"/>
        </w:rPr>
        <w:t>}</w:t>
      </w:r>
    </w:p>
    <w:p w14:paraId="7AFBA6AC" w14:textId="77777777" w:rsidR="001C2D80" w:rsidRPr="006F12BA" w:rsidRDefault="001C2D80" w:rsidP="001C2D80">
      <w:pPr>
        <w:rPr>
          <w:sz w:val="16"/>
          <w:szCs w:val="16"/>
        </w:rPr>
      </w:pPr>
    </w:p>
    <w:p w14:paraId="233613CA" w14:textId="77777777" w:rsidR="001C2D80" w:rsidRPr="006F12BA" w:rsidRDefault="001C2D80" w:rsidP="001C2D80">
      <w:pPr>
        <w:rPr>
          <w:sz w:val="16"/>
          <w:szCs w:val="16"/>
        </w:rPr>
      </w:pPr>
      <w:r w:rsidRPr="006F12BA">
        <w:rPr>
          <w:sz w:val="16"/>
          <w:szCs w:val="16"/>
        </w:rPr>
        <w:t>TEST(UsersTable, InsertAndDeleteUser) {</w:t>
      </w:r>
    </w:p>
    <w:p w14:paraId="6CA1F73C" w14:textId="77777777" w:rsidR="001C2D80" w:rsidRPr="006F12BA" w:rsidRDefault="001C2D80" w:rsidP="001C2D80">
      <w:pPr>
        <w:rPr>
          <w:sz w:val="16"/>
          <w:szCs w:val="16"/>
        </w:rPr>
      </w:pPr>
      <w:r w:rsidRPr="006F12BA">
        <w:rPr>
          <w:sz w:val="16"/>
          <w:szCs w:val="16"/>
        </w:rPr>
        <w:t xml:space="preserve">  db::DatabaseHelper db{connection_params};</w:t>
      </w:r>
    </w:p>
    <w:p w14:paraId="1C96A43F" w14:textId="77777777" w:rsidR="001C2D80" w:rsidRPr="006F12BA" w:rsidRDefault="001C2D80" w:rsidP="001C2D80">
      <w:pPr>
        <w:rPr>
          <w:sz w:val="16"/>
          <w:szCs w:val="16"/>
        </w:rPr>
      </w:pPr>
      <w:r w:rsidRPr="006F12BA">
        <w:rPr>
          <w:sz w:val="16"/>
          <w:szCs w:val="16"/>
        </w:rPr>
        <w:t xml:space="preserve">  db::User user;</w:t>
      </w:r>
    </w:p>
    <w:p w14:paraId="5A27CAA5" w14:textId="77777777" w:rsidR="001C2D80" w:rsidRPr="006F12BA" w:rsidRDefault="001C2D80" w:rsidP="001C2D80">
      <w:pPr>
        <w:rPr>
          <w:sz w:val="16"/>
          <w:szCs w:val="16"/>
        </w:rPr>
      </w:pPr>
      <w:r w:rsidRPr="006F12BA">
        <w:rPr>
          <w:sz w:val="16"/>
          <w:szCs w:val="16"/>
        </w:rPr>
        <w:t xml:space="preserve">  user.user_id = 1;</w:t>
      </w:r>
    </w:p>
    <w:p w14:paraId="4395F9E7" w14:textId="77777777" w:rsidR="001C2D80" w:rsidRPr="006F12BA" w:rsidRDefault="001C2D80" w:rsidP="001C2D80">
      <w:pPr>
        <w:rPr>
          <w:sz w:val="16"/>
          <w:szCs w:val="16"/>
        </w:rPr>
      </w:pPr>
      <w:r w:rsidRPr="006F12BA">
        <w:rPr>
          <w:sz w:val="16"/>
          <w:szCs w:val="16"/>
        </w:rPr>
        <w:t xml:space="preserve">  user.name = "name test";</w:t>
      </w:r>
    </w:p>
    <w:p w14:paraId="6BA0E436" w14:textId="77777777" w:rsidR="001C2D80" w:rsidRPr="006F12BA" w:rsidRDefault="001C2D80" w:rsidP="001C2D80">
      <w:pPr>
        <w:rPr>
          <w:sz w:val="16"/>
          <w:szCs w:val="16"/>
        </w:rPr>
      </w:pPr>
      <w:r w:rsidRPr="006F12BA">
        <w:rPr>
          <w:sz w:val="16"/>
          <w:szCs w:val="16"/>
        </w:rPr>
        <w:t xml:space="preserve">  user.surname = "surname test";</w:t>
      </w:r>
    </w:p>
    <w:p w14:paraId="165FEEE5" w14:textId="77777777" w:rsidR="001C2D80" w:rsidRPr="006F12BA" w:rsidRDefault="001C2D80" w:rsidP="001C2D80">
      <w:pPr>
        <w:rPr>
          <w:sz w:val="16"/>
          <w:szCs w:val="16"/>
        </w:rPr>
      </w:pPr>
      <w:r w:rsidRPr="006F12BA">
        <w:rPr>
          <w:sz w:val="16"/>
          <w:szCs w:val="16"/>
        </w:rPr>
        <w:t xml:space="preserve">  user.username = "username test";</w:t>
      </w:r>
    </w:p>
    <w:p w14:paraId="795C83A8" w14:textId="77777777" w:rsidR="001C2D80" w:rsidRPr="006F12BA" w:rsidRDefault="001C2D80" w:rsidP="001C2D80">
      <w:pPr>
        <w:rPr>
          <w:sz w:val="16"/>
          <w:szCs w:val="16"/>
        </w:rPr>
      </w:pPr>
      <w:r w:rsidRPr="006F12BA">
        <w:rPr>
          <w:sz w:val="16"/>
          <w:szCs w:val="16"/>
        </w:rPr>
        <w:t xml:space="preserve">  user.is_info_valid = 1;</w:t>
      </w:r>
    </w:p>
    <w:p w14:paraId="6D33B445" w14:textId="77777777" w:rsidR="001C2D80" w:rsidRPr="006F12BA" w:rsidRDefault="001C2D80" w:rsidP="001C2D80">
      <w:pPr>
        <w:rPr>
          <w:sz w:val="16"/>
          <w:szCs w:val="16"/>
        </w:rPr>
      </w:pPr>
      <w:r w:rsidRPr="006F12BA">
        <w:rPr>
          <w:sz w:val="16"/>
          <w:szCs w:val="16"/>
        </w:rPr>
        <w:t xml:space="preserve">  user.is_admin = false;</w:t>
      </w:r>
    </w:p>
    <w:p w14:paraId="7397BF2A" w14:textId="77777777" w:rsidR="001C2D80" w:rsidRPr="006F12BA" w:rsidRDefault="001C2D80" w:rsidP="001C2D80">
      <w:pPr>
        <w:rPr>
          <w:sz w:val="16"/>
          <w:szCs w:val="16"/>
        </w:rPr>
      </w:pPr>
    </w:p>
    <w:p w14:paraId="1F8D9117" w14:textId="77777777" w:rsidR="001C2D80" w:rsidRPr="006F12BA" w:rsidRDefault="001C2D80" w:rsidP="001C2D80">
      <w:pPr>
        <w:rPr>
          <w:sz w:val="16"/>
          <w:szCs w:val="16"/>
        </w:rPr>
      </w:pPr>
      <w:r w:rsidRPr="006F12BA">
        <w:rPr>
          <w:sz w:val="16"/>
          <w:szCs w:val="16"/>
        </w:rPr>
        <w:t xml:space="preserve">  EXPECT_FALSE(db.DeleteUser(user.user_id));</w:t>
      </w:r>
    </w:p>
    <w:p w14:paraId="1503E950" w14:textId="77777777" w:rsidR="001C2D80" w:rsidRPr="006F12BA" w:rsidRDefault="001C2D80" w:rsidP="001C2D80">
      <w:pPr>
        <w:rPr>
          <w:sz w:val="16"/>
          <w:szCs w:val="16"/>
        </w:rPr>
      </w:pPr>
      <w:r w:rsidRPr="006F12BA">
        <w:rPr>
          <w:sz w:val="16"/>
          <w:szCs w:val="16"/>
        </w:rPr>
        <w:t xml:space="preserve">  EXPECT_EQ(db.GetRole(user.user_id), db::User::ROLE::NONE);</w:t>
      </w:r>
    </w:p>
    <w:p w14:paraId="521A6041" w14:textId="77777777" w:rsidR="001C2D80" w:rsidRPr="006F12BA" w:rsidRDefault="001C2D80" w:rsidP="001C2D80">
      <w:pPr>
        <w:rPr>
          <w:sz w:val="16"/>
          <w:szCs w:val="16"/>
        </w:rPr>
      </w:pPr>
      <w:r w:rsidRPr="006F12BA">
        <w:rPr>
          <w:sz w:val="16"/>
          <w:szCs w:val="16"/>
        </w:rPr>
        <w:t xml:space="preserve">  db.InsertUser(user);</w:t>
      </w:r>
    </w:p>
    <w:p w14:paraId="58EB6E4F" w14:textId="77777777" w:rsidR="001C2D80" w:rsidRPr="006F12BA" w:rsidRDefault="001C2D80" w:rsidP="001C2D80">
      <w:pPr>
        <w:rPr>
          <w:sz w:val="16"/>
          <w:szCs w:val="16"/>
        </w:rPr>
      </w:pPr>
      <w:r w:rsidRPr="006F12BA">
        <w:rPr>
          <w:sz w:val="16"/>
          <w:szCs w:val="16"/>
        </w:rPr>
        <w:t xml:space="preserve">  EXPECT_EQ(db.GetRole(user.user_id), db::User::ROLE::USER);</w:t>
      </w:r>
    </w:p>
    <w:p w14:paraId="5AF3BE97" w14:textId="77777777" w:rsidR="001C2D80" w:rsidRPr="006F12BA" w:rsidRDefault="001C2D80" w:rsidP="001C2D80">
      <w:pPr>
        <w:rPr>
          <w:sz w:val="16"/>
          <w:szCs w:val="16"/>
        </w:rPr>
      </w:pPr>
      <w:r w:rsidRPr="006F12BA">
        <w:rPr>
          <w:sz w:val="16"/>
          <w:szCs w:val="16"/>
        </w:rPr>
        <w:t xml:space="preserve">  EXPECT_TRUE(db.DeleteUser(user.user_id));</w:t>
      </w:r>
    </w:p>
    <w:p w14:paraId="53E3844A" w14:textId="77777777" w:rsidR="001C2D80" w:rsidRPr="006F12BA" w:rsidRDefault="001C2D80" w:rsidP="001C2D80">
      <w:pPr>
        <w:rPr>
          <w:sz w:val="16"/>
          <w:szCs w:val="16"/>
        </w:rPr>
      </w:pPr>
      <w:r w:rsidRPr="006F12BA">
        <w:rPr>
          <w:sz w:val="16"/>
          <w:szCs w:val="16"/>
        </w:rPr>
        <w:t xml:space="preserve">  EXPECT_FALSE(db.DeleteUser(user.user_id));</w:t>
      </w:r>
    </w:p>
    <w:p w14:paraId="5A56F821" w14:textId="77777777" w:rsidR="001C2D80" w:rsidRPr="006F12BA" w:rsidRDefault="001C2D80" w:rsidP="001C2D80">
      <w:pPr>
        <w:rPr>
          <w:sz w:val="16"/>
          <w:szCs w:val="16"/>
        </w:rPr>
      </w:pPr>
      <w:r w:rsidRPr="006F12BA">
        <w:rPr>
          <w:sz w:val="16"/>
          <w:szCs w:val="16"/>
        </w:rPr>
        <w:t>}</w:t>
      </w:r>
    </w:p>
    <w:p w14:paraId="5579DD62" w14:textId="77777777" w:rsidR="001C2D80" w:rsidRPr="006F12BA" w:rsidRDefault="001C2D80" w:rsidP="001C2D80">
      <w:pPr>
        <w:rPr>
          <w:sz w:val="16"/>
          <w:szCs w:val="16"/>
        </w:rPr>
      </w:pPr>
    </w:p>
    <w:p w14:paraId="3F2ED8CF" w14:textId="77777777" w:rsidR="001C2D80" w:rsidRPr="006F12BA" w:rsidRDefault="001C2D80" w:rsidP="001C2D80">
      <w:pPr>
        <w:rPr>
          <w:sz w:val="16"/>
          <w:szCs w:val="16"/>
        </w:rPr>
      </w:pPr>
      <w:r w:rsidRPr="006F12BA">
        <w:rPr>
          <w:sz w:val="16"/>
          <w:szCs w:val="16"/>
        </w:rPr>
        <w:t>TEST(Users, GetAllUsers) {</w:t>
      </w:r>
    </w:p>
    <w:p w14:paraId="03405FBC" w14:textId="77777777" w:rsidR="001C2D80" w:rsidRPr="006F12BA" w:rsidRDefault="001C2D80" w:rsidP="001C2D80">
      <w:pPr>
        <w:rPr>
          <w:sz w:val="16"/>
          <w:szCs w:val="16"/>
        </w:rPr>
      </w:pPr>
      <w:r w:rsidRPr="006F12BA">
        <w:rPr>
          <w:sz w:val="16"/>
          <w:szCs w:val="16"/>
        </w:rPr>
        <w:t xml:space="preserve">  db::DatabaseHelper db{connection_params};</w:t>
      </w:r>
    </w:p>
    <w:p w14:paraId="57A55D4D" w14:textId="77777777" w:rsidR="001C2D80" w:rsidRPr="006F12BA" w:rsidRDefault="001C2D80" w:rsidP="001C2D80">
      <w:pPr>
        <w:rPr>
          <w:sz w:val="16"/>
          <w:szCs w:val="16"/>
        </w:rPr>
      </w:pPr>
      <w:r w:rsidRPr="006F12BA">
        <w:rPr>
          <w:sz w:val="16"/>
          <w:szCs w:val="16"/>
        </w:rPr>
        <w:t xml:space="preserve">  auto users = db.Users();</w:t>
      </w:r>
    </w:p>
    <w:p w14:paraId="7DF9410B" w14:textId="77777777" w:rsidR="001C2D80" w:rsidRPr="006F12BA" w:rsidRDefault="001C2D80" w:rsidP="001C2D80">
      <w:pPr>
        <w:rPr>
          <w:sz w:val="16"/>
          <w:szCs w:val="16"/>
        </w:rPr>
      </w:pPr>
      <w:r w:rsidRPr="006F12BA">
        <w:rPr>
          <w:sz w:val="16"/>
          <w:szCs w:val="16"/>
        </w:rPr>
        <w:t xml:space="preserve">  EXPECT_EQ(users.size(), 3);</w:t>
      </w:r>
    </w:p>
    <w:p w14:paraId="5E412D51" w14:textId="77777777" w:rsidR="001C2D80" w:rsidRPr="006F12BA" w:rsidRDefault="001C2D80" w:rsidP="001C2D80">
      <w:pPr>
        <w:rPr>
          <w:sz w:val="16"/>
          <w:szCs w:val="16"/>
        </w:rPr>
      </w:pPr>
      <w:r w:rsidRPr="006F12BA">
        <w:rPr>
          <w:sz w:val="16"/>
          <w:szCs w:val="16"/>
        </w:rPr>
        <w:t>}</w:t>
      </w:r>
    </w:p>
    <w:p w14:paraId="0574730B" w14:textId="77777777" w:rsidR="001C2D80" w:rsidRPr="006F12BA" w:rsidRDefault="001C2D80" w:rsidP="001C2D80">
      <w:pPr>
        <w:rPr>
          <w:sz w:val="16"/>
          <w:szCs w:val="16"/>
        </w:rPr>
      </w:pPr>
    </w:p>
    <w:p w14:paraId="5F6E0EB6" w14:textId="77777777" w:rsidR="001C2D80" w:rsidRPr="006F12BA" w:rsidRDefault="001C2D80" w:rsidP="001C2D80">
      <w:pPr>
        <w:rPr>
          <w:sz w:val="16"/>
          <w:szCs w:val="16"/>
        </w:rPr>
      </w:pPr>
      <w:r w:rsidRPr="006F12BA">
        <w:rPr>
          <w:sz w:val="16"/>
          <w:szCs w:val="16"/>
        </w:rPr>
        <w:t>TEST(Users, GetAdmins) {</w:t>
      </w:r>
    </w:p>
    <w:p w14:paraId="1C375248" w14:textId="77777777" w:rsidR="001C2D80" w:rsidRPr="006F12BA" w:rsidRDefault="001C2D80" w:rsidP="001C2D80">
      <w:pPr>
        <w:rPr>
          <w:sz w:val="16"/>
          <w:szCs w:val="16"/>
        </w:rPr>
      </w:pPr>
      <w:r w:rsidRPr="006F12BA">
        <w:rPr>
          <w:sz w:val="16"/>
          <w:szCs w:val="16"/>
        </w:rPr>
        <w:t xml:space="preserve">  db::DatabaseHelper db{connection_params};</w:t>
      </w:r>
    </w:p>
    <w:p w14:paraId="115C58CB" w14:textId="77777777" w:rsidR="001C2D80" w:rsidRPr="006F12BA" w:rsidRDefault="001C2D80" w:rsidP="001C2D80">
      <w:pPr>
        <w:rPr>
          <w:sz w:val="16"/>
          <w:szCs w:val="16"/>
        </w:rPr>
      </w:pPr>
      <w:r w:rsidRPr="006F12BA">
        <w:rPr>
          <w:sz w:val="16"/>
          <w:szCs w:val="16"/>
        </w:rPr>
        <w:t xml:space="preserve">  auto admins = db.Admins();</w:t>
      </w:r>
    </w:p>
    <w:p w14:paraId="1EC725E9" w14:textId="77777777" w:rsidR="001C2D80" w:rsidRPr="006F12BA" w:rsidRDefault="001C2D80" w:rsidP="001C2D80">
      <w:pPr>
        <w:rPr>
          <w:sz w:val="16"/>
          <w:szCs w:val="16"/>
        </w:rPr>
      </w:pPr>
      <w:r w:rsidRPr="006F12BA">
        <w:rPr>
          <w:sz w:val="16"/>
          <w:szCs w:val="16"/>
        </w:rPr>
        <w:t xml:space="preserve">  EXPECT_EQ(admins.size(), 2);</w:t>
      </w:r>
    </w:p>
    <w:p w14:paraId="59061E08" w14:textId="77777777" w:rsidR="001C2D80" w:rsidRPr="006F12BA" w:rsidRDefault="001C2D80" w:rsidP="001C2D80">
      <w:pPr>
        <w:rPr>
          <w:sz w:val="16"/>
          <w:szCs w:val="16"/>
        </w:rPr>
      </w:pPr>
    </w:p>
    <w:p w14:paraId="5ABAF032" w14:textId="77777777" w:rsidR="001C2D80" w:rsidRPr="006F12BA" w:rsidRDefault="001C2D80" w:rsidP="001C2D80">
      <w:pPr>
        <w:rPr>
          <w:sz w:val="16"/>
          <w:szCs w:val="16"/>
        </w:rPr>
      </w:pPr>
      <w:r w:rsidRPr="006F12BA">
        <w:rPr>
          <w:sz w:val="16"/>
          <w:szCs w:val="16"/>
        </w:rPr>
        <w:t xml:space="preserve">  for (const db::Admin&amp; admin : admins) {</w:t>
      </w:r>
    </w:p>
    <w:p w14:paraId="509D9F74" w14:textId="77777777" w:rsidR="001C2D80" w:rsidRPr="006F12BA" w:rsidRDefault="001C2D80" w:rsidP="001C2D80">
      <w:pPr>
        <w:rPr>
          <w:sz w:val="16"/>
          <w:szCs w:val="16"/>
        </w:rPr>
      </w:pPr>
      <w:r w:rsidRPr="006F12BA">
        <w:rPr>
          <w:sz w:val="16"/>
          <w:szCs w:val="16"/>
        </w:rPr>
        <w:t xml:space="preserve">    EXPECT_TRUE(admin.is_admin);</w:t>
      </w:r>
    </w:p>
    <w:p w14:paraId="49FB178E" w14:textId="77777777" w:rsidR="001C2D80" w:rsidRPr="006F12BA" w:rsidRDefault="001C2D80" w:rsidP="001C2D80">
      <w:pPr>
        <w:rPr>
          <w:sz w:val="16"/>
          <w:szCs w:val="16"/>
        </w:rPr>
      </w:pPr>
      <w:r w:rsidRPr="006F12BA">
        <w:rPr>
          <w:sz w:val="16"/>
          <w:szCs w:val="16"/>
        </w:rPr>
        <w:t xml:space="preserve">  }</w:t>
      </w:r>
    </w:p>
    <w:p w14:paraId="40C38A70" w14:textId="77777777" w:rsidR="001C2D80" w:rsidRPr="006F12BA" w:rsidRDefault="001C2D80" w:rsidP="001C2D80">
      <w:pPr>
        <w:rPr>
          <w:sz w:val="16"/>
          <w:szCs w:val="16"/>
        </w:rPr>
      </w:pPr>
      <w:r w:rsidRPr="006F12BA">
        <w:rPr>
          <w:sz w:val="16"/>
          <w:szCs w:val="16"/>
        </w:rPr>
        <w:t>}</w:t>
      </w:r>
    </w:p>
    <w:p w14:paraId="28A2BB16" w14:textId="77777777" w:rsidR="001C2D80" w:rsidRPr="006F12BA" w:rsidRDefault="001C2D80" w:rsidP="001C2D80">
      <w:pPr>
        <w:rPr>
          <w:sz w:val="16"/>
          <w:szCs w:val="16"/>
        </w:rPr>
      </w:pPr>
    </w:p>
    <w:p w14:paraId="05F01104" w14:textId="77777777" w:rsidR="001C2D80" w:rsidRPr="006F12BA" w:rsidRDefault="001C2D80" w:rsidP="001C2D80">
      <w:pPr>
        <w:rPr>
          <w:sz w:val="16"/>
          <w:szCs w:val="16"/>
        </w:rPr>
      </w:pPr>
      <w:r w:rsidRPr="006F12BA">
        <w:rPr>
          <w:sz w:val="16"/>
          <w:szCs w:val="16"/>
        </w:rPr>
        <w:t>TEST(Users, IsRentExpired) {</w:t>
      </w:r>
    </w:p>
    <w:p w14:paraId="65C967A5" w14:textId="77777777" w:rsidR="001C2D80" w:rsidRPr="006F12BA" w:rsidRDefault="001C2D80" w:rsidP="001C2D80">
      <w:pPr>
        <w:rPr>
          <w:sz w:val="16"/>
          <w:szCs w:val="16"/>
        </w:rPr>
      </w:pPr>
      <w:r w:rsidRPr="006F12BA">
        <w:rPr>
          <w:sz w:val="16"/>
          <w:szCs w:val="16"/>
        </w:rPr>
        <w:t xml:space="preserve">  db::DatabaseHelper db{connection_params};</w:t>
      </w:r>
    </w:p>
    <w:p w14:paraId="7A9A10AF" w14:textId="77777777" w:rsidR="001C2D80" w:rsidRPr="006F12BA" w:rsidRDefault="001C2D80" w:rsidP="001C2D80">
      <w:pPr>
        <w:rPr>
          <w:sz w:val="16"/>
          <w:szCs w:val="16"/>
        </w:rPr>
      </w:pPr>
      <w:r w:rsidRPr="006F12BA">
        <w:rPr>
          <w:sz w:val="16"/>
          <w:szCs w:val="16"/>
        </w:rPr>
        <w:t xml:space="preserve">  EXPECT_TRUE(db.IsRentExpired(545288135));</w:t>
      </w:r>
    </w:p>
    <w:p w14:paraId="037F116C" w14:textId="77777777" w:rsidR="001C2D80" w:rsidRPr="006F12BA" w:rsidRDefault="001C2D80" w:rsidP="001C2D80">
      <w:pPr>
        <w:rPr>
          <w:sz w:val="16"/>
          <w:szCs w:val="16"/>
        </w:rPr>
      </w:pPr>
      <w:r w:rsidRPr="006F12BA">
        <w:rPr>
          <w:sz w:val="16"/>
          <w:szCs w:val="16"/>
        </w:rPr>
        <w:t xml:space="preserve">  EXPECT_TRUE(db.IsRentExpired(3953360));</w:t>
      </w:r>
    </w:p>
    <w:p w14:paraId="3CCC1BD9" w14:textId="77777777" w:rsidR="001C2D80" w:rsidRPr="006F12BA" w:rsidRDefault="001C2D80" w:rsidP="001C2D80">
      <w:pPr>
        <w:rPr>
          <w:sz w:val="16"/>
          <w:szCs w:val="16"/>
        </w:rPr>
      </w:pPr>
      <w:r w:rsidRPr="006F12BA">
        <w:rPr>
          <w:sz w:val="16"/>
          <w:szCs w:val="16"/>
        </w:rPr>
        <w:t xml:space="preserve">  EXPECT_TRUE(db.IsRentExpired(579488735));</w:t>
      </w:r>
    </w:p>
    <w:p w14:paraId="7D5535D6" w14:textId="77777777" w:rsidR="001C2D80" w:rsidRPr="006F12BA" w:rsidRDefault="001C2D80" w:rsidP="001C2D80">
      <w:pPr>
        <w:rPr>
          <w:sz w:val="16"/>
          <w:szCs w:val="16"/>
        </w:rPr>
      </w:pPr>
    </w:p>
    <w:p w14:paraId="48FF430F" w14:textId="77777777" w:rsidR="001C2D80" w:rsidRPr="006F12BA" w:rsidRDefault="001C2D80" w:rsidP="001C2D80">
      <w:pPr>
        <w:rPr>
          <w:sz w:val="16"/>
          <w:szCs w:val="16"/>
        </w:rPr>
      </w:pPr>
      <w:r w:rsidRPr="006F12BA">
        <w:rPr>
          <w:sz w:val="16"/>
          <w:szCs w:val="16"/>
        </w:rPr>
        <w:t xml:space="preserve">  db::User user;</w:t>
      </w:r>
    </w:p>
    <w:p w14:paraId="03BC7B15" w14:textId="77777777" w:rsidR="001C2D80" w:rsidRPr="006F12BA" w:rsidRDefault="001C2D80" w:rsidP="001C2D80">
      <w:pPr>
        <w:rPr>
          <w:sz w:val="16"/>
          <w:szCs w:val="16"/>
        </w:rPr>
      </w:pPr>
      <w:r w:rsidRPr="006F12BA">
        <w:rPr>
          <w:sz w:val="16"/>
          <w:szCs w:val="16"/>
        </w:rPr>
        <w:t xml:space="preserve">  user.user_id = -1;</w:t>
      </w:r>
    </w:p>
    <w:p w14:paraId="70CA85EE" w14:textId="77777777" w:rsidR="001C2D80" w:rsidRPr="006F12BA" w:rsidRDefault="001C2D80" w:rsidP="001C2D80">
      <w:pPr>
        <w:rPr>
          <w:sz w:val="16"/>
          <w:szCs w:val="16"/>
        </w:rPr>
      </w:pPr>
      <w:r w:rsidRPr="006F12BA">
        <w:rPr>
          <w:sz w:val="16"/>
          <w:szCs w:val="16"/>
        </w:rPr>
        <w:t xml:space="preserve">  user.is_admin = false;</w:t>
      </w:r>
    </w:p>
    <w:p w14:paraId="2480E93C" w14:textId="77777777" w:rsidR="001C2D80" w:rsidRPr="006F12BA" w:rsidRDefault="001C2D80" w:rsidP="001C2D80">
      <w:pPr>
        <w:rPr>
          <w:sz w:val="16"/>
          <w:szCs w:val="16"/>
        </w:rPr>
      </w:pPr>
      <w:r w:rsidRPr="006F12BA">
        <w:rPr>
          <w:sz w:val="16"/>
          <w:szCs w:val="16"/>
        </w:rPr>
        <w:t xml:space="preserve">  user.name = "test";</w:t>
      </w:r>
    </w:p>
    <w:p w14:paraId="00805A53" w14:textId="77777777" w:rsidR="001C2D80" w:rsidRPr="006F12BA" w:rsidRDefault="001C2D80" w:rsidP="001C2D80">
      <w:pPr>
        <w:rPr>
          <w:sz w:val="16"/>
          <w:szCs w:val="16"/>
        </w:rPr>
      </w:pPr>
      <w:r w:rsidRPr="006F12BA">
        <w:rPr>
          <w:sz w:val="16"/>
          <w:szCs w:val="16"/>
        </w:rPr>
        <w:t xml:space="preserve">  user.surname = "test";</w:t>
      </w:r>
    </w:p>
    <w:p w14:paraId="5715C61E" w14:textId="77777777" w:rsidR="001C2D80" w:rsidRPr="006F12BA" w:rsidRDefault="001C2D80" w:rsidP="001C2D80">
      <w:pPr>
        <w:rPr>
          <w:sz w:val="16"/>
          <w:szCs w:val="16"/>
        </w:rPr>
      </w:pPr>
      <w:r w:rsidRPr="006F12BA">
        <w:rPr>
          <w:sz w:val="16"/>
          <w:szCs w:val="16"/>
        </w:rPr>
        <w:t xml:space="preserve">  user.is_info_valid = true;</w:t>
      </w:r>
    </w:p>
    <w:p w14:paraId="795E4DEE" w14:textId="77777777" w:rsidR="001C2D80" w:rsidRPr="006F12BA" w:rsidRDefault="001C2D80" w:rsidP="001C2D80">
      <w:pPr>
        <w:rPr>
          <w:sz w:val="16"/>
          <w:szCs w:val="16"/>
        </w:rPr>
      </w:pPr>
      <w:r w:rsidRPr="006F12BA">
        <w:rPr>
          <w:sz w:val="16"/>
          <w:szCs w:val="16"/>
        </w:rPr>
        <w:t xml:space="preserve">  db.InsertUser(user);</w:t>
      </w:r>
    </w:p>
    <w:p w14:paraId="31E09162" w14:textId="77777777" w:rsidR="001C2D80" w:rsidRPr="006F12BA" w:rsidRDefault="001C2D80" w:rsidP="001C2D80">
      <w:pPr>
        <w:rPr>
          <w:sz w:val="16"/>
          <w:szCs w:val="16"/>
        </w:rPr>
      </w:pPr>
    </w:p>
    <w:p w14:paraId="0F362210" w14:textId="77777777" w:rsidR="001C2D80" w:rsidRPr="006F12BA" w:rsidRDefault="001C2D80" w:rsidP="001C2D80">
      <w:pPr>
        <w:rPr>
          <w:sz w:val="16"/>
          <w:szCs w:val="16"/>
        </w:rPr>
      </w:pPr>
      <w:r w:rsidRPr="006F12BA">
        <w:rPr>
          <w:sz w:val="16"/>
          <w:szCs w:val="16"/>
        </w:rPr>
        <w:t xml:space="preserve">  EXPECT_FALSE(db.IsRentExpired(-1));</w:t>
      </w:r>
    </w:p>
    <w:p w14:paraId="2AC581E7" w14:textId="77777777" w:rsidR="001C2D80" w:rsidRPr="006F12BA" w:rsidRDefault="001C2D80" w:rsidP="001C2D80">
      <w:pPr>
        <w:rPr>
          <w:sz w:val="16"/>
          <w:szCs w:val="16"/>
        </w:rPr>
      </w:pPr>
      <w:r w:rsidRPr="006F12BA">
        <w:rPr>
          <w:sz w:val="16"/>
          <w:szCs w:val="16"/>
        </w:rPr>
        <w:t xml:space="preserve">  EXPECT_TRUE(db.DeleteUser(-1));</w:t>
      </w:r>
    </w:p>
    <w:p w14:paraId="76153655" w14:textId="77777777" w:rsidR="001C2D80" w:rsidRPr="006F12BA" w:rsidRDefault="001C2D80" w:rsidP="001C2D80">
      <w:pPr>
        <w:rPr>
          <w:sz w:val="16"/>
          <w:szCs w:val="16"/>
        </w:rPr>
      </w:pPr>
      <w:r w:rsidRPr="006F12BA">
        <w:rPr>
          <w:sz w:val="16"/>
          <w:szCs w:val="16"/>
        </w:rPr>
        <w:t>}</w:t>
      </w:r>
    </w:p>
    <w:p w14:paraId="26D25CA8" w14:textId="77777777" w:rsidR="001C2D80" w:rsidRPr="006F12BA" w:rsidRDefault="001C2D80" w:rsidP="001C2D80">
      <w:pPr>
        <w:rPr>
          <w:sz w:val="16"/>
          <w:szCs w:val="16"/>
        </w:rPr>
      </w:pPr>
    </w:p>
    <w:p w14:paraId="6F396395" w14:textId="77777777" w:rsidR="001C2D80" w:rsidRPr="006F12BA" w:rsidRDefault="001C2D80" w:rsidP="001C2D80">
      <w:pPr>
        <w:rPr>
          <w:sz w:val="16"/>
          <w:szCs w:val="16"/>
        </w:rPr>
      </w:pPr>
      <w:r w:rsidRPr="006F12BA">
        <w:rPr>
          <w:sz w:val="16"/>
          <w:szCs w:val="16"/>
        </w:rPr>
        <w:t>////////////////////////////////////////////////////////////////////////////////</w:t>
      </w:r>
    </w:p>
    <w:p w14:paraId="07AE4112" w14:textId="77777777" w:rsidR="001C2D80" w:rsidRPr="006F12BA" w:rsidRDefault="001C2D80" w:rsidP="001C2D80">
      <w:pPr>
        <w:rPr>
          <w:sz w:val="16"/>
          <w:szCs w:val="16"/>
        </w:rPr>
      </w:pPr>
    </w:p>
    <w:p w14:paraId="4302FF6B" w14:textId="77777777" w:rsidR="001C2D80" w:rsidRPr="006F12BA" w:rsidRDefault="001C2D80" w:rsidP="001C2D80">
      <w:pPr>
        <w:rPr>
          <w:sz w:val="16"/>
          <w:szCs w:val="16"/>
        </w:rPr>
      </w:pPr>
      <w:r w:rsidRPr="006F12BA">
        <w:rPr>
          <w:sz w:val="16"/>
          <w:szCs w:val="16"/>
        </w:rPr>
        <w:t>// Applications' table tests</w:t>
      </w:r>
    </w:p>
    <w:p w14:paraId="650D8855" w14:textId="77777777" w:rsidR="001C2D80" w:rsidRPr="006F12BA" w:rsidRDefault="001C2D80" w:rsidP="001C2D80">
      <w:pPr>
        <w:rPr>
          <w:sz w:val="16"/>
          <w:szCs w:val="16"/>
        </w:rPr>
      </w:pPr>
    </w:p>
    <w:p w14:paraId="53340443" w14:textId="77777777" w:rsidR="001C2D80" w:rsidRPr="006F12BA" w:rsidRDefault="001C2D80" w:rsidP="001C2D80">
      <w:pPr>
        <w:rPr>
          <w:sz w:val="16"/>
          <w:szCs w:val="16"/>
        </w:rPr>
      </w:pPr>
      <w:r w:rsidRPr="006F12BA">
        <w:rPr>
          <w:sz w:val="16"/>
          <w:szCs w:val="16"/>
        </w:rPr>
        <w:t>TEST(Applications, SubmitAndDeleteApplication) {</w:t>
      </w:r>
    </w:p>
    <w:p w14:paraId="0D9460F3" w14:textId="77777777" w:rsidR="001C2D80" w:rsidRPr="006F12BA" w:rsidRDefault="001C2D80" w:rsidP="001C2D80">
      <w:pPr>
        <w:rPr>
          <w:sz w:val="16"/>
          <w:szCs w:val="16"/>
        </w:rPr>
      </w:pPr>
      <w:r w:rsidRPr="006F12BA">
        <w:rPr>
          <w:sz w:val="16"/>
          <w:szCs w:val="16"/>
        </w:rPr>
        <w:t xml:space="preserve">  db::DatabaseHelper db{connection_params};</w:t>
      </w:r>
    </w:p>
    <w:p w14:paraId="1057FF41" w14:textId="77777777" w:rsidR="001C2D80" w:rsidRPr="006F12BA" w:rsidRDefault="001C2D80" w:rsidP="001C2D80">
      <w:pPr>
        <w:rPr>
          <w:sz w:val="16"/>
          <w:szCs w:val="16"/>
        </w:rPr>
      </w:pPr>
      <w:r w:rsidRPr="006F12BA">
        <w:rPr>
          <w:sz w:val="16"/>
          <w:szCs w:val="16"/>
        </w:rPr>
        <w:t xml:space="preserve">  db::Application app;</w:t>
      </w:r>
    </w:p>
    <w:p w14:paraId="1AE82434" w14:textId="77777777" w:rsidR="001C2D80" w:rsidRPr="006F12BA" w:rsidRDefault="001C2D80" w:rsidP="001C2D80">
      <w:pPr>
        <w:rPr>
          <w:sz w:val="16"/>
          <w:szCs w:val="16"/>
        </w:rPr>
      </w:pPr>
      <w:r w:rsidRPr="006F12BA">
        <w:rPr>
          <w:sz w:val="16"/>
          <w:szCs w:val="16"/>
        </w:rPr>
        <w:t xml:space="preserve">  app.user_id = 3;</w:t>
      </w:r>
    </w:p>
    <w:p w14:paraId="56C18C39" w14:textId="77777777" w:rsidR="001C2D80" w:rsidRPr="006F12BA" w:rsidRDefault="001C2D80" w:rsidP="001C2D80">
      <w:pPr>
        <w:rPr>
          <w:sz w:val="16"/>
          <w:szCs w:val="16"/>
        </w:rPr>
      </w:pPr>
      <w:r w:rsidRPr="006F12BA">
        <w:rPr>
          <w:sz w:val="16"/>
          <w:szCs w:val="16"/>
        </w:rPr>
        <w:t xml:space="preserve">  app.name = "Kirill";</w:t>
      </w:r>
    </w:p>
    <w:p w14:paraId="5A2D3C6C" w14:textId="77777777" w:rsidR="001C2D80" w:rsidRPr="006F12BA" w:rsidRDefault="001C2D80" w:rsidP="001C2D80">
      <w:pPr>
        <w:rPr>
          <w:sz w:val="16"/>
          <w:szCs w:val="16"/>
        </w:rPr>
      </w:pPr>
      <w:r w:rsidRPr="006F12BA">
        <w:rPr>
          <w:sz w:val="16"/>
          <w:szCs w:val="16"/>
        </w:rPr>
        <w:t xml:space="preserve">  app.surname = "Danilchuk";</w:t>
      </w:r>
    </w:p>
    <w:p w14:paraId="1473F3A6" w14:textId="77777777" w:rsidR="001C2D80" w:rsidRPr="006F12BA" w:rsidRDefault="001C2D80" w:rsidP="001C2D80">
      <w:pPr>
        <w:rPr>
          <w:sz w:val="16"/>
          <w:szCs w:val="16"/>
        </w:rPr>
      </w:pPr>
      <w:r w:rsidRPr="006F12BA">
        <w:rPr>
          <w:sz w:val="16"/>
          <w:szCs w:val="16"/>
        </w:rPr>
        <w:t xml:space="preserve">  app.username = "KirillDanilchuk";</w:t>
      </w:r>
    </w:p>
    <w:p w14:paraId="3F56D6CF" w14:textId="77777777" w:rsidR="001C2D80" w:rsidRPr="006F12BA" w:rsidRDefault="001C2D80" w:rsidP="001C2D80">
      <w:pPr>
        <w:rPr>
          <w:sz w:val="16"/>
          <w:szCs w:val="16"/>
        </w:rPr>
      </w:pPr>
      <w:r w:rsidRPr="006F12BA">
        <w:rPr>
          <w:sz w:val="16"/>
          <w:szCs w:val="16"/>
        </w:rPr>
        <w:t xml:space="preserve">  EXPECT_FALSE(db.IsUnregister(app.user_id));</w:t>
      </w:r>
    </w:p>
    <w:p w14:paraId="017BA330" w14:textId="77777777" w:rsidR="001C2D80" w:rsidRPr="006F12BA" w:rsidRDefault="001C2D80" w:rsidP="001C2D80">
      <w:pPr>
        <w:rPr>
          <w:sz w:val="16"/>
          <w:szCs w:val="16"/>
        </w:rPr>
      </w:pPr>
      <w:r w:rsidRPr="006F12BA">
        <w:rPr>
          <w:sz w:val="16"/>
          <w:szCs w:val="16"/>
        </w:rPr>
        <w:t xml:space="preserve">  EXPECT_EQ(db.GetRole(app.user_id), db::User::ROLE::NONE);</w:t>
      </w:r>
    </w:p>
    <w:p w14:paraId="7F300FB2" w14:textId="77777777" w:rsidR="001C2D80" w:rsidRPr="006F12BA" w:rsidRDefault="001C2D80" w:rsidP="001C2D80">
      <w:pPr>
        <w:rPr>
          <w:sz w:val="16"/>
          <w:szCs w:val="16"/>
        </w:rPr>
      </w:pPr>
      <w:r w:rsidRPr="006F12BA">
        <w:rPr>
          <w:sz w:val="16"/>
          <w:szCs w:val="16"/>
        </w:rPr>
        <w:t xml:space="preserve">  EXPECT_FALSE(db.DeleteApplication(app.user_id));</w:t>
      </w:r>
    </w:p>
    <w:p w14:paraId="71D726C2" w14:textId="77777777" w:rsidR="001C2D80" w:rsidRPr="006F12BA" w:rsidRDefault="001C2D80" w:rsidP="001C2D80">
      <w:pPr>
        <w:rPr>
          <w:sz w:val="16"/>
          <w:szCs w:val="16"/>
        </w:rPr>
      </w:pPr>
      <w:r w:rsidRPr="006F12BA">
        <w:rPr>
          <w:sz w:val="16"/>
          <w:szCs w:val="16"/>
        </w:rPr>
        <w:t xml:space="preserve">  EXPECT_FALSE(db.IsUnregister(app.user_id));</w:t>
      </w:r>
    </w:p>
    <w:p w14:paraId="65F6D909" w14:textId="77777777" w:rsidR="001C2D80" w:rsidRPr="006F12BA" w:rsidRDefault="001C2D80" w:rsidP="001C2D80">
      <w:pPr>
        <w:rPr>
          <w:sz w:val="16"/>
          <w:szCs w:val="16"/>
        </w:rPr>
      </w:pPr>
      <w:r w:rsidRPr="006F12BA">
        <w:rPr>
          <w:sz w:val="16"/>
          <w:szCs w:val="16"/>
        </w:rPr>
        <w:t xml:space="preserve">  db.SubmitApplication(app);</w:t>
      </w:r>
    </w:p>
    <w:p w14:paraId="49F11226" w14:textId="77777777" w:rsidR="001C2D80" w:rsidRPr="006F12BA" w:rsidRDefault="001C2D80" w:rsidP="001C2D80">
      <w:pPr>
        <w:rPr>
          <w:sz w:val="16"/>
          <w:szCs w:val="16"/>
        </w:rPr>
      </w:pPr>
      <w:r w:rsidRPr="006F12BA">
        <w:rPr>
          <w:sz w:val="16"/>
          <w:szCs w:val="16"/>
        </w:rPr>
        <w:t xml:space="preserve">  EXPECT_EQ(db.GetRole(app.user_id), db::User::ROLE::UNREGISTER);</w:t>
      </w:r>
    </w:p>
    <w:p w14:paraId="40521A84" w14:textId="77777777" w:rsidR="001C2D80" w:rsidRPr="006F12BA" w:rsidRDefault="001C2D80" w:rsidP="001C2D80">
      <w:pPr>
        <w:rPr>
          <w:sz w:val="16"/>
          <w:szCs w:val="16"/>
        </w:rPr>
      </w:pPr>
      <w:r w:rsidRPr="006F12BA">
        <w:rPr>
          <w:sz w:val="16"/>
          <w:szCs w:val="16"/>
        </w:rPr>
        <w:t xml:space="preserve">  EXPECT_TRUE(db.IsUnregister(app.user_id));</w:t>
      </w:r>
    </w:p>
    <w:p w14:paraId="28D00435" w14:textId="77777777" w:rsidR="001C2D80" w:rsidRPr="006F12BA" w:rsidRDefault="001C2D80" w:rsidP="001C2D80">
      <w:pPr>
        <w:rPr>
          <w:sz w:val="16"/>
          <w:szCs w:val="16"/>
        </w:rPr>
      </w:pPr>
    </w:p>
    <w:p w14:paraId="4F3E3F51" w14:textId="77777777" w:rsidR="001C2D80" w:rsidRPr="006F12BA" w:rsidRDefault="001C2D80" w:rsidP="001C2D80">
      <w:pPr>
        <w:rPr>
          <w:sz w:val="16"/>
          <w:szCs w:val="16"/>
        </w:rPr>
      </w:pPr>
      <w:r w:rsidRPr="006F12BA">
        <w:rPr>
          <w:sz w:val="16"/>
          <w:szCs w:val="16"/>
        </w:rPr>
        <w:t xml:space="preserve">  std::vector&lt;db::Application&gt; applications = db.Applications();</w:t>
      </w:r>
    </w:p>
    <w:p w14:paraId="220FED01" w14:textId="77777777" w:rsidR="001C2D80" w:rsidRPr="006F12BA" w:rsidRDefault="001C2D80" w:rsidP="001C2D80">
      <w:pPr>
        <w:rPr>
          <w:sz w:val="16"/>
          <w:szCs w:val="16"/>
        </w:rPr>
      </w:pPr>
      <w:r w:rsidRPr="006F12BA">
        <w:rPr>
          <w:sz w:val="16"/>
          <w:szCs w:val="16"/>
        </w:rPr>
        <w:t xml:space="preserve">  EXPECT_TRUE(db.IsUnregister(app.user_id));</w:t>
      </w:r>
    </w:p>
    <w:p w14:paraId="58040C63" w14:textId="77777777" w:rsidR="001C2D80" w:rsidRPr="006F12BA" w:rsidRDefault="001C2D80" w:rsidP="001C2D80">
      <w:pPr>
        <w:rPr>
          <w:sz w:val="16"/>
          <w:szCs w:val="16"/>
        </w:rPr>
      </w:pPr>
      <w:r w:rsidRPr="006F12BA">
        <w:rPr>
          <w:sz w:val="16"/>
          <w:szCs w:val="16"/>
        </w:rPr>
        <w:t xml:space="preserve">  EXPECT_TRUE(applications.front() == app);</w:t>
      </w:r>
    </w:p>
    <w:p w14:paraId="2E5C27AE" w14:textId="77777777" w:rsidR="001C2D80" w:rsidRPr="006F12BA" w:rsidRDefault="001C2D80" w:rsidP="001C2D80">
      <w:pPr>
        <w:rPr>
          <w:sz w:val="16"/>
          <w:szCs w:val="16"/>
        </w:rPr>
      </w:pPr>
      <w:r w:rsidRPr="006F12BA">
        <w:rPr>
          <w:sz w:val="16"/>
          <w:szCs w:val="16"/>
        </w:rPr>
        <w:t xml:space="preserve">  EXPECT_TRUE(db.DeleteApplication(app.user_id));</w:t>
      </w:r>
    </w:p>
    <w:p w14:paraId="206AFF67" w14:textId="77777777" w:rsidR="001C2D80" w:rsidRPr="006F12BA" w:rsidRDefault="001C2D80" w:rsidP="001C2D80">
      <w:pPr>
        <w:rPr>
          <w:sz w:val="16"/>
          <w:szCs w:val="16"/>
        </w:rPr>
      </w:pPr>
      <w:r w:rsidRPr="006F12BA">
        <w:rPr>
          <w:sz w:val="16"/>
          <w:szCs w:val="16"/>
        </w:rPr>
        <w:t xml:space="preserve">  EXPECT_FALSE(db.IsUnregister(app.user_id));</w:t>
      </w:r>
    </w:p>
    <w:p w14:paraId="43D4C6F1" w14:textId="77777777" w:rsidR="001C2D80" w:rsidRPr="006F12BA" w:rsidRDefault="001C2D80" w:rsidP="001C2D80">
      <w:pPr>
        <w:rPr>
          <w:sz w:val="16"/>
          <w:szCs w:val="16"/>
        </w:rPr>
      </w:pPr>
      <w:r w:rsidRPr="006F12BA">
        <w:rPr>
          <w:sz w:val="16"/>
          <w:szCs w:val="16"/>
        </w:rPr>
        <w:t xml:space="preserve">  EXPECT_EQ(db.GetRole(app.user_id), db::User::ROLE::NONE);</w:t>
      </w:r>
    </w:p>
    <w:p w14:paraId="54E0F20D" w14:textId="77777777" w:rsidR="001C2D80" w:rsidRPr="006F12BA" w:rsidRDefault="001C2D80" w:rsidP="001C2D80">
      <w:pPr>
        <w:rPr>
          <w:sz w:val="16"/>
          <w:szCs w:val="16"/>
        </w:rPr>
      </w:pPr>
      <w:r w:rsidRPr="006F12BA">
        <w:rPr>
          <w:sz w:val="16"/>
          <w:szCs w:val="16"/>
        </w:rPr>
        <w:t xml:space="preserve">  EXPECT_FALSE(db.DeleteApplication(app.user_id));</w:t>
      </w:r>
    </w:p>
    <w:p w14:paraId="54B2C925" w14:textId="77777777" w:rsidR="001C2D80" w:rsidRPr="006F12BA" w:rsidRDefault="001C2D80" w:rsidP="001C2D80">
      <w:pPr>
        <w:rPr>
          <w:sz w:val="16"/>
          <w:szCs w:val="16"/>
        </w:rPr>
      </w:pPr>
      <w:r w:rsidRPr="006F12BA">
        <w:rPr>
          <w:sz w:val="16"/>
          <w:szCs w:val="16"/>
        </w:rPr>
        <w:t xml:space="preserve">  EXPECT_FALSE(db.IsUnregister(app.user_id));</w:t>
      </w:r>
    </w:p>
    <w:p w14:paraId="69DB63E9" w14:textId="77777777" w:rsidR="001C2D80" w:rsidRPr="006F12BA" w:rsidRDefault="001C2D80" w:rsidP="001C2D80">
      <w:pPr>
        <w:rPr>
          <w:sz w:val="16"/>
          <w:szCs w:val="16"/>
        </w:rPr>
      </w:pPr>
      <w:r w:rsidRPr="006F12BA">
        <w:rPr>
          <w:sz w:val="16"/>
          <w:szCs w:val="16"/>
        </w:rPr>
        <w:t>}</w:t>
      </w:r>
    </w:p>
    <w:p w14:paraId="2094C8D3" w14:textId="77777777" w:rsidR="001C2D80" w:rsidRPr="006F12BA" w:rsidRDefault="001C2D80" w:rsidP="001C2D80">
      <w:pPr>
        <w:rPr>
          <w:sz w:val="16"/>
          <w:szCs w:val="16"/>
        </w:rPr>
      </w:pPr>
    </w:p>
    <w:p w14:paraId="06E8FEB4" w14:textId="77777777" w:rsidR="001C2D80" w:rsidRPr="006F12BA" w:rsidRDefault="001C2D80" w:rsidP="001C2D80">
      <w:pPr>
        <w:rPr>
          <w:sz w:val="16"/>
          <w:szCs w:val="16"/>
        </w:rPr>
      </w:pPr>
      <w:r w:rsidRPr="006F12BA">
        <w:rPr>
          <w:sz w:val="16"/>
          <w:szCs w:val="16"/>
        </w:rPr>
        <w:t>////////////////////////////////////////////////////////////////////////////////</w:t>
      </w:r>
    </w:p>
    <w:p w14:paraId="337FEDC6" w14:textId="77777777" w:rsidR="001C2D80" w:rsidRPr="006F12BA" w:rsidRDefault="001C2D80" w:rsidP="001C2D80">
      <w:pPr>
        <w:rPr>
          <w:sz w:val="16"/>
          <w:szCs w:val="16"/>
        </w:rPr>
      </w:pPr>
    </w:p>
    <w:p w14:paraId="4DD1891D" w14:textId="77777777" w:rsidR="001C2D80" w:rsidRPr="006F12BA" w:rsidRDefault="001C2D80" w:rsidP="001C2D80">
      <w:pPr>
        <w:rPr>
          <w:sz w:val="16"/>
          <w:szCs w:val="16"/>
        </w:rPr>
      </w:pPr>
      <w:r w:rsidRPr="006F12BA">
        <w:rPr>
          <w:sz w:val="16"/>
          <w:szCs w:val="16"/>
        </w:rPr>
        <w:t>// relations_of_channel's table tests</w:t>
      </w:r>
    </w:p>
    <w:p w14:paraId="7A86029C" w14:textId="77777777" w:rsidR="001C2D80" w:rsidRPr="006F12BA" w:rsidRDefault="001C2D80" w:rsidP="001C2D80">
      <w:pPr>
        <w:rPr>
          <w:sz w:val="16"/>
          <w:szCs w:val="16"/>
        </w:rPr>
      </w:pPr>
    </w:p>
    <w:p w14:paraId="021F1C27" w14:textId="77777777" w:rsidR="001C2D80" w:rsidRPr="006F12BA" w:rsidRDefault="001C2D80" w:rsidP="001C2D80">
      <w:pPr>
        <w:rPr>
          <w:sz w:val="16"/>
          <w:szCs w:val="16"/>
        </w:rPr>
      </w:pPr>
      <w:r w:rsidRPr="006F12BA">
        <w:rPr>
          <w:sz w:val="16"/>
          <w:szCs w:val="16"/>
        </w:rPr>
        <w:t>TEST(relations_of_channel, ExistsReceiverFromUser) {</w:t>
      </w:r>
    </w:p>
    <w:p w14:paraId="7E87B2D8" w14:textId="77777777" w:rsidR="001C2D80" w:rsidRPr="006F12BA" w:rsidRDefault="001C2D80" w:rsidP="001C2D80">
      <w:pPr>
        <w:rPr>
          <w:sz w:val="16"/>
          <w:szCs w:val="16"/>
        </w:rPr>
      </w:pPr>
      <w:r w:rsidRPr="006F12BA">
        <w:rPr>
          <w:sz w:val="16"/>
          <w:szCs w:val="16"/>
        </w:rPr>
        <w:t xml:space="preserve">  db::DatabaseHelper db{connection_params};</w:t>
      </w:r>
    </w:p>
    <w:p w14:paraId="36E50EE5" w14:textId="77777777" w:rsidR="001C2D80" w:rsidRPr="006F12BA" w:rsidRDefault="001C2D80" w:rsidP="001C2D80">
      <w:pPr>
        <w:rPr>
          <w:sz w:val="16"/>
          <w:szCs w:val="16"/>
        </w:rPr>
      </w:pPr>
      <w:r w:rsidRPr="006F12BA">
        <w:rPr>
          <w:sz w:val="16"/>
          <w:szCs w:val="16"/>
        </w:rPr>
        <w:t xml:space="preserve">  EXPECT_TRUE(db.ExistsReceiverFromUser(579488735, -1001554950442));</w:t>
      </w:r>
    </w:p>
    <w:p w14:paraId="0C792C81" w14:textId="77777777" w:rsidR="001C2D80" w:rsidRPr="006F12BA" w:rsidRDefault="001C2D80" w:rsidP="001C2D80">
      <w:pPr>
        <w:rPr>
          <w:sz w:val="16"/>
          <w:szCs w:val="16"/>
        </w:rPr>
      </w:pPr>
      <w:r w:rsidRPr="006F12BA">
        <w:rPr>
          <w:sz w:val="16"/>
          <w:szCs w:val="16"/>
        </w:rPr>
        <w:t xml:space="preserve">  EXPECT_TRUE(db.ExistsReceiverFromUser(3953360, -1001465764418));</w:t>
      </w:r>
    </w:p>
    <w:p w14:paraId="1FAD0504" w14:textId="77777777" w:rsidR="001C2D80" w:rsidRPr="006F12BA" w:rsidRDefault="001C2D80" w:rsidP="001C2D80">
      <w:pPr>
        <w:rPr>
          <w:sz w:val="16"/>
          <w:szCs w:val="16"/>
        </w:rPr>
      </w:pPr>
      <w:r w:rsidRPr="006F12BA">
        <w:rPr>
          <w:sz w:val="16"/>
          <w:szCs w:val="16"/>
        </w:rPr>
        <w:t xml:space="preserve">  EXPECT_FALSE(db.ExistsReceiverFromUser(579488735, -1001465764418));</w:t>
      </w:r>
    </w:p>
    <w:p w14:paraId="4BA62E1D" w14:textId="77777777" w:rsidR="001C2D80" w:rsidRPr="006F12BA" w:rsidRDefault="001C2D80" w:rsidP="001C2D80">
      <w:pPr>
        <w:rPr>
          <w:sz w:val="16"/>
          <w:szCs w:val="16"/>
        </w:rPr>
      </w:pPr>
      <w:r w:rsidRPr="006F12BA">
        <w:rPr>
          <w:sz w:val="16"/>
          <w:szCs w:val="16"/>
        </w:rPr>
        <w:t>}</w:t>
      </w:r>
    </w:p>
    <w:p w14:paraId="4143E933" w14:textId="77777777" w:rsidR="001C2D80" w:rsidRPr="006F12BA" w:rsidRDefault="001C2D80" w:rsidP="001C2D80">
      <w:pPr>
        <w:rPr>
          <w:sz w:val="16"/>
          <w:szCs w:val="16"/>
        </w:rPr>
      </w:pPr>
    </w:p>
    <w:p w14:paraId="65561B1F" w14:textId="77777777" w:rsidR="001C2D80" w:rsidRPr="006F12BA" w:rsidRDefault="001C2D80" w:rsidP="001C2D80">
      <w:pPr>
        <w:rPr>
          <w:sz w:val="16"/>
          <w:szCs w:val="16"/>
        </w:rPr>
      </w:pPr>
      <w:r w:rsidRPr="006F12BA">
        <w:rPr>
          <w:sz w:val="16"/>
          <w:szCs w:val="16"/>
        </w:rPr>
        <w:t>TEST(relations_of_channel, CreateAndDeleteSubscribe) {</w:t>
      </w:r>
    </w:p>
    <w:p w14:paraId="335B6D0C" w14:textId="77777777" w:rsidR="001C2D80" w:rsidRPr="006F12BA" w:rsidRDefault="001C2D80" w:rsidP="001C2D80">
      <w:pPr>
        <w:rPr>
          <w:sz w:val="16"/>
          <w:szCs w:val="16"/>
        </w:rPr>
      </w:pPr>
      <w:r w:rsidRPr="006F12BA">
        <w:rPr>
          <w:sz w:val="16"/>
          <w:szCs w:val="16"/>
        </w:rPr>
        <w:t xml:space="preserve">  db::DatabaseHelper db{connection_params};</w:t>
      </w:r>
    </w:p>
    <w:p w14:paraId="557337B4" w14:textId="77777777" w:rsidR="001C2D80" w:rsidRPr="006F12BA" w:rsidRDefault="001C2D80" w:rsidP="001C2D80">
      <w:pPr>
        <w:rPr>
          <w:sz w:val="16"/>
          <w:szCs w:val="16"/>
        </w:rPr>
      </w:pPr>
      <w:r w:rsidRPr="006F12BA">
        <w:rPr>
          <w:sz w:val="16"/>
          <w:szCs w:val="16"/>
        </w:rPr>
        <w:t xml:space="preserve">  EXPECT_FALSE(db.ExistsReceiverFromUser(1, 101));</w:t>
      </w:r>
    </w:p>
    <w:p w14:paraId="402CE622" w14:textId="77777777" w:rsidR="001C2D80" w:rsidRPr="006F12BA" w:rsidRDefault="001C2D80" w:rsidP="001C2D80">
      <w:pPr>
        <w:rPr>
          <w:sz w:val="16"/>
          <w:szCs w:val="16"/>
        </w:rPr>
      </w:pPr>
      <w:r w:rsidRPr="006F12BA">
        <w:rPr>
          <w:sz w:val="16"/>
          <w:szCs w:val="16"/>
        </w:rPr>
        <w:t xml:space="preserve">  db.CreateSubscribe(1, 100, 101);</w:t>
      </w:r>
    </w:p>
    <w:p w14:paraId="158575DA" w14:textId="77777777" w:rsidR="001C2D80" w:rsidRPr="006F12BA" w:rsidRDefault="001C2D80" w:rsidP="001C2D80">
      <w:pPr>
        <w:rPr>
          <w:sz w:val="16"/>
          <w:szCs w:val="16"/>
        </w:rPr>
      </w:pPr>
      <w:r w:rsidRPr="006F12BA">
        <w:rPr>
          <w:sz w:val="16"/>
          <w:szCs w:val="16"/>
        </w:rPr>
        <w:t xml:space="preserve">  EXPECT_TRUE(db.ExistsReceiverFromUser(1, 101));</w:t>
      </w:r>
    </w:p>
    <w:p w14:paraId="3C06FB52" w14:textId="77777777" w:rsidR="001C2D80" w:rsidRPr="006F12BA" w:rsidRDefault="001C2D80" w:rsidP="001C2D80">
      <w:pPr>
        <w:rPr>
          <w:sz w:val="16"/>
          <w:szCs w:val="16"/>
        </w:rPr>
      </w:pPr>
      <w:r w:rsidRPr="006F12BA">
        <w:rPr>
          <w:sz w:val="16"/>
          <w:szCs w:val="16"/>
        </w:rPr>
        <w:t xml:space="preserve">  db.DeleteSubscribe(1, 100, 101);</w:t>
      </w:r>
    </w:p>
    <w:p w14:paraId="72E44B6F" w14:textId="77777777" w:rsidR="001C2D80" w:rsidRPr="006F12BA" w:rsidRDefault="001C2D80" w:rsidP="001C2D80">
      <w:pPr>
        <w:rPr>
          <w:sz w:val="16"/>
          <w:szCs w:val="16"/>
        </w:rPr>
      </w:pPr>
      <w:r w:rsidRPr="006F12BA">
        <w:rPr>
          <w:sz w:val="16"/>
          <w:szCs w:val="16"/>
        </w:rPr>
        <w:t xml:space="preserve">  EXPECT_FALSE(db.ExistsReceiverFromUser(1, 101));</w:t>
      </w:r>
    </w:p>
    <w:p w14:paraId="3B2EC893" w14:textId="77777777" w:rsidR="001C2D80" w:rsidRPr="006F12BA" w:rsidRDefault="001C2D80" w:rsidP="001C2D80">
      <w:pPr>
        <w:rPr>
          <w:sz w:val="16"/>
          <w:szCs w:val="16"/>
        </w:rPr>
      </w:pPr>
      <w:r w:rsidRPr="006F12BA">
        <w:rPr>
          <w:sz w:val="16"/>
          <w:szCs w:val="16"/>
        </w:rPr>
        <w:t>}</w:t>
      </w:r>
    </w:p>
    <w:p w14:paraId="0CD194EF" w14:textId="77777777" w:rsidR="001C2D80" w:rsidRPr="006F12BA" w:rsidRDefault="001C2D80" w:rsidP="001C2D80">
      <w:pPr>
        <w:rPr>
          <w:sz w:val="16"/>
          <w:szCs w:val="16"/>
        </w:rPr>
      </w:pPr>
    </w:p>
    <w:p w14:paraId="5F4B4D05" w14:textId="77777777" w:rsidR="001C2D80" w:rsidRPr="006F12BA" w:rsidRDefault="001C2D80" w:rsidP="001C2D80">
      <w:pPr>
        <w:rPr>
          <w:sz w:val="16"/>
          <w:szCs w:val="16"/>
        </w:rPr>
      </w:pPr>
      <w:r w:rsidRPr="006F12BA">
        <w:rPr>
          <w:sz w:val="16"/>
          <w:szCs w:val="16"/>
        </w:rPr>
        <w:t>TEST(relations_of_channel, Subscribes) {</w:t>
      </w:r>
    </w:p>
    <w:p w14:paraId="66D69B7F" w14:textId="77777777" w:rsidR="001C2D80" w:rsidRPr="006F12BA" w:rsidRDefault="001C2D80" w:rsidP="001C2D80">
      <w:pPr>
        <w:rPr>
          <w:sz w:val="16"/>
          <w:szCs w:val="16"/>
        </w:rPr>
      </w:pPr>
      <w:r w:rsidRPr="006F12BA">
        <w:rPr>
          <w:sz w:val="16"/>
          <w:szCs w:val="16"/>
        </w:rPr>
        <w:t xml:space="preserve">  db::DatabaseHelper db{connection_params};</w:t>
      </w:r>
    </w:p>
    <w:p w14:paraId="52183971" w14:textId="77777777" w:rsidR="001C2D80" w:rsidRPr="006F12BA" w:rsidRDefault="001C2D80" w:rsidP="001C2D80">
      <w:pPr>
        <w:rPr>
          <w:sz w:val="16"/>
          <w:szCs w:val="16"/>
        </w:rPr>
      </w:pPr>
      <w:r w:rsidRPr="006F12BA">
        <w:rPr>
          <w:sz w:val="16"/>
          <w:szCs w:val="16"/>
        </w:rPr>
        <w:t xml:space="preserve">  std::vector&lt;db::Subscribe&gt; subscribes{db.Subscribes(-1001101170442)};</w:t>
      </w:r>
    </w:p>
    <w:p w14:paraId="066089E2" w14:textId="77777777" w:rsidR="001C2D80" w:rsidRPr="006F12BA" w:rsidRDefault="001C2D80" w:rsidP="001C2D80">
      <w:pPr>
        <w:rPr>
          <w:sz w:val="16"/>
          <w:szCs w:val="16"/>
        </w:rPr>
      </w:pPr>
    </w:p>
    <w:p w14:paraId="409650CF" w14:textId="77777777" w:rsidR="001C2D80" w:rsidRPr="006F12BA" w:rsidRDefault="001C2D80" w:rsidP="001C2D80">
      <w:pPr>
        <w:rPr>
          <w:sz w:val="16"/>
          <w:szCs w:val="16"/>
        </w:rPr>
      </w:pPr>
      <w:r w:rsidRPr="006F12BA">
        <w:rPr>
          <w:sz w:val="16"/>
          <w:szCs w:val="16"/>
        </w:rPr>
        <w:t xml:space="preserve">  ASSERT_EQ(subscribes.size(), 2);</w:t>
      </w:r>
    </w:p>
    <w:p w14:paraId="61A6E765" w14:textId="77777777" w:rsidR="001C2D80" w:rsidRPr="006F12BA" w:rsidRDefault="001C2D80" w:rsidP="001C2D80">
      <w:pPr>
        <w:rPr>
          <w:sz w:val="16"/>
          <w:szCs w:val="16"/>
        </w:rPr>
      </w:pPr>
      <w:r w:rsidRPr="006F12BA">
        <w:rPr>
          <w:sz w:val="16"/>
          <w:szCs w:val="16"/>
        </w:rPr>
        <w:t xml:space="preserve">  std::sort(subscribes.begin(), subscribes.end(),</w:t>
      </w:r>
    </w:p>
    <w:p w14:paraId="5B07F17F" w14:textId="77777777" w:rsidR="001C2D80" w:rsidRPr="006F12BA" w:rsidRDefault="001C2D80" w:rsidP="001C2D80">
      <w:pPr>
        <w:rPr>
          <w:sz w:val="16"/>
          <w:szCs w:val="16"/>
        </w:rPr>
      </w:pPr>
      <w:r w:rsidRPr="006F12BA">
        <w:rPr>
          <w:sz w:val="16"/>
          <w:szCs w:val="16"/>
        </w:rPr>
        <w:t xml:space="preserve">            [](const db::Subscribe&amp; lhs, const db::Subscribe&amp; rhs) {</w:t>
      </w:r>
    </w:p>
    <w:p w14:paraId="5AC86CE0" w14:textId="77777777" w:rsidR="001C2D80" w:rsidRPr="006F12BA" w:rsidRDefault="001C2D80" w:rsidP="001C2D80">
      <w:pPr>
        <w:rPr>
          <w:sz w:val="16"/>
          <w:szCs w:val="16"/>
        </w:rPr>
      </w:pPr>
      <w:r w:rsidRPr="006F12BA">
        <w:rPr>
          <w:sz w:val="16"/>
          <w:szCs w:val="16"/>
        </w:rPr>
        <w:t xml:space="preserve">              return lhs.receiver &gt; rhs.receiver;</w:t>
      </w:r>
    </w:p>
    <w:p w14:paraId="5605C21D" w14:textId="77777777" w:rsidR="001C2D80" w:rsidRPr="006F12BA" w:rsidRDefault="001C2D80" w:rsidP="001C2D80">
      <w:pPr>
        <w:rPr>
          <w:sz w:val="16"/>
          <w:szCs w:val="16"/>
        </w:rPr>
      </w:pPr>
      <w:r w:rsidRPr="006F12BA">
        <w:rPr>
          <w:sz w:val="16"/>
          <w:szCs w:val="16"/>
        </w:rPr>
        <w:t xml:space="preserve">            });</w:t>
      </w:r>
    </w:p>
    <w:p w14:paraId="35F4AC3A" w14:textId="77777777" w:rsidR="001C2D80" w:rsidRPr="006F12BA" w:rsidRDefault="001C2D80" w:rsidP="001C2D80">
      <w:pPr>
        <w:rPr>
          <w:sz w:val="16"/>
          <w:szCs w:val="16"/>
        </w:rPr>
      </w:pPr>
      <w:r w:rsidRPr="006F12BA">
        <w:rPr>
          <w:sz w:val="16"/>
          <w:szCs w:val="16"/>
        </w:rPr>
        <w:t xml:space="preserve">  ASSERT_EQ(subscribes.front().receiver, -1001383495939);</w:t>
      </w:r>
    </w:p>
    <w:p w14:paraId="067FF0CF" w14:textId="77777777" w:rsidR="001C2D80" w:rsidRPr="006F12BA" w:rsidRDefault="001C2D80" w:rsidP="001C2D80">
      <w:pPr>
        <w:rPr>
          <w:sz w:val="16"/>
          <w:szCs w:val="16"/>
        </w:rPr>
      </w:pPr>
      <w:r w:rsidRPr="006F12BA">
        <w:rPr>
          <w:sz w:val="16"/>
          <w:szCs w:val="16"/>
        </w:rPr>
        <w:t xml:space="preserve">  ASSERT_EQ(subscribes.back().receiver, -1001554950442);</w:t>
      </w:r>
    </w:p>
    <w:p w14:paraId="7545F077" w14:textId="77777777" w:rsidR="001C2D80" w:rsidRPr="006F12BA" w:rsidRDefault="001C2D80" w:rsidP="001C2D80">
      <w:pPr>
        <w:rPr>
          <w:sz w:val="16"/>
          <w:szCs w:val="16"/>
        </w:rPr>
      </w:pPr>
    </w:p>
    <w:p w14:paraId="1726F913" w14:textId="77777777" w:rsidR="001C2D80" w:rsidRPr="006F12BA" w:rsidRDefault="001C2D80" w:rsidP="001C2D80">
      <w:pPr>
        <w:rPr>
          <w:sz w:val="16"/>
          <w:szCs w:val="16"/>
        </w:rPr>
      </w:pPr>
      <w:r w:rsidRPr="006F12BA">
        <w:rPr>
          <w:sz w:val="16"/>
          <w:szCs w:val="16"/>
        </w:rPr>
        <w:t xml:space="preserve">  EXPECT_EQ(subscribes.front().user_id, 579488735);</w:t>
      </w:r>
    </w:p>
    <w:p w14:paraId="4D2DFA7C" w14:textId="77777777" w:rsidR="001C2D80" w:rsidRPr="006F12BA" w:rsidRDefault="001C2D80" w:rsidP="001C2D80">
      <w:pPr>
        <w:rPr>
          <w:sz w:val="16"/>
          <w:szCs w:val="16"/>
        </w:rPr>
      </w:pPr>
      <w:r w:rsidRPr="006F12BA">
        <w:rPr>
          <w:sz w:val="16"/>
          <w:szCs w:val="16"/>
        </w:rPr>
        <w:t xml:space="preserve">  EXPECT_EQ(subscribes.front().user_id, subscribes.back().user_id);</w:t>
      </w:r>
    </w:p>
    <w:p w14:paraId="77EF43CE" w14:textId="77777777" w:rsidR="001C2D80" w:rsidRPr="006F12BA" w:rsidRDefault="001C2D80" w:rsidP="001C2D80">
      <w:pPr>
        <w:rPr>
          <w:sz w:val="16"/>
          <w:szCs w:val="16"/>
        </w:rPr>
      </w:pPr>
    </w:p>
    <w:p w14:paraId="31093118" w14:textId="77777777" w:rsidR="001C2D80" w:rsidRPr="006F12BA" w:rsidRDefault="001C2D80" w:rsidP="001C2D80">
      <w:pPr>
        <w:rPr>
          <w:sz w:val="16"/>
          <w:szCs w:val="16"/>
        </w:rPr>
      </w:pPr>
      <w:r w:rsidRPr="006F12BA">
        <w:rPr>
          <w:sz w:val="16"/>
          <w:szCs w:val="16"/>
        </w:rPr>
        <w:t xml:space="preserve">  EXPECT_TRUE(subscribes.front().key_phrases.empty());</w:t>
      </w:r>
    </w:p>
    <w:p w14:paraId="48AD37EA" w14:textId="77777777" w:rsidR="001C2D80" w:rsidRPr="006F12BA" w:rsidRDefault="001C2D80" w:rsidP="001C2D80">
      <w:pPr>
        <w:rPr>
          <w:sz w:val="16"/>
          <w:szCs w:val="16"/>
        </w:rPr>
      </w:pPr>
    </w:p>
    <w:p w14:paraId="3846EFD0" w14:textId="77777777" w:rsidR="001C2D80" w:rsidRPr="006F12BA" w:rsidRDefault="001C2D80" w:rsidP="001C2D80">
      <w:pPr>
        <w:rPr>
          <w:sz w:val="16"/>
          <w:szCs w:val="16"/>
        </w:rPr>
      </w:pPr>
      <w:r w:rsidRPr="006F12BA">
        <w:rPr>
          <w:sz w:val="16"/>
          <w:szCs w:val="16"/>
        </w:rPr>
        <w:t xml:space="preserve">  ASSERT_EQ(subscribes.back().key_phrases.size(), 1);</w:t>
      </w:r>
    </w:p>
    <w:p w14:paraId="146AD64E" w14:textId="77777777" w:rsidR="001C2D80" w:rsidRPr="006F12BA" w:rsidRDefault="001C2D80" w:rsidP="001C2D80">
      <w:pPr>
        <w:rPr>
          <w:sz w:val="16"/>
          <w:szCs w:val="16"/>
        </w:rPr>
      </w:pPr>
      <w:r w:rsidRPr="006F12BA">
        <w:rPr>
          <w:sz w:val="16"/>
          <w:szCs w:val="16"/>
        </w:rPr>
        <w:t xml:space="preserve">  EXPECT_EQ(subscribes.back().key_phrases.front(), "Олимпиада");</w:t>
      </w:r>
    </w:p>
    <w:p w14:paraId="61AC3CB6" w14:textId="77777777" w:rsidR="001C2D80" w:rsidRPr="006F12BA" w:rsidRDefault="001C2D80" w:rsidP="001C2D80">
      <w:pPr>
        <w:rPr>
          <w:sz w:val="16"/>
          <w:szCs w:val="16"/>
        </w:rPr>
      </w:pPr>
      <w:r w:rsidRPr="006F12BA">
        <w:rPr>
          <w:sz w:val="16"/>
          <w:szCs w:val="16"/>
        </w:rPr>
        <w:t>}</w:t>
      </w:r>
    </w:p>
    <w:p w14:paraId="27A1EBCF" w14:textId="77777777" w:rsidR="001C2D80" w:rsidRPr="006F12BA" w:rsidRDefault="001C2D80" w:rsidP="001C2D80">
      <w:pPr>
        <w:rPr>
          <w:sz w:val="16"/>
          <w:szCs w:val="16"/>
        </w:rPr>
      </w:pPr>
    </w:p>
    <w:p w14:paraId="09E027F0" w14:textId="77777777" w:rsidR="001C2D80" w:rsidRPr="006F12BA" w:rsidRDefault="001C2D80" w:rsidP="001C2D80">
      <w:pPr>
        <w:rPr>
          <w:sz w:val="16"/>
          <w:szCs w:val="16"/>
        </w:rPr>
      </w:pPr>
      <w:r w:rsidRPr="006F12BA">
        <w:rPr>
          <w:sz w:val="16"/>
          <w:szCs w:val="16"/>
        </w:rPr>
        <w:t>TEST(relations_of_channel, ReceiversOfUser) {</w:t>
      </w:r>
    </w:p>
    <w:p w14:paraId="7768DD74" w14:textId="77777777" w:rsidR="001C2D80" w:rsidRPr="006F12BA" w:rsidRDefault="001C2D80" w:rsidP="001C2D80">
      <w:pPr>
        <w:rPr>
          <w:sz w:val="16"/>
          <w:szCs w:val="16"/>
        </w:rPr>
      </w:pPr>
      <w:r w:rsidRPr="006F12BA">
        <w:rPr>
          <w:sz w:val="16"/>
          <w:szCs w:val="16"/>
        </w:rPr>
        <w:t xml:space="preserve">  db::DatabaseHelper db{connection_params};</w:t>
      </w:r>
    </w:p>
    <w:p w14:paraId="0D049EFC" w14:textId="77777777" w:rsidR="001C2D80" w:rsidRPr="006F12BA" w:rsidRDefault="001C2D80" w:rsidP="001C2D80">
      <w:pPr>
        <w:rPr>
          <w:sz w:val="16"/>
          <w:szCs w:val="16"/>
        </w:rPr>
      </w:pPr>
      <w:r w:rsidRPr="006F12BA">
        <w:rPr>
          <w:sz w:val="16"/>
          <w:szCs w:val="16"/>
        </w:rPr>
        <w:t xml:space="preserve">  std::vector&lt;db::ChatID&gt; receivers{db.ReceiversOfUser(579488735)};</w:t>
      </w:r>
    </w:p>
    <w:p w14:paraId="0553D622" w14:textId="77777777" w:rsidR="001C2D80" w:rsidRPr="006F12BA" w:rsidRDefault="001C2D80" w:rsidP="001C2D80">
      <w:pPr>
        <w:rPr>
          <w:sz w:val="16"/>
          <w:szCs w:val="16"/>
        </w:rPr>
      </w:pPr>
      <w:r w:rsidRPr="006F12BA">
        <w:rPr>
          <w:sz w:val="16"/>
          <w:szCs w:val="16"/>
        </w:rPr>
        <w:t xml:space="preserve">  EXPECT_EQ(receivers.size(), 5);</w:t>
      </w:r>
    </w:p>
    <w:p w14:paraId="7C4A8CBF" w14:textId="77777777" w:rsidR="001C2D80" w:rsidRPr="006F12BA" w:rsidRDefault="001C2D80" w:rsidP="001C2D80">
      <w:pPr>
        <w:rPr>
          <w:sz w:val="16"/>
          <w:szCs w:val="16"/>
        </w:rPr>
      </w:pPr>
      <w:r w:rsidRPr="006F12BA">
        <w:rPr>
          <w:sz w:val="16"/>
          <w:szCs w:val="16"/>
        </w:rPr>
        <w:t>}</w:t>
      </w:r>
    </w:p>
    <w:p w14:paraId="530676A5" w14:textId="77777777" w:rsidR="001C2D80" w:rsidRPr="006F12BA" w:rsidRDefault="001C2D80" w:rsidP="001C2D80">
      <w:pPr>
        <w:rPr>
          <w:sz w:val="16"/>
          <w:szCs w:val="16"/>
        </w:rPr>
      </w:pPr>
    </w:p>
    <w:p w14:paraId="3A026A23" w14:textId="77777777" w:rsidR="001C2D80" w:rsidRPr="006F12BA" w:rsidRDefault="001C2D80" w:rsidP="001C2D80">
      <w:pPr>
        <w:rPr>
          <w:sz w:val="16"/>
          <w:szCs w:val="16"/>
        </w:rPr>
      </w:pPr>
      <w:r w:rsidRPr="006F12BA">
        <w:rPr>
          <w:sz w:val="16"/>
          <w:szCs w:val="16"/>
        </w:rPr>
        <w:t>TEST(relations_of_channel, SubscribesOfReceiver) {</w:t>
      </w:r>
    </w:p>
    <w:p w14:paraId="09AEA486" w14:textId="77777777" w:rsidR="001C2D80" w:rsidRPr="006F12BA" w:rsidRDefault="001C2D80" w:rsidP="001C2D80">
      <w:pPr>
        <w:rPr>
          <w:sz w:val="16"/>
          <w:szCs w:val="16"/>
        </w:rPr>
      </w:pPr>
      <w:r w:rsidRPr="006F12BA">
        <w:rPr>
          <w:sz w:val="16"/>
          <w:szCs w:val="16"/>
        </w:rPr>
        <w:t xml:space="preserve">  db::DatabaseHelper db{connection_params};</w:t>
      </w:r>
    </w:p>
    <w:p w14:paraId="0BEA5A10" w14:textId="77777777" w:rsidR="001C2D80" w:rsidRPr="006F12BA" w:rsidRDefault="001C2D80" w:rsidP="001C2D80">
      <w:pPr>
        <w:rPr>
          <w:sz w:val="16"/>
          <w:szCs w:val="16"/>
        </w:rPr>
      </w:pPr>
      <w:r w:rsidRPr="006F12BA">
        <w:rPr>
          <w:sz w:val="16"/>
          <w:szCs w:val="16"/>
        </w:rPr>
        <w:t xml:space="preserve">  std::vector&lt;db::Subscribe&gt; subscribes =</w:t>
      </w:r>
    </w:p>
    <w:p w14:paraId="388DBFD3" w14:textId="77777777" w:rsidR="001C2D80" w:rsidRPr="006F12BA" w:rsidRDefault="001C2D80" w:rsidP="001C2D80">
      <w:pPr>
        <w:rPr>
          <w:sz w:val="16"/>
          <w:szCs w:val="16"/>
        </w:rPr>
      </w:pPr>
      <w:r w:rsidRPr="006F12BA">
        <w:rPr>
          <w:sz w:val="16"/>
          <w:szCs w:val="16"/>
        </w:rPr>
        <w:t xml:space="preserve">      db.SubscribesOfReceiver(-1001593194144);</w:t>
      </w:r>
    </w:p>
    <w:p w14:paraId="3104DB58" w14:textId="77777777" w:rsidR="001C2D80" w:rsidRPr="006F12BA" w:rsidRDefault="001C2D80" w:rsidP="001C2D80">
      <w:pPr>
        <w:rPr>
          <w:sz w:val="16"/>
          <w:szCs w:val="16"/>
        </w:rPr>
      </w:pPr>
    </w:p>
    <w:p w14:paraId="225F82B5" w14:textId="77777777" w:rsidR="001C2D80" w:rsidRPr="006F12BA" w:rsidRDefault="001C2D80" w:rsidP="001C2D80">
      <w:pPr>
        <w:rPr>
          <w:sz w:val="16"/>
          <w:szCs w:val="16"/>
        </w:rPr>
      </w:pPr>
      <w:r w:rsidRPr="006F12BA">
        <w:rPr>
          <w:sz w:val="16"/>
          <w:szCs w:val="16"/>
        </w:rPr>
        <w:t xml:space="preserve">  EXPECT_EQ(subscribes.size(), 6);</w:t>
      </w:r>
    </w:p>
    <w:p w14:paraId="45261506" w14:textId="77777777" w:rsidR="001C2D80" w:rsidRPr="006F12BA" w:rsidRDefault="001C2D80" w:rsidP="001C2D80">
      <w:pPr>
        <w:rPr>
          <w:sz w:val="16"/>
          <w:szCs w:val="16"/>
        </w:rPr>
      </w:pPr>
    </w:p>
    <w:p w14:paraId="610154A7" w14:textId="77777777" w:rsidR="001C2D80" w:rsidRPr="006F12BA" w:rsidRDefault="001C2D80" w:rsidP="001C2D80">
      <w:pPr>
        <w:rPr>
          <w:sz w:val="16"/>
          <w:szCs w:val="16"/>
        </w:rPr>
      </w:pPr>
      <w:r w:rsidRPr="006F12BA">
        <w:rPr>
          <w:sz w:val="16"/>
          <w:szCs w:val="16"/>
        </w:rPr>
        <w:t xml:space="preserve">  for (const db::Subscribe&amp; subscribe : subscribes) {</w:t>
      </w:r>
    </w:p>
    <w:p w14:paraId="0B1983D5" w14:textId="77777777" w:rsidR="001C2D80" w:rsidRPr="006F12BA" w:rsidRDefault="001C2D80" w:rsidP="001C2D80">
      <w:pPr>
        <w:rPr>
          <w:sz w:val="16"/>
          <w:szCs w:val="16"/>
        </w:rPr>
      </w:pPr>
      <w:r w:rsidRPr="006F12BA">
        <w:rPr>
          <w:sz w:val="16"/>
          <w:szCs w:val="16"/>
        </w:rPr>
        <w:t xml:space="preserve">    EXPECT_EQ(subscribe.receiver, -1001593194144);</w:t>
      </w:r>
    </w:p>
    <w:p w14:paraId="6CE32AD6" w14:textId="77777777" w:rsidR="001C2D80" w:rsidRPr="006F12BA" w:rsidRDefault="001C2D80" w:rsidP="001C2D80">
      <w:pPr>
        <w:rPr>
          <w:sz w:val="16"/>
          <w:szCs w:val="16"/>
        </w:rPr>
      </w:pPr>
      <w:r w:rsidRPr="006F12BA">
        <w:rPr>
          <w:sz w:val="16"/>
          <w:szCs w:val="16"/>
        </w:rPr>
        <w:t xml:space="preserve">  }</w:t>
      </w:r>
    </w:p>
    <w:p w14:paraId="61EF573D" w14:textId="77777777" w:rsidR="001C2D80" w:rsidRPr="006F12BA" w:rsidRDefault="001C2D80" w:rsidP="001C2D80">
      <w:pPr>
        <w:rPr>
          <w:sz w:val="16"/>
          <w:szCs w:val="16"/>
        </w:rPr>
      </w:pPr>
    </w:p>
    <w:p w14:paraId="35F2B6F9" w14:textId="77777777" w:rsidR="001C2D80" w:rsidRPr="006F12BA" w:rsidRDefault="001C2D80" w:rsidP="001C2D80">
      <w:pPr>
        <w:rPr>
          <w:sz w:val="16"/>
          <w:szCs w:val="16"/>
        </w:rPr>
      </w:pPr>
      <w:r w:rsidRPr="006F12BA">
        <w:rPr>
          <w:sz w:val="16"/>
          <w:szCs w:val="16"/>
        </w:rPr>
        <w:t xml:space="preserve">  EXPECT_EQ(db.SubscribesOfReceiver(0).size(), 0);</w:t>
      </w:r>
    </w:p>
    <w:p w14:paraId="3B6232F1" w14:textId="77777777" w:rsidR="001C2D80" w:rsidRPr="006F12BA" w:rsidRDefault="001C2D80" w:rsidP="001C2D80">
      <w:pPr>
        <w:rPr>
          <w:sz w:val="16"/>
          <w:szCs w:val="16"/>
        </w:rPr>
      </w:pPr>
      <w:r w:rsidRPr="006F12BA">
        <w:rPr>
          <w:sz w:val="16"/>
          <w:szCs w:val="16"/>
        </w:rPr>
        <w:t>}</w:t>
      </w:r>
    </w:p>
    <w:p w14:paraId="41492224" w14:textId="77777777" w:rsidR="001C2D80" w:rsidRPr="006F12BA" w:rsidRDefault="001C2D80" w:rsidP="001C2D80">
      <w:pPr>
        <w:rPr>
          <w:sz w:val="16"/>
          <w:szCs w:val="16"/>
        </w:rPr>
      </w:pPr>
    </w:p>
    <w:p w14:paraId="2DAF89B5" w14:textId="77777777" w:rsidR="001C2D80" w:rsidRPr="006F12BA" w:rsidRDefault="001C2D80" w:rsidP="001C2D80">
      <w:pPr>
        <w:rPr>
          <w:sz w:val="16"/>
          <w:szCs w:val="16"/>
        </w:rPr>
      </w:pPr>
      <w:r w:rsidRPr="006F12BA">
        <w:rPr>
          <w:sz w:val="16"/>
          <w:szCs w:val="16"/>
        </w:rPr>
        <w:t>TEST(relations_of_channel, IsRelationExist) {</w:t>
      </w:r>
    </w:p>
    <w:p w14:paraId="4242BB4C" w14:textId="77777777" w:rsidR="001C2D80" w:rsidRPr="006F12BA" w:rsidRDefault="001C2D80" w:rsidP="001C2D80">
      <w:pPr>
        <w:rPr>
          <w:sz w:val="16"/>
          <w:szCs w:val="16"/>
        </w:rPr>
      </w:pPr>
      <w:r w:rsidRPr="006F12BA">
        <w:rPr>
          <w:sz w:val="16"/>
          <w:szCs w:val="16"/>
        </w:rPr>
        <w:t xml:space="preserve">  db::DatabaseHelper db{connection_params};</w:t>
      </w:r>
    </w:p>
    <w:p w14:paraId="15182495" w14:textId="77777777" w:rsidR="001C2D80" w:rsidRPr="006F12BA" w:rsidRDefault="001C2D80" w:rsidP="001C2D80">
      <w:pPr>
        <w:rPr>
          <w:sz w:val="16"/>
          <w:szCs w:val="16"/>
        </w:rPr>
      </w:pPr>
      <w:r w:rsidRPr="006F12BA">
        <w:rPr>
          <w:sz w:val="16"/>
          <w:szCs w:val="16"/>
        </w:rPr>
        <w:t xml:space="preserve">  EXPECT_TRUE(db.IsRelationExist(579488735, -1001006869491, -1001593194144));</w:t>
      </w:r>
    </w:p>
    <w:p w14:paraId="5A403707" w14:textId="77777777" w:rsidR="001C2D80" w:rsidRPr="006F12BA" w:rsidRDefault="001C2D80" w:rsidP="001C2D80">
      <w:pPr>
        <w:rPr>
          <w:sz w:val="16"/>
          <w:szCs w:val="16"/>
        </w:rPr>
      </w:pPr>
      <w:r w:rsidRPr="006F12BA">
        <w:rPr>
          <w:sz w:val="16"/>
          <w:szCs w:val="16"/>
        </w:rPr>
        <w:t xml:space="preserve">  EXPECT_FALSE(db.IsRelationExist(123, -1001006869492, -1001593194144));</w:t>
      </w:r>
    </w:p>
    <w:p w14:paraId="6C8BEBA5" w14:textId="77777777" w:rsidR="001C2D80" w:rsidRPr="006F12BA" w:rsidRDefault="001C2D80" w:rsidP="001C2D80">
      <w:pPr>
        <w:rPr>
          <w:sz w:val="16"/>
          <w:szCs w:val="16"/>
        </w:rPr>
      </w:pPr>
      <w:r w:rsidRPr="006F12BA">
        <w:rPr>
          <w:sz w:val="16"/>
          <w:szCs w:val="16"/>
        </w:rPr>
        <w:t>}</w:t>
      </w:r>
    </w:p>
    <w:p w14:paraId="4EDC0C8E" w14:textId="77777777" w:rsidR="001C2D80" w:rsidRPr="006F12BA" w:rsidRDefault="001C2D80" w:rsidP="001C2D80">
      <w:pPr>
        <w:rPr>
          <w:sz w:val="16"/>
          <w:szCs w:val="16"/>
        </w:rPr>
      </w:pPr>
    </w:p>
    <w:p w14:paraId="6ADA87EA" w14:textId="77777777" w:rsidR="001C2D80" w:rsidRPr="006F12BA" w:rsidRDefault="001C2D80" w:rsidP="001C2D80">
      <w:pPr>
        <w:rPr>
          <w:sz w:val="16"/>
          <w:szCs w:val="16"/>
        </w:rPr>
      </w:pPr>
      <w:r w:rsidRPr="006F12BA">
        <w:rPr>
          <w:sz w:val="16"/>
          <w:szCs w:val="16"/>
        </w:rPr>
        <w:t>TEST(relations_of_channel, AppendAndRemoveKeyPhraseForSubscribe) {</w:t>
      </w:r>
    </w:p>
    <w:p w14:paraId="5C9CFE2A" w14:textId="77777777" w:rsidR="001C2D80" w:rsidRPr="006F12BA" w:rsidRDefault="001C2D80" w:rsidP="001C2D80">
      <w:pPr>
        <w:rPr>
          <w:sz w:val="16"/>
          <w:szCs w:val="16"/>
        </w:rPr>
      </w:pPr>
      <w:r w:rsidRPr="006F12BA">
        <w:rPr>
          <w:sz w:val="16"/>
          <w:szCs w:val="16"/>
        </w:rPr>
        <w:t xml:space="preserve">  db::DatabaseHelper db{connection_params};</w:t>
      </w:r>
    </w:p>
    <w:p w14:paraId="0DCF694D" w14:textId="77777777" w:rsidR="001C2D80" w:rsidRPr="006F12BA" w:rsidRDefault="001C2D80" w:rsidP="001C2D80">
      <w:pPr>
        <w:rPr>
          <w:sz w:val="16"/>
          <w:szCs w:val="16"/>
        </w:rPr>
      </w:pPr>
      <w:r w:rsidRPr="006F12BA">
        <w:rPr>
          <w:sz w:val="16"/>
          <w:szCs w:val="16"/>
        </w:rPr>
        <w:t xml:space="preserve">  const std::string test_phrases = "тестовой ключевая фраза";</w:t>
      </w:r>
    </w:p>
    <w:p w14:paraId="690772DB" w14:textId="77777777" w:rsidR="001C2D80" w:rsidRPr="006F12BA" w:rsidRDefault="001C2D80" w:rsidP="001C2D80">
      <w:pPr>
        <w:rPr>
          <w:sz w:val="16"/>
          <w:szCs w:val="16"/>
        </w:rPr>
      </w:pPr>
    </w:p>
    <w:p w14:paraId="5DCE2B20" w14:textId="77777777" w:rsidR="001C2D80" w:rsidRPr="006F12BA" w:rsidRDefault="001C2D80" w:rsidP="001C2D80">
      <w:pPr>
        <w:rPr>
          <w:sz w:val="16"/>
          <w:szCs w:val="16"/>
        </w:rPr>
      </w:pPr>
      <w:r w:rsidRPr="006F12BA">
        <w:rPr>
          <w:sz w:val="16"/>
          <w:szCs w:val="16"/>
        </w:rPr>
        <w:t xml:space="preserve">  // Append</w:t>
      </w:r>
    </w:p>
    <w:p w14:paraId="49595639" w14:textId="77777777" w:rsidR="001C2D80" w:rsidRPr="006F12BA" w:rsidRDefault="001C2D80" w:rsidP="001C2D80">
      <w:pPr>
        <w:rPr>
          <w:sz w:val="16"/>
          <w:szCs w:val="16"/>
        </w:rPr>
      </w:pPr>
      <w:r w:rsidRPr="006F12BA">
        <w:rPr>
          <w:sz w:val="16"/>
          <w:szCs w:val="16"/>
        </w:rPr>
        <w:t xml:space="preserve">  {</w:t>
      </w:r>
    </w:p>
    <w:p w14:paraId="034D9C42" w14:textId="77777777" w:rsidR="001C2D80" w:rsidRPr="006F12BA" w:rsidRDefault="001C2D80" w:rsidP="001C2D80">
      <w:pPr>
        <w:rPr>
          <w:sz w:val="16"/>
          <w:szCs w:val="16"/>
        </w:rPr>
      </w:pPr>
      <w:r w:rsidRPr="006F12BA">
        <w:rPr>
          <w:sz w:val="16"/>
          <w:szCs w:val="16"/>
        </w:rPr>
        <w:t xml:space="preserve">    std::vector&lt;db::Subscribe&gt; subscribes = db.Subscribes(-1001197755674);</w:t>
      </w:r>
    </w:p>
    <w:p w14:paraId="53703165" w14:textId="77777777" w:rsidR="001C2D80" w:rsidRPr="006F12BA" w:rsidRDefault="001C2D80" w:rsidP="001C2D80">
      <w:pPr>
        <w:rPr>
          <w:sz w:val="16"/>
          <w:szCs w:val="16"/>
        </w:rPr>
      </w:pPr>
      <w:r w:rsidRPr="006F12BA">
        <w:rPr>
          <w:sz w:val="16"/>
          <w:szCs w:val="16"/>
        </w:rPr>
        <w:t xml:space="preserve">    ASSERT_EQ(subscribes.size(), 1);</w:t>
      </w:r>
    </w:p>
    <w:p w14:paraId="1223C9FC" w14:textId="77777777" w:rsidR="001C2D80" w:rsidRPr="006F12BA" w:rsidRDefault="001C2D80" w:rsidP="001C2D80">
      <w:pPr>
        <w:rPr>
          <w:sz w:val="16"/>
          <w:szCs w:val="16"/>
        </w:rPr>
      </w:pPr>
      <w:r w:rsidRPr="006F12BA">
        <w:rPr>
          <w:sz w:val="16"/>
          <w:szCs w:val="16"/>
        </w:rPr>
        <w:t xml:space="preserve">    db::Subscribe alone_subscription = std::move(subscribes.front());</w:t>
      </w:r>
    </w:p>
    <w:p w14:paraId="02088E4F" w14:textId="77777777" w:rsidR="001C2D80" w:rsidRPr="006F12BA" w:rsidRDefault="001C2D80" w:rsidP="001C2D80">
      <w:pPr>
        <w:rPr>
          <w:sz w:val="16"/>
          <w:szCs w:val="16"/>
        </w:rPr>
      </w:pPr>
      <w:r w:rsidRPr="006F12BA">
        <w:rPr>
          <w:sz w:val="16"/>
          <w:szCs w:val="16"/>
        </w:rPr>
        <w:t xml:space="preserve">    db.AppendKeyPhraseForSubscribe(alone_subscription.id, test_phrases);</w:t>
      </w:r>
    </w:p>
    <w:p w14:paraId="1D48244C" w14:textId="77777777" w:rsidR="001C2D80" w:rsidRPr="006F12BA" w:rsidRDefault="001C2D80" w:rsidP="001C2D80">
      <w:pPr>
        <w:rPr>
          <w:sz w:val="16"/>
          <w:szCs w:val="16"/>
        </w:rPr>
      </w:pPr>
      <w:r w:rsidRPr="006F12BA">
        <w:rPr>
          <w:sz w:val="16"/>
          <w:szCs w:val="16"/>
        </w:rPr>
        <w:t xml:space="preserve">  }</w:t>
      </w:r>
    </w:p>
    <w:p w14:paraId="73A548E8" w14:textId="77777777" w:rsidR="001C2D80" w:rsidRPr="006F12BA" w:rsidRDefault="001C2D80" w:rsidP="001C2D80">
      <w:pPr>
        <w:rPr>
          <w:sz w:val="16"/>
          <w:szCs w:val="16"/>
        </w:rPr>
      </w:pPr>
      <w:r w:rsidRPr="006F12BA">
        <w:rPr>
          <w:sz w:val="16"/>
          <w:szCs w:val="16"/>
        </w:rPr>
        <w:t xml:space="preserve">  {</w:t>
      </w:r>
    </w:p>
    <w:p w14:paraId="26EAE032" w14:textId="77777777" w:rsidR="001C2D80" w:rsidRPr="006F12BA" w:rsidRDefault="001C2D80" w:rsidP="001C2D80">
      <w:pPr>
        <w:rPr>
          <w:sz w:val="16"/>
          <w:szCs w:val="16"/>
        </w:rPr>
      </w:pPr>
      <w:r w:rsidRPr="006F12BA">
        <w:rPr>
          <w:sz w:val="16"/>
          <w:szCs w:val="16"/>
        </w:rPr>
        <w:t xml:space="preserve">    std::vector&lt;db::Subscribe&gt; subscribes = db.Subscribes(-1001197755674);</w:t>
      </w:r>
    </w:p>
    <w:p w14:paraId="1BA7B801" w14:textId="77777777" w:rsidR="001C2D80" w:rsidRPr="006F12BA" w:rsidRDefault="001C2D80" w:rsidP="001C2D80">
      <w:pPr>
        <w:rPr>
          <w:sz w:val="16"/>
          <w:szCs w:val="16"/>
        </w:rPr>
      </w:pPr>
      <w:r w:rsidRPr="006F12BA">
        <w:rPr>
          <w:sz w:val="16"/>
          <w:szCs w:val="16"/>
        </w:rPr>
        <w:t xml:space="preserve">    ASSERT_EQ(subscribes.size(), 1);</w:t>
      </w:r>
    </w:p>
    <w:p w14:paraId="0C4AD00A" w14:textId="77777777" w:rsidR="001C2D80" w:rsidRPr="006F12BA" w:rsidRDefault="001C2D80" w:rsidP="001C2D80">
      <w:pPr>
        <w:rPr>
          <w:sz w:val="16"/>
          <w:szCs w:val="16"/>
        </w:rPr>
      </w:pPr>
      <w:r w:rsidRPr="006F12BA">
        <w:rPr>
          <w:sz w:val="16"/>
          <w:szCs w:val="16"/>
        </w:rPr>
        <w:t xml:space="preserve">    db::Subscribe alone_subscription = std::move(subscribes.front());</w:t>
      </w:r>
    </w:p>
    <w:p w14:paraId="2D1BC2A9" w14:textId="77777777" w:rsidR="001C2D80" w:rsidRPr="006F12BA" w:rsidRDefault="001C2D80" w:rsidP="001C2D80">
      <w:pPr>
        <w:rPr>
          <w:sz w:val="16"/>
          <w:szCs w:val="16"/>
        </w:rPr>
      </w:pPr>
      <w:r w:rsidRPr="006F12BA">
        <w:rPr>
          <w:sz w:val="16"/>
          <w:szCs w:val="16"/>
        </w:rPr>
        <w:t xml:space="preserve">    ASSERT_EQ(alone_subscription.key_phrases.size(), 1);</w:t>
      </w:r>
    </w:p>
    <w:p w14:paraId="1D079B9F" w14:textId="77777777" w:rsidR="001C2D80" w:rsidRPr="006F12BA" w:rsidRDefault="001C2D80" w:rsidP="001C2D80">
      <w:pPr>
        <w:rPr>
          <w:sz w:val="16"/>
          <w:szCs w:val="16"/>
        </w:rPr>
      </w:pPr>
      <w:r w:rsidRPr="006F12BA">
        <w:rPr>
          <w:sz w:val="16"/>
          <w:szCs w:val="16"/>
        </w:rPr>
        <w:t xml:space="preserve">    EXPECT_EQ(alone_subscription.key_phrases.front(), test_phrases);</w:t>
      </w:r>
    </w:p>
    <w:p w14:paraId="47E9EE84" w14:textId="77777777" w:rsidR="001C2D80" w:rsidRPr="006F12BA" w:rsidRDefault="001C2D80" w:rsidP="001C2D80">
      <w:pPr>
        <w:rPr>
          <w:sz w:val="16"/>
          <w:szCs w:val="16"/>
        </w:rPr>
      </w:pPr>
      <w:r w:rsidRPr="006F12BA">
        <w:rPr>
          <w:sz w:val="16"/>
          <w:szCs w:val="16"/>
        </w:rPr>
        <w:t xml:space="preserve">  }</w:t>
      </w:r>
    </w:p>
    <w:p w14:paraId="747009ED" w14:textId="77777777" w:rsidR="001C2D80" w:rsidRPr="006F12BA" w:rsidRDefault="001C2D80" w:rsidP="001C2D80">
      <w:pPr>
        <w:rPr>
          <w:sz w:val="16"/>
          <w:szCs w:val="16"/>
        </w:rPr>
      </w:pPr>
    </w:p>
    <w:p w14:paraId="0939D059" w14:textId="77777777" w:rsidR="001C2D80" w:rsidRPr="006F12BA" w:rsidRDefault="001C2D80" w:rsidP="001C2D80">
      <w:pPr>
        <w:rPr>
          <w:sz w:val="16"/>
          <w:szCs w:val="16"/>
        </w:rPr>
      </w:pPr>
      <w:r w:rsidRPr="006F12BA">
        <w:rPr>
          <w:sz w:val="16"/>
          <w:szCs w:val="16"/>
        </w:rPr>
        <w:t xml:space="preserve">  // Remove</w:t>
      </w:r>
    </w:p>
    <w:p w14:paraId="09FA9491" w14:textId="77777777" w:rsidR="001C2D80" w:rsidRPr="006F12BA" w:rsidRDefault="001C2D80" w:rsidP="001C2D80">
      <w:pPr>
        <w:rPr>
          <w:sz w:val="16"/>
          <w:szCs w:val="16"/>
        </w:rPr>
      </w:pPr>
      <w:r w:rsidRPr="006F12BA">
        <w:rPr>
          <w:sz w:val="16"/>
          <w:szCs w:val="16"/>
        </w:rPr>
        <w:t xml:space="preserve">  {</w:t>
      </w:r>
    </w:p>
    <w:p w14:paraId="6D2234EC" w14:textId="77777777" w:rsidR="001C2D80" w:rsidRPr="006F12BA" w:rsidRDefault="001C2D80" w:rsidP="001C2D80">
      <w:pPr>
        <w:rPr>
          <w:sz w:val="16"/>
          <w:szCs w:val="16"/>
        </w:rPr>
      </w:pPr>
      <w:r w:rsidRPr="006F12BA">
        <w:rPr>
          <w:sz w:val="16"/>
          <w:szCs w:val="16"/>
        </w:rPr>
        <w:t xml:space="preserve">    std::vector&lt;db::Subscribe&gt; subscribes = db.Subscribes(-1001197755674);</w:t>
      </w:r>
    </w:p>
    <w:p w14:paraId="54552F0E" w14:textId="77777777" w:rsidR="001C2D80" w:rsidRPr="006F12BA" w:rsidRDefault="001C2D80" w:rsidP="001C2D80">
      <w:pPr>
        <w:rPr>
          <w:sz w:val="16"/>
          <w:szCs w:val="16"/>
        </w:rPr>
      </w:pPr>
      <w:r w:rsidRPr="006F12BA">
        <w:rPr>
          <w:sz w:val="16"/>
          <w:szCs w:val="16"/>
        </w:rPr>
        <w:t xml:space="preserve">    ASSERT_EQ(subscribes.size(), 1);</w:t>
      </w:r>
    </w:p>
    <w:p w14:paraId="62FB0686" w14:textId="77777777" w:rsidR="001C2D80" w:rsidRPr="006F12BA" w:rsidRDefault="001C2D80" w:rsidP="001C2D80">
      <w:pPr>
        <w:rPr>
          <w:sz w:val="16"/>
          <w:szCs w:val="16"/>
        </w:rPr>
      </w:pPr>
      <w:r w:rsidRPr="006F12BA">
        <w:rPr>
          <w:sz w:val="16"/>
          <w:szCs w:val="16"/>
        </w:rPr>
        <w:t xml:space="preserve">    db::Subscribe alone_subscription = std::move(subscribes.front());</w:t>
      </w:r>
    </w:p>
    <w:p w14:paraId="533625BC" w14:textId="77777777" w:rsidR="001C2D80" w:rsidRPr="006F12BA" w:rsidRDefault="001C2D80" w:rsidP="001C2D80">
      <w:pPr>
        <w:rPr>
          <w:sz w:val="16"/>
          <w:szCs w:val="16"/>
        </w:rPr>
      </w:pPr>
      <w:r w:rsidRPr="006F12BA">
        <w:rPr>
          <w:sz w:val="16"/>
          <w:szCs w:val="16"/>
        </w:rPr>
        <w:t xml:space="preserve">    db.RemoveKeyPhraseForSubscribe(alone_subscription.id, test_phrases);</w:t>
      </w:r>
    </w:p>
    <w:p w14:paraId="5F527C14" w14:textId="77777777" w:rsidR="001C2D80" w:rsidRPr="006F12BA" w:rsidRDefault="001C2D80" w:rsidP="001C2D80">
      <w:pPr>
        <w:rPr>
          <w:sz w:val="16"/>
          <w:szCs w:val="16"/>
        </w:rPr>
      </w:pPr>
      <w:r w:rsidRPr="006F12BA">
        <w:rPr>
          <w:sz w:val="16"/>
          <w:szCs w:val="16"/>
        </w:rPr>
        <w:t xml:space="preserve">  }</w:t>
      </w:r>
    </w:p>
    <w:p w14:paraId="7A6F02D9" w14:textId="77777777" w:rsidR="001C2D80" w:rsidRPr="006F12BA" w:rsidRDefault="001C2D80" w:rsidP="001C2D80">
      <w:pPr>
        <w:rPr>
          <w:sz w:val="16"/>
          <w:szCs w:val="16"/>
        </w:rPr>
      </w:pPr>
      <w:r w:rsidRPr="006F12BA">
        <w:rPr>
          <w:sz w:val="16"/>
          <w:szCs w:val="16"/>
        </w:rPr>
        <w:t xml:space="preserve">  {</w:t>
      </w:r>
    </w:p>
    <w:p w14:paraId="0FCD3B24" w14:textId="77777777" w:rsidR="001C2D80" w:rsidRPr="006F12BA" w:rsidRDefault="001C2D80" w:rsidP="001C2D80">
      <w:pPr>
        <w:rPr>
          <w:sz w:val="16"/>
          <w:szCs w:val="16"/>
        </w:rPr>
      </w:pPr>
      <w:r w:rsidRPr="006F12BA">
        <w:rPr>
          <w:sz w:val="16"/>
          <w:szCs w:val="16"/>
        </w:rPr>
        <w:t xml:space="preserve">    std::vector&lt;db::Subscribe&gt; subscribes = db.Subscribes(-1001197755674);</w:t>
      </w:r>
    </w:p>
    <w:p w14:paraId="4F6294BE" w14:textId="77777777" w:rsidR="001C2D80" w:rsidRPr="006F12BA" w:rsidRDefault="001C2D80" w:rsidP="001C2D80">
      <w:pPr>
        <w:rPr>
          <w:sz w:val="16"/>
          <w:szCs w:val="16"/>
        </w:rPr>
      </w:pPr>
      <w:r w:rsidRPr="006F12BA">
        <w:rPr>
          <w:sz w:val="16"/>
          <w:szCs w:val="16"/>
        </w:rPr>
        <w:t xml:space="preserve">    ASSERT_EQ(subscribes.size(), 1);</w:t>
      </w:r>
    </w:p>
    <w:p w14:paraId="13F10D80" w14:textId="77777777" w:rsidR="001C2D80" w:rsidRPr="006F12BA" w:rsidRDefault="001C2D80" w:rsidP="001C2D80">
      <w:pPr>
        <w:rPr>
          <w:sz w:val="16"/>
          <w:szCs w:val="16"/>
        </w:rPr>
      </w:pPr>
      <w:r w:rsidRPr="006F12BA">
        <w:rPr>
          <w:sz w:val="16"/>
          <w:szCs w:val="16"/>
        </w:rPr>
        <w:t xml:space="preserve">    db::Subscribe alone_subscription = std::move(subscribes.front());</w:t>
      </w:r>
    </w:p>
    <w:p w14:paraId="219F9E20" w14:textId="77777777" w:rsidR="001C2D80" w:rsidRPr="006F12BA" w:rsidRDefault="001C2D80" w:rsidP="001C2D80">
      <w:pPr>
        <w:rPr>
          <w:sz w:val="16"/>
          <w:szCs w:val="16"/>
        </w:rPr>
      </w:pPr>
      <w:r w:rsidRPr="006F12BA">
        <w:rPr>
          <w:sz w:val="16"/>
          <w:szCs w:val="16"/>
        </w:rPr>
        <w:t xml:space="preserve">    db.RemoveKeyPhraseForSubscribe(alone_subscription.id, test_phrases);</w:t>
      </w:r>
    </w:p>
    <w:p w14:paraId="0381F511" w14:textId="77777777" w:rsidR="001C2D80" w:rsidRPr="006F12BA" w:rsidRDefault="001C2D80" w:rsidP="001C2D80">
      <w:pPr>
        <w:rPr>
          <w:sz w:val="16"/>
          <w:szCs w:val="16"/>
        </w:rPr>
      </w:pPr>
      <w:r w:rsidRPr="006F12BA">
        <w:rPr>
          <w:sz w:val="16"/>
          <w:szCs w:val="16"/>
        </w:rPr>
        <w:t xml:space="preserve">    ASSERT_EQ(alone_subscription.key_phrases.size(), 0);</w:t>
      </w:r>
    </w:p>
    <w:p w14:paraId="2BA32C93" w14:textId="77777777" w:rsidR="001C2D80" w:rsidRPr="006F12BA" w:rsidRDefault="001C2D80" w:rsidP="001C2D80">
      <w:pPr>
        <w:rPr>
          <w:sz w:val="16"/>
          <w:szCs w:val="16"/>
        </w:rPr>
      </w:pPr>
      <w:r w:rsidRPr="006F12BA">
        <w:rPr>
          <w:sz w:val="16"/>
          <w:szCs w:val="16"/>
        </w:rPr>
        <w:t xml:space="preserve">  }</w:t>
      </w:r>
    </w:p>
    <w:p w14:paraId="2DF1BB00" w14:textId="77777777" w:rsidR="001C2D80" w:rsidRPr="006F12BA" w:rsidRDefault="001C2D80" w:rsidP="001C2D80">
      <w:pPr>
        <w:rPr>
          <w:sz w:val="16"/>
          <w:szCs w:val="16"/>
        </w:rPr>
      </w:pPr>
      <w:r w:rsidRPr="006F12BA">
        <w:rPr>
          <w:sz w:val="16"/>
          <w:szCs w:val="16"/>
        </w:rPr>
        <w:t>}</w:t>
      </w:r>
    </w:p>
    <w:p w14:paraId="2D9FC04C" w14:textId="77777777" w:rsidR="001C2D80" w:rsidRPr="006F12BA" w:rsidRDefault="001C2D80" w:rsidP="001C2D80">
      <w:pPr>
        <w:rPr>
          <w:sz w:val="16"/>
          <w:szCs w:val="16"/>
        </w:rPr>
      </w:pPr>
    </w:p>
    <w:p w14:paraId="64A10085" w14:textId="77777777" w:rsidR="001C2D80" w:rsidRPr="006F12BA" w:rsidRDefault="001C2D80" w:rsidP="001C2D80">
      <w:pPr>
        <w:rPr>
          <w:sz w:val="16"/>
          <w:szCs w:val="16"/>
        </w:rPr>
      </w:pPr>
      <w:r w:rsidRPr="006F12BA">
        <w:rPr>
          <w:sz w:val="16"/>
          <w:szCs w:val="16"/>
        </w:rPr>
        <w:t>////////////////////////////////////////////////////////////////////////////////</w:t>
      </w:r>
    </w:p>
    <w:p w14:paraId="0F9DD126" w14:textId="77777777" w:rsidR="001C2D80" w:rsidRPr="006F12BA" w:rsidRDefault="001C2D80" w:rsidP="001C2D80">
      <w:pPr>
        <w:rPr>
          <w:sz w:val="16"/>
          <w:szCs w:val="16"/>
        </w:rPr>
      </w:pPr>
    </w:p>
    <w:p w14:paraId="346D68AF" w14:textId="77777777" w:rsidR="001C2D80" w:rsidRPr="006F12BA" w:rsidRDefault="001C2D80" w:rsidP="001C2D80">
      <w:pPr>
        <w:rPr>
          <w:sz w:val="16"/>
          <w:szCs w:val="16"/>
        </w:rPr>
      </w:pPr>
      <w:r w:rsidRPr="006F12BA">
        <w:rPr>
          <w:sz w:val="16"/>
          <w:szCs w:val="16"/>
        </w:rPr>
        <w:t>// channel's table tests</w:t>
      </w:r>
    </w:p>
    <w:p w14:paraId="6455DF28" w14:textId="77777777" w:rsidR="001C2D80" w:rsidRPr="006F12BA" w:rsidRDefault="001C2D80" w:rsidP="001C2D80">
      <w:pPr>
        <w:rPr>
          <w:sz w:val="16"/>
          <w:szCs w:val="16"/>
        </w:rPr>
      </w:pPr>
    </w:p>
    <w:p w14:paraId="4D5EFCB6" w14:textId="77777777" w:rsidR="001C2D80" w:rsidRPr="006F12BA" w:rsidRDefault="001C2D80" w:rsidP="001C2D80">
      <w:pPr>
        <w:rPr>
          <w:sz w:val="16"/>
          <w:szCs w:val="16"/>
        </w:rPr>
      </w:pPr>
      <w:r w:rsidRPr="006F12BA">
        <w:rPr>
          <w:sz w:val="16"/>
          <w:szCs w:val="16"/>
        </w:rPr>
        <w:t>TEST(channels, common_case) {</w:t>
      </w:r>
    </w:p>
    <w:p w14:paraId="5011C3A2" w14:textId="77777777" w:rsidR="001C2D80" w:rsidRPr="006F12BA" w:rsidRDefault="001C2D80" w:rsidP="001C2D80">
      <w:pPr>
        <w:rPr>
          <w:sz w:val="16"/>
          <w:szCs w:val="16"/>
        </w:rPr>
      </w:pPr>
      <w:r w:rsidRPr="006F12BA">
        <w:rPr>
          <w:sz w:val="16"/>
          <w:szCs w:val="16"/>
        </w:rPr>
        <w:t xml:space="preserve">  db::DatabaseHelper db{connection_params};</w:t>
      </w:r>
    </w:p>
    <w:p w14:paraId="548AFECF" w14:textId="77777777" w:rsidR="001C2D80" w:rsidRPr="006F12BA" w:rsidRDefault="001C2D80" w:rsidP="001C2D80">
      <w:pPr>
        <w:rPr>
          <w:sz w:val="16"/>
          <w:szCs w:val="16"/>
        </w:rPr>
      </w:pPr>
      <w:r w:rsidRPr="006F12BA">
        <w:rPr>
          <w:sz w:val="16"/>
          <w:szCs w:val="16"/>
        </w:rPr>
        <w:t xml:space="preserve">  constexpr db::ChatID channel_id{111};</w:t>
      </w:r>
    </w:p>
    <w:p w14:paraId="735E26AF" w14:textId="77777777" w:rsidR="001C2D80" w:rsidRPr="006F12BA" w:rsidRDefault="001C2D80" w:rsidP="001C2D80">
      <w:pPr>
        <w:rPr>
          <w:sz w:val="16"/>
          <w:szCs w:val="16"/>
        </w:rPr>
      </w:pPr>
      <w:r w:rsidRPr="006F12BA">
        <w:rPr>
          <w:sz w:val="16"/>
          <w:szCs w:val="16"/>
        </w:rPr>
        <w:t xml:space="preserve">  const std::string test_phrase = "тест или не тест";</w:t>
      </w:r>
    </w:p>
    <w:p w14:paraId="7DFEFF75" w14:textId="77777777" w:rsidR="001C2D80" w:rsidRPr="006F12BA" w:rsidRDefault="001C2D80" w:rsidP="001C2D80">
      <w:pPr>
        <w:rPr>
          <w:sz w:val="16"/>
          <w:szCs w:val="16"/>
        </w:rPr>
      </w:pPr>
    </w:p>
    <w:p w14:paraId="3A9B1D52" w14:textId="77777777" w:rsidR="001C2D80" w:rsidRPr="006F12BA" w:rsidRDefault="001C2D80" w:rsidP="001C2D80">
      <w:pPr>
        <w:rPr>
          <w:sz w:val="16"/>
          <w:szCs w:val="16"/>
        </w:rPr>
      </w:pPr>
      <w:r w:rsidRPr="006F12BA">
        <w:rPr>
          <w:sz w:val="16"/>
          <w:szCs w:val="16"/>
        </w:rPr>
        <w:t xml:space="preserve">  db.InsertChannel(channel_id);</w:t>
      </w:r>
    </w:p>
    <w:p w14:paraId="6BC0A954" w14:textId="77777777" w:rsidR="001C2D80" w:rsidRPr="006F12BA" w:rsidRDefault="001C2D80" w:rsidP="001C2D80">
      <w:pPr>
        <w:rPr>
          <w:sz w:val="16"/>
          <w:szCs w:val="16"/>
        </w:rPr>
      </w:pPr>
    </w:p>
    <w:p w14:paraId="592CF3D9" w14:textId="77777777" w:rsidR="001C2D80" w:rsidRPr="006F12BA" w:rsidRDefault="001C2D80" w:rsidP="001C2D80">
      <w:pPr>
        <w:rPr>
          <w:sz w:val="16"/>
          <w:szCs w:val="16"/>
        </w:rPr>
      </w:pPr>
      <w:r w:rsidRPr="006F12BA">
        <w:rPr>
          <w:sz w:val="16"/>
          <w:szCs w:val="16"/>
        </w:rPr>
        <w:t xml:space="preserve">  db.AppendKeyPhraseForChannel(channel_id, test_phrase);</w:t>
      </w:r>
    </w:p>
    <w:p w14:paraId="2C93C13F" w14:textId="77777777" w:rsidR="001C2D80" w:rsidRPr="006F12BA" w:rsidRDefault="001C2D80" w:rsidP="001C2D80">
      <w:pPr>
        <w:rPr>
          <w:sz w:val="16"/>
          <w:szCs w:val="16"/>
        </w:rPr>
      </w:pPr>
      <w:r w:rsidRPr="006F12BA">
        <w:rPr>
          <w:sz w:val="16"/>
          <w:szCs w:val="16"/>
        </w:rPr>
        <w:t xml:space="preserve">  db::Channel channel = db.GetChannel(channel_id);</w:t>
      </w:r>
    </w:p>
    <w:p w14:paraId="3B695991" w14:textId="77777777" w:rsidR="001C2D80" w:rsidRPr="006F12BA" w:rsidRDefault="001C2D80" w:rsidP="001C2D80">
      <w:pPr>
        <w:rPr>
          <w:sz w:val="16"/>
          <w:szCs w:val="16"/>
        </w:rPr>
      </w:pPr>
      <w:r w:rsidRPr="006F12BA">
        <w:rPr>
          <w:sz w:val="16"/>
          <w:szCs w:val="16"/>
        </w:rPr>
        <w:t xml:space="preserve">  EXPECT_EQ(channel.channel_id, channel_id);</w:t>
      </w:r>
    </w:p>
    <w:p w14:paraId="539DD4AF" w14:textId="77777777" w:rsidR="001C2D80" w:rsidRPr="006F12BA" w:rsidRDefault="001C2D80" w:rsidP="001C2D80">
      <w:pPr>
        <w:rPr>
          <w:sz w:val="16"/>
          <w:szCs w:val="16"/>
        </w:rPr>
      </w:pPr>
      <w:r w:rsidRPr="006F12BA">
        <w:rPr>
          <w:sz w:val="16"/>
          <w:szCs w:val="16"/>
        </w:rPr>
        <w:t xml:space="preserve">  ASSERT_EQ(channel.key_phrases.size(), 1);</w:t>
      </w:r>
    </w:p>
    <w:p w14:paraId="68F52293" w14:textId="77777777" w:rsidR="001C2D80" w:rsidRPr="006F12BA" w:rsidRDefault="001C2D80" w:rsidP="001C2D80">
      <w:pPr>
        <w:rPr>
          <w:sz w:val="16"/>
          <w:szCs w:val="16"/>
        </w:rPr>
      </w:pPr>
      <w:r w:rsidRPr="006F12BA">
        <w:rPr>
          <w:sz w:val="16"/>
          <w:szCs w:val="16"/>
        </w:rPr>
        <w:t xml:space="preserve">  EXPECT_EQ(channel.key_phrases.front(), test_phrase);</w:t>
      </w:r>
    </w:p>
    <w:p w14:paraId="1F3C5BEA" w14:textId="77777777" w:rsidR="001C2D80" w:rsidRPr="006F12BA" w:rsidRDefault="001C2D80" w:rsidP="001C2D80">
      <w:pPr>
        <w:rPr>
          <w:sz w:val="16"/>
          <w:szCs w:val="16"/>
        </w:rPr>
      </w:pPr>
    </w:p>
    <w:p w14:paraId="699ED2CF" w14:textId="77777777" w:rsidR="001C2D80" w:rsidRPr="006F12BA" w:rsidRDefault="001C2D80" w:rsidP="001C2D80">
      <w:pPr>
        <w:rPr>
          <w:sz w:val="16"/>
          <w:szCs w:val="16"/>
        </w:rPr>
      </w:pPr>
      <w:r w:rsidRPr="006F12BA">
        <w:rPr>
          <w:sz w:val="16"/>
          <w:szCs w:val="16"/>
        </w:rPr>
        <w:t xml:space="preserve">  db.RemoveKeyPhraseFromChannel(channel_id, test_phrase);</w:t>
      </w:r>
    </w:p>
    <w:p w14:paraId="0D0A2EE3" w14:textId="77777777" w:rsidR="001C2D80" w:rsidRPr="006F12BA" w:rsidRDefault="001C2D80" w:rsidP="001C2D80">
      <w:pPr>
        <w:rPr>
          <w:sz w:val="16"/>
          <w:szCs w:val="16"/>
        </w:rPr>
      </w:pPr>
      <w:r w:rsidRPr="006F12BA">
        <w:rPr>
          <w:sz w:val="16"/>
          <w:szCs w:val="16"/>
        </w:rPr>
        <w:t xml:space="preserve">  channel = db.GetChannel(channel_id);</w:t>
      </w:r>
    </w:p>
    <w:p w14:paraId="5AB56C37" w14:textId="77777777" w:rsidR="001C2D80" w:rsidRPr="006F12BA" w:rsidRDefault="001C2D80" w:rsidP="001C2D80">
      <w:pPr>
        <w:rPr>
          <w:sz w:val="16"/>
          <w:szCs w:val="16"/>
        </w:rPr>
      </w:pPr>
      <w:r w:rsidRPr="006F12BA">
        <w:rPr>
          <w:sz w:val="16"/>
          <w:szCs w:val="16"/>
        </w:rPr>
        <w:t xml:space="preserve">  EXPECT_EQ(channel.channel_id, channel_id);</w:t>
      </w:r>
    </w:p>
    <w:p w14:paraId="7D056B32" w14:textId="77777777" w:rsidR="001C2D80" w:rsidRPr="006F12BA" w:rsidRDefault="001C2D80" w:rsidP="001C2D80">
      <w:pPr>
        <w:rPr>
          <w:sz w:val="16"/>
          <w:szCs w:val="16"/>
        </w:rPr>
      </w:pPr>
      <w:r w:rsidRPr="006F12BA">
        <w:rPr>
          <w:sz w:val="16"/>
          <w:szCs w:val="16"/>
        </w:rPr>
        <w:t xml:space="preserve">  EXPECT_TRUE(channel.key_phrases.empty());</w:t>
      </w:r>
    </w:p>
    <w:p w14:paraId="53EE489C" w14:textId="77777777" w:rsidR="001C2D80" w:rsidRPr="006F12BA" w:rsidRDefault="001C2D80" w:rsidP="001C2D80">
      <w:pPr>
        <w:rPr>
          <w:sz w:val="16"/>
          <w:szCs w:val="16"/>
        </w:rPr>
      </w:pPr>
    </w:p>
    <w:p w14:paraId="776474CA" w14:textId="77777777" w:rsidR="001C2D80" w:rsidRPr="006F12BA" w:rsidRDefault="001C2D80" w:rsidP="001C2D80">
      <w:pPr>
        <w:rPr>
          <w:sz w:val="16"/>
          <w:szCs w:val="16"/>
        </w:rPr>
      </w:pPr>
      <w:r w:rsidRPr="006F12BA">
        <w:rPr>
          <w:sz w:val="16"/>
          <w:szCs w:val="16"/>
        </w:rPr>
        <w:t xml:space="preserve">  EXPECT_TRUE(db.DeleteChannel(channel_id));</w:t>
      </w:r>
    </w:p>
    <w:p w14:paraId="63E16DB4" w14:textId="77777777" w:rsidR="001C2D80" w:rsidRPr="006F12BA" w:rsidRDefault="001C2D80" w:rsidP="001C2D80">
      <w:pPr>
        <w:rPr>
          <w:sz w:val="16"/>
          <w:szCs w:val="16"/>
        </w:rPr>
      </w:pPr>
      <w:r w:rsidRPr="006F12BA">
        <w:rPr>
          <w:sz w:val="16"/>
          <w:szCs w:val="16"/>
        </w:rPr>
        <w:t>}</w:t>
      </w:r>
    </w:p>
    <w:p w14:paraId="5A3A8A33" w14:textId="77777777" w:rsidR="001C2D80" w:rsidRPr="006F12BA" w:rsidRDefault="001C2D80" w:rsidP="001C2D80">
      <w:pPr>
        <w:rPr>
          <w:sz w:val="16"/>
          <w:szCs w:val="16"/>
        </w:rPr>
      </w:pPr>
    </w:p>
    <w:p w14:paraId="12D4B161" w14:textId="77777777" w:rsidR="001C2D80" w:rsidRPr="006F12BA" w:rsidRDefault="001C2D80" w:rsidP="001C2D80">
      <w:pPr>
        <w:rPr>
          <w:sz w:val="16"/>
          <w:szCs w:val="16"/>
        </w:rPr>
      </w:pPr>
      <w:r w:rsidRPr="006F12BA">
        <w:rPr>
          <w:sz w:val="16"/>
          <w:szCs w:val="16"/>
        </w:rPr>
        <w:t>////////////////////////////////////////////////////////////////////////////////</w:t>
      </w:r>
    </w:p>
    <w:p w14:paraId="04A58A78" w14:textId="77777777" w:rsidR="001C2D80" w:rsidRPr="006F12BA" w:rsidRDefault="001C2D80" w:rsidP="001C2D80">
      <w:pPr>
        <w:rPr>
          <w:sz w:val="16"/>
          <w:szCs w:val="16"/>
        </w:rPr>
      </w:pPr>
    </w:p>
    <w:p w14:paraId="5DBDC1DC" w14:textId="77777777" w:rsidR="001C2D80" w:rsidRPr="006F12BA" w:rsidRDefault="001C2D80" w:rsidP="001C2D80">
      <w:pPr>
        <w:rPr>
          <w:sz w:val="16"/>
          <w:szCs w:val="16"/>
        </w:rPr>
      </w:pPr>
      <w:r w:rsidRPr="006F12BA">
        <w:rPr>
          <w:sz w:val="16"/>
          <w:szCs w:val="16"/>
        </w:rPr>
        <w:t>// Multi consumers test</w:t>
      </w:r>
    </w:p>
    <w:p w14:paraId="53C2EB77" w14:textId="77777777" w:rsidR="001C2D80" w:rsidRPr="006F12BA" w:rsidRDefault="001C2D80" w:rsidP="001C2D80">
      <w:pPr>
        <w:rPr>
          <w:sz w:val="16"/>
          <w:szCs w:val="16"/>
        </w:rPr>
      </w:pPr>
    </w:p>
    <w:p w14:paraId="77D00633" w14:textId="77777777" w:rsidR="001C2D80" w:rsidRPr="006F12BA" w:rsidRDefault="001C2D80" w:rsidP="001C2D80">
      <w:pPr>
        <w:rPr>
          <w:sz w:val="16"/>
          <w:szCs w:val="16"/>
        </w:rPr>
      </w:pPr>
      <w:r w:rsidRPr="006F12BA">
        <w:rPr>
          <w:sz w:val="16"/>
          <w:szCs w:val="16"/>
        </w:rPr>
        <w:t>TEST(MultiConsumers, common_case) {</w:t>
      </w:r>
    </w:p>
    <w:p w14:paraId="028AC7CB" w14:textId="77777777" w:rsidR="001C2D80" w:rsidRPr="006F12BA" w:rsidRDefault="001C2D80" w:rsidP="001C2D80">
      <w:pPr>
        <w:rPr>
          <w:sz w:val="16"/>
          <w:szCs w:val="16"/>
        </w:rPr>
      </w:pPr>
      <w:r w:rsidRPr="006F12BA">
        <w:rPr>
          <w:sz w:val="16"/>
          <w:szCs w:val="16"/>
        </w:rPr>
        <w:t xml:space="preserve">  db::DatabaseHelper db;</w:t>
      </w:r>
    </w:p>
    <w:p w14:paraId="211F7490" w14:textId="77777777" w:rsidR="001C2D80" w:rsidRPr="006F12BA" w:rsidRDefault="001C2D80" w:rsidP="001C2D80">
      <w:pPr>
        <w:rPr>
          <w:sz w:val="16"/>
          <w:szCs w:val="16"/>
        </w:rPr>
      </w:pPr>
      <w:r w:rsidRPr="006F12BA">
        <w:rPr>
          <w:sz w:val="16"/>
          <w:szCs w:val="16"/>
        </w:rPr>
        <w:t xml:space="preserve">  db.Open(connection_params);</w:t>
      </w:r>
    </w:p>
    <w:p w14:paraId="4EC78C89" w14:textId="77777777" w:rsidR="001C2D80" w:rsidRPr="006F12BA" w:rsidRDefault="001C2D80" w:rsidP="001C2D80">
      <w:pPr>
        <w:rPr>
          <w:sz w:val="16"/>
          <w:szCs w:val="16"/>
        </w:rPr>
      </w:pPr>
      <w:r w:rsidRPr="006F12BA">
        <w:rPr>
          <w:sz w:val="16"/>
          <w:szCs w:val="16"/>
        </w:rPr>
        <w:t xml:space="preserve">  constexpr db::ChatID channel_id = 111;</w:t>
      </w:r>
    </w:p>
    <w:p w14:paraId="5867348B" w14:textId="77777777" w:rsidR="001C2D80" w:rsidRPr="006F12BA" w:rsidRDefault="001C2D80" w:rsidP="001C2D80">
      <w:pPr>
        <w:rPr>
          <w:sz w:val="16"/>
          <w:szCs w:val="16"/>
        </w:rPr>
      </w:pPr>
      <w:r w:rsidRPr="006F12BA">
        <w:rPr>
          <w:sz w:val="16"/>
          <w:szCs w:val="16"/>
        </w:rPr>
        <w:t xml:space="preserve">  db.InsertChannel(channel_id);</w:t>
      </w:r>
    </w:p>
    <w:p w14:paraId="0A578AFF" w14:textId="77777777" w:rsidR="001C2D80" w:rsidRPr="006F12BA" w:rsidRDefault="001C2D80" w:rsidP="001C2D80">
      <w:pPr>
        <w:rPr>
          <w:sz w:val="16"/>
          <w:szCs w:val="16"/>
        </w:rPr>
      </w:pPr>
    </w:p>
    <w:p w14:paraId="5B7C0B96" w14:textId="77777777" w:rsidR="001C2D80" w:rsidRPr="006F12BA" w:rsidRDefault="001C2D80" w:rsidP="001C2D80">
      <w:pPr>
        <w:rPr>
          <w:sz w:val="16"/>
          <w:szCs w:val="16"/>
        </w:rPr>
      </w:pPr>
      <w:r w:rsidRPr="006F12BA">
        <w:rPr>
          <w:sz w:val="16"/>
          <w:szCs w:val="16"/>
        </w:rPr>
        <w:t xml:space="preserve">  std::vector&lt;std::thread&gt; threads;</w:t>
      </w:r>
    </w:p>
    <w:p w14:paraId="40D5671D" w14:textId="77777777" w:rsidR="001C2D80" w:rsidRPr="006F12BA" w:rsidRDefault="001C2D80" w:rsidP="001C2D80">
      <w:pPr>
        <w:rPr>
          <w:sz w:val="16"/>
          <w:szCs w:val="16"/>
        </w:rPr>
      </w:pPr>
      <w:r w:rsidRPr="006F12BA">
        <w:rPr>
          <w:sz w:val="16"/>
          <w:szCs w:val="16"/>
        </w:rPr>
        <w:t xml:space="preserve">  constexpr size_t count_threads = 5;</w:t>
      </w:r>
    </w:p>
    <w:p w14:paraId="55E19368" w14:textId="77777777" w:rsidR="001C2D80" w:rsidRPr="006F12BA" w:rsidRDefault="001C2D80" w:rsidP="001C2D80">
      <w:pPr>
        <w:rPr>
          <w:sz w:val="16"/>
          <w:szCs w:val="16"/>
        </w:rPr>
      </w:pPr>
      <w:r w:rsidRPr="006F12BA">
        <w:rPr>
          <w:sz w:val="16"/>
          <w:szCs w:val="16"/>
        </w:rPr>
        <w:t xml:space="preserve">  constexpr size_t number_of_operations = 10;</w:t>
      </w:r>
    </w:p>
    <w:p w14:paraId="49E0EEBF" w14:textId="77777777" w:rsidR="001C2D80" w:rsidRPr="006F12BA" w:rsidRDefault="001C2D80" w:rsidP="001C2D80">
      <w:pPr>
        <w:rPr>
          <w:sz w:val="16"/>
          <w:szCs w:val="16"/>
        </w:rPr>
      </w:pPr>
      <w:r w:rsidRPr="006F12BA">
        <w:rPr>
          <w:sz w:val="16"/>
          <w:szCs w:val="16"/>
        </w:rPr>
        <w:t xml:space="preserve">  threads.reserve(count_threads);</w:t>
      </w:r>
    </w:p>
    <w:p w14:paraId="5533F9CA" w14:textId="77777777" w:rsidR="001C2D80" w:rsidRPr="006F12BA" w:rsidRDefault="001C2D80" w:rsidP="001C2D80">
      <w:pPr>
        <w:rPr>
          <w:sz w:val="16"/>
          <w:szCs w:val="16"/>
        </w:rPr>
      </w:pPr>
      <w:r w:rsidRPr="006F12BA">
        <w:rPr>
          <w:sz w:val="16"/>
          <w:szCs w:val="16"/>
        </w:rPr>
        <w:t xml:space="preserve">  for (size_t i = 0; i &lt; count_threads; ++i) {</w:t>
      </w:r>
    </w:p>
    <w:p w14:paraId="4602A382" w14:textId="77777777" w:rsidR="001C2D80" w:rsidRPr="006F12BA" w:rsidRDefault="001C2D80" w:rsidP="001C2D80">
      <w:pPr>
        <w:rPr>
          <w:sz w:val="16"/>
          <w:szCs w:val="16"/>
        </w:rPr>
      </w:pPr>
      <w:r w:rsidRPr="006F12BA">
        <w:rPr>
          <w:sz w:val="16"/>
          <w:szCs w:val="16"/>
        </w:rPr>
        <w:t xml:space="preserve">    threads.push_back(std::thread([]() {</w:t>
      </w:r>
    </w:p>
    <w:p w14:paraId="6E4785FE" w14:textId="77777777" w:rsidR="001C2D80" w:rsidRPr="006F12BA" w:rsidRDefault="001C2D80" w:rsidP="001C2D80">
      <w:pPr>
        <w:rPr>
          <w:sz w:val="16"/>
          <w:szCs w:val="16"/>
        </w:rPr>
      </w:pPr>
      <w:r w:rsidRPr="006F12BA">
        <w:rPr>
          <w:sz w:val="16"/>
          <w:szCs w:val="16"/>
        </w:rPr>
        <w:t xml:space="preserve">      db::DatabaseHelper db;</w:t>
      </w:r>
    </w:p>
    <w:p w14:paraId="48EC6453" w14:textId="77777777" w:rsidR="001C2D80" w:rsidRPr="006F12BA" w:rsidRDefault="001C2D80" w:rsidP="001C2D80">
      <w:pPr>
        <w:rPr>
          <w:sz w:val="16"/>
          <w:szCs w:val="16"/>
        </w:rPr>
      </w:pPr>
      <w:r w:rsidRPr="006F12BA">
        <w:rPr>
          <w:sz w:val="16"/>
          <w:szCs w:val="16"/>
        </w:rPr>
        <w:t xml:space="preserve">      ASSERT_TRUE(db.Open(connection_params));</w:t>
      </w:r>
    </w:p>
    <w:p w14:paraId="2FD19227" w14:textId="77777777" w:rsidR="001C2D80" w:rsidRPr="006F12BA" w:rsidRDefault="001C2D80" w:rsidP="001C2D80">
      <w:pPr>
        <w:rPr>
          <w:sz w:val="16"/>
          <w:szCs w:val="16"/>
        </w:rPr>
      </w:pPr>
      <w:r w:rsidRPr="006F12BA">
        <w:rPr>
          <w:sz w:val="16"/>
          <w:szCs w:val="16"/>
        </w:rPr>
        <w:t xml:space="preserve">      for (size_t i = 0; i &lt; number_of_operations; ++i) {</w:t>
      </w:r>
    </w:p>
    <w:p w14:paraId="15E0BF62" w14:textId="77777777" w:rsidR="001C2D80" w:rsidRPr="006F12BA" w:rsidRDefault="001C2D80" w:rsidP="001C2D80">
      <w:pPr>
        <w:rPr>
          <w:sz w:val="16"/>
          <w:szCs w:val="16"/>
        </w:rPr>
      </w:pPr>
      <w:r w:rsidRPr="006F12BA">
        <w:rPr>
          <w:sz w:val="16"/>
          <w:szCs w:val="16"/>
        </w:rPr>
        <w:t xml:space="preserve">        EXPECT_FALSE(db.IsUnregister(-124));</w:t>
      </w:r>
    </w:p>
    <w:p w14:paraId="6A1AC494" w14:textId="77777777" w:rsidR="001C2D80" w:rsidRPr="006F12BA" w:rsidRDefault="001C2D80" w:rsidP="001C2D80">
      <w:pPr>
        <w:rPr>
          <w:sz w:val="16"/>
          <w:szCs w:val="16"/>
        </w:rPr>
      </w:pPr>
      <w:r w:rsidRPr="006F12BA">
        <w:rPr>
          <w:sz w:val="16"/>
          <w:szCs w:val="16"/>
        </w:rPr>
        <w:t xml:space="preserve">      }</w:t>
      </w:r>
    </w:p>
    <w:p w14:paraId="1FF44187" w14:textId="77777777" w:rsidR="001C2D80" w:rsidRPr="006F12BA" w:rsidRDefault="001C2D80" w:rsidP="001C2D80">
      <w:pPr>
        <w:rPr>
          <w:sz w:val="16"/>
          <w:szCs w:val="16"/>
        </w:rPr>
      </w:pPr>
      <w:r w:rsidRPr="006F12BA">
        <w:rPr>
          <w:sz w:val="16"/>
          <w:szCs w:val="16"/>
        </w:rPr>
        <w:t xml:space="preserve">    }));</w:t>
      </w:r>
    </w:p>
    <w:p w14:paraId="788290C3" w14:textId="77777777" w:rsidR="001C2D80" w:rsidRPr="006F12BA" w:rsidRDefault="001C2D80" w:rsidP="001C2D80">
      <w:pPr>
        <w:rPr>
          <w:sz w:val="16"/>
          <w:szCs w:val="16"/>
        </w:rPr>
      </w:pPr>
      <w:r w:rsidRPr="006F12BA">
        <w:rPr>
          <w:sz w:val="16"/>
          <w:szCs w:val="16"/>
        </w:rPr>
        <w:t xml:space="preserve">  }</w:t>
      </w:r>
    </w:p>
    <w:p w14:paraId="43F875EF" w14:textId="77777777" w:rsidR="001C2D80" w:rsidRPr="006F12BA" w:rsidRDefault="001C2D80" w:rsidP="001C2D80">
      <w:pPr>
        <w:rPr>
          <w:sz w:val="16"/>
          <w:szCs w:val="16"/>
        </w:rPr>
      </w:pPr>
    </w:p>
    <w:p w14:paraId="2DD13DA6" w14:textId="77777777" w:rsidR="001C2D80" w:rsidRPr="006F12BA" w:rsidRDefault="001C2D80" w:rsidP="001C2D80">
      <w:pPr>
        <w:rPr>
          <w:sz w:val="16"/>
          <w:szCs w:val="16"/>
        </w:rPr>
      </w:pPr>
      <w:r w:rsidRPr="006F12BA">
        <w:rPr>
          <w:sz w:val="16"/>
          <w:szCs w:val="16"/>
        </w:rPr>
        <w:t xml:space="preserve">  for (auto&amp;&amp; thread : threads) {</w:t>
      </w:r>
    </w:p>
    <w:p w14:paraId="4F36CB64" w14:textId="77777777" w:rsidR="001C2D80" w:rsidRPr="006F12BA" w:rsidRDefault="001C2D80" w:rsidP="001C2D80">
      <w:pPr>
        <w:rPr>
          <w:sz w:val="16"/>
          <w:szCs w:val="16"/>
        </w:rPr>
      </w:pPr>
      <w:r w:rsidRPr="006F12BA">
        <w:rPr>
          <w:sz w:val="16"/>
          <w:szCs w:val="16"/>
        </w:rPr>
        <w:t xml:space="preserve">    thread.join();</w:t>
      </w:r>
    </w:p>
    <w:p w14:paraId="04259D1D" w14:textId="77777777" w:rsidR="001C2D80" w:rsidRPr="006F12BA" w:rsidRDefault="001C2D80" w:rsidP="001C2D80">
      <w:pPr>
        <w:rPr>
          <w:sz w:val="16"/>
          <w:szCs w:val="16"/>
        </w:rPr>
      </w:pPr>
      <w:r w:rsidRPr="006F12BA">
        <w:rPr>
          <w:sz w:val="16"/>
          <w:szCs w:val="16"/>
        </w:rPr>
        <w:t xml:space="preserve">  }</w:t>
      </w:r>
    </w:p>
    <w:p w14:paraId="32091696" w14:textId="77777777" w:rsidR="001C2D80" w:rsidRPr="006F12BA" w:rsidRDefault="001C2D80" w:rsidP="001C2D80">
      <w:pPr>
        <w:rPr>
          <w:sz w:val="16"/>
          <w:szCs w:val="16"/>
        </w:rPr>
      </w:pPr>
      <w:r w:rsidRPr="006F12BA">
        <w:rPr>
          <w:sz w:val="16"/>
          <w:szCs w:val="16"/>
        </w:rPr>
        <w:t xml:space="preserve">  db.DeleteChannel(channel_id);</w:t>
      </w:r>
    </w:p>
    <w:p w14:paraId="21B4430C" w14:textId="77777777" w:rsidR="001C2D80" w:rsidRPr="006F12BA" w:rsidRDefault="001C2D80" w:rsidP="001C2D80">
      <w:pPr>
        <w:rPr>
          <w:sz w:val="16"/>
          <w:szCs w:val="16"/>
        </w:rPr>
      </w:pPr>
      <w:r w:rsidRPr="006F12BA">
        <w:rPr>
          <w:sz w:val="16"/>
          <w:szCs w:val="16"/>
        </w:rPr>
        <w:t>}</w:t>
      </w:r>
    </w:p>
    <w:p w14:paraId="1B7CF2F0" w14:textId="77777777" w:rsidR="001C2D80" w:rsidRPr="006F12BA" w:rsidRDefault="001C2D80" w:rsidP="001C2D80">
      <w:pPr>
        <w:rPr>
          <w:sz w:val="16"/>
          <w:szCs w:val="16"/>
        </w:rPr>
      </w:pPr>
    </w:p>
    <w:p w14:paraId="238090EB" w14:textId="77777777" w:rsidR="001C2D80" w:rsidRPr="006F12BA" w:rsidRDefault="001C2D80" w:rsidP="001C2D80">
      <w:pPr>
        <w:rPr>
          <w:sz w:val="16"/>
          <w:szCs w:val="16"/>
        </w:rPr>
      </w:pPr>
      <w:r w:rsidRPr="006F12BA">
        <w:rPr>
          <w:sz w:val="16"/>
          <w:szCs w:val="16"/>
        </w:rPr>
        <w:t>//////////////////////////////////////////////////////////////////////////////</w:t>
      </w:r>
    </w:p>
    <w:p w14:paraId="164455E6" w14:textId="77777777" w:rsidR="001C2D80" w:rsidRPr="006F12BA" w:rsidRDefault="001C2D80" w:rsidP="001C2D80">
      <w:pPr>
        <w:rPr>
          <w:sz w:val="16"/>
          <w:szCs w:val="16"/>
        </w:rPr>
      </w:pPr>
    </w:p>
    <w:p w14:paraId="56A019D1" w14:textId="77777777" w:rsidR="001C2D80" w:rsidRPr="006F12BA" w:rsidRDefault="001C2D80" w:rsidP="001C2D80">
      <w:pPr>
        <w:rPr>
          <w:sz w:val="16"/>
          <w:szCs w:val="16"/>
        </w:rPr>
      </w:pPr>
      <w:r w:rsidRPr="006F12BA">
        <w:rPr>
          <w:sz w:val="16"/>
          <w:szCs w:val="16"/>
        </w:rPr>
        <w:t>// chats_for_search's test</w:t>
      </w:r>
    </w:p>
    <w:p w14:paraId="570B48C8" w14:textId="77777777" w:rsidR="001C2D80" w:rsidRPr="006F12BA" w:rsidRDefault="001C2D80" w:rsidP="001C2D80">
      <w:pPr>
        <w:rPr>
          <w:sz w:val="16"/>
          <w:szCs w:val="16"/>
        </w:rPr>
      </w:pPr>
    </w:p>
    <w:p w14:paraId="66F40309" w14:textId="77777777" w:rsidR="001C2D80" w:rsidRPr="006F12BA" w:rsidRDefault="001C2D80" w:rsidP="001C2D80">
      <w:pPr>
        <w:rPr>
          <w:sz w:val="16"/>
          <w:szCs w:val="16"/>
        </w:rPr>
      </w:pPr>
      <w:r w:rsidRPr="006F12BA">
        <w:rPr>
          <w:sz w:val="16"/>
          <w:szCs w:val="16"/>
        </w:rPr>
        <w:t>TEST(chats_for_search, common_case) {</w:t>
      </w:r>
    </w:p>
    <w:p w14:paraId="3A255D11" w14:textId="77777777" w:rsidR="001C2D80" w:rsidRPr="006F12BA" w:rsidRDefault="001C2D80" w:rsidP="001C2D80">
      <w:pPr>
        <w:rPr>
          <w:sz w:val="16"/>
          <w:szCs w:val="16"/>
        </w:rPr>
      </w:pPr>
      <w:r w:rsidRPr="006F12BA">
        <w:rPr>
          <w:sz w:val="16"/>
          <w:szCs w:val="16"/>
        </w:rPr>
        <w:t xml:space="preserve">  db::DatabaseHelper db{connection_params};</w:t>
      </w:r>
    </w:p>
    <w:p w14:paraId="46702520" w14:textId="77777777" w:rsidR="001C2D80" w:rsidRPr="006F12BA" w:rsidRDefault="001C2D80" w:rsidP="001C2D80">
      <w:pPr>
        <w:rPr>
          <w:sz w:val="16"/>
          <w:szCs w:val="16"/>
        </w:rPr>
      </w:pPr>
      <w:r w:rsidRPr="006F12BA">
        <w:rPr>
          <w:sz w:val="16"/>
          <w:szCs w:val="16"/>
        </w:rPr>
        <w:t xml:space="preserve">  db::UserID user_id = -1;</w:t>
      </w:r>
    </w:p>
    <w:p w14:paraId="574D0F32" w14:textId="77777777" w:rsidR="001C2D80" w:rsidRPr="006F12BA" w:rsidRDefault="001C2D80" w:rsidP="001C2D80">
      <w:pPr>
        <w:rPr>
          <w:sz w:val="16"/>
          <w:szCs w:val="16"/>
        </w:rPr>
      </w:pPr>
      <w:r w:rsidRPr="006F12BA">
        <w:rPr>
          <w:sz w:val="16"/>
          <w:szCs w:val="16"/>
        </w:rPr>
        <w:t xml:space="preserve">  db::ChatID chat_id = 1;</w:t>
      </w:r>
    </w:p>
    <w:p w14:paraId="424CD172" w14:textId="77777777" w:rsidR="001C2D80" w:rsidRPr="006F12BA" w:rsidRDefault="001C2D80" w:rsidP="001C2D80">
      <w:pPr>
        <w:rPr>
          <w:sz w:val="16"/>
          <w:szCs w:val="16"/>
        </w:rPr>
      </w:pPr>
      <w:r w:rsidRPr="006F12BA">
        <w:rPr>
          <w:sz w:val="16"/>
          <w:szCs w:val="16"/>
        </w:rPr>
        <w:t xml:space="preserve">  db.InsertChatForSearch(user_id, chat_id);</w:t>
      </w:r>
    </w:p>
    <w:p w14:paraId="180BEBEA" w14:textId="77777777" w:rsidR="001C2D80" w:rsidRPr="006F12BA" w:rsidRDefault="001C2D80" w:rsidP="001C2D80">
      <w:pPr>
        <w:rPr>
          <w:sz w:val="16"/>
          <w:szCs w:val="16"/>
        </w:rPr>
      </w:pPr>
    </w:p>
    <w:p w14:paraId="1C664042" w14:textId="77777777" w:rsidR="001C2D80" w:rsidRPr="006F12BA" w:rsidRDefault="001C2D80" w:rsidP="001C2D80">
      <w:pPr>
        <w:rPr>
          <w:sz w:val="16"/>
          <w:szCs w:val="16"/>
        </w:rPr>
      </w:pPr>
      <w:r w:rsidRPr="006F12BA">
        <w:rPr>
          <w:sz w:val="16"/>
          <w:szCs w:val="16"/>
        </w:rPr>
        <w:t xml:space="preserve">  std::vector&lt;db::ChatID&gt; chat_ids = db.GetChannelsForSearch(user_id);</w:t>
      </w:r>
    </w:p>
    <w:p w14:paraId="19BBEC0F" w14:textId="77777777" w:rsidR="001C2D80" w:rsidRPr="006F12BA" w:rsidRDefault="001C2D80" w:rsidP="001C2D80">
      <w:pPr>
        <w:rPr>
          <w:sz w:val="16"/>
          <w:szCs w:val="16"/>
        </w:rPr>
      </w:pPr>
    </w:p>
    <w:p w14:paraId="595BCB3F" w14:textId="77777777" w:rsidR="001C2D80" w:rsidRPr="006F12BA" w:rsidRDefault="001C2D80" w:rsidP="001C2D80">
      <w:pPr>
        <w:rPr>
          <w:sz w:val="16"/>
          <w:szCs w:val="16"/>
        </w:rPr>
      </w:pPr>
      <w:r w:rsidRPr="006F12BA">
        <w:rPr>
          <w:sz w:val="16"/>
          <w:szCs w:val="16"/>
        </w:rPr>
        <w:t xml:space="preserve">  ASSERT_EQ(chat_ids.size(), 1);</w:t>
      </w:r>
    </w:p>
    <w:p w14:paraId="31911AE3" w14:textId="77777777" w:rsidR="001C2D80" w:rsidRPr="006F12BA" w:rsidRDefault="001C2D80" w:rsidP="001C2D80">
      <w:pPr>
        <w:rPr>
          <w:sz w:val="16"/>
          <w:szCs w:val="16"/>
        </w:rPr>
      </w:pPr>
      <w:r w:rsidRPr="006F12BA">
        <w:rPr>
          <w:sz w:val="16"/>
          <w:szCs w:val="16"/>
        </w:rPr>
        <w:t xml:space="preserve">  EXPECT_EQ(chat_ids.front(), chat_id);</w:t>
      </w:r>
    </w:p>
    <w:p w14:paraId="26C138A1" w14:textId="77777777" w:rsidR="001C2D80" w:rsidRPr="006F12BA" w:rsidRDefault="001C2D80" w:rsidP="001C2D80">
      <w:pPr>
        <w:rPr>
          <w:sz w:val="16"/>
          <w:szCs w:val="16"/>
        </w:rPr>
      </w:pPr>
      <w:r w:rsidRPr="006F12BA">
        <w:rPr>
          <w:sz w:val="16"/>
          <w:szCs w:val="16"/>
        </w:rPr>
        <w:t xml:space="preserve">  EXPECT_TRUE(db.DeleteChatForSearch(user_id, chat_id));</w:t>
      </w:r>
    </w:p>
    <w:p w14:paraId="5DA63AE0" w14:textId="77777777" w:rsidR="001C2D80" w:rsidRPr="006F12BA" w:rsidRDefault="001C2D80" w:rsidP="001C2D80">
      <w:pPr>
        <w:rPr>
          <w:sz w:val="16"/>
          <w:szCs w:val="16"/>
        </w:rPr>
      </w:pPr>
    </w:p>
    <w:p w14:paraId="4D2D7AAA" w14:textId="77777777" w:rsidR="001C2D80" w:rsidRPr="006F12BA" w:rsidRDefault="001C2D80" w:rsidP="001C2D80">
      <w:pPr>
        <w:rPr>
          <w:sz w:val="16"/>
          <w:szCs w:val="16"/>
        </w:rPr>
      </w:pPr>
      <w:r w:rsidRPr="006F12BA">
        <w:rPr>
          <w:sz w:val="16"/>
          <w:szCs w:val="16"/>
        </w:rPr>
        <w:t xml:space="preserve">  EXPECT_TRUE(db.GetChannelsForSearch(user_id).empty());</w:t>
      </w:r>
    </w:p>
    <w:p w14:paraId="64C7BD0C" w14:textId="77777777" w:rsidR="001C2D80" w:rsidRPr="006F12BA" w:rsidRDefault="001C2D80" w:rsidP="001C2D80">
      <w:pPr>
        <w:rPr>
          <w:sz w:val="16"/>
          <w:szCs w:val="16"/>
        </w:rPr>
      </w:pPr>
      <w:r w:rsidRPr="006F12BA">
        <w:rPr>
          <w:sz w:val="16"/>
          <w:szCs w:val="16"/>
        </w:rPr>
        <w:t>}</w:t>
      </w:r>
    </w:p>
    <w:p w14:paraId="5DAC67C6" w14:textId="77777777" w:rsidR="001C2D80" w:rsidRPr="006F12BA" w:rsidRDefault="001C2D80" w:rsidP="001C2D80">
      <w:pPr>
        <w:rPr>
          <w:sz w:val="16"/>
          <w:szCs w:val="16"/>
        </w:rPr>
      </w:pPr>
    </w:p>
    <w:p w14:paraId="3A15FEC8" w14:textId="77777777" w:rsidR="001C2D80" w:rsidRPr="006F12BA" w:rsidRDefault="001C2D80" w:rsidP="001C2D80">
      <w:pPr>
        <w:rPr>
          <w:sz w:val="16"/>
          <w:szCs w:val="16"/>
        </w:rPr>
      </w:pPr>
      <w:r w:rsidRPr="006F12BA">
        <w:rPr>
          <w:sz w:val="16"/>
          <w:szCs w:val="16"/>
        </w:rPr>
        <w:t>//////////////////////////////////////////////////////////////////////////////</w:t>
      </w:r>
    </w:p>
    <w:p w14:paraId="78DC0F0D" w14:textId="77777777" w:rsidR="001C2D80" w:rsidRPr="006F12BA" w:rsidRDefault="001C2D80" w:rsidP="001C2D80">
      <w:pPr>
        <w:rPr>
          <w:sz w:val="16"/>
          <w:szCs w:val="16"/>
        </w:rPr>
      </w:pPr>
    </w:p>
    <w:p w14:paraId="2D3A621B" w14:textId="77777777" w:rsidR="001C2D80" w:rsidRPr="006F12BA" w:rsidRDefault="001C2D80" w:rsidP="001C2D80">
      <w:pPr>
        <w:rPr>
          <w:sz w:val="16"/>
          <w:szCs w:val="16"/>
        </w:rPr>
      </w:pPr>
      <w:r w:rsidRPr="006F12BA">
        <w:rPr>
          <w:sz w:val="16"/>
          <w:szCs w:val="16"/>
        </w:rPr>
        <w:t>// logs_of_messages's test</w:t>
      </w:r>
    </w:p>
    <w:p w14:paraId="33D26D5E" w14:textId="77777777" w:rsidR="001C2D80" w:rsidRPr="006F12BA" w:rsidRDefault="001C2D80" w:rsidP="001C2D80">
      <w:pPr>
        <w:rPr>
          <w:sz w:val="16"/>
          <w:szCs w:val="16"/>
        </w:rPr>
      </w:pPr>
    </w:p>
    <w:p w14:paraId="2ABA7489" w14:textId="77777777" w:rsidR="001C2D80" w:rsidRPr="006F12BA" w:rsidRDefault="001C2D80" w:rsidP="001C2D80">
      <w:pPr>
        <w:rPr>
          <w:sz w:val="16"/>
          <w:szCs w:val="16"/>
        </w:rPr>
      </w:pPr>
      <w:r w:rsidRPr="006F12BA">
        <w:rPr>
          <w:sz w:val="16"/>
          <w:szCs w:val="16"/>
        </w:rPr>
        <w:t>TEST(logs_of_messages, simpl_test) {</w:t>
      </w:r>
    </w:p>
    <w:p w14:paraId="4E1566E3" w14:textId="77777777" w:rsidR="001C2D80" w:rsidRPr="006F12BA" w:rsidRDefault="001C2D80" w:rsidP="001C2D80">
      <w:pPr>
        <w:rPr>
          <w:sz w:val="16"/>
          <w:szCs w:val="16"/>
        </w:rPr>
      </w:pPr>
      <w:r w:rsidRPr="006F12BA">
        <w:rPr>
          <w:sz w:val="16"/>
          <w:szCs w:val="16"/>
        </w:rPr>
        <w:t xml:space="preserve">  db::DatabaseHelper db{connection_params};</w:t>
      </w:r>
    </w:p>
    <w:p w14:paraId="2618F85F" w14:textId="77777777" w:rsidR="001C2D80" w:rsidRPr="006F12BA" w:rsidRDefault="001C2D80" w:rsidP="001C2D80">
      <w:pPr>
        <w:rPr>
          <w:sz w:val="16"/>
          <w:szCs w:val="16"/>
        </w:rPr>
      </w:pPr>
      <w:r w:rsidRPr="006F12BA">
        <w:rPr>
          <w:sz w:val="16"/>
          <w:szCs w:val="16"/>
        </w:rPr>
        <w:t xml:space="preserve">  db.CreateLog(0, db::MESSAGE_TYPE::USER_MESSAGE, "a user send message");</w:t>
      </w:r>
    </w:p>
    <w:p w14:paraId="26FD0930" w14:textId="77777777" w:rsidR="001C2D80" w:rsidRPr="006F12BA" w:rsidRDefault="001C2D80" w:rsidP="001C2D80">
      <w:pPr>
        <w:rPr>
          <w:sz w:val="16"/>
          <w:szCs w:val="16"/>
        </w:rPr>
      </w:pPr>
      <w:r w:rsidRPr="006F12BA">
        <w:rPr>
          <w:sz w:val="16"/>
          <w:szCs w:val="16"/>
        </w:rPr>
        <w:t xml:space="preserve">  db.CreateLog(0, db::MESSAGE_TYPE::BOT_MESSAGE, "the bot response to a user");</w:t>
      </w:r>
    </w:p>
    <w:p w14:paraId="54564483" w14:textId="77777777" w:rsidR="001C2D80" w:rsidRPr="006F12BA" w:rsidRDefault="001C2D80" w:rsidP="001C2D80">
      <w:pPr>
        <w:rPr>
          <w:sz w:val="16"/>
          <w:szCs w:val="16"/>
        </w:rPr>
      </w:pPr>
      <w:r w:rsidRPr="006F12BA">
        <w:rPr>
          <w:sz w:val="16"/>
          <w:szCs w:val="16"/>
        </w:rPr>
        <w:t>}</w:t>
      </w:r>
    </w:p>
    <w:p w14:paraId="0C8F39C6" w14:textId="77777777" w:rsidR="001C2D80" w:rsidRPr="006F12BA" w:rsidRDefault="001C2D80" w:rsidP="001C2D80">
      <w:pPr>
        <w:rPr>
          <w:sz w:val="16"/>
          <w:szCs w:val="16"/>
        </w:rPr>
      </w:pPr>
      <w:r w:rsidRPr="006F12BA">
        <w:rPr>
          <w:sz w:val="16"/>
          <w:szCs w:val="16"/>
        </w:rPr>
        <w:t>cmake_minimum_required(VERSION 3.14)</w:t>
      </w:r>
    </w:p>
    <w:p w14:paraId="6DA80EC9" w14:textId="77777777" w:rsidR="001C2D80" w:rsidRPr="006F12BA" w:rsidRDefault="001C2D80" w:rsidP="001C2D80">
      <w:pPr>
        <w:rPr>
          <w:sz w:val="16"/>
          <w:szCs w:val="16"/>
        </w:rPr>
      </w:pPr>
      <w:r w:rsidRPr="006F12BA">
        <w:rPr>
          <w:sz w:val="16"/>
          <w:szCs w:val="16"/>
        </w:rPr>
        <w:t>project(database_test)</w:t>
      </w:r>
    </w:p>
    <w:p w14:paraId="634C1527" w14:textId="77777777" w:rsidR="001C2D80" w:rsidRPr="006F12BA" w:rsidRDefault="001C2D80" w:rsidP="001C2D80">
      <w:pPr>
        <w:rPr>
          <w:sz w:val="16"/>
          <w:szCs w:val="16"/>
        </w:rPr>
      </w:pPr>
    </w:p>
    <w:p w14:paraId="78D454CD" w14:textId="77777777" w:rsidR="001C2D80" w:rsidRPr="006F12BA" w:rsidRDefault="001C2D80" w:rsidP="001C2D80">
      <w:pPr>
        <w:rPr>
          <w:sz w:val="16"/>
          <w:szCs w:val="16"/>
        </w:rPr>
      </w:pPr>
      <w:r w:rsidRPr="006F12BA">
        <w:rPr>
          <w:sz w:val="16"/>
          <w:szCs w:val="16"/>
        </w:rPr>
        <w:t>set(CMAKE_CXX_STANDARD 20)</w:t>
      </w:r>
    </w:p>
    <w:p w14:paraId="04C6424C" w14:textId="77777777" w:rsidR="001C2D80" w:rsidRPr="006F12BA" w:rsidRDefault="001C2D80" w:rsidP="001C2D80">
      <w:pPr>
        <w:rPr>
          <w:sz w:val="16"/>
          <w:szCs w:val="16"/>
        </w:rPr>
      </w:pPr>
    </w:p>
    <w:p w14:paraId="44EA20F8" w14:textId="77777777" w:rsidR="001C2D80" w:rsidRPr="006F12BA" w:rsidRDefault="001C2D80" w:rsidP="001C2D80">
      <w:pPr>
        <w:rPr>
          <w:sz w:val="16"/>
          <w:szCs w:val="16"/>
        </w:rPr>
      </w:pPr>
      <w:r w:rsidRPr="006F12BA">
        <w:rPr>
          <w:sz w:val="16"/>
          <w:szCs w:val="16"/>
        </w:rPr>
        <w:t>file(GLOB_RECURSE SOURCE_FILES</w:t>
      </w:r>
    </w:p>
    <w:p w14:paraId="64FFAF3F" w14:textId="77777777" w:rsidR="001C2D80" w:rsidRPr="006F12BA" w:rsidRDefault="001C2D80" w:rsidP="001C2D80">
      <w:pPr>
        <w:rPr>
          <w:sz w:val="16"/>
          <w:szCs w:val="16"/>
        </w:rPr>
      </w:pPr>
      <w:r w:rsidRPr="006F12BA">
        <w:rPr>
          <w:sz w:val="16"/>
          <w:szCs w:val="16"/>
        </w:rPr>
        <w:t xml:space="preserve">        ${CMAKE_CURRENT_SOURCE_DIR}/*.cpp</w:t>
      </w:r>
    </w:p>
    <w:p w14:paraId="3FF2E5F8" w14:textId="77777777" w:rsidR="001C2D80" w:rsidRPr="006F12BA" w:rsidRDefault="001C2D80" w:rsidP="001C2D80">
      <w:pPr>
        <w:rPr>
          <w:sz w:val="16"/>
          <w:szCs w:val="16"/>
        </w:rPr>
      </w:pPr>
      <w:r w:rsidRPr="006F12BA">
        <w:rPr>
          <w:sz w:val="16"/>
          <w:szCs w:val="16"/>
        </w:rPr>
        <w:t xml:space="preserve">        ${CMAKE_CURRENT_SOURCE_DIR}/../src/*.cpp)</w:t>
      </w:r>
    </w:p>
    <w:p w14:paraId="646D2C04" w14:textId="77777777" w:rsidR="001C2D80" w:rsidRPr="006F12BA" w:rsidRDefault="001C2D80" w:rsidP="001C2D80">
      <w:pPr>
        <w:rPr>
          <w:sz w:val="16"/>
          <w:szCs w:val="16"/>
        </w:rPr>
      </w:pPr>
    </w:p>
    <w:p w14:paraId="4B3E75E3" w14:textId="77777777" w:rsidR="001C2D80" w:rsidRPr="006F12BA" w:rsidRDefault="001C2D80" w:rsidP="001C2D80">
      <w:pPr>
        <w:rPr>
          <w:sz w:val="16"/>
          <w:szCs w:val="16"/>
        </w:rPr>
      </w:pPr>
      <w:r w:rsidRPr="006F12BA">
        <w:rPr>
          <w:sz w:val="16"/>
          <w:szCs w:val="16"/>
        </w:rPr>
        <w:t>add_executable(${PROJECT_NAME} ${SOURCE_FILES})</w:t>
      </w:r>
    </w:p>
    <w:p w14:paraId="363D568A" w14:textId="77777777" w:rsidR="001C2D80" w:rsidRPr="006F12BA" w:rsidRDefault="001C2D80" w:rsidP="001C2D80">
      <w:pPr>
        <w:rPr>
          <w:sz w:val="16"/>
          <w:szCs w:val="16"/>
        </w:rPr>
      </w:pPr>
    </w:p>
    <w:p w14:paraId="6A2DB423" w14:textId="77777777" w:rsidR="001C2D80" w:rsidRPr="006F12BA" w:rsidRDefault="001C2D80" w:rsidP="001C2D80">
      <w:pPr>
        <w:rPr>
          <w:sz w:val="16"/>
          <w:szCs w:val="16"/>
        </w:rPr>
      </w:pPr>
      <w:r w:rsidRPr="006F12BA">
        <w:rPr>
          <w:sz w:val="16"/>
          <w:szCs w:val="16"/>
        </w:rPr>
        <w:t>target_include_directories(${PROJECT_NAME} PRIVATE ${CMAKE_CURRENT_SOURCE_DIR}/../include)</w:t>
      </w:r>
    </w:p>
    <w:p w14:paraId="766491E8" w14:textId="77777777" w:rsidR="001C2D80" w:rsidRPr="006F12BA" w:rsidRDefault="001C2D80" w:rsidP="001C2D80">
      <w:pPr>
        <w:rPr>
          <w:sz w:val="16"/>
          <w:szCs w:val="16"/>
        </w:rPr>
      </w:pPr>
    </w:p>
    <w:p w14:paraId="0B3E6067" w14:textId="77777777" w:rsidR="001C2D80" w:rsidRPr="006F12BA" w:rsidRDefault="001C2D80" w:rsidP="001C2D80">
      <w:pPr>
        <w:rPr>
          <w:sz w:val="16"/>
          <w:szCs w:val="16"/>
        </w:rPr>
      </w:pPr>
      <w:r w:rsidRPr="006F12BA">
        <w:rPr>
          <w:sz w:val="16"/>
          <w:szCs w:val="16"/>
        </w:rPr>
        <w:t># dependencies</w:t>
      </w:r>
    </w:p>
    <w:p w14:paraId="73051147" w14:textId="77777777" w:rsidR="001C2D80" w:rsidRPr="006F12BA" w:rsidRDefault="001C2D80" w:rsidP="001C2D80">
      <w:pPr>
        <w:rPr>
          <w:sz w:val="16"/>
          <w:szCs w:val="16"/>
        </w:rPr>
      </w:pPr>
    </w:p>
    <w:p w14:paraId="2474C409" w14:textId="77777777" w:rsidR="001C2D80" w:rsidRPr="006F12BA" w:rsidRDefault="001C2D80" w:rsidP="001C2D80">
      <w:pPr>
        <w:rPr>
          <w:sz w:val="16"/>
          <w:szCs w:val="16"/>
        </w:rPr>
      </w:pPr>
      <w:r w:rsidRPr="006F12BA">
        <w:rPr>
          <w:sz w:val="16"/>
          <w:szCs w:val="16"/>
        </w:rPr>
        <w:t># GTest</w:t>
      </w:r>
    </w:p>
    <w:p w14:paraId="2E914ED5" w14:textId="77777777" w:rsidR="001C2D80" w:rsidRPr="006F12BA" w:rsidRDefault="001C2D80" w:rsidP="001C2D80">
      <w:pPr>
        <w:rPr>
          <w:sz w:val="16"/>
          <w:szCs w:val="16"/>
        </w:rPr>
      </w:pPr>
      <w:r w:rsidRPr="006F12BA">
        <w:rPr>
          <w:sz w:val="16"/>
          <w:szCs w:val="16"/>
        </w:rPr>
        <w:t>find_package(GTest REQUIRED)</w:t>
      </w:r>
    </w:p>
    <w:p w14:paraId="178A18C0" w14:textId="77777777" w:rsidR="001C2D80" w:rsidRPr="006F12BA" w:rsidRDefault="001C2D80" w:rsidP="001C2D80">
      <w:pPr>
        <w:rPr>
          <w:sz w:val="16"/>
          <w:szCs w:val="16"/>
        </w:rPr>
      </w:pPr>
      <w:r w:rsidRPr="006F12BA">
        <w:rPr>
          <w:sz w:val="16"/>
          <w:szCs w:val="16"/>
        </w:rPr>
        <w:t>target_link_libraries(${PROJECT_NAME} PRIVATE GTest::GTest GTest::Main)</w:t>
      </w:r>
    </w:p>
    <w:p w14:paraId="27E42949" w14:textId="77777777" w:rsidR="001C2D80" w:rsidRPr="006F12BA" w:rsidRDefault="001C2D80" w:rsidP="001C2D80">
      <w:pPr>
        <w:rPr>
          <w:sz w:val="16"/>
          <w:szCs w:val="16"/>
        </w:rPr>
      </w:pPr>
    </w:p>
    <w:p w14:paraId="77109D73" w14:textId="77777777" w:rsidR="001C2D80" w:rsidRPr="006F12BA" w:rsidRDefault="001C2D80" w:rsidP="001C2D80">
      <w:pPr>
        <w:rPr>
          <w:sz w:val="16"/>
          <w:szCs w:val="16"/>
        </w:rPr>
      </w:pPr>
      <w:r w:rsidRPr="006F12BA">
        <w:rPr>
          <w:sz w:val="16"/>
          <w:szCs w:val="16"/>
        </w:rPr>
        <w:t># pqxx</w:t>
      </w:r>
    </w:p>
    <w:p w14:paraId="53752D00" w14:textId="77777777" w:rsidR="001C2D80" w:rsidRPr="006F12BA" w:rsidRDefault="001C2D80" w:rsidP="001C2D80">
      <w:pPr>
        <w:rPr>
          <w:sz w:val="16"/>
          <w:szCs w:val="16"/>
        </w:rPr>
      </w:pPr>
      <w:r w:rsidRPr="006F12BA">
        <w:rPr>
          <w:sz w:val="16"/>
          <w:szCs w:val="16"/>
        </w:rPr>
        <w:t>find_library(PQXX_LIB pqxx)</w:t>
      </w:r>
    </w:p>
    <w:p w14:paraId="514C4C50" w14:textId="77777777" w:rsidR="001C2D80" w:rsidRPr="006F12BA" w:rsidRDefault="001C2D80" w:rsidP="001C2D80">
      <w:pPr>
        <w:rPr>
          <w:sz w:val="16"/>
          <w:szCs w:val="16"/>
        </w:rPr>
      </w:pPr>
      <w:r w:rsidRPr="006F12BA">
        <w:rPr>
          <w:sz w:val="16"/>
          <w:szCs w:val="16"/>
        </w:rPr>
        <w:t>target_link_libraries(${PROJECT_NAME} PRIVATE ${PQXX_LIB})</w:t>
      </w:r>
    </w:p>
    <w:p w14:paraId="771887CE" w14:textId="77777777" w:rsidR="001C2D80" w:rsidRPr="006F12BA" w:rsidRDefault="001C2D80" w:rsidP="001C2D80">
      <w:pPr>
        <w:rPr>
          <w:sz w:val="16"/>
          <w:szCs w:val="16"/>
        </w:rPr>
      </w:pPr>
      <w:r w:rsidRPr="006F12BA">
        <w:rPr>
          <w:sz w:val="16"/>
          <w:szCs w:val="16"/>
        </w:rPr>
        <w:t>cmake_minimum_required(VERSION 3.14)</w:t>
      </w:r>
    </w:p>
    <w:p w14:paraId="031ED583" w14:textId="77777777" w:rsidR="001C2D80" w:rsidRPr="006F12BA" w:rsidRDefault="001C2D80" w:rsidP="001C2D80">
      <w:pPr>
        <w:rPr>
          <w:sz w:val="16"/>
          <w:szCs w:val="16"/>
        </w:rPr>
      </w:pPr>
      <w:r w:rsidRPr="006F12BA">
        <w:rPr>
          <w:sz w:val="16"/>
          <w:szCs w:val="16"/>
        </w:rPr>
        <w:t>project(db)</w:t>
      </w:r>
    </w:p>
    <w:p w14:paraId="50F1B6D0" w14:textId="77777777" w:rsidR="001C2D80" w:rsidRPr="006F12BA" w:rsidRDefault="001C2D80" w:rsidP="001C2D80">
      <w:pPr>
        <w:rPr>
          <w:sz w:val="16"/>
          <w:szCs w:val="16"/>
        </w:rPr>
      </w:pPr>
    </w:p>
    <w:p w14:paraId="63FF3A8E" w14:textId="77777777" w:rsidR="001C2D80" w:rsidRPr="006F12BA" w:rsidRDefault="001C2D80" w:rsidP="001C2D80">
      <w:pPr>
        <w:rPr>
          <w:sz w:val="16"/>
          <w:szCs w:val="16"/>
        </w:rPr>
      </w:pPr>
      <w:r w:rsidRPr="006F12BA">
        <w:rPr>
          <w:sz w:val="16"/>
          <w:szCs w:val="16"/>
        </w:rPr>
        <w:t>set(CMAKE_CXX_STANDARD 20)</w:t>
      </w:r>
    </w:p>
    <w:p w14:paraId="51764721" w14:textId="77777777" w:rsidR="001C2D80" w:rsidRPr="006F12BA" w:rsidRDefault="001C2D80" w:rsidP="001C2D80">
      <w:pPr>
        <w:rPr>
          <w:sz w:val="16"/>
          <w:szCs w:val="16"/>
        </w:rPr>
      </w:pPr>
    </w:p>
    <w:p w14:paraId="4193AC42" w14:textId="77777777" w:rsidR="001C2D80" w:rsidRPr="006F12BA" w:rsidRDefault="001C2D80" w:rsidP="001C2D80">
      <w:pPr>
        <w:rPr>
          <w:sz w:val="16"/>
          <w:szCs w:val="16"/>
        </w:rPr>
      </w:pPr>
      <w:r w:rsidRPr="006F12BA">
        <w:rPr>
          <w:sz w:val="16"/>
          <w:szCs w:val="16"/>
        </w:rPr>
        <w:t>file(GLOB_RECURSE SOURCE_FILES ${CMAKE_CURRENT_SOURCE_DIR}/src/*.cpp)</w:t>
      </w:r>
    </w:p>
    <w:p w14:paraId="59442FB3" w14:textId="77777777" w:rsidR="001C2D80" w:rsidRPr="006F12BA" w:rsidRDefault="001C2D80" w:rsidP="001C2D80">
      <w:pPr>
        <w:rPr>
          <w:sz w:val="16"/>
          <w:szCs w:val="16"/>
        </w:rPr>
      </w:pPr>
      <w:r w:rsidRPr="006F12BA">
        <w:rPr>
          <w:sz w:val="16"/>
          <w:szCs w:val="16"/>
        </w:rPr>
        <w:t>add_library(${PROJECT_NAME} STATIC ${SOURCE_FILES})</w:t>
      </w:r>
    </w:p>
    <w:p w14:paraId="27E6CA0F" w14:textId="77777777" w:rsidR="001C2D80" w:rsidRPr="006F12BA" w:rsidRDefault="001C2D80" w:rsidP="001C2D80">
      <w:pPr>
        <w:rPr>
          <w:sz w:val="16"/>
          <w:szCs w:val="16"/>
        </w:rPr>
      </w:pPr>
      <w:r w:rsidRPr="006F12BA">
        <w:rPr>
          <w:sz w:val="16"/>
          <w:szCs w:val="16"/>
        </w:rPr>
        <w:t>target_include_directories(${PROJECT_NAME} PUBLIC ${CMAKE_CURRENT_SOURCE_DIR}/include)</w:t>
      </w:r>
    </w:p>
    <w:p w14:paraId="5BE267BB" w14:textId="77777777" w:rsidR="001C2D80" w:rsidRPr="006F12BA" w:rsidRDefault="001C2D80" w:rsidP="001C2D80">
      <w:pPr>
        <w:rPr>
          <w:sz w:val="16"/>
          <w:szCs w:val="16"/>
        </w:rPr>
      </w:pPr>
    </w:p>
    <w:p w14:paraId="17B25950" w14:textId="77777777" w:rsidR="001C2D80" w:rsidRPr="006F12BA" w:rsidRDefault="001C2D80" w:rsidP="001C2D80">
      <w:pPr>
        <w:rPr>
          <w:sz w:val="16"/>
          <w:szCs w:val="16"/>
        </w:rPr>
      </w:pPr>
      <w:r w:rsidRPr="006F12BA">
        <w:rPr>
          <w:sz w:val="16"/>
          <w:szCs w:val="16"/>
        </w:rPr>
        <w:t># dependencies</w:t>
      </w:r>
    </w:p>
    <w:p w14:paraId="30190683" w14:textId="77777777" w:rsidR="001C2D80" w:rsidRPr="006F12BA" w:rsidRDefault="001C2D80" w:rsidP="001C2D80">
      <w:pPr>
        <w:rPr>
          <w:sz w:val="16"/>
          <w:szCs w:val="16"/>
        </w:rPr>
      </w:pPr>
    </w:p>
    <w:p w14:paraId="4B1BAF20" w14:textId="77777777" w:rsidR="001C2D80" w:rsidRPr="006F12BA" w:rsidRDefault="001C2D80" w:rsidP="001C2D80">
      <w:pPr>
        <w:rPr>
          <w:sz w:val="16"/>
          <w:szCs w:val="16"/>
        </w:rPr>
      </w:pPr>
      <w:r w:rsidRPr="006F12BA">
        <w:rPr>
          <w:sz w:val="16"/>
          <w:szCs w:val="16"/>
        </w:rPr>
        <w:t># pqxx</w:t>
      </w:r>
    </w:p>
    <w:p w14:paraId="001A28CF" w14:textId="77777777" w:rsidR="001C2D80" w:rsidRPr="006F12BA" w:rsidRDefault="001C2D80" w:rsidP="001C2D80">
      <w:pPr>
        <w:rPr>
          <w:sz w:val="16"/>
          <w:szCs w:val="16"/>
        </w:rPr>
      </w:pPr>
      <w:r w:rsidRPr="006F12BA">
        <w:rPr>
          <w:sz w:val="16"/>
          <w:szCs w:val="16"/>
        </w:rPr>
        <w:t>find_library(PQXX_LIB pqxx)</w:t>
      </w:r>
    </w:p>
    <w:p w14:paraId="069C39EF" w14:textId="77777777" w:rsidR="001C2D80" w:rsidRPr="006F12BA" w:rsidRDefault="001C2D80" w:rsidP="001C2D80">
      <w:pPr>
        <w:rPr>
          <w:sz w:val="16"/>
          <w:szCs w:val="16"/>
        </w:rPr>
      </w:pPr>
      <w:r w:rsidRPr="006F12BA">
        <w:rPr>
          <w:sz w:val="16"/>
          <w:szCs w:val="16"/>
        </w:rPr>
        <w:t>target_link_libraries(${PROJECT_NAME} PRIVATE ${PQXX_LIB})</w:t>
      </w:r>
    </w:p>
    <w:p w14:paraId="32674A29" w14:textId="77777777" w:rsidR="001C2D80" w:rsidRPr="006F12BA" w:rsidRDefault="001C2D80" w:rsidP="001C2D80">
      <w:pPr>
        <w:rPr>
          <w:sz w:val="16"/>
          <w:szCs w:val="16"/>
        </w:rPr>
      </w:pPr>
      <w:r w:rsidRPr="006F12BA">
        <w:rPr>
          <w:sz w:val="16"/>
          <w:szCs w:val="16"/>
        </w:rPr>
        <w:t>target_include_directories(${PROJECT_NAME} PRIVATE /usr/local/include)</w:t>
      </w:r>
    </w:p>
    <w:p w14:paraId="3F94E1EB" w14:textId="77777777" w:rsidR="001C2D80" w:rsidRPr="006F12BA" w:rsidRDefault="001C2D80" w:rsidP="001C2D80">
      <w:pPr>
        <w:rPr>
          <w:sz w:val="16"/>
          <w:szCs w:val="16"/>
        </w:rPr>
      </w:pPr>
    </w:p>
    <w:p w14:paraId="4DABD1EB" w14:textId="77777777" w:rsidR="001C2D80" w:rsidRPr="006F12BA" w:rsidRDefault="001C2D80" w:rsidP="001C2D80">
      <w:pPr>
        <w:rPr>
          <w:sz w:val="16"/>
          <w:szCs w:val="16"/>
        </w:rPr>
      </w:pPr>
      <w:r w:rsidRPr="006F12BA">
        <w:rPr>
          <w:sz w:val="16"/>
          <w:szCs w:val="16"/>
        </w:rPr>
        <w:t>add_subdirectory(test)</w:t>
      </w:r>
    </w:p>
    <w:p w14:paraId="53A108ED" w14:textId="77777777" w:rsidR="001C2D80" w:rsidRPr="006F12BA" w:rsidRDefault="001C2D80" w:rsidP="001C2D80">
      <w:pPr>
        <w:rPr>
          <w:sz w:val="16"/>
          <w:szCs w:val="16"/>
        </w:rPr>
      </w:pPr>
      <w:r w:rsidRPr="006F12BA">
        <w:rPr>
          <w:sz w:val="16"/>
          <w:szCs w:val="16"/>
        </w:rPr>
        <w:t>//</w:t>
      </w:r>
    </w:p>
    <w:p w14:paraId="63E03CCB" w14:textId="77777777" w:rsidR="001C2D80" w:rsidRPr="006F12BA" w:rsidRDefault="001C2D80" w:rsidP="001C2D80">
      <w:pPr>
        <w:rPr>
          <w:sz w:val="16"/>
          <w:szCs w:val="16"/>
        </w:rPr>
      </w:pPr>
      <w:r w:rsidRPr="006F12BA">
        <w:rPr>
          <w:sz w:val="16"/>
          <w:szCs w:val="16"/>
        </w:rPr>
        <w:t>// Created by Kirill Danilchuk &lt;kirill.danilchuk01@gmail.com&gt; on 22/06/2021.</w:t>
      </w:r>
    </w:p>
    <w:p w14:paraId="2C8929A3" w14:textId="77777777" w:rsidR="001C2D80" w:rsidRPr="006F12BA" w:rsidRDefault="001C2D80" w:rsidP="001C2D80">
      <w:pPr>
        <w:rPr>
          <w:sz w:val="16"/>
          <w:szCs w:val="16"/>
        </w:rPr>
      </w:pPr>
      <w:r w:rsidRPr="006F12BA">
        <w:rPr>
          <w:sz w:val="16"/>
          <w:szCs w:val="16"/>
        </w:rPr>
        <w:t>//</w:t>
      </w:r>
    </w:p>
    <w:p w14:paraId="250F2FA7" w14:textId="77777777" w:rsidR="001C2D80" w:rsidRPr="006F12BA" w:rsidRDefault="001C2D80" w:rsidP="001C2D80">
      <w:pPr>
        <w:rPr>
          <w:sz w:val="16"/>
          <w:szCs w:val="16"/>
        </w:rPr>
      </w:pPr>
    </w:p>
    <w:p w14:paraId="52A3E08D" w14:textId="77777777" w:rsidR="001C2D80" w:rsidRPr="006F12BA" w:rsidRDefault="001C2D80" w:rsidP="001C2D80">
      <w:pPr>
        <w:rPr>
          <w:sz w:val="16"/>
          <w:szCs w:val="16"/>
        </w:rPr>
      </w:pPr>
      <w:r w:rsidRPr="006F12BA">
        <w:rPr>
          <w:sz w:val="16"/>
          <w:szCs w:val="16"/>
        </w:rPr>
        <w:t>#pragma once</w:t>
      </w:r>
    </w:p>
    <w:p w14:paraId="73EA549D" w14:textId="77777777" w:rsidR="001C2D80" w:rsidRPr="006F12BA" w:rsidRDefault="001C2D80" w:rsidP="001C2D80">
      <w:pPr>
        <w:rPr>
          <w:sz w:val="16"/>
          <w:szCs w:val="16"/>
        </w:rPr>
      </w:pPr>
      <w:r w:rsidRPr="006F12BA">
        <w:rPr>
          <w:sz w:val="16"/>
          <w:szCs w:val="16"/>
        </w:rPr>
        <w:t>#include &lt;td/telegram/Client.h&gt;</w:t>
      </w:r>
    </w:p>
    <w:p w14:paraId="7FBD119A" w14:textId="77777777" w:rsidR="001C2D80" w:rsidRPr="006F12BA" w:rsidRDefault="001C2D80" w:rsidP="001C2D80">
      <w:pPr>
        <w:rPr>
          <w:sz w:val="16"/>
          <w:szCs w:val="16"/>
        </w:rPr>
      </w:pPr>
      <w:r w:rsidRPr="006F12BA">
        <w:rPr>
          <w:sz w:val="16"/>
          <w:szCs w:val="16"/>
        </w:rPr>
        <w:t>#include &lt;td/telegram/td_api.h&gt;</w:t>
      </w:r>
    </w:p>
    <w:p w14:paraId="135949D8" w14:textId="77777777" w:rsidR="001C2D80" w:rsidRPr="006F12BA" w:rsidRDefault="001C2D80" w:rsidP="001C2D80">
      <w:pPr>
        <w:rPr>
          <w:sz w:val="16"/>
          <w:szCs w:val="16"/>
        </w:rPr>
      </w:pPr>
    </w:p>
    <w:p w14:paraId="6372918C" w14:textId="77777777" w:rsidR="001C2D80" w:rsidRPr="006F12BA" w:rsidRDefault="001C2D80" w:rsidP="001C2D80">
      <w:pPr>
        <w:rPr>
          <w:sz w:val="16"/>
          <w:szCs w:val="16"/>
        </w:rPr>
      </w:pPr>
      <w:r w:rsidRPr="006F12BA">
        <w:rPr>
          <w:sz w:val="16"/>
          <w:szCs w:val="16"/>
        </w:rPr>
        <w:t>#include &lt;atomic&gt;</w:t>
      </w:r>
    </w:p>
    <w:p w14:paraId="3D469CE6" w14:textId="77777777" w:rsidR="001C2D80" w:rsidRPr="006F12BA" w:rsidRDefault="001C2D80" w:rsidP="001C2D80">
      <w:pPr>
        <w:rPr>
          <w:sz w:val="16"/>
          <w:szCs w:val="16"/>
        </w:rPr>
      </w:pPr>
      <w:r w:rsidRPr="006F12BA">
        <w:rPr>
          <w:sz w:val="16"/>
          <w:szCs w:val="16"/>
        </w:rPr>
        <w:t>#include &lt;functional&gt;</w:t>
      </w:r>
    </w:p>
    <w:p w14:paraId="58FDF2C1" w14:textId="77777777" w:rsidR="001C2D80" w:rsidRPr="006F12BA" w:rsidRDefault="001C2D80" w:rsidP="001C2D80">
      <w:pPr>
        <w:rPr>
          <w:sz w:val="16"/>
          <w:szCs w:val="16"/>
        </w:rPr>
      </w:pPr>
      <w:r w:rsidRPr="006F12BA">
        <w:rPr>
          <w:sz w:val="16"/>
          <w:szCs w:val="16"/>
        </w:rPr>
        <w:t>#include &lt;mutex&gt;</w:t>
      </w:r>
    </w:p>
    <w:p w14:paraId="2156AFBB" w14:textId="77777777" w:rsidR="001C2D80" w:rsidRPr="006F12BA" w:rsidRDefault="001C2D80" w:rsidP="001C2D80">
      <w:pPr>
        <w:rPr>
          <w:sz w:val="16"/>
          <w:szCs w:val="16"/>
        </w:rPr>
      </w:pPr>
      <w:r w:rsidRPr="006F12BA">
        <w:rPr>
          <w:sz w:val="16"/>
          <w:szCs w:val="16"/>
        </w:rPr>
        <w:t>#include &lt;string&gt;</w:t>
      </w:r>
    </w:p>
    <w:p w14:paraId="15A055B4" w14:textId="77777777" w:rsidR="001C2D80" w:rsidRPr="006F12BA" w:rsidRDefault="001C2D80" w:rsidP="001C2D80">
      <w:pPr>
        <w:rPr>
          <w:sz w:val="16"/>
          <w:szCs w:val="16"/>
        </w:rPr>
      </w:pPr>
      <w:r w:rsidRPr="006F12BA">
        <w:rPr>
          <w:sz w:val="16"/>
          <w:szCs w:val="16"/>
        </w:rPr>
        <w:t>#include &lt;td/telegram/td_api.hpp&gt;</w:t>
      </w:r>
    </w:p>
    <w:p w14:paraId="430499C8" w14:textId="77777777" w:rsidR="001C2D80" w:rsidRPr="006F12BA" w:rsidRDefault="001C2D80" w:rsidP="001C2D80">
      <w:pPr>
        <w:rPr>
          <w:sz w:val="16"/>
          <w:szCs w:val="16"/>
        </w:rPr>
      </w:pPr>
      <w:r w:rsidRPr="006F12BA">
        <w:rPr>
          <w:sz w:val="16"/>
          <w:szCs w:val="16"/>
        </w:rPr>
        <w:t>#include &lt;unordered_map&gt;</w:t>
      </w:r>
    </w:p>
    <w:p w14:paraId="228C5AC2" w14:textId="77777777" w:rsidR="001C2D80" w:rsidRPr="006F12BA" w:rsidRDefault="001C2D80" w:rsidP="001C2D80">
      <w:pPr>
        <w:rPr>
          <w:sz w:val="16"/>
          <w:szCs w:val="16"/>
        </w:rPr>
      </w:pPr>
      <w:r w:rsidRPr="006F12BA">
        <w:rPr>
          <w:sz w:val="16"/>
          <w:szCs w:val="16"/>
        </w:rPr>
        <w:t>#include &lt;vector&gt;</w:t>
      </w:r>
    </w:p>
    <w:p w14:paraId="7D829ACA" w14:textId="77777777" w:rsidR="001C2D80" w:rsidRPr="006F12BA" w:rsidRDefault="001C2D80" w:rsidP="001C2D80">
      <w:pPr>
        <w:rPr>
          <w:sz w:val="16"/>
          <w:szCs w:val="16"/>
        </w:rPr>
      </w:pPr>
    </w:p>
    <w:p w14:paraId="1679412E" w14:textId="77777777" w:rsidR="001C2D80" w:rsidRPr="006F12BA" w:rsidRDefault="001C2D80" w:rsidP="001C2D80">
      <w:pPr>
        <w:rPr>
          <w:sz w:val="16"/>
          <w:szCs w:val="16"/>
        </w:rPr>
      </w:pPr>
      <w:r w:rsidRPr="006F12BA">
        <w:rPr>
          <w:sz w:val="16"/>
          <w:szCs w:val="16"/>
        </w:rPr>
        <w:t>namespace td_api = td::td_api;</w:t>
      </w:r>
    </w:p>
    <w:p w14:paraId="44C636AF" w14:textId="77777777" w:rsidR="001C2D80" w:rsidRPr="006F12BA" w:rsidRDefault="001C2D80" w:rsidP="001C2D80">
      <w:pPr>
        <w:rPr>
          <w:sz w:val="16"/>
          <w:szCs w:val="16"/>
        </w:rPr>
      </w:pPr>
    </w:p>
    <w:p w14:paraId="032CC187" w14:textId="77777777" w:rsidR="001C2D80" w:rsidRPr="006F12BA" w:rsidRDefault="001C2D80" w:rsidP="001C2D80">
      <w:pPr>
        <w:rPr>
          <w:sz w:val="16"/>
          <w:szCs w:val="16"/>
        </w:rPr>
      </w:pPr>
      <w:r w:rsidRPr="006F12BA">
        <w:rPr>
          <w:sz w:val="16"/>
          <w:szCs w:val="16"/>
        </w:rPr>
        <w:t>class TelegramSearcher {</w:t>
      </w:r>
    </w:p>
    <w:p w14:paraId="6709055F" w14:textId="77777777" w:rsidR="001C2D80" w:rsidRPr="006F12BA" w:rsidRDefault="001C2D80" w:rsidP="001C2D80">
      <w:pPr>
        <w:rPr>
          <w:sz w:val="16"/>
          <w:szCs w:val="16"/>
        </w:rPr>
      </w:pPr>
      <w:r w:rsidRPr="006F12BA">
        <w:rPr>
          <w:sz w:val="16"/>
          <w:szCs w:val="16"/>
        </w:rPr>
        <w:t xml:space="preserve">  using ChatID = std::int64_t;</w:t>
      </w:r>
    </w:p>
    <w:p w14:paraId="60200998" w14:textId="77777777" w:rsidR="001C2D80" w:rsidRPr="006F12BA" w:rsidRDefault="001C2D80" w:rsidP="001C2D80">
      <w:pPr>
        <w:rPr>
          <w:sz w:val="16"/>
          <w:szCs w:val="16"/>
        </w:rPr>
      </w:pPr>
      <w:r w:rsidRPr="006F12BA">
        <w:rPr>
          <w:sz w:val="16"/>
          <w:szCs w:val="16"/>
        </w:rPr>
        <w:t xml:space="preserve">  using UserID = std::int32_t;</w:t>
      </w:r>
    </w:p>
    <w:p w14:paraId="481CF545" w14:textId="77777777" w:rsidR="001C2D80" w:rsidRPr="006F12BA" w:rsidRDefault="001C2D80" w:rsidP="001C2D80">
      <w:pPr>
        <w:rPr>
          <w:sz w:val="16"/>
          <w:szCs w:val="16"/>
        </w:rPr>
      </w:pPr>
    </w:p>
    <w:p w14:paraId="19FA24DF" w14:textId="77777777" w:rsidR="001C2D80" w:rsidRPr="006F12BA" w:rsidRDefault="001C2D80" w:rsidP="001C2D80">
      <w:pPr>
        <w:rPr>
          <w:sz w:val="16"/>
          <w:szCs w:val="16"/>
        </w:rPr>
      </w:pPr>
      <w:r w:rsidRPr="006F12BA">
        <w:rPr>
          <w:sz w:val="16"/>
          <w:szCs w:val="16"/>
        </w:rPr>
        <w:t xml:space="preserve"> public:</w:t>
      </w:r>
    </w:p>
    <w:p w14:paraId="2C653975" w14:textId="77777777" w:rsidR="001C2D80" w:rsidRPr="006F12BA" w:rsidRDefault="001C2D80" w:rsidP="001C2D80">
      <w:pPr>
        <w:rPr>
          <w:sz w:val="16"/>
          <w:szCs w:val="16"/>
        </w:rPr>
      </w:pPr>
      <w:r w:rsidRPr="006F12BA">
        <w:rPr>
          <w:sz w:val="16"/>
          <w:szCs w:val="16"/>
        </w:rPr>
        <w:t xml:space="preserve">  explicit TelegramSearcher();</w:t>
      </w:r>
    </w:p>
    <w:p w14:paraId="425A0B0E" w14:textId="77777777" w:rsidR="001C2D80" w:rsidRPr="006F12BA" w:rsidRDefault="001C2D80" w:rsidP="001C2D80">
      <w:pPr>
        <w:rPr>
          <w:sz w:val="16"/>
          <w:szCs w:val="16"/>
        </w:rPr>
      </w:pPr>
    </w:p>
    <w:p w14:paraId="1366F1DA" w14:textId="77777777" w:rsidR="001C2D80" w:rsidRPr="006F12BA" w:rsidRDefault="001C2D80" w:rsidP="001C2D80">
      <w:pPr>
        <w:rPr>
          <w:sz w:val="16"/>
          <w:szCs w:val="16"/>
        </w:rPr>
      </w:pPr>
      <w:r w:rsidRPr="006F12BA">
        <w:rPr>
          <w:sz w:val="16"/>
          <w:szCs w:val="16"/>
        </w:rPr>
        <w:t xml:space="preserve">  ~TelegramSearcher();</w:t>
      </w:r>
    </w:p>
    <w:p w14:paraId="6F5902E5" w14:textId="77777777" w:rsidR="001C2D80" w:rsidRPr="006F12BA" w:rsidRDefault="001C2D80" w:rsidP="001C2D80">
      <w:pPr>
        <w:rPr>
          <w:sz w:val="16"/>
          <w:szCs w:val="16"/>
        </w:rPr>
      </w:pPr>
    </w:p>
    <w:p w14:paraId="44D10F11" w14:textId="77777777" w:rsidR="001C2D80" w:rsidRPr="006F12BA" w:rsidRDefault="001C2D80" w:rsidP="001C2D80">
      <w:pPr>
        <w:rPr>
          <w:sz w:val="16"/>
          <w:szCs w:val="16"/>
        </w:rPr>
      </w:pPr>
      <w:r w:rsidRPr="006F12BA">
        <w:rPr>
          <w:sz w:val="16"/>
          <w:szCs w:val="16"/>
        </w:rPr>
        <w:t xml:space="preserve">  /**</w:t>
      </w:r>
    </w:p>
    <w:p w14:paraId="233BCD07" w14:textId="77777777" w:rsidR="001C2D80" w:rsidRPr="006F12BA" w:rsidRDefault="001C2D80" w:rsidP="001C2D80">
      <w:pPr>
        <w:rPr>
          <w:sz w:val="16"/>
          <w:szCs w:val="16"/>
        </w:rPr>
      </w:pPr>
      <w:r w:rsidRPr="006F12BA">
        <w:rPr>
          <w:sz w:val="16"/>
          <w:szCs w:val="16"/>
        </w:rPr>
        <w:t xml:space="preserve">   * @brief Restart connection</w:t>
      </w:r>
    </w:p>
    <w:p w14:paraId="483554D1" w14:textId="77777777" w:rsidR="001C2D80" w:rsidRPr="006F12BA" w:rsidRDefault="001C2D80" w:rsidP="001C2D80">
      <w:pPr>
        <w:rPr>
          <w:sz w:val="16"/>
          <w:szCs w:val="16"/>
        </w:rPr>
      </w:pPr>
      <w:r w:rsidRPr="006F12BA">
        <w:rPr>
          <w:sz w:val="16"/>
          <w:szCs w:val="16"/>
        </w:rPr>
        <w:t xml:space="preserve">   */</w:t>
      </w:r>
    </w:p>
    <w:p w14:paraId="4103B682" w14:textId="77777777" w:rsidR="001C2D80" w:rsidRPr="006F12BA" w:rsidRDefault="001C2D80" w:rsidP="001C2D80">
      <w:pPr>
        <w:rPr>
          <w:sz w:val="16"/>
          <w:szCs w:val="16"/>
        </w:rPr>
      </w:pPr>
      <w:r w:rsidRPr="006F12BA">
        <w:rPr>
          <w:sz w:val="16"/>
          <w:szCs w:val="16"/>
        </w:rPr>
        <w:t xml:space="preserve">  void Restart();</w:t>
      </w:r>
    </w:p>
    <w:p w14:paraId="467D783C" w14:textId="77777777" w:rsidR="001C2D80" w:rsidRPr="006F12BA" w:rsidRDefault="001C2D80" w:rsidP="001C2D80">
      <w:pPr>
        <w:rPr>
          <w:sz w:val="16"/>
          <w:szCs w:val="16"/>
        </w:rPr>
      </w:pPr>
    </w:p>
    <w:p w14:paraId="567A7BEC" w14:textId="77777777" w:rsidR="001C2D80" w:rsidRPr="006F12BA" w:rsidRDefault="001C2D80" w:rsidP="001C2D80">
      <w:pPr>
        <w:rPr>
          <w:sz w:val="16"/>
          <w:szCs w:val="16"/>
        </w:rPr>
      </w:pPr>
      <w:r w:rsidRPr="006F12BA">
        <w:rPr>
          <w:sz w:val="16"/>
          <w:szCs w:val="16"/>
        </w:rPr>
        <w:t xml:space="preserve">  /**</w:t>
      </w:r>
    </w:p>
    <w:p w14:paraId="33F0FCAE" w14:textId="77777777" w:rsidR="001C2D80" w:rsidRPr="006F12BA" w:rsidRDefault="001C2D80" w:rsidP="001C2D80">
      <w:pPr>
        <w:rPr>
          <w:sz w:val="16"/>
          <w:szCs w:val="16"/>
        </w:rPr>
      </w:pPr>
      <w:r w:rsidRPr="006F12BA">
        <w:rPr>
          <w:sz w:val="16"/>
          <w:szCs w:val="16"/>
        </w:rPr>
        <w:t xml:space="preserve">   * @brief Need restart connect?</w:t>
      </w:r>
    </w:p>
    <w:p w14:paraId="3F1A60EC" w14:textId="77777777" w:rsidR="001C2D80" w:rsidRPr="006F12BA" w:rsidRDefault="001C2D80" w:rsidP="001C2D80">
      <w:pPr>
        <w:rPr>
          <w:sz w:val="16"/>
          <w:szCs w:val="16"/>
        </w:rPr>
      </w:pPr>
      <w:r w:rsidRPr="006F12BA">
        <w:rPr>
          <w:sz w:val="16"/>
          <w:szCs w:val="16"/>
        </w:rPr>
        <w:t xml:space="preserve">   * @return need_restart_;</w:t>
      </w:r>
    </w:p>
    <w:p w14:paraId="72052309" w14:textId="77777777" w:rsidR="001C2D80" w:rsidRPr="006F12BA" w:rsidRDefault="001C2D80" w:rsidP="001C2D80">
      <w:pPr>
        <w:rPr>
          <w:sz w:val="16"/>
          <w:szCs w:val="16"/>
        </w:rPr>
      </w:pPr>
      <w:r w:rsidRPr="006F12BA">
        <w:rPr>
          <w:sz w:val="16"/>
          <w:szCs w:val="16"/>
        </w:rPr>
        <w:t xml:space="preserve">   */</w:t>
      </w:r>
    </w:p>
    <w:p w14:paraId="4A1E0049" w14:textId="77777777" w:rsidR="001C2D80" w:rsidRPr="006F12BA" w:rsidRDefault="001C2D80" w:rsidP="001C2D80">
      <w:pPr>
        <w:rPr>
          <w:sz w:val="16"/>
          <w:szCs w:val="16"/>
        </w:rPr>
      </w:pPr>
      <w:r w:rsidRPr="006F12BA">
        <w:rPr>
          <w:sz w:val="16"/>
          <w:szCs w:val="16"/>
        </w:rPr>
        <w:t xml:space="preserve">  [[nodiscard]] bool NeedRestart() const;</w:t>
      </w:r>
    </w:p>
    <w:p w14:paraId="7BFDDFA3" w14:textId="77777777" w:rsidR="001C2D80" w:rsidRPr="006F12BA" w:rsidRDefault="001C2D80" w:rsidP="001C2D80">
      <w:pPr>
        <w:rPr>
          <w:sz w:val="16"/>
          <w:szCs w:val="16"/>
        </w:rPr>
      </w:pPr>
    </w:p>
    <w:p w14:paraId="5579585D" w14:textId="77777777" w:rsidR="001C2D80" w:rsidRPr="006F12BA" w:rsidRDefault="001C2D80" w:rsidP="001C2D80">
      <w:pPr>
        <w:rPr>
          <w:sz w:val="16"/>
          <w:szCs w:val="16"/>
        </w:rPr>
      </w:pPr>
      <w:r w:rsidRPr="006F12BA">
        <w:rPr>
          <w:sz w:val="16"/>
          <w:szCs w:val="16"/>
        </w:rPr>
        <w:t xml:space="preserve">  /**</w:t>
      </w:r>
    </w:p>
    <w:p w14:paraId="2B3FD435" w14:textId="77777777" w:rsidR="001C2D80" w:rsidRPr="006F12BA" w:rsidRDefault="001C2D80" w:rsidP="001C2D80">
      <w:pPr>
        <w:rPr>
          <w:sz w:val="16"/>
          <w:szCs w:val="16"/>
        </w:rPr>
      </w:pPr>
      <w:r w:rsidRPr="006F12BA">
        <w:rPr>
          <w:sz w:val="16"/>
          <w:szCs w:val="16"/>
        </w:rPr>
        <w:t xml:space="preserve">   * @brief Search messages in telegram channels</w:t>
      </w:r>
    </w:p>
    <w:p w14:paraId="4ABCC8B9" w14:textId="77777777" w:rsidR="001C2D80" w:rsidRPr="006F12BA" w:rsidRDefault="001C2D80" w:rsidP="001C2D80">
      <w:pPr>
        <w:rPr>
          <w:sz w:val="16"/>
          <w:szCs w:val="16"/>
        </w:rPr>
      </w:pPr>
      <w:r w:rsidRPr="006F12BA">
        <w:rPr>
          <w:sz w:val="16"/>
          <w:szCs w:val="16"/>
        </w:rPr>
        <w:t xml:space="preserve">   * @param query is simple text for search</w:t>
      </w:r>
    </w:p>
    <w:p w14:paraId="476D4862" w14:textId="77777777" w:rsidR="001C2D80" w:rsidRPr="006F12BA" w:rsidRDefault="001C2D80" w:rsidP="001C2D80">
      <w:pPr>
        <w:rPr>
          <w:sz w:val="16"/>
          <w:szCs w:val="16"/>
        </w:rPr>
      </w:pPr>
      <w:r w:rsidRPr="006F12BA">
        <w:rPr>
          <w:sz w:val="16"/>
          <w:szCs w:val="16"/>
        </w:rPr>
        <w:t xml:space="preserve">   * @return td_api::object_ptr&lt;td_api::messages&gt;</w:t>
      </w:r>
    </w:p>
    <w:p w14:paraId="467EB603" w14:textId="77777777" w:rsidR="001C2D80" w:rsidRPr="006F12BA" w:rsidRDefault="001C2D80" w:rsidP="001C2D80">
      <w:pPr>
        <w:rPr>
          <w:sz w:val="16"/>
          <w:szCs w:val="16"/>
        </w:rPr>
      </w:pPr>
      <w:r w:rsidRPr="006F12BA">
        <w:rPr>
          <w:sz w:val="16"/>
          <w:szCs w:val="16"/>
        </w:rPr>
        <w:t xml:space="preserve">   */</w:t>
      </w:r>
    </w:p>
    <w:p w14:paraId="061965D6" w14:textId="77777777" w:rsidR="001C2D80" w:rsidRPr="006F12BA" w:rsidRDefault="001C2D80" w:rsidP="001C2D80">
      <w:pPr>
        <w:rPr>
          <w:sz w:val="16"/>
          <w:szCs w:val="16"/>
        </w:rPr>
      </w:pPr>
      <w:r w:rsidRPr="006F12BA">
        <w:rPr>
          <w:sz w:val="16"/>
          <w:szCs w:val="16"/>
        </w:rPr>
        <w:t xml:space="preserve">  td_api::searchMessages::ReturnType SearchMessages(const std::string&amp; query);</w:t>
      </w:r>
    </w:p>
    <w:p w14:paraId="176486EE" w14:textId="77777777" w:rsidR="001C2D80" w:rsidRPr="006F12BA" w:rsidRDefault="001C2D80" w:rsidP="001C2D80">
      <w:pPr>
        <w:rPr>
          <w:sz w:val="16"/>
          <w:szCs w:val="16"/>
        </w:rPr>
      </w:pPr>
    </w:p>
    <w:p w14:paraId="0699172E" w14:textId="77777777" w:rsidR="001C2D80" w:rsidRPr="006F12BA" w:rsidRDefault="001C2D80" w:rsidP="001C2D80">
      <w:pPr>
        <w:rPr>
          <w:sz w:val="16"/>
          <w:szCs w:val="16"/>
        </w:rPr>
      </w:pPr>
      <w:r w:rsidRPr="006F12BA">
        <w:rPr>
          <w:sz w:val="16"/>
          <w:szCs w:val="16"/>
        </w:rPr>
        <w:t xml:space="preserve">  /**</w:t>
      </w:r>
    </w:p>
    <w:p w14:paraId="3A1AF476" w14:textId="77777777" w:rsidR="001C2D80" w:rsidRPr="006F12BA" w:rsidRDefault="001C2D80" w:rsidP="001C2D80">
      <w:pPr>
        <w:rPr>
          <w:sz w:val="16"/>
          <w:szCs w:val="16"/>
        </w:rPr>
      </w:pPr>
      <w:r w:rsidRPr="006F12BA">
        <w:rPr>
          <w:sz w:val="16"/>
          <w:szCs w:val="16"/>
        </w:rPr>
        <w:t xml:space="preserve">   * @brief Get link for message as string</w:t>
      </w:r>
    </w:p>
    <w:p w14:paraId="372127E9" w14:textId="77777777" w:rsidR="001C2D80" w:rsidRPr="006F12BA" w:rsidRDefault="001C2D80" w:rsidP="001C2D80">
      <w:pPr>
        <w:rPr>
          <w:sz w:val="16"/>
          <w:szCs w:val="16"/>
        </w:rPr>
      </w:pPr>
      <w:r w:rsidRPr="006F12BA">
        <w:rPr>
          <w:sz w:val="16"/>
          <w:szCs w:val="16"/>
        </w:rPr>
        <w:t xml:space="preserve">   * @param message</w:t>
      </w:r>
    </w:p>
    <w:p w14:paraId="0E04F5B5" w14:textId="77777777" w:rsidR="001C2D80" w:rsidRPr="006F12BA" w:rsidRDefault="001C2D80" w:rsidP="001C2D80">
      <w:pPr>
        <w:rPr>
          <w:sz w:val="16"/>
          <w:szCs w:val="16"/>
        </w:rPr>
      </w:pPr>
      <w:r w:rsidRPr="006F12BA">
        <w:rPr>
          <w:sz w:val="16"/>
          <w:szCs w:val="16"/>
        </w:rPr>
        <w:t xml:space="preserve">   * @return object_ptr&lt;messageLink&gt;</w:t>
      </w:r>
    </w:p>
    <w:p w14:paraId="6F52CEFB" w14:textId="77777777" w:rsidR="001C2D80" w:rsidRPr="006F12BA" w:rsidRDefault="001C2D80" w:rsidP="001C2D80">
      <w:pPr>
        <w:rPr>
          <w:sz w:val="16"/>
          <w:szCs w:val="16"/>
        </w:rPr>
      </w:pPr>
      <w:r w:rsidRPr="006F12BA">
        <w:rPr>
          <w:sz w:val="16"/>
          <w:szCs w:val="16"/>
        </w:rPr>
        <w:t xml:space="preserve">   */</w:t>
      </w:r>
    </w:p>
    <w:p w14:paraId="56DB7628" w14:textId="77777777" w:rsidR="001C2D80" w:rsidRPr="006F12BA" w:rsidRDefault="001C2D80" w:rsidP="001C2D80">
      <w:pPr>
        <w:rPr>
          <w:sz w:val="16"/>
          <w:szCs w:val="16"/>
        </w:rPr>
      </w:pPr>
      <w:r w:rsidRPr="006F12BA">
        <w:rPr>
          <w:sz w:val="16"/>
          <w:szCs w:val="16"/>
        </w:rPr>
        <w:t xml:space="preserve">  td_api::getMessageLink::ReturnType GetMessageLink(</w:t>
      </w:r>
    </w:p>
    <w:p w14:paraId="3C50C9DA" w14:textId="77777777" w:rsidR="001C2D80" w:rsidRPr="006F12BA" w:rsidRDefault="001C2D80" w:rsidP="001C2D80">
      <w:pPr>
        <w:rPr>
          <w:sz w:val="16"/>
          <w:szCs w:val="16"/>
        </w:rPr>
      </w:pPr>
      <w:r w:rsidRPr="006F12BA">
        <w:rPr>
          <w:sz w:val="16"/>
          <w:szCs w:val="16"/>
        </w:rPr>
        <w:t xml:space="preserve">      const td_api::object_ptr&lt;td_api::message&gt;&amp; message);</w:t>
      </w:r>
    </w:p>
    <w:p w14:paraId="025C8A90" w14:textId="77777777" w:rsidR="001C2D80" w:rsidRPr="006F12BA" w:rsidRDefault="001C2D80" w:rsidP="001C2D80">
      <w:pPr>
        <w:rPr>
          <w:sz w:val="16"/>
          <w:szCs w:val="16"/>
        </w:rPr>
      </w:pPr>
    </w:p>
    <w:p w14:paraId="333C6C0A" w14:textId="77777777" w:rsidR="001C2D80" w:rsidRPr="006F12BA" w:rsidRDefault="001C2D80" w:rsidP="001C2D80">
      <w:pPr>
        <w:rPr>
          <w:sz w:val="16"/>
          <w:szCs w:val="16"/>
        </w:rPr>
      </w:pPr>
      <w:r w:rsidRPr="006F12BA">
        <w:rPr>
          <w:sz w:val="16"/>
          <w:szCs w:val="16"/>
        </w:rPr>
        <w:t xml:space="preserve">  /**</w:t>
      </w:r>
    </w:p>
    <w:p w14:paraId="3009782E" w14:textId="77777777" w:rsidR="001C2D80" w:rsidRPr="006F12BA" w:rsidRDefault="001C2D80" w:rsidP="001C2D80">
      <w:pPr>
        <w:rPr>
          <w:sz w:val="16"/>
          <w:szCs w:val="16"/>
        </w:rPr>
      </w:pPr>
      <w:r w:rsidRPr="006F12BA">
        <w:rPr>
          <w:sz w:val="16"/>
          <w:szCs w:val="16"/>
        </w:rPr>
        <w:t xml:space="preserve">   * @brief Join to public channel (for private channel use JoinPrivateChannel)</w:t>
      </w:r>
    </w:p>
    <w:p w14:paraId="76543E32" w14:textId="77777777" w:rsidR="001C2D80" w:rsidRPr="006F12BA" w:rsidRDefault="001C2D80" w:rsidP="001C2D80">
      <w:pPr>
        <w:rPr>
          <w:sz w:val="16"/>
          <w:szCs w:val="16"/>
        </w:rPr>
      </w:pPr>
      <w:r w:rsidRPr="006F12BA">
        <w:rPr>
          <w:sz w:val="16"/>
          <w:szCs w:val="16"/>
        </w:rPr>
        <w:t xml:space="preserve">   * @param username Username to be resolved</w:t>
      </w:r>
    </w:p>
    <w:p w14:paraId="18E2FAEE" w14:textId="77777777" w:rsidR="001C2D80" w:rsidRPr="006F12BA" w:rsidRDefault="001C2D80" w:rsidP="001C2D80">
      <w:pPr>
        <w:rPr>
          <w:sz w:val="16"/>
          <w:szCs w:val="16"/>
        </w:rPr>
      </w:pPr>
      <w:r w:rsidRPr="006F12BA">
        <w:rPr>
          <w:sz w:val="16"/>
          <w:szCs w:val="16"/>
        </w:rPr>
        <w:t xml:space="preserve">   * @return returns true if join to channel else returns false</w:t>
      </w:r>
    </w:p>
    <w:p w14:paraId="56C12C30" w14:textId="77777777" w:rsidR="001C2D80" w:rsidRPr="006F12BA" w:rsidRDefault="001C2D80" w:rsidP="001C2D80">
      <w:pPr>
        <w:rPr>
          <w:sz w:val="16"/>
          <w:szCs w:val="16"/>
        </w:rPr>
      </w:pPr>
      <w:r w:rsidRPr="006F12BA">
        <w:rPr>
          <w:sz w:val="16"/>
          <w:szCs w:val="16"/>
        </w:rPr>
        <w:t xml:space="preserve">   */</w:t>
      </w:r>
    </w:p>
    <w:p w14:paraId="4BC92253" w14:textId="77777777" w:rsidR="001C2D80" w:rsidRPr="006F12BA" w:rsidRDefault="001C2D80" w:rsidP="001C2D80">
      <w:pPr>
        <w:rPr>
          <w:sz w:val="16"/>
          <w:szCs w:val="16"/>
        </w:rPr>
      </w:pPr>
      <w:r w:rsidRPr="006F12BA">
        <w:rPr>
          <w:sz w:val="16"/>
          <w:szCs w:val="16"/>
        </w:rPr>
        <w:t xml:space="preserve">  bool JoinPublicChannel(const std::string&amp; username);</w:t>
      </w:r>
    </w:p>
    <w:p w14:paraId="7E36B1C6" w14:textId="77777777" w:rsidR="001C2D80" w:rsidRPr="006F12BA" w:rsidRDefault="001C2D80" w:rsidP="001C2D80">
      <w:pPr>
        <w:rPr>
          <w:sz w:val="16"/>
          <w:szCs w:val="16"/>
        </w:rPr>
      </w:pPr>
    </w:p>
    <w:p w14:paraId="134F0127" w14:textId="77777777" w:rsidR="001C2D80" w:rsidRPr="006F12BA" w:rsidRDefault="001C2D80" w:rsidP="001C2D80">
      <w:pPr>
        <w:rPr>
          <w:sz w:val="16"/>
          <w:szCs w:val="16"/>
        </w:rPr>
      </w:pPr>
      <w:r w:rsidRPr="006F12BA">
        <w:rPr>
          <w:sz w:val="16"/>
          <w:szCs w:val="16"/>
        </w:rPr>
        <w:t xml:space="preserve">  /**</w:t>
      </w:r>
    </w:p>
    <w:p w14:paraId="58EBF156" w14:textId="77777777" w:rsidR="001C2D80" w:rsidRPr="006F12BA" w:rsidRDefault="001C2D80" w:rsidP="001C2D80">
      <w:pPr>
        <w:rPr>
          <w:sz w:val="16"/>
          <w:szCs w:val="16"/>
        </w:rPr>
      </w:pPr>
      <w:r w:rsidRPr="006F12BA">
        <w:rPr>
          <w:sz w:val="16"/>
          <w:szCs w:val="16"/>
        </w:rPr>
        <w:t xml:space="preserve">   * @brief Join to private channel (for public channel use JoinPublicChannel)</w:t>
      </w:r>
    </w:p>
    <w:p w14:paraId="6E96449C" w14:textId="77777777" w:rsidR="001C2D80" w:rsidRPr="006F12BA" w:rsidRDefault="001C2D80" w:rsidP="001C2D80">
      <w:pPr>
        <w:rPr>
          <w:sz w:val="16"/>
          <w:szCs w:val="16"/>
        </w:rPr>
      </w:pPr>
      <w:r w:rsidRPr="006F12BA">
        <w:rPr>
          <w:sz w:val="16"/>
          <w:szCs w:val="16"/>
        </w:rPr>
        <w:t xml:space="preserve">   * @param invite_link Invite link to import; should begin with</w:t>
      </w:r>
    </w:p>
    <w:p w14:paraId="15D302BF" w14:textId="77777777" w:rsidR="001C2D80" w:rsidRPr="006F12BA" w:rsidRDefault="001C2D80" w:rsidP="001C2D80">
      <w:pPr>
        <w:rPr>
          <w:sz w:val="16"/>
          <w:szCs w:val="16"/>
        </w:rPr>
      </w:pPr>
      <w:r w:rsidRPr="006F12BA">
        <w:rPr>
          <w:sz w:val="16"/>
          <w:szCs w:val="16"/>
        </w:rPr>
        <w:t xml:space="preserve">   * "https://t.me/joinchat/", "https://telegram.me/joinchat/", or</w:t>
      </w:r>
    </w:p>
    <w:p w14:paraId="5B1D066B" w14:textId="77777777" w:rsidR="001C2D80" w:rsidRPr="006F12BA" w:rsidRDefault="001C2D80" w:rsidP="001C2D80">
      <w:pPr>
        <w:rPr>
          <w:sz w:val="16"/>
          <w:szCs w:val="16"/>
        </w:rPr>
      </w:pPr>
      <w:r w:rsidRPr="006F12BA">
        <w:rPr>
          <w:sz w:val="16"/>
          <w:szCs w:val="16"/>
        </w:rPr>
        <w:t xml:space="preserve">   * "https://telegram.dog/joinchat/"</w:t>
      </w:r>
    </w:p>
    <w:p w14:paraId="038C1715" w14:textId="77777777" w:rsidR="001C2D80" w:rsidRPr="006F12BA" w:rsidRDefault="001C2D80" w:rsidP="001C2D80">
      <w:pPr>
        <w:rPr>
          <w:sz w:val="16"/>
          <w:szCs w:val="16"/>
        </w:rPr>
      </w:pPr>
      <w:r w:rsidRPr="006F12BA">
        <w:rPr>
          <w:sz w:val="16"/>
          <w:szCs w:val="16"/>
        </w:rPr>
        <w:t xml:space="preserve">   * @return returns true if join to channel else returns false</w:t>
      </w:r>
    </w:p>
    <w:p w14:paraId="305E3CCC" w14:textId="77777777" w:rsidR="001C2D80" w:rsidRPr="006F12BA" w:rsidRDefault="001C2D80" w:rsidP="001C2D80">
      <w:pPr>
        <w:rPr>
          <w:sz w:val="16"/>
          <w:szCs w:val="16"/>
        </w:rPr>
      </w:pPr>
      <w:r w:rsidRPr="006F12BA">
        <w:rPr>
          <w:sz w:val="16"/>
          <w:szCs w:val="16"/>
        </w:rPr>
        <w:t xml:space="preserve">   */</w:t>
      </w:r>
    </w:p>
    <w:p w14:paraId="2A4F327B" w14:textId="77777777" w:rsidR="001C2D80" w:rsidRPr="006F12BA" w:rsidRDefault="001C2D80" w:rsidP="001C2D80">
      <w:pPr>
        <w:rPr>
          <w:sz w:val="16"/>
          <w:szCs w:val="16"/>
        </w:rPr>
      </w:pPr>
      <w:r w:rsidRPr="006F12BA">
        <w:rPr>
          <w:sz w:val="16"/>
          <w:szCs w:val="16"/>
        </w:rPr>
        <w:t xml:space="preserve">  bool JoinPrivateChannel(const std::string&amp; invite_link);</w:t>
      </w:r>
    </w:p>
    <w:p w14:paraId="3B506064" w14:textId="77777777" w:rsidR="001C2D80" w:rsidRPr="006F12BA" w:rsidRDefault="001C2D80" w:rsidP="001C2D80">
      <w:pPr>
        <w:rPr>
          <w:sz w:val="16"/>
          <w:szCs w:val="16"/>
        </w:rPr>
      </w:pPr>
    </w:p>
    <w:p w14:paraId="158EAFA7" w14:textId="77777777" w:rsidR="001C2D80" w:rsidRPr="006F12BA" w:rsidRDefault="001C2D80" w:rsidP="001C2D80">
      <w:pPr>
        <w:rPr>
          <w:sz w:val="16"/>
          <w:szCs w:val="16"/>
        </w:rPr>
      </w:pPr>
      <w:r w:rsidRPr="006F12BA">
        <w:rPr>
          <w:sz w:val="16"/>
          <w:szCs w:val="16"/>
        </w:rPr>
        <w:t xml:space="preserve">  /**</w:t>
      </w:r>
    </w:p>
    <w:p w14:paraId="1DF54C8C" w14:textId="77777777" w:rsidR="001C2D80" w:rsidRPr="006F12BA" w:rsidRDefault="001C2D80" w:rsidP="001C2D80">
      <w:pPr>
        <w:rPr>
          <w:sz w:val="16"/>
          <w:szCs w:val="16"/>
        </w:rPr>
      </w:pPr>
      <w:r w:rsidRPr="006F12BA">
        <w:rPr>
          <w:sz w:val="16"/>
          <w:szCs w:val="16"/>
        </w:rPr>
        <w:t xml:space="preserve">   * @brief delete user from member list of channel.</w:t>
      </w:r>
    </w:p>
    <w:p w14:paraId="66865725" w14:textId="77777777" w:rsidR="001C2D80" w:rsidRPr="006F12BA" w:rsidRDefault="001C2D80" w:rsidP="001C2D80">
      <w:pPr>
        <w:rPr>
          <w:sz w:val="16"/>
          <w:szCs w:val="16"/>
        </w:rPr>
      </w:pPr>
      <w:r w:rsidRPr="006F12BA">
        <w:rPr>
          <w:sz w:val="16"/>
          <w:szCs w:val="16"/>
        </w:rPr>
        <w:t xml:space="preserve">   * @param title is title of channel</w:t>
      </w:r>
    </w:p>
    <w:p w14:paraId="4ACA20CD" w14:textId="77777777" w:rsidR="001C2D80" w:rsidRPr="006F12BA" w:rsidRDefault="001C2D80" w:rsidP="001C2D80">
      <w:pPr>
        <w:rPr>
          <w:sz w:val="16"/>
          <w:szCs w:val="16"/>
        </w:rPr>
      </w:pPr>
      <w:r w:rsidRPr="006F12BA">
        <w:rPr>
          <w:sz w:val="16"/>
          <w:szCs w:val="16"/>
        </w:rPr>
        <w:t xml:space="preserve">   * @return returns true if leave from channel else returns false</w:t>
      </w:r>
    </w:p>
    <w:p w14:paraId="475923B3" w14:textId="77777777" w:rsidR="001C2D80" w:rsidRPr="006F12BA" w:rsidRDefault="001C2D80" w:rsidP="001C2D80">
      <w:pPr>
        <w:rPr>
          <w:sz w:val="16"/>
          <w:szCs w:val="16"/>
        </w:rPr>
      </w:pPr>
      <w:r w:rsidRPr="006F12BA">
        <w:rPr>
          <w:sz w:val="16"/>
          <w:szCs w:val="16"/>
        </w:rPr>
        <w:t xml:space="preserve">   */</w:t>
      </w:r>
    </w:p>
    <w:p w14:paraId="41BB71F4" w14:textId="77777777" w:rsidR="001C2D80" w:rsidRPr="006F12BA" w:rsidRDefault="001C2D80" w:rsidP="001C2D80">
      <w:pPr>
        <w:rPr>
          <w:sz w:val="16"/>
          <w:szCs w:val="16"/>
        </w:rPr>
      </w:pPr>
      <w:r w:rsidRPr="006F12BA">
        <w:rPr>
          <w:sz w:val="16"/>
          <w:szCs w:val="16"/>
        </w:rPr>
        <w:t xml:space="preserve">  bool LeaveFromChannel(const std::string&amp; title);</w:t>
      </w:r>
    </w:p>
    <w:p w14:paraId="4F0F7502" w14:textId="77777777" w:rsidR="001C2D80" w:rsidRPr="006F12BA" w:rsidRDefault="001C2D80" w:rsidP="001C2D80">
      <w:pPr>
        <w:rPr>
          <w:sz w:val="16"/>
          <w:szCs w:val="16"/>
        </w:rPr>
      </w:pPr>
    </w:p>
    <w:p w14:paraId="1F089FA0" w14:textId="77777777" w:rsidR="001C2D80" w:rsidRPr="006F12BA" w:rsidRDefault="001C2D80" w:rsidP="001C2D80">
      <w:pPr>
        <w:rPr>
          <w:sz w:val="16"/>
          <w:szCs w:val="16"/>
        </w:rPr>
      </w:pPr>
      <w:r w:rsidRPr="006F12BA">
        <w:rPr>
          <w:sz w:val="16"/>
          <w:szCs w:val="16"/>
        </w:rPr>
        <w:t xml:space="preserve">  /**</w:t>
      </w:r>
    </w:p>
    <w:p w14:paraId="28E0850F" w14:textId="77777777" w:rsidR="001C2D80" w:rsidRPr="006F12BA" w:rsidRDefault="001C2D80" w:rsidP="001C2D80">
      <w:pPr>
        <w:rPr>
          <w:sz w:val="16"/>
          <w:szCs w:val="16"/>
        </w:rPr>
      </w:pPr>
      <w:r w:rsidRPr="006F12BA">
        <w:rPr>
          <w:sz w:val="16"/>
          <w:szCs w:val="16"/>
        </w:rPr>
        <w:t xml:space="preserve">   * @brief Run loop which fetch response and handle it</w:t>
      </w:r>
    </w:p>
    <w:p w14:paraId="485D5250" w14:textId="77777777" w:rsidR="001C2D80" w:rsidRPr="006F12BA" w:rsidRDefault="001C2D80" w:rsidP="001C2D80">
      <w:pPr>
        <w:rPr>
          <w:sz w:val="16"/>
          <w:szCs w:val="16"/>
        </w:rPr>
      </w:pPr>
      <w:r w:rsidRPr="006F12BA">
        <w:rPr>
          <w:sz w:val="16"/>
          <w:szCs w:val="16"/>
        </w:rPr>
        <w:t xml:space="preserve">   */</w:t>
      </w:r>
    </w:p>
    <w:p w14:paraId="3F2B93F0" w14:textId="77777777" w:rsidR="001C2D80" w:rsidRPr="006F12BA" w:rsidRDefault="001C2D80" w:rsidP="001C2D80">
      <w:pPr>
        <w:rPr>
          <w:sz w:val="16"/>
          <w:szCs w:val="16"/>
        </w:rPr>
      </w:pPr>
      <w:r w:rsidRPr="006F12BA">
        <w:rPr>
          <w:sz w:val="16"/>
          <w:szCs w:val="16"/>
        </w:rPr>
        <w:t xml:space="preserve">  void RunFetchLoop();</w:t>
      </w:r>
    </w:p>
    <w:p w14:paraId="05D745F8" w14:textId="77777777" w:rsidR="001C2D80" w:rsidRPr="006F12BA" w:rsidRDefault="001C2D80" w:rsidP="001C2D80">
      <w:pPr>
        <w:rPr>
          <w:sz w:val="16"/>
          <w:szCs w:val="16"/>
        </w:rPr>
      </w:pPr>
    </w:p>
    <w:p w14:paraId="2EA3DE29" w14:textId="77777777" w:rsidR="001C2D80" w:rsidRPr="006F12BA" w:rsidRDefault="001C2D80" w:rsidP="001C2D80">
      <w:pPr>
        <w:rPr>
          <w:sz w:val="16"/>
          <w:szCs w:val="16"/>
        </w:rPr>
      </w:pPr>
      <w:r w:rsidRPr="006F12BA">
        <w:rPr>
          <w:sz w:val="16"/>
          <w:szCs w:val="16"/>
        </w:rPr>
        <w:t xml:space="preserve">  /**</w:t>
      </w:r>
    </w:p>
    <w:p w14:paraId="5F8EA508" w14:textId="77777777" w:rsidR="001C2D80" w:rsidRPr="006F12BA" w:rsidRDefault="001C2D80" w:rsidP="001C2D80">
      <w:pPr>
        <w:rPr>
          <w:sz w:val="16"/>
          <w:szCs w:val="16"/>
        </w:rPr>
      </w:pPr>
      <w:r w:rsidRPr="006F12BA">
        <w:rPr>
          <w:sz w:val="16"/>
          <w:szCs w:val="16"/>
        </w:rPr>
        <w:t xml:space="preserve">   * @brief stop loop</w:t>
      </w:r>
    </w:p>
    <w:p w14:paraId="7E5E1173" w14:textId="77777777" w:rsidR="001C2D80" w:rsidRPr="006F12BA" w:rsidRDefault="001C2D80" w:rsidP="001C2D80">
      <w:pPr>
        <w:rPr>
          <w:sz w:val="16"/>
          <w:szCs w:val="16"/>
        </w:rPr>
      </w:pPr>
      <w:r w:rsidRPr="006F12BA">
        <w:rPr>
          <w:sz w:val="16"/>
          <w:szCs w:val="16"/>
        </w:rPr>
        <w:t xml:space="preserve">   */</w:t>
      </w:r>
    </w:p>
    <w:p w14:paraId="79D0580B" w14:textId="77777777" w:rsidR="001C2D80" w:rsidRPr="006F12BA" w:rsidRDefault="001C2D80" w:rsidP="001C2D80">
      <w:pPr>
        <w:rPr>
          <w:sz w:val="16"/>
          <w:szCs w:val="16"/>
        </w:rPr>
      </w:pPr>
      <w:r w:rsidRPr="006F12BA">
        <w:rPr>
          <w:sz w:val="16"/>
          <w:szCs w:val="16"/>
        </w:rPr>
        <w:t xml:space="preserve">  void StopFetchLoop();</w:t>
      </w:r>
    </w:p>
    <w:p w14:paraId="48CE9428" w14:textId="77777777" w:rsidR="001C2D80" w:rsidRPr="006F12BA" w:rsidRDefault="001C2D80" w:rsidP="001C2D80">
      <w:pPr>
        <w:rPr>
          <w:sz w:val="16"/>
          <w:szCs w:val="16"/>
        </w:rPr>
      </w:pPr>
    </w:p>
    <w:p w14:paraId="3816AD9B" w14:textId="77777777" w:rsidR="001C2D80" w:rsidRPr="006F12BA" w:rsidRDefault="001C2D80" w:rsidP="001C2D80">
      <w:pPr>
        <w:rPr>
          <w:sz w:val="16"/>
          <w:szCs w:val="16"/>
        </w:rPr>
      </w:pPr>
      <w:r w:rsidRPr="006F12BA">
        <w:rPr>
          <w:sz w:val="16"/>
          <w:szCs w:val="16"/>
        </w:rPr>
        <w:t xml:space="preserve">  /**</w:t>
      </w:r>
    </w:p>
    <w:p w14:paraId="590EDC70" w14:textId="77777777" w:rsidR="001C2D80" w:rsidRPr="006F12BA" w:rsidRDefault="001C2D80" w:rsidP="001C2D80">
      <w:pPr>
        <w:rPr>
          <w:sz w:val="16"/>
          <w:szCs w:val="16"/>
        </w:rPr>
      </w:pPr>
      <w:r w:rsidRPr="006F12BA">
        <w:rPr>
          <w:sz w:val="16"/>
          <w:szCs w:val="16"/>
        </w:rPr>
        <w:t xml:space="preserve">   * @param query is param for example "@KirillDanilchuk_channel" or</w:t>
      </w:r>
    </w:p>
    <w:p w14:paraId="2A2B9951" w14:textId="77777777" w:rsidR="001C2D80" w:rsidRPr="006F12BA" w:rsidRDefault="001C2D80" w:rsidP="001C2D80">
      <w:pPr>
        <w:rPr>
          <w:sz w:val="16"/>
          <w:szCs w:val="16"/>
        </w:rPr>
      </w:pPr>
      <w:r w:rsidRPr="006F12BA">
        <w:rPr>
          <w:sz w:val="16"/>
          <w:szCs w:val="16"/>
        </w:rPr>
        <w:t xml:space="preserve">   * "KirillDanilchuk_channel"</w:t>
      </w:r>
    </w:p>
    <w:p w14:paraId="65A59017" w14:textId="77777777" w:rsidR="001C2D80" w:rsidRPr="006F12BA" w:rsidRDefault="001C2D80" w:rsidP="001C2D80">
      <w:pPr>
        <w:rPr>
          <w:sz w:val="16"/>
          <w:szCs w:val="16"/>
        </w:rPr>
      </w:pPr>
      <w:r w:rsidRPr="006F12BA">
        <w:rPr>
          <w:sz w:val="16"/>
          <w:szCs w:val="16"/>
        </w:rPr>
        <w:t xml:space="preserve">   * @return chat_id is search public chat is success else std::nullopt</w:t>
      </w:r>
    </w:p>
    <w:p w14:paraId="1B95B021" w14:textId="77777777" w:rsidR="001C2D80" w:rsidRPr="006F12BA" w:rsidRDefault="001C2D80" w:rsidP="001C2D80">
      <w:pPr>
        <w:rPr>
          <w:sz w:val="16"/>
          <w:szCs w:val="16"/>
        </w:rPr>
      </w:pPr>
      <w:r w:rsidRPr="006F12BA">
        <w:rPr>
          <w:sz w:val="16"/>
          <w:szCs w:val="16"/>
        </w:rPr>
        <w:t xml:space="preserve">   */</w:t>
      </w:r>
    </w:p>
    <w:p w14:paraId="5892996F" w14:textId="77777777" w:rsidR="001C2D80" w:rsidRPr="006F12BA" w:rsidRDefault="001C2D80" w:rsidP="001C2D80">
      <w:pPr>
        <w:rPr>
          <w:sz w:val="16"/>
          <w:szCs w:val="16"/>
        </w:rPr>
      </w:pPr>
      <w:r w:rsidRPr="006F12BA">
        <w:rPr>
          <w:sz w:val="16"/>
          <w:szCs w:val="16"/>
        </w:rPr>
        <w:t xml:space="preserve">  std::optional&lt;std::pair&lt;std::int64_t, std::string&gt;&gt; SearchPublicChat(</w:t>
      </w:r>
    </w:p>
    <w:p w14:paraId="0B15210D" w14:textId="77777777" w:rsidR="001C2D80" w:rsidRPr="006F12BA" w:rsidRDefault="001C2D80" w:rsidP="001C2D80">
      <w:pPr>
        <w:rPr>
          <w:sz w:val="16"/>
          <w:szCs w:val="16"/>
        </w:rPr>
      </w:pPr>
      <w:r w:rsidRPr="006F12BA">
        <w:rPr>
          <w:sz w:val="16"/>
          <w:szCs w:val="16"/>
        </w:rPr>
        <w:t xml:space="preserve">      const std::string&amp; query);</w:t>
      </w:r>
    </w:p>
    <w:p w14:paraId="44A1AE83" w14:textId="77777777" w:rsidR="001C2D80" w:rsidRPr="006F12BA" w:rsidRDefault="001C2D80" w:rsidP="001C2D80">
      <w:pPr>
        <w:rPr>
          <w:sz w:val="16"/>
          <w:szCs w:val="16"/>
        </w:rPr>
      </w:pPr>
    </w:p>
    <w:p w14:paraId="09B0B9AD" w14:textId="77777777" w:rsidR="001C2D80" w:rsidRPr="006F12BA" w:rsidRDefault="001C2D80" w:rsidP="001C2D80">
      <w:pPr>
        <w:rPr>
          <w:sz w:val="16"/>
          <w:szCs w:val="16"/>
        </w:rPr>
      </w:pPr>
      <w:r w:rsidRPr="006F12BA">
        <w:rPr>
          <w:sz w:val="16"/>
          <w:szCs w:val="16"/>
        </w:rPr>
        <w:t xml:space="preserve">  /**</w:t>
      </w:r>
    </w:p>
    <w:p w14:paraId="5BCFCC68" w14:textId="77777777" w:rsidR="001C2D80" w:rsidRPr="006F12BA" w:rsidRDefault="001C2D80" w:rsidP="001C2D80">
      <w:pPr>
        <w:rPr>
          <w:sz w:val="16"/>
          <w:szCs w:val="16"/>
        </w:rPr>
      </w:pPr>
      <w:r w:rsidRPr="006F12BA">
        <w:rPr>
          <w:sz w:val="16"/>
          <w:szCs w:val="16"/>
        </w:rPr>
        <w:t xml:space="preserve">   * @brief</w:t>
      </w:r>
    </w:p>
    <w:p w14:paraId="4DE19237" w14:textId="77777777" w:rsidR="001C2D80" w:rsidRPr="006F12BA" w:rsidRDefault="001C2D80" w:rsidP="001C2D80">
      <w:pPr>
        <w:rPr>
          <w:sz w:val="16"/>
          <w:szCs w:val="16"/>
        </w:rPr>
      </w:pPr>
      <w:r w:rsidRPr="006F12BA">
        <w:rPr>
          <w:sz w:val="16"/>
          <w:szCs w:val="16"/>
        </w:rPr>
        <w:t xml:space="preserve">   * @param chat_id</w:t>
      </w:r>
    </w:p>
    <w:p w14:paraId="61B3190D" w14:textId="77777777" w:rsidR="001C2D80" w:rsidRPr="006F12BA" w:rsidRDefault="001C2D80" w:rsidP="001C2D80">
      <w:pPr>
        <w:rPr>
          <w:sz w:val="16"/>
          <w:szCs w:val="16"/>
        </w:rPr>
      </w:pPr>
      <w:r w:rsidRPr="006F12BA">
        <w:rPr>
          <w:sz w:val="16"/>
          <w:szCs w:val="16"/>
        </w:rPr>
        <w:t xml:space="preserve">   * @return info for chat</w:t>
      </w:r>
    </w:p>
    <w:p w14:paraId="2ED4F618" w14:textId="77777777" w:rsidR="001C2D80" w:rsidRPr="006F12BA" w:rsidRDefault="001C2D80" w:rsidP="001C2D80">
      <w:pPr>
        <w:rPr>
          <w:sz w:val="16"/>
          <w:szCs w:val="16"/>
        </w:rPr>
      </w:pPr>
      <w:r w:rsidRPr="006F12BA">
        <w:rPr>
          <w:sz w:val="16"/>
          <w:szCs w:val="16"/>
        </w:rPr>
        <w:t xml:space="preserve">   */</w:t>
      </w:r>
    </w:p>
    <w:p w14:paraId="3AF1BF8D" w14:textId="77777777" w:rsidR="001C2D80" w:rsidRPr="006F12BA" w:rsidRDefault="001C2D80" w:rsidP="001C2D80">
      <w:pPr>
        <w:rPr>
          <w:sz w:val="16"/>
          <w:szCs w:val="16"/>
        </w:rPr>
      </w:pPr>
      <w:r w:rsidRPr="006F12BA">
        <w:rPr>
          <w:sz w:val="16"/>
          <w:szCs w:val="16"/>
        </w:rPr>
        <w:t xml:space="preserve">  td_api::getChat::ReturnType GetChatInfo(std::int64_t chat_id);</w:t>
      </w:r>
    </w:p>
    <w:p w14:paraId="674E4CFA" w14:textId="77777777" w:rsidR="001C2D80" w:rsidRPr="006F12BA" w:rsidRDefault="001C2D80" w:rsidP="001C2D80">
      <w:pPr>
        <w:rPr>
          <w:sz w:val="16"/>
          <w:szCs w:val="16"/>
        </w:rPr>
      </w:pPr>
    </w:p>
    <w:p w14:paraId="41EBFAF9" w14:textId="77777777" w:rsidR="001C2D80" w:rsidRPr="006F12BA" w:rsidRDefault="001C2D80" w:rsidP="001C2D80">
      <w:pPr>
        <w:rPr>
          <w:sz w:val="16"/>
          <w:szCs w:val="16"/>
        </w:rPr>
      </w:pPr>
      <w:r w:rsidRPr="006F12BA">
        <w:rPr>
          <w:sz w:val="16"/>
          <w:szCs w:val="16"/>
        </w:rPr>
        <w:t xml:space="preserve">  /**</w:t>
      </w:r>
    </w:p>
    <w:p w14:paraId="1507E85E" w14:textId="77777777" w:rsidR="001C2D80" w:rsidRPr="006F12BA" w:rsidRDefault="001C2D80" w:rsidP="001C2D80">
      <w:pPr>
        <w:rPr>
          <w:sz w:val="16"/>
          <w:szCs w:val="16"/>
        </w:rPr>
      </w:pPr>
      <w:r w:rsidRPr="006F12BA">
        <w:rPr>
          <w:sz w:val="16"/>
          <w:szCs w:val="16"/>
        </w:rPr>
        <w:t xml:space="preserve">   * @brief search messages which have query via substring into one chat with</w:t>
      </w:r>
    </w:p>
    <w:p w14:paraId="6B6A23AE" w14:textId="77777777" w:rsidR="001C2D80" w:rsidRPr="006F12BA" w:rsidRDefault="001C2D80" w:rsidP="001C2D80">
      <w:pPr>
        <w:rPr>
          <w:sz w:val="16"/>
          <w:szCs w:val="16"/>
        </w:rPr>
      </w:pPr>
      <w:r w:rsidRPr="006F12BA">
        <w:rPr>
          <w:sz w:val="16"/>
          <w:szCs w:val="16"/>
        </w:rPr>
        <w:t xml:space="preserve">   * chat_id</w:t>
      </w:r>
    </w:p>
    <w:p w14:paraId="61E7B9A1" w14:textId="77777777" w:rsidR="001C2D80" w:rsidRPr="006F12BA" w:rsidRDefault="001C2D80" w:rsidP="001C2D80">
      <w:pPr>
        <w:rPr>
          <w:sz w:val="16"/>
          <w:szCs w:val="16"/>
        </w:rPr>
      </w:pPr>
      <w:r w:rsidRPr="006F12BA">
        <w:rPr>
          <w:sz w:val="16"/>
          <w:szCs w:val="16"/>
        </w:rPr>
        <w:t xml:space="preserve">   * @param chat_id</w:t>
      </w:r>
    </w:p>
    <w:p w14:paraId="11C9333A" w14:textId="77777777" w:rsidR="001C2D80" w:rsidRPr="006F12BA" w:rsidRDefault="001C2D80" w:rsidP="001C2D80">
      <w:pPr>
        <w:rPr>
          <w:sz w:val="16"/>
          <w:szCs w:val="16"/>
        </w:rPr>
      </w:pPr>
      <w:r w:rsidRPr="006F12BA">
        <w:rPr>
          <w:sz w:val="16"/>
          <w:szCs w:val="16"/>
        </w:rPr>
        <w:t xml:space="preserve">   * @param query is simple text for search</w:t>
      </w:r>
    </w:p>
    <w:p w14:paraId="6EBEF476" w14:textId="77777777" w:rsidR="001C2D80" w:rsidRPr="006F12BA" w:rsidRDefault="001C2D80" w:rsidP="001C2D80">
      <w:pPr>
        <w:rPr>
          <w:sz w:val="16"/>
          <w:szCs w:val="16"/>
        </w:rPr>
      </w:pPr>
      <w:r w:rsidRPr="006F12BA">
        <w:rPr>
          <w:sz w:val="16"/>
          <w:szCs w:val="16"/>
        </w:rPr>
        <w:t xml:space="preserve">   * @return array of the links (as strings)</w:t>
      </w:r>
    </w:p>
    <w:p w14:paraId="2EB53C25" w14:textId="77777777" w:rsidR="001C2D80" w:rsidRPr="006F12BA" w:rsidRDefault="001C2D80" w:rsidP="001C2D80">
      <w:pPr>
        <w:rPr>
          <w:sz w:val="16"/>
          <w:szCs w:val="16"/>
        </w:rPr>
      </w:pPr>
      <w:r w:rsidRPr="006F12BA">
        <w:rPr>
          <w:sz w:val="16"/>
          <w:szCs w:val="16"/>
        </w:rPr>
        <w:t xml:space="preserve">   */</w:t>
      </w:r>
    </w:p>
    <w:p w14:paraId="79D112DB" w14:textId="77777777" w:rsidR="001C2D80" w:rsidRPr="006F12BA" w:rsidRDefault="001C2D80" w:rsidP="001C2D80">
      <w:pPr>
        <w:rPr>
          <w:sz w:val="16"/>
          <w:szCs w:val="16"/>
        </w:rPr>
      </w:pPr>
      <w:r w:rsidRPr="006F12BA">
        <w:rPr>
          <w:sz w:val="16"/>
          <w:szCs w:val="16"/>
        </w:rPr>
        <w:t xml:space="preserve">  std::vector&lt;std::string&gt; GetMessagesLinksFromChat(std::int64_t chat_id,</w:t>
      </w:r>
    </w:p>
    <w:p w14:paraId="64CD5D55" w14:textId="77777777" w:rsidR="001C2D80" w:rsidRPr="006F12BA" w:rsidRDefault="001C2D80" w:rsidP="001C2D80">
      <w:pPr>
        <w:rPr>
          <w:sz w:val="16"/>
          <w:szCs w:val="16"/>
        </w:rPr>
      </w:pPr>
      <w:r w:rsidRPr="006F12BA">
        <w:rPr>
          <w:sz w:val="16"/>
          <w:szCs w:val="16"/>
        </w:rPr>
        <w:t xml:space="preserve">                                                    const std::string&amp; query);</w:t>
      </w:r>
    </w:p>
    <w:p w14:paraId="358276CC" w14:textId="77777777" w:rsidR="001C2D80" w:rsidRPr="006F12BA" w:rsidRDefault="001C2D80" w:rsidP="001C2D80">
      <w:pPr>
        <w:rPr>
          <w:sz w:val="16"/>
          <w:szCs w:val="16"/>
        </w:rPr>
      </w:pPr>
    </w:p>
    <w:p w14:paraId="69143FAE" w14:textId="77777777" w:rsidR="001C2D80" w:rsidRPr="006F12BA" w:rsidRDefault="001C2D80" w:rsidP="001C2D80">
      <w:pPr>
        <w:rPr>
          <w:sz w:val="16"/>
          <w:szCs w:val="16"/>
        </w:rPr>
      </w:pPr>
      <w:r w:rsidRPr="006F12BA">
        <w:rPr>
          <w:sz w:val="16"/>
          <w:szCs w:val="16"/>
        </w:rPr>
        <w:t xml:space="preserve">  /**</w:t>
      </w:r>
    </w:p>
    <w:p w14:paraId="48DBF2AB" w14:textId="77777777" w:rsidR="001C2D80" w:rsidRPr="006F12BA" w:rsidRDefault="001C2D80" w:rsidP="001C2D80">
      <w:pPr>
        <w:rPr>
          <w:sz w:val="16"/>
          <w:szCs w:val="16"/>
        </w:rPr>
      </w:pPr>
      <w:r w:rsidRPr="006F12BA">
        <w:rPr>
          <w:sz w:val="16"/>
          <w:szCs w:val="16"/>
        </w:rPr>
        <w:t xml:space="preserve">   * @brief search messages which have query via substring into one chat with</w:t>
      </w:r>
    </w:p>
    <w:p w14:paraId="38F958A6" w14:textId="77777777" w:rsidR="001C2D80" w:rsidRPr="006F12BA" w:rsidRDefault="001C2D80" w:rsidP="001C2D80">
      <w:pPr>
        <w:rPr>
          <w:sz w:val="16"/>
          <w:szCs w:val="16"/>
        </w:rPr>
      </w:pPr>
      <w:r w:rsidRPr="006F12BA">
        <w:rPr>
          <w:sz w:val="16"/>
          <w:szCs w:val="16"/>
        </w:rPr>
        <w:t xml:space="preserve">   * chat_id</w:t>
      </w:r>
    </w:p>
    <w:p w14:paraId="50CA9991" w14:textId="77777777" w:rsidR="001C2D80" w:rsidRPr="006F12BA" w:rsidRDefault="001C2D80" w:rsidP="001C2D80">
      <w:pPr>
        <w:rPr>
          <w:sz w:val="16"/>
          <w:szCs w:val="16"/>
        </w:rPr>
      </w:pPr>
      <w:r w:rsidRPr="006F12BA">
        <w:rPr>
          <w:sz w:val="16"/>
          <w:szCs w:val="16"/>
        </w:rPr>
        <w:t xml:space="preserve">   * @param chat_id</w:t>
      </w:r>
    </w:p>
    <w:p w14:paraId="07723189" w14:textId="77777777" w:rsidR="001C2D80" w:rsidRPr="006F12BA" w:rsidRDefault="001C2D80" w:rsidP="001C2D80">
      <w:pPr>
        <w:rPr>
          <w:sz w:val="16"/>
          <w:szCs w:val="16"/>
        </w:rPr>
      </w:pPr>
      <w:r w:rsidRPr="006F12BA">
        <w:rPr>
          <w:sz w:val="16"/>
          <w:szCs w:val="16"/>
        </w:rPr>
        <w:t xml:space="preserve">   * @param query is simple text for search</w:t>
      </w:r>
    </w:p>
    <w:p w14:paraId="42E310CA" w14:textId="77777777" w:rsidR="001C2D80" w:rsidRPr="006F12BA" w:rsidRDefault="001C2D80" w:rsidP="001C2D80">
      <w:pPr>
        <w:rPr>
          <w:sz w:val="16"/>
          <w:szCs w:val="16"/>
        </w:rPr>
      </w:pPr>
      <w:r w:rsidRPr="006F12BA">
        <w:rPr>
          <w:sz w:val="16"/>
          <w:szCs w:val="16"/>
        </w:rPr>
        <w:t xml:space="preserve">   * @return array of the messages</w:t>
      </w:r>
    </w:p>
    <w:p w14:paraId="1C07DBD1" w14:textId="77777777" w:rsidR="001C2D80" w:rsidRPr="006F12BA" w:rsidRDefault="001C2D80" w:rsidP="001C2D80">
      <w:pPr>
        <w:rPr>
          <w:sz w:val="16"/>
          <w:szCs w:val="16"/>
        </w:rPr>
      </w:pPr>
      <w:r w:rsidRPr="006F12BA">
        <w:rPr>
          <w:sz w:val="16"/>
          <w:szCs w:val="16"/>
        </w:rPr>
        <w:t xml:space="preserve">   */</w:t>
      </w:r>
    </w:p>
    <w:p w14:paraId="7488B0DF" w14:textId="77777777" w:rsidR="001C2D80" w:rsidRPr="006F12BA" w:rsidRDefault="001C2D80" w:rsidP="001C2D80">
      <w:pPr>
        <w:rPr>
          <w:sz w:val="16"/>
          <w:szCs w:val="16"/>
        </w:rPr>
      </w:pPr>
      <w:r w:rsidRPr="006F12BA">
        <w:rPr>
          <w:sz w:val="16"/>
          <w:szCs w:val="16"/>
        </w:rPr>
        <w:t xml:space="preserve">  std::vector&lt;td_api::object_ptr&lt;td_api::message&gt;&gt; GetMessagesFromChat(</w:t>
      </w:r>
    </w:p>
    <w:p w14:paraId="3AF653F2" w14:textId="77777777" w:rsidR="001C2D80" w:rsidRPr="006F12BA" w:rsidRDefault="001C2D80" w:rsidP="001C2D80">
      <w:pPr>
        <w:rPr>
          <w:sz w:val="16"/>
          <w:szCs w:val="16"/>
        </w:rPr>
      </w:pPr>
      <w:r w:rsidRPr="006F12BA">
        <w:rPr>
          <w:sz w:val="16"/>
          <w:szCs w:val="16"/>
        </w:rPr>
        <w:t xml:space="preserve">      std::int64_t chat_id, const std::string&amp; query);</w:t>
      </w:r>
    </w:p>
    <w:p w14:paraId="16FF4B59" w14:textId="77777777" w:rsidR="001C2D80" w:rsidRPr="006F12BA" w:rsidRDefault="001C2D80" w:rsidP="001C2D80">
      <w:pPr>
        <w:rPr>
          <w:sz w:val="16"/>
          <w:szCs w:val="16"/>
        </w:rPr>
      </w:pPr>
    </w:p>
    <w:p w14:paraId="5AFA6667" w14:textId="77777777" w:rsidR="001C2D80" w:rsidRPr="006F12BA" w:rsidRDefault="001C2D80" w:rsidP="001C2D80">
      <w:pPr>
        <w:rPr>
          <w:sz w:val="16"/>
          <w:szCs w:val="16"/>
        </w:rPr>
      </w:pPr>
      <w:r w:rsidRPr="006F12BA">
        <w:rPr>
          <w:sz w:val="16"/>
          <w:szCs w:val="16"/>
        </w:rPr>
        <w:t xml:space="preserve">  /**</w:t>
      </w:r>
    </w:p>
    <w:p w14:paraId="53376BC9" w14:textId="77777777" w:rsidR="001C2D80" w:rsidRPr="006F12BA" w:rsidRDefault="001C2D80" w:rsidP="001C2D80">
      <w:pPr>
        <w:rPr>
          <w:sz w:val="16"/>
          <w:szCs w:val="16"/>
        </w:rPr>
      </w:pPr>
      <w:r w:rsidRPr="006F12BA">
        <w:rPr>
          <w:sz w:val="16"/>
          <w:szCs w:val="16"/>
        </w:rPr>
        <w:t xml:space="preserve">   * @brief Setup handler for new message and invoke handler for each new</w:t>
      </w:r>
    </w:p>
    <w:p w14:paraId="102EED37" w14:textId="77777777" w:rsidR="001C2D80" w:rsidRPr="006F12BA" w:rsidRDefault="001C2D80" w:rsidP="001C2D80">
      <w:pPr>
        <w:rPr>
          <w:sz w:val="16"/>
          <w:szCs w:val="16"/>
        </w:rPr>
      </w:pPr>
      <w:r w:rsidRPr="006F12BA">
        <w:rPr>
          <w:sz w:val="16"/>
          <w:szCs w:val="16"/>
        </w:rPr>
        <w:t xml:space="preserve">   * message</w:t>
      </w:r>
    </w:p>
    <w:p w14:paraId="734F1FBC" w14:textId="77777777" w:rsidR="001C2D80" w:rsidRPr="006F12BA" w:rsidRDefault="001C2D80" w:rsidP="001C2D80">
      <w:pPr>
        <w:rPr>
          <w:sz w:val="16"/>
          <w:szCs w:val="16"/>
        </w:rPr>
      </w:pPr>
      <w:r w:rsidRPr="006F12BA">
        <w:rPr>
          <w:sz w:val="16"/>
          <w:szCs w:val="16"/>
        </w:rPr>
        <w:t xml:space="preserve">   * @param handler is function for handle new message</w:t>
      </w:r>
    </w:p>
    <w:p w14:paraId="3D815773" w14:textId="77777777" w:rsidR="001C2D80" w:rsidRPr="006F12BA" w:rsidRDefault="001C2D80" w:rsidP="001C2D80">
      <w:pPr>
        <w:rPr>
          <w:sz w:val="16"/>
          <w:szCs w:val="16"/>
        </w:rPr>
      </w:pPr>
      <w:r w:rsidRPr="006F12BA">
        <w:rPr>
          <w:sz w:val="16"/>
          <w:szCs w:val="16"/>
        </w:rPr>
        <w:t xml:space="preserve">   */</w:t>
      </w:r>
    </w:p>
    <w:p w14:paraId="26049CD6" w14:textId="77777777" w:rsidR="001C2D80" w:rsidRPr="006F12BA" w:rsidRDefault="001C2D80" w:rsidP="001C2D80">
      <w:pPr>
        <w:rPr>
          <w:sz w:val="16"/>
          <w:szCs w:val="16"/>
        </w:rPr>
      </w:pPr>
      <w:r w:rsidRPr="006F12BA">
        <w:rPr>
          <w:sz w:val="16"/>
          <w:szCs w:val="16"/>
        </w:rPr>
        <w:t xml:space="preserve">  void SetNewMessageHandler(</w:t>
      </w:r>
    </w:p>
    <w:p w14:paraId="1A019137" w14:textId="77777777" w:rsidR="001C2D80" w:rsidRPr="006F12BA" w:rsidRDefault="001C2D80" w:rsidP="001C2D80">
      <w:pPr>
        <w:rPr>
          <w:sz w:val="16"/>
          <w:szCs w:val="16"/>
        </w:rPr>
      </w:pPr>
      <w:r w:rsidRPr="006F12BA">
        <w:rPr>
          <w:sz w:val="16"/>
          <w:szCs w:val="16"/>
        </w:rPr>
        <w:t xml:space="preserve">      std::function&lt;void(td_api::updateNewMessage&amp; update_new_message)&gt;</w:t>
      </w:r>
    </w:p>
    <w:p w14:paraId="492CABCB" w14:textId="77777777" w:rsidR="001C2D80" w:rsidRPr="006F12BA" w:rsidRDefault="001C2D80" w:rsidP="001C2D80">
      <w:pPr>
        <w:rPr>
          <w:sz w:val="16"/>
          <w:szCs w:val="16"/>
        </w:rPr>
      </w:pPr>
      <w:r w:rsidRPr="006F12BA">
        <w:rPr>
          <w:sz w:val="16"/>
          <w:szCs w:val="16"/>
        </w:rPr>
        <w:t xml:space="preserve">          handler);</w:t>
      </w:r>
    </w:p>
    <w:p w14:paraId="51C76928" w14:textId="77777777" w:rsidR="001C2D80" w:rsidRPr="006F12BA" w:rsidRDefault="001C2D80" w:rsidP="001C2D80">
      <w:pPr>
        <w:rPr>
          <w:sz w:val="16"/>
          <w:szCs w:val="16"/>
        </w:rPr>
      </w:pPr>
    </w:p>
    <w:p w14:paraId="6A19F846" w14:textId="77777777" w:rsidR="001C2D80" w:rsidRPr="006F12BA" w:rsidRDefault="001C2D80" w:rsidP="001C2D80">
      <w:pPr>
        <w:rPr>
          <w:sz w:val="16"/>
          <w:szCs w:val="16"/>
        </w:rPr>
      </w:pPr>
      <w:r w:rsidRPr="006F12BA">
        <w:rPr>
          <w:sz w:val="16"/>
          <w:szCs w:val="16"/>
        </w:rPr>
        <w:t xml:space="preserve">  /**</w:t>
      </w:r>
    </w:p>
    <w:p w14:paraId="01567FFB" w14:textId="77777777" w:rsidR="001C2D80" w:rsidRPr="006F12BA" w:rsidRDefault="001C2D80" w:rsidP="001C2D80">
      <w:pPr>
        <w:rPr>
          <w:sz w:val="16"/>
          <w:szCs w:val="16"/>
        </w:rPr>
      </w:pPr>
      <w:r w:rsidRPr="006F12BA">
        <w:rPr>
          <w:sz w:val="16"/>
          <w:szCs w:val="16"/>
        </w:rPr>
        <w:t xml:space="preserve">   * @brief Forward message from message-&gt;chat_ to forward_chat_id</w:t>
      </w:r>
    </w:p>
    <w:p w14:paraId="6E787EE5" w14:textId="77777777" w:rsidR="001C2D80" w:rsidRPr="006F12BA" w:rsidRDefault="001C2D80" w:rsidP="001C2D80">
      <w:pPr>
        <w:rPr>
          <w:sz w:val="16"/>
          <w:szCs w:val="16"/>
        </w:rPr>
      </w:pPr>
      <w:r w:rsidRPr="006F12BA">
        <w:rPr>
          <w:sz w:val="16"/>
          <w:szCs w:val="16"/>
        </w:rPr>
        <w:t xml:space="preserve">   * @param message message which will be forwarded</w:t>
      </w:r>
    </w:p>
    <w:p w14:paraId="1FA918AC" w14:textId="77777777" w:rsidR="001C2D80" w:rsidRPr="006F12BA" w:rsidRDefault="001C2D80" w:rsidP="001C2D80">
      <w:pPr>
        <w:rPr>
          <w:sz w:val="16"/>
          <w:szCs w:val="16"/>
        </w:rPr>
      </w:pPr>
      <w:r w:rsidRPr="006F12BA">
        <w:rPr>
          <w:sz w:val="16"/>
          <w:szCs w:val="16"/>
        </w:rPr>
        <w:t xml:space="preserve">   * @param forward_chat_id chat where message forward</w:t>
      </w:r>
    </w:p>
    <w:p w14:paraId="352438B4" w14:textId="77777777" w:rsidR="001C2D80" w:rsidRPr="006F12BA" w:rsidRDefault="001C2D80" w:rsidP="001C2D80">
      <w:pPr>
        <w:rPr>
          <w:sz w:val="16"/>
          <w:szCs w:val="16"/>
        </w:rPr>
      </w:pPr>
      <w:r w:rsidRPr="006F12BA">
        <w:rPr>
          <w:sz w:val="16"/>
          <w:szCs w:val="16"/>
        </w:rPr>
        <w:t xml:space="preserve">   */</w:t>
      </w:r>
    </w:p>
    <w:p w14:paraId="49A03066" w14:textId="77777777" w:rsidR="001C2D80" w:rsidRPr="006F12BA" w:rsidRDefault="001C2D80" w:rsidP="001C2D80">
      <w:pPr>
        <w:rPr>
          <w:sz w:val="16"/>
          <w:szCs w:val="16"/>
        </w:rPr>
      </w:pPr>
      <w:r w:rsidRPr="006F12BA">
        <w:rPr>
          <w:sz w:val="16"/>
          <w:szCs w:val="16"/>
        </w:rPr>
        <w:t xml:space="preserve">  void ForwardMessage(td_api::object_ptr&lt;td_api::message&gt;&amp; message,</w:t>
      </w:r>
    </w:p>
    <w:p w14:paraId="216D9F2F" w14:textId="77777777" w:rsidR="001C2D80" w:rsidRPr="006F12BA" w:rsidRDefault="001C2D80" w:rsidP="001C2D80">
      <w:pPr>
        <w:rPr>
          <w:sz w:val="16"/>
          <w:szCs w:val="16"/>
        </w:rPr>
      </w:pPr>
      <w:r w:rsidRPr="006F12BA">
        <w:rPr>
          <w:sz w:val="16"/>
          <w:szCs w:val="16"/>
        </w:rPr>
        <w:t xml:space="preserve">                      std::int64_t forward_chat_id);</w:t>
      </w:r>
    </w:p>
    <w:p w14:paraId="058097A8" w14:textId="77777777" w:rsidR="001C2D80" w:rsidRPr="006F12BA" w:rsidRDefault="001C2D80" w:rsidP="001C2D80">
      <w:pPr>
        <w:rPr>
          <w:sz w:val="16"/>
          <w:szCs w:val="16"/>
        </w:rPr>
      </w:pPr>
    </w:p>
    <w:p w14:paraId="3146C9BF" w14:textId="77777777" w:rsidR="001C2D80" w:rsidRPr="006F12BA" w:rsidRDefault="001C2D80" w:rsidP="001C2D80">
      <w:pPr>
        <w:rPr>
          <w:sz w:val="16"/>
          <w:szCs w:val="16"/>
        </w:rPr>
      </w:pPr>
      <w:r w:rsidRPr="006F12BA">
        <w:rPr>
          <w:sz w:val="16"/>
          <w:szCs w:val="16"/>
        </w:rPr>
        <w:t xml:space="preserve">  /**</w:t>
      </w:r>
    </w:p>
    <w:p w14:paraId="03B66355" w14:textId="77777777" w:rsidR="001C2D80" w:rsidRPr="006F12BA" w:rsidRDefault="001C2D80" w:rsidP="001C2D80">
      <w:pPr>
        <w:rPr>
          <w:sz w:val="16"/>
          <w:szCs w:val="16"/>
        </w:rPr>
      </w:pPr>
      <w:r w:rsidRPr="006F12BA">
        <w:rPr>
          <w:sz w:val="16"/>
          <w:szCs w:val="16"/>
        </w:rPr>
        <w:t xml:space="preserve">   * @brief get text content from message (if message is plain text that return</w:t>
      </w:r>
    </w:p>
    <w:p w14:paraId="070D572D" w14:textId="77777777" w:rsidR="001C2D80" w:rsidRPr="006F12BA" w:rsidRDefault="001C2D80" w:rsidP="001C2D80">
      <w:pPr>
        <w:rPr>
          <w:sz w:val="16"/>
          <w:szCs w:val="16"/>
        </w:rPr>
      </w:pPr>
      <w:r w:rsidRPr="006F12BA">
        <w:rPr>
          <w:sz w:val="16"/>
          <w:szCs w:val="16"/>
        </w:rPr>
        <w:t xml:space="preserve">   * it else return caption of message)</w:t>
      </w:r>
    </w:p>
    <w:p w14:paraId="25D5FBAB" w14:textId="77777777" w:rsidR="001C2D80" w:rsidRPr="006F12BA" w:rsidRDefault="001C2D80" w:rsidP="001C2D80">
      <w:pPr>
        <w:rPr>
          <w:sz w:val="16"/>
          <w:szCs w:val="16"/>
        </w:rPr>
      </w:pPr>
      <w:r w:rsidRPr="006F12BA">
        <w:rPr>
          <w:sz w:val="16"/>
          <w:szCs w:val="16"/>
        </w:rPr>
        <w:t xml:space="preserve">   * @param message message with formattedText content</w:t>
      </w:r>
    </w:p>
    <w:p w14:paraId="1D2489F1" w14:textId="77777777" w:rsidR="001C2D80" w:rsidRPr="006F12BA" w:rsidRDefault="001C2D80" w:rsidP="001C2D80">
      <w:pPr>
        <w:rPr>
          <w:sz w:val="16"/>
          <w:szCs w:val="16"/>
        </w:rPr>
      </w:pPr>
      <w:r w:rsidRPr="006F12BA">
        <w:rPr>
          <w:sz w:val="16"/>
          <w:szCs w:val="16"/>
        </w:rPr>
        <w:t xml:space="preserve">   * @return text or caption</w:t>
      </w:r>
    </w:p>
    <w:p w14:paraId="1DCCAC95" w14:textId="77777777" w:rsidR="001C2D80" w:rsidRPr="006F12BA" w:rsidRDefault="001C2D80" w:rsidP="001C2D80">
      <w:pPr>
        <w:rPr>
          <w:sz w:val="16"/>
          <w:szCs w:val="16"/>
        </w:rPr>
      </w:pPr>
      <w:r w:rsidRPr="006F12BA">
        <w:rPr>
          <w:sz w:val="16"/>
          <w:szCs w:val="16"/>
        </w:rPr>
        <w:t xml:space="preserve">   */</w:t>
      </w:r>
    </w:p>
    <w:p w14:paraId="50059549" w14:textId="77777777" w:rsidR="001C2D80" w:rsidRPr="006F12BA" w:rsidRDefault="001C2D80" w:rsidP="001C2D80">
      <w:pPr>
        <w:rPr>
          <w:sz w:val="16"/>
          <w:szCs w:val="16"/>
        </w:rPr>
      </w:pPr>
      <w:r w:rsidRPr="006F12BA">
        <w:rPr>
          <w:sz w:val="16"/>
          <w:szCs w:val="16"/>
        </w:rPr>
        <w:t xml:space="preserve">  std::string GetText(td_api::object_ptr&lt;td_api::message&gt;&amp; message);</w:t>
      </w:r>
    </w:p>
    <w:p w14:paraId="013D0477" w14:textId="77777777" w:rsidR="001C2D80" w:rsidRPr="006F12BA" w:rsidRDefault="001C2D80" w:rsidP="001C2D80">
      <w:pPr>
        <w:rPr>
          <w:sz w:val="16"/>
          <w:szCs w:val="16"/>
        </w:rPr>
      </w:pPr>
    </w:p>
    <w:p w14:paraId="1CE0EEC6" w14:textId="77777777" w:rsidR="001C2D80" w:rsidRPr="006F12BA" w:rsidRDefault="001C2D80" w:rsidP="001C2D80">
      <w:pPr>
        <w:rPr>
          <w:sz w:val="16"/>
          <w:szCs w:val="16"/>
        </w:rPr>
      </w:pPr>
      <w:r w:rsidRPr="006F12BA">
        <w:rPr>
          <w:sz w:val="16"/>
          <w:szCs w:val="16"/>
        </w:rPr>
        <w:t xml:space="preserve">  /**</w:t>
      </w:r>
    </w:p>
    <w:p w14:paraId="7C34D57A" w14:textId="77777777" w:rsidR="001C2D80" w:rsidRPr="006F12BA" w:rsidRDefault="001C2D80" w:rsidP="001C2D80">
      <w:pPr>
        <w:rPr>
          <w:sz w:val="16"/>
          <w:szCs w:val="16"/>
        </w:rPr>
      </w:pPr>
      <w:r w:rsidRPr="006F12BA">
        <w:rPr>
          <w:sz w:val="16"/>
          <w:szCs w:val="16"/>
        </w:rPr>
        <w:t xml:space="preserve">   * @brief get administrators within chat</w:t>
      </w:r>
    </w:p>
    <w:p w14:paraId="11EEB3D4" w14:textId="77777777" w:rsidR="001C2D80" w:rsidRPr="006F12BA" w:rsidRDefault="001C2D80" w:rsidP="001C2D80">
      <w:pPr>
        <w:rPr>
          <w:sz w:val="16"/>
          <w:szCs w:val="16"/>
        </w:rPr>
      </w:pPr>
      <w:r w:rsidRPr="006F12BA">
        <w:rPr>
          <w:sz w:val="16"/>
          <w:szCs w:val="16"/>
        </w:rPr>
        <w:t xml:space="preserve">   * @param chat_id where find administrators</w:t>
      </w:r>
    </w:p>
    <w:p w14:paraId="0D7589AF" w14:textId="77777777" w:rsidR="001C2D80" w:rsidRPr="006F12BA" w:rsidRDefault="001C2D80" w:rsidP="001C2D80">
      <w:pPr>
        <w:rPr>
          <w:sz w:val="16"/>
          <w:szCs w:val="16"/>
        </w:rPr>
      </w:pPr>
      <w:r w:rsidRPr="006F12BA">
        <w:rPr>
          <w:sz w:val="16"/>
          <w:szCs w:val="16"/>
        </w:rPr>
        <w:t xml:space="preserve">   * @return vector of chat administrators</w:t>
      </w:r>
    </w:p>
    <w:p w14:paraId="712FC4DB" w14:textId="77777777" w:rsidR="001C2D80" w:rsidRPr="006F12BA" w:rsidRDefault="001C2D80" w:rsidP="001C2D80">
      <w:pPr>
        <w:rPr>
          <w:sz w:val="16"/>
          <w:szCs w:val="16"/>
        </w:rPr>
      </w:pPr>
      <w:r w:rsidRPr="006F12BA">
        <w:rPr>
          <w:sz w:val="16"/>
          <w:szCs w:val="16"/>
        </w:rPr>
        <w:t xml:space="preserve">   */</w:t>
      </w:r>
    </w:p>
    <w:p w14:paraId="509FEDEF" w14:textId="77777777" w:rsidR="001C2D80" w:rsidRPr="006F12BA" w:rsidRDefault="001C2D80" w:rsidP="001C2D80">
      <w:pPr>
        <w:rPr>
          <w:sz w:val="16"/>
          <w:szCs w:val="16"/>
        </w:rPr>
      </w:pPr>
      <w:r w:rsidRPr="006F12BA">
        <w:rPr>
          <w:sz w:val="16"/>
          <w:szCs w:val="16"/>
        </w:rPr>
        <w:t xml:space="preserve">  td_api::object_ptr&lt;td_api::chatAdministrators&gt; GetAdministrators(</w:t>
      </w:r>
    </w:p>
    <w:p w14:paraId="2277C4B7" w14:textId="77777777" w:rsidR="001C2D80" w:rsidRPr="006F12BA" w:rsidRDefault="001C2D80" w:rsidP="001C2D80">
      <w:pPr>
        <w:rPr>
          <w:sz w:val="16"/>
          <w:szCs w:val="16"/>
        </w:rPr>
      </w:pPr>
      <w:r w:rsidRPr="006F12BA">
        <w:rPr>
          <w:sz w:val="16"/>
          <w:szCs w:val="16"/>
        </w:rPr>
        <w:t xml:space="preserve">      ChatID chat_id);</w:t>
      </w:r>
    </w:p>
    <w:p w14:paraId="67C2609E" w14:textId="77777777" w:rsidR="001C2D80" w:rsidRPr="006F12BA" w:rsidRDefault="001C2D80" w:rsidP="001C2D80">
      <w:pPr>
        <w:rPr>
          <w:sz w:val="16"/>
          <w:szCs w:val="16"/>
        </w:rPr>
      </w:pPr>
    </w:p>
    <w:p w14:paraId="270179D2" w14:textId="77777777" w:rsidR="001C2D80" w:rsidRPr="006F12BA" w:rsidRDefault="001C2D80" w:rsidP="001C2D80">
      <w:pPr>
        <w:rPr>
          <w:sz w:val="16"/>
          <w:szCs w:val="16"/>
        </w:rPr>
      </w:pPr>
      <w:r w:rsidRPr="006F12BA">
        <w:rPr>
          <w:sz w:val="16"/>
          <w:szCs w:val="16"/>
        </w:rPr>
        <w:t xml:space="preserve">  /**</w:t>
      </w:r>
    </w:p>
    <w:p w14:paraId="7EAB40C1" w14:textId="77777777" w:rsidR="001C2D80" w:rsidRPr="006F12BA" w:rsidRDefault="001C2D80" w:rsidP="001C2D80">
      <w:pPr>
        <w:rPr>
          <w:sz w:val="16"/>
          <w:szCs w:val="16"/>
        </w:rPr>
      </w:pPr>
      <w:r w:rsidRPr="006F12BA">
        <w:rPr>
          <w:sz w:val="16"/>
          <w:szCs w:val="16"/>
        </w:rPr>
        <w:t xml:space="preserve">   * @brief check is the chat channel or not</w:t>
      </w:r>
    </w:p>
    <w:p w14:paraId="0AE039A8" w14:textId="77777777" w:rsidR="001C2D80" w:rsidRPr="006F12BA" w:rsidRDefault="001C2D80" w:rsidP="001C2D80">
      <w:pPr>
        <w:rPr>
          <w:sz w:val="16"/>
          <w:szCs w:val="16"/>
        </w:rPr>
      </w:pPr>
      <w:r w:rsidRPr="006F12BA">
        <w:rPr>
          <w:sz w:val="16"/>
          <w:szCs w:val="16"/>
        </w:rPr>
        <w:t xml:space="preserve">   * @param chat</w:t>
      </w:r>
    </w:p>
    <w:p w14:paraId="57109A27" w14:textId="77777777" w:rsidR="001C2D80" w:rsidRPr="006F12BA" w:rsidRDefault="001C2D80" w:rsidP="001C2D80">
      <w:pPr>
        <w:rPr>
          <w:sz w:val="16"/>
          <w:szCs w:val="16"/>
        </w:rPr>
      </w:pPr>
      <w:r w:rsidRPr="006F12BA">
        <w:rPr>
          <w:sz w:val="16"/>
          <w:szCs w:val="16"/>
        </w:rPr>
        <w:t xml:space="preserve">   * @return true if the chat is channel else return false</w:t>
      </w:r>
    </w:p>
    <w:p w14:paraId="32F6A5E2" w14:textId="77777777" w:rsidR="001C2D80" w:rsidRPr="006F12BA" w:rsidRDefault="001C2D80" w:rsidP="001C2D80">
      <w:pPr>
        <w:rPr>
          <w:sz w:val="16"/>
          <w:szCs w:val="16"/>
        </w:rPr>
      </w:pPr>
      <w:r w:rsidRPr="006F12BA">
        <w:rPr>
          <w:sz w:val="16"/>
          <w:szCs w:val="16"/>
        </w:rPr>
        <w:t xml:space="preserve">   */</w:t>
      </w:r>
    </w:p>
    <w:p w14:paraId="3B468F2A" w14:textId="77777777" w:rsidR="001C2D80" w:rsidRPr="006F12BA" w:rsidRDefault="001C2D80" w:rsidP="001C2D80">
      <w:pPr>
        <w:rPr>
          <w:sz w:val="16"/>
          <w:szCs w:val="16"/>
        </w:rPr>
      </w:pPr>
      <w:r w:rsidRPr="006F12BA">
        <w:rPr>
          <w:sz w:val="16"/>
          <w:szCs w:val="16"/>
        </w:rPr>
        <w:t xml:space="preserve">  bool IsChannel(td_api::object_ptr&lt;td_api::chat&gt;&amp; chat);</w:t>
      </w:r>
    </w:p>
    <w:p w14:paraId="1CEF23B7" w14:textId="77777777" w:rsidR="001C2D80" w:rsidRPr="006F12BA" w:rsidRDefault="001C2D80" w:rsidP="001C2D80">
      <w:pPr>
        <w:rPr>
          <w:sz w:val="16"/>
          <w:szCs w:val="16"/>
        </w:rPr>
      </w:pPr>
    </w:p>
    <w:p w14:paraId="1D39D4B6" w14:textId="77777777" w:rsidR="001C2D80" w:rsidRPr="006F12BA" w:rsidRDefault="001C2D80" w:rsidP="001C2D80">
      <w:pPr>
        <w:rPr>
          <w:sz w:val="16"/>
          <w:szCs w:val="16"/>
        </w:rPr>
      </w:pPr>
      <w:r w:rsidRPr="006F12BA">
        <w:rPr>
          <w:sz w:val="16"/>
          <w:szCs w:val="16"/>
        </w:rPr>
        <w:t xml:space="preserve"> private:</w:t>
      </w:r>
    </w:p>
    <w:p w14:paraId="4EA20A8E" w14:textId="77777777" w:rsidR="001C2D80" w:rsidRPr="006F12BA" w:rsidRDefault="001C2D80" w:rsidP="001C2D80">
      <w:pPr>
        <w:rPr>
          <w:sz w:val="16"/>
          <w:szCs w:val="16"/>
        </w:rPr>
      </w:pPr>
      <w:r w:rsidRPr="006F12BA">
        <w:rPr>
          <w:sz w:val="16"/>
          <w:szCs w:val="16"/>
        </w:rPr>
        <w:t xml:space="preserve">  std::unordered_map&lt;std::int64_t, std::string&gt; chat_title_;</w:t>
      </w:r>
    </w:p>
    <w:p w14:paraId="397BCB85" w14:textId="77777777" w:rsidR="001C2D80" w:rsidRPr="006F12BA" w:rsidRDefault="001C2D80" w:rsidP="001C2D80">
      <w:pPr>
        <w:rPr>
          <w:sz w:val="16"/>
          <w:szCs w:val="16"/>
        </w:rPr>
      </w:pPr>
      <w:r w:rsidRPr="006F12BA">
        <w:rPr>
          <w:sz w:val="16"/>
          <w:szCs w:val="16"/>
        </w:rPr>
        <w:t xml:space="preserve">  bool are_authorized_{false};</w:t>
      </w:r>
    </w:p>
    <w:p w14:paraId="5D3B704D" w14:textId="77777777" w:rsidR="001C2D80" w:rsidRPr="006F12BA" w:rsidRDefault="001C2D80" w:rsidP="001C2D80">
      <w:pPr>
        <w:rPr>
          <w:sz w:val="16"/>
          <w:szCs w:val="16"/>
        </w:rPr>
      </w:pPr>
      <w:r w:rsidRPr="006F12BA">
        <w:rPr>
          <w:sz w:val="16"/>
          <w:szCs w:val="16"/>
        </w:rPr>
        <w:t xml:space="preserve">  bool need_restart_{false};</w:t>
      </w:r>
    </w:p>
    <w:p w14:paraId="4C5022A6" w14:textId="77777777" w:rsidR="001C2D80" w:rsidRPr="006F12BA" w:rsidRDefault="001C2D80" w:rsidP="001C2D80">
      <w:pPr>
        <w:rPr>
          <w:sz w:val="16"/>
          <w:szCs w:val="16"/>
        </w:rPr>
      </w:pPr>
      <w:r w:rsidRPr="006F12BA">
        <w:rPr>
          <w:sz w:val="16"/>
          <w:szCs w:val="16"/>
        </w:rPr>
        <w:t xml:space="preserve">  td::ClientManager::RequestId query_id_{};</w:t>
      </w:r>
    </w:p>
    <w:p w14:paraId="394E0AA1" w14:textId="77777777" w:rsidR="001C2D80" w:rsidRPr="006F12BA" w:rsidRDefault="001C2D80" w:rsidP="001C2D80">
      <w:pPr>
        <w:rPr>
          <w:sz w:val="16"/>
          <w:szCs w:val="16"/>
        </w:rPr>
      </w:pPr>
      <w:r w:rsidRPr="006F12BA">
        <w:rPr>
          <w:sz w:val="16"/>
          <w:szCs w:val="16"/>
        </w:rPr>
        <w:t xml:space="preserve">  std::unique_ptr&lt;td::ClientManager&gt; client_manager_;</w:t>
      </w:r>
    </w:p>
    <w:p w14:paraId="01FA918B" w14:textId="77777777" w:rsidR="001C2D80" w:rsidRPr="006F12BA" w:rsidRDefault="001C2D80" w:rsidP="001C2D80">
      <w:pPr>
        <w:rPr>
          <w:sz w:val="16"/>
          <w:szCs w:val="16"/>
        </w:rPr>
      </w:pPr>
      <w:r w:rsidRPr="006F12BA">
        <w:rPr>
          <w:sz w:val="16"/>
          <w:szCs w:val="16"/>
        </w:rPr>
        <w:t xml:space="preserve">  td::ClientManager::ClientId client_id_{};</w:t>
      </w:r>
    </w:p>
    <w:p w14:paraId="04AE26D0" w14:textId="77777777" w:rsidR="001C2D80" w:rsidRPr="006F12BA" w:rsidRDefault="001C2D80" w:rsidP="001C2D80">
      <w:pPr>
        <w:rPr>
          <w:sz w:val="16"/>
          <w:szCs w:val="16"/>
        </w:rPr>
      </w:pPr>
      <w:r w:rsidRPr="006F12BA">
        <w:rPr>
          <w:sz w:val="16"/>
          <w:szCs w:val="16"/>
        </w:rPr>
        <w:t xml:space="preserve">  td_api::object_ptr&lt;td_api::AuthorizationState&gt; authorization_state_{};</w:t>
      </w:r>
    </w:p>
    <w:p w14:paraId="2813BE93" w14:textId="77777777" w:rsidR="001C2D80" w:rsidRPr="006F12BA" w:rsidRDefault="001C2D80" w:rsidP="001C2D80">
      <w:pPr>
        <w:rPr>
          <w:sz w:val="16"/>
          <w:szCs w:val="16"/>
        </w:rPr>
      </w:pPr>
      <w:r w:rsidRPr="006F12BA">
        <w:rPr>
          <w:sz w:val="16"/>
          <w:szCs w:val="16"/>
        </w:rPr>
        <w:t xml:space="preserve">  td::ClientManager::RequestId authorization_query_id_{};</w:t>
      </w:r>
    </w:p>
    <w:p w14:paraId="1882E30A" w14:textId="77777777" w:rsidR="001C2D80" w:rsidRPr="006F12BA" w:rsidRDefault="001C2D80" w:rsidP="001C2D80">
      <w:pPr>
        <w:rPr>
          <w:sz w:val="16"/>
          <w:szCs w:val="16"/>
        </w:rPr>
      </w:pPr>
      <w:r w:rsidRPr="006F12BA">
        <w:rPr>
          <w:sz w:val="16"/>
          <w:szCs w:val="16"/>
        </w:rPr>
        <w:t xml:space="preserve">  std::atomic&lt;bool&gt; is_run_fetch_loop{true};</w:t>
      </w:r>
    </w:p>
    <w:p w14:paraId="704CB276" w14:textId="77777777" w:rsidR="001C2D80" w:rsidRPr="006F12BA" w:rsidRDefault="001C2D80" w:rsidP="001C2D80">
      <w:pPr>
        <w:rPr>
          <w:sz w:val="16"/>
          <w:szCs w:val="16"/>
        </w:rPr>
      </w:pPr>
      <w:r w:rsidRPr="006F12BA">
        <w:rPr>
          <w:sz w:val="16"/>
          <w:szCs w:val="16"/>
        </w:rPr>
        <w:t xml:space="preserve">  std::function&lt;void(td_api::updateNewMessage&amp; update_new_message)&gt;</w:t>
      </w:r>
    </w:p>
    <w:p w14:paraId="4967476C" w14:textId="77777777" w:rsidR="001C2D80" w:rsidRPr="006F12BA" w:rsidRDefault="001C2D80" w:rsidP="001C2D80">
      <w:pPr>
        <w:rPr>
          <w:sz w:val="16"/>
          <w:szCs w:val="16"/>
        </w:rPr>
      </w:pPr>
      <w:r w:rsidRPr="006F12BA">
        <w:rPr>
          <w:sz w:val="16"/>
          <w:szCs w:val="16"/>
        </w:rPr>
        <w:t xml:space="preserve">      new_message_handler_;</w:t>
      </w:r>
    </w:p>
    <w:p w14:paraId="1A2BE7B5" w14:textId="77777777" w:rsidR="001C2D80" w:rsidRPr="006F12BA" w:rsidRDefault="001C2D80" w:rsidP="001C2D80">
      <w:pPr>
        <w:rPr>
          <w:sz w:val="16"/>
          <w:szCs w:val="16"/>
        </w:rPr>
      </w:pPr>
    </w:p>
    <w:p w14:paraId="2164CCB1" w14:textId="77777777" w:rsidR="001C2D80" w:rsidRPr="006F12BA" w:rsidRDefault="001C2D80" w:rsidP="001C2D80">
      <w:pPr>
        <w:rPr>
          <w:sz w:val="16"/>
          <w:szCs w:val="16"/>
        </w:rPr>
      </w:pPr>
      <w:r w:rsidRPr="006F12BA">
        <w:rPr>
          <w:sz w:val="16"/>
          <w:szCs w:val="16"/>
        </w:rPr>
        <w:t xml:space="preserve">  using Object = td_api::object_ptr&lt;td_api::Object&gt;;</w:t>
      </w:r>
    </w:p>
    <w:p w14:paraId="330D7626" w14:textId="77777777" w:rsidR="001C2D80" w:rsidRPr="006F12BA" w:rsidRDefault="001C2D80" w:rsidP="001C2D80">
      <w:pPr>
        <w:rPr>
          <w:sz w:val="16"/>
          <w:szCs w:val="16"/>
        </w:rPr>
      </w:pPr>
      <w:r w:rsidRPr="006F12BA">
        <w:rPr>
          <w:sz w:val="16"/>
          <w:szCs w:val="16"/>
        </w:rPr>
        <w:t xml:space="preserve">  std::unordered_map&lt;td::ClientManager::RequestId, std::function&lt;void(Object)&gt;&gt;</w:t>
      </w:r>
    </w:p>
    <w:p w14:paraId="267A4D19" w14:textId="77777777" w:rsidR="001C2D80" w:rsidRPr="006F12BA" w:rsidRDefault="001C2D80" w:rsidP="001C2D80">
      <w:pPr>
        <w:rPr>
          <w:sz w:val="16"/>
          <w:szCs w:val="16"/>
        </w:rPr>
      </w:pPr>
      <w:r w:rsidRPr="006F12BA">
        <w:rPr>
          <w:sz w:val="16"/>
          <w:szCs w:val="16"/>
        </w:rPr>
        <w:t xml:space="preserve">      handlers_;</w:t>
      </w:r>
    </w:p>
    <w:p w14:paraId="3CEC81E3" w14:textId="77777777" w:rsidR="001C2D80" w:rsidRPr="006F12BA" w:rsidRDefault="001C2D80" w:rsidP="001C2D80">
      <w:pPr>
        <w:rPr>
          <w:sz w:val="16"/>
          <w:szCs w:val="16"/>
        </w:rPr>
      </w:pPr>
      <w:r w:rsidRPr="006F12BA">
        <w:rPr>
          <w:sz w:val="16"/>
          <w:szCs w:val="16"/>
        </w:rPr>
        <w:t xml:space="preserve">  std::recursive_mutex mutex_;</w:t>
      </w:r>
    </w:p>
    <w:p w14:paraId="583FB815" w14:textId="77777777" w:rsidR="001C2D80" w:rsidRPr="006F12BA" w:rsidRDefault="001C2D80" w:rsidP="001C2D80">
      <w:pPr>
        <w:rPr>
          <w:sz w:val="16"/>
          <w:szCs w:val="16"/>
        </w:rPr>
      </w:pPr>
    </w:p>
    <w:p w14:paraId="1F85D692" w14:textId="77777777" w:rsidR="001C2D80" w:rsidRPr="006F12BA" w:rsidRDefault="001C2D80" w:rsidP="001C2D80">
      <w:pPr>
        <w:rPr>
          <w:sz w:val="16"/>
          <w:szCs w:val="16"/>
        </w:rPr>
      </w:pPr>
      <w:r w:rsidRPr="006F12BA">
        <w:rPr>
          <w:sz w:val="16"/>
          <w:szCs w:val="16"/>
        </w:rPr>
        <w:t xml:space="preserve">  void Init();</w:t>
      </w:r>
    </w:p>
    <w:p w14:paraId="6C8569D1" w14:textId="77777777" w:rsidR="001C2D80" w:rsidRPr="006F12BA" w:rsidRDefault="001C2D80" w:rsidP="001C2D80">
      <w:pPr>
        <w:rPr>
          <w:sz w:val="16"/>
          <w:szCs w:val="16"/>
        </w:rPr>
      </w:pPr>
      <w:r w:rsidRPr="006F12BA">
        <w:rPr>
          <w:sz w:val="16"/>
          <w:szCs w:val="16"/>
        </w:rPr>
        <w:t xml:space="preserve">  td::ClientManager::RequestId NextQueryId() noexcept;</w:t>
      </w:r>
    </w:p>
    <w:p w14:paraId="55395B67" w14:textId="77777777" w:rsidR="001C2D80" w:rsidRPr="006F12BA" w:rsidRDefault="001C2D80" w:rsidP="001C2D80">
      <w:pPr>
        <w:rPr>
          <w:sz w:val="16"/>
          <w:szCs w:val="16"/>
        </w:rPr>
      </w:pPr>
      <w:r w:rsidRPr="006F12BA">
        <w:rPr>
          <w:sz w:val="16"/>
          <w:szCs w:val="16"/>
        </w:rPr>
        <w:t xml:space="preserve">  td::ClientManager::RequestId SendQuery(</w:t>
      </w:r>
    </w:p>
    <w:p w14:paraId="14746E97" w14:textId="77777777" w:rsidR="001C2D80" w:rsidRPr="006F12BA" w:rsidRDefault="001C2D80" w:rsidP="001C2D80">
      <w:pPr>
        <w:rPr>
          <w:sz w:val="16"/>
          <w:szCs w:val="16"/>
        </w:rPr>
      </w:pPr>
      <w:r w:rsidRPr="006F12BA">
        <w:rPr>
          <w:sz w:val="16"/>
          <w:szCs w:val="16"/>
        </w:rPr>
        <w:t xml:space="preserve">      td_api::object_ptr&lt;td_api::Function&gt; function,</w:t>
      </w:r>
    </w:p>
    <w:p w14:paraId="51C3471C" w14:textId="77777777" w:rsidR="001C2D80" w:rsidRPr="006F12BA" w:rsidRDefault="001C2D80" w:rsidP="001C2D80">
      <w:pPr>
        <w:rPr>
          <w:sz w:val="16"/>
          <w:szCs w:val="16"/>
        </w:rPr>
      </w:pPr>
      <w:r w:rsidRPr="006F12BA">
        <w:rPr>
          <w:sz w:val="16"/>
          <w:szCs w:val="16"/>
        </w:rPr>
        <w:t xml:space="preserve">      std::function&lt;void(Object)&gt; handler);</w:t>
      </w:r>
    </w:p>
    <w:p w14:paraId="4B8BD61D" w14:textId="77777777" w:rsidR="001C2D80" w:rsidRPr="006F12BA" w:rsidRDefault="001C2D80" w:rsidP="001C2D80">
      <w:pPr>
        <w:rPr>
          <w:sz w:val="16"/>
          <w:szCs w:val="16"/>
        </w:rPr>
      </w:pPr>
    </w:p>
    <w:p w14:paraId="4EA1E150" w14:textId="77777777" w:rsidR="001C2D80" w:rsidRPr="006F12BA" w:rsidRDefault="001C2D80" w:rsidP="001C2D80">
      <w:pPr>
        <w:rPr>
          <w:sz w:val="16"/>
          <w:szCs w:val="16"/>
        </w:rPr>
      </w:pPr>
      <w:r w:rsidRPr="006F12BA">
        <w:rPr>
          <w:sz w:val="16"/>
          <w:szCs w:val="16"/>
        </w:rPr>
        <w:t xml:space="preserve">  td::ClientManager::Response FetchResponse(double timeout = 0);</w:t>
      </w:r>
    </w:p>
    <w:p w14:paraId="334D9E8B" w14:textId="77777777" w:rsidR="001C2D80" w:rsidRPr="006F12BA" w:rsidRDefault="001C2D80" w:rsidP="001C2D80">
      <w:pPr>
        <w:rPr>
          <w:sz w:val="16"/>
          <w:szCs w:val="16"/>
        </w:rPr>
      </w:pPr>
      <w:r w:rsidRPr="006F12BA">
        <w:rPr>
          <w:sz w:val="16"/>
          <w:szCs w:val="16"/>
        </w:rPr>
        <w:t xml:space="preserve">  void ProcessResponse(td::ClientManager::Response response);</w:t>
      </w:r>
    </w:p>
    <w:p w14:paraId="43C8043A" w14:textId="77777777" w:rsidR="001C2D80" w:rsidRPr="006F12BA" w:rsidRDefault="001C2D80" w:rsidP="001C2D80">
      <w:pPr>
        <w:rPr>
          <w:sz w:val="16"/>
          <w:szCs w:val="16"/>
        </w:rPr>
      </w:pPr>
      <w:r w:rsidRPr="006F12BA">
        <w:rPr>
          <w:sz w:val="16"/>
          <w:szCs w:val="16"/>
        </w:rPr>
        <w:t xml:space="preserve">  void StartAuthorizationLoop();</w:t>
      </w:r>
    </w:p>
    <w:p w14:paraId="6B56F4B7" w14:textId="77777777" w:rsidR="001C2D80" w:rsidRPr="006F12BA" w:rsidRDefault="001C2D80" w:rsidP="001C2D80">
      <w:pPr>
        <w:rPr>
          <w:sz w:val="16"/>
          <w:szCs w:val="16"/>
        </w:rPr>
      </w:pPr>
      <w:r w:rsidRPr="006F12BA">
        <w:rPr>
          <w:sz w:val="16"/>
          <w:szCs w:val="16"/>
        </w:rPr>
        <w:t xml:space="preserve">  void ProcessUpdate(Object update);</w:t>
      </w:r>
    </w:p>
    <w:p w14:paraId="01F713E9" w14:textId="77777777" w:rsidR="001C2D80" w:rsidRPr="006F12BA" w:rsidRDefault="001C2D80" w:rsidP="001C2D80">
      <w:pPr>
        <w:rPr>
          <w:sz w:val="16"/>
          <w:szCs w:val="16"/>
        </w:rPr>
      </w:pPr>
      <w:r w:rsidRPr="006F12BA">
        <w:rPr>
          <w:sz w:val="16"/>
          <w:szCs w:val="16"/>
        </w:rPr>
        <w:t xml:space="preserve">  void OnAuthorizationStateUpdate();</w:t>
      </w:r>
    </w:p>
    <w:p w14:paraId="7EC375D5" w14:textId="77777777" w:rsidR="001C2D80" w:rsidRPr="006F12BA" w:rsidRDefault="001C2D80" w:rsidP="001C2D80">
      <w:pPr>
        <w:rPr>
          <w:sz w:val="16"/>
          <w:szCs w:val="16"/>
        </w:rPr>
      </w:pPr>
      <w:r w:rsidRPr="006F12BA">
        <w:rPr>
          <w:sz w:val="16"/>
          <w:szCs w:val="16"/>
        </w:rPr>
        <w:t xml:space="preserve">  std::function&lt;void(Object)&gt; CreateAuthorizationQueryHandler();</w:t>
      </w:r>
    </w:p>
    <w:p w14:paraId="2B8C6252" w14:textId="77777777" w:rsidR="001C2D80" w:rsidRPr="006F12BA" w:rsidRDefault="001C2D80" w:rsidP="001C2D80">
      <w:pPr>
        <w:rPr>
          <w:sz w:val="16"/>
          <w:szCs w:val="16"/>
        </w:rPr>
      </w:pPr>
      <w:r w:rsidRPr="006F12BA">
        <w:rPr>
          <w:sz w:val="16"/>
          <w:szCs w:val="16"/>
        </w:rPr>
        <w:t xml:space="preserve">  void CheckAuthorizationError(Object object);</w:t>
      </w:r>
    </w:p>
    <w:p w14:paraId="43A4AA99" w14:textId="77777777" w:rsidR="001C2D80" w:rsidRPr="006F12BA" w:rsidRDefault="001C2D80" w:rsidP="001C2D80">
      <w:pPr>
        <w:rPr>
          <w:sz w:val="16"/>
          <w:szCs w:val="16"/>
        </w:rPr>
      </w:pPr>
    </w:p>
    <w:p w14:paraId="1F317C03" w14:textId="77777777" w:rsidR="001C2D80" w:rsidRPr="006F12BA" w:rsidRDefault="001C2D80" w:rsidP="001C2D80">
      <w:pPr>
        <w:rPr>
          <w:sz w:val="16"/>
          <w:szCs w:val="16"/>
        </w:rPr>
      </w:pPr>
      <w:r w:rsidRPr="006F12BA">
        <w:rPr>
          <w:sz w:val="16"/>
          <w:szCs w:val="16"/>
        </w:rPr>
        <w:t xml:space="preserve">  void SendQueryAndFetchResponse(td_api::object_ptr&lt;td_api::Function&gt; function,</w:t>
      </w:r>
    </w:p>
    <w:p w14:paraId="486F3D0E" w14:textId="77777777" w:rsidR="001C2D80" w:rsidRPr="006F12BA" w:rsidRDefault="001C2D80" w:rsidP="001C2D80">
      <w:pPr>
        <w:rPr>
          <w:sz w:val="16"/>
          <w:szCs w:val="16"/>
        </w:rPr>
      </w:pPr>
      <w:r w:rsidRPr="006F12BA">
        <w:rPr>
          <w:sz w:val="16"/>
          <w:szCs w:val="16"/>
        </w:rPr>
        <w:t xml:space="preserve">                                 std::function&lt;void(Object)&gt; handler);</w:t>
      </w:r>
    </w:p>
    <w:p w14:paraId="6E86243D" w14:textId="77777777" w:rsidR="001C2D80" w:rsidRPr="006F12BA" w:rsidRDefault="001C2D80" w:rsidP="001C2D80">
      <w:pPr>
        <w:rPr>
          <w:sz w:val="16"/>
          <w:szCs w:val="16"/>
        </w:rPr>
      </w:pPr>
    </w:p>
    <w:p w14:paraId="2B29366A" w14:textId="77777777" w:rsidR="001C2D80" w:rsidRPr="006F12BA" w:rsidRDefault="001C2D80" w:rsidP="001C2D80">
      <w:pPr>
        <w:rPr>
          <w:sz w:val="16"/>
          <w:szCs w:val="16"/>
        </w:rPr>
      </w:pPr>
      <w:r w:rsidRPr="006F12BA">
        <w:rPr>
          <w:sz w:val="16"/>
          <w:szCs w:val="16"/>
        </w:rPr>
        <w:t xml:space="preserve">  static bool CheckError(const Object&amp; object);</w:t>
      </w:r>
    </w:p>
    <w:p w14:paraId="67195CE4" w14:textId="77777777" w:rsidR="001C2D80" w:rsidRPr="006F12BA" w:rsidRDefault="001C2D80" w:rsidP="001C2D80">
      <w:pPr>
        <w:rPr>
          <w:sz w:val="16"/>
          <w:szCs w:val="16"/>
        </w:rPr>
      </w:pPr>
      <w:r w:rsidRPr="006F12BA">
        <w:rPr>
          <w:sz w:val="16"/>
          <w:szCs w:val="16"/>
        </w:rPr>
        <w:t xml:space="preserve">  std::vector&lt;td_api::object_ptr&lt;td_api::chat&gt;&gt; GetChats();</w:t>
      </w:r>
    </w:p>
    <w:p w14:paraId="530D959B" w14:textId="77777777" w:rsidR="001C2D80" w:rsidRPr="006F12BA" w:rsidRDefault="001C2D80" w:rsidP="001C2D80">
      <w:pPr>
        <w:rPr>
          <w:sz w:val="16"/>
          <w:szCs w:val="16"/>
        </w:rPr>
      </w:pPr>
    </w:p>
    <w:p w14:paraId="4B314209" w14:textId="77777777" w:rsidR="001C2D80" w:rsidRPr="006F12BA" w:rsidRDefault="001C2D80" w:rsidP="001C2D80">
      <w:pPr>
        <w:rPr>
          <w:sz w:val="16"/>
          <w:szCs w:val="16"/>
        </w:rPr>
      </w:pPr>
      <w:r w:rsidRPr="006F12BA">
        <w:rPr>
          <w:sz w:val="16"/>
          <w:szCs w:val="16"/>
        </w:rPr>
        <w:t xml:space="preserve">  template &lt;typename T, typename... Args&gt;</w:t>
      </w:r>
    </w:p>
    <w:p w14:paraId="3BBF2E3C" w14:textId="77777777" w:rsidR="001C2D80" w:rsidRPr="006F12BA" w:rsidRDefault="001C2D80" w:rsidP="001C2D80">
      <w:pPr>
        <w:rPr>
          <w:sz w:val="16"/>
          <w:szCs w:val="16"/>
        </w:rPr>
      </w:pPr>
      <w:r w:rsidRPr="006F12BA">
        <w:rPr>
          <w:sz w:val="16"/>
          <w:szCs w:val="16"/>
        </w:rPr>
        <w:t xml:space="preserve">  auto Receive(Args&amp;&amp;... args) -&gt; typename T::ReturnType {</w:t>
      </w:r>
    </w:p>
    <w:p w14:paraId="305D7AE8" w14:textId="77777777" w:rsidR="001C2D80" w:rsidRPr="006F12BA" w:rsidRDefault="001C2D80" w:rsidP="001C2D80">
      <w:pPr>
        <w:rPr>
          <w:sz w:val="16"/>
          <w:szCs w:val="16"/>
        </w:rPr>
      </w:pPr>
      <w:r w:rsidRPr="006F12BA">
        <w:rPr>
          <w:sz w:val="16"/>
          <w:szCs w:val="16"/>
        </w:rPr>
        <w:t xml:space="preserve">    typename T::ReturnType result{nullptr};</w:t>
      </w:r>
    </w:p>
    <w:p w14:paraId="0D40D839" w14:textId="77777777" w:rsidR="001C2D80" w:rsidRPr="006F12BA" w:rsidRDefault="001C2D80" w:rsidP="001C2D80">
      <w:pPr>
        <w:rPr>
          <w:sz w:val="16"/>
          <w:szCs w:val="16"/>
        </w:rPr>
      </w:pPr>
      <w:r w:rsidRPr="006F12BA">
        <w:rPr>
          <w:sz w:val="16"/>
          <w:szCs w:val="16"/>
        </w:rPr>
        <w:t xml:space="preserve">    SendQueryAndFetchResponse(</w:t>
      </w:r>
    </w:p>
    <w:p w14:paraId="0BB3B031" w14:textId="77777777" w:rsidR="001C2D80" w:rsidRPr="006F12BA" w:rsidRDefault="001C2D80" w:rsidP="001C2D80">
      <w:pPr>
        <w:rPr>
          <w:sz w:val="16"/>
          <w:szCs w:val="16"/>
        </w:rPr>
      </w:pPr>
      <w:r w:rsidRPr="006F12BA">
        <w:rPr>
          <w:sz w:val="16"/>
          <w:szCs w:val="16"/>
        </w:rPr>
        <w:t xml:space="preserve">        td_api::make_object&lt;T&gt;(std::forward&lt;Args&gt;(args)...),</w:t>
      </w:r>
    </w:p>
    <w:p w14:paraId="077B0519" w14:textId="77777777" w:rsidR="001C2D80" w:rsidRPr="006F12BA" w:rsidRDefault="001C2D80" w:rsidP="001C2D80">
      <w:pPr>
        <w:rPr>
          <w:sz w:val="16"/>
          <w:szCs w:val="16"/>
        </w:rPr>
      </w:pPr>
      <w:r w:rsidRPr="006F12BA">
        <w:rPr>
          <w:sz w:val="16"/>
          <w:szCs w:val="16"/>
        </w:rPr>
        <w:t xml:space="preserve">        [&amp;result](Object object) {</w:t>
      </w:r>
    </w:p>
    <w:p w14:paraId="157F3387" w14:textId="77777777" w:rsidR="001C2D80" w:rsidRPr="006F12BA" w:rsidRDefault="001C2D80" w:rsidP="001C2D80">
      <w:pPr>
        <w:rPr>
          <w:sz w:val="16"/>
          <w:szCs w:val="16"/>
        </w:rPr>
      </w:pPr>
      <w:r w:rsidRPr="006F12BA">
        <w:rPr>
          <w:sz w:val="16"/>
          <w:szCs w:val="16"/>
        </w:rPr>
        <w:t xml:space="preserve">          if (CheckError(object)) {</w:t>
      </w:r>
    </w:p>
    <w:p w14:paraId="4BE8724C" w14:textId="77777777" w:rsidR="001C2D80" w:rsidRPr="006F12BA" w:rsidRDefault="001C2D80" w:rsidP="001C2D80">
      <w:pPr>
        <w:rPr>
          <w:sz w:val="16"/>
          <w:szCs w:val="16"/>
        </w:rPr>
      </w:pPr>
      <w:r w:rsidRPr="006F12BA">
        <w:rPr>
          <w:sz w:val="16"/>
          <w:szCs w:val="16"/>
        </w:rPr>
        <w:t xml:space="preserve">            return;</w:t>
      </w:r>
    </w:p>
    <w:p w14:paraId="2F75A68D" w14:textId="77777777" w:rsidR="001C2D80" w:rsidRPr="006F12BA" w:rsidRDefault="001C2D80" w:rsidP="001C2D80">
      <w:pPr>
        <w:rPr>
          <w:sz w:val="16"/>
          <w:szCs w:val="16"/>
        </w:rPr>
      </w:pPr>
      <w:r w:rsidRPr="006F12BA">
        <w:rPr>
          <w:sz w:val="16"/>
          <w:szCs w:val="16"/>
        </w:rPr>
        <w:t xml:space="preserve">          }</w:t>
      </w:r>
    </w:p>
    <w:p w14:paraId="4F833A00" w14:textId="77777777" w:rsidR="001C2D80" w:rsidRPr="006F12BA" w:rsidRDefault="001C2D80" w:rsidP="001C2D80">
      <w:pPr>
        <w:rPr>
          <w:sz w:val="16"/>
          <w:szCs w:val="16"/>
        </w:rPr>
      </w:pPr>
      <w:r w:rsidRPr="006F12BA">
        <w:rPr>
          <w:sz w:val="16"/>
          <w:szCs w:val="16"/>
        </w:rPr>
        <w:t xml:space="preserve">          using ElementType = typename T::ReturnType::element_type;</w:t>
      </w:r>
    </w:p>
    <w:p w14:paraId="7854F67A" w14:textId="77777777" w:rsidR="001C2D80" w:rsidRPr="006F12BA" w:rsidRDefault="001C2D80" w:rsidP="001C2D80">
      <w:pPr>
        <w:rPr>
          <w:sz w:val="16"/>
          <w:szCs w:val="16"/>
        </w:rPr>
      </w:pPr>
      <w:r w:rsidRPr="006F12BA">
        <w:rPr>
          <w:sz w:val="16"/>
          <w:szCs w:val="16"/>
        </w:rPr>
        <w:t xml:space="preserve">          result = td_api::move_object_as&lt;ElementType&gt;(object);</w:t>
      </w:r>
    </w:p>
    <w:p w14:paraId="6E809669" w14:textId="77777777" w:rsidR="001C2D80" w:rsidRPr="006F12BA" w:rsidRDefault="001C2D80" w:rsidP="001C2D80">
      <w:pPr>
        <w:rPr>
          <w:sz w:val="16"/>
          <w:szCs w:val="16"/>
        </w:rPr>
      </w:pPr>
      <w:r w:rsidRPr="006F12BA">
        <w:rPr>
          <w:sz w:val="16"/>
          <w:szCs w:val="16"/>
        </w:rPr>
        <w:t xml:space="preserve">        });</w:t>
      </w:r>
    </w:p>
    <w:p w14:paraId="56173028" w14:textId="77777777" w:rsidR="001C2D80" w:rsidRPr="006F12BA" w:rsidRDefault="001C2D80" w:rsidP="001C2D80">
      <w:pPr>
        <w:rPr>
          <w:sz w:val="16"/>
          <w:szCs w:val="16"/>
        </w:rPr>
      </w:pPr>
      <w:r w:rsidRPr="006F12BA">
        <w:rPr>
          <w:sz w:val="16"/>
          <w:szCs w:val="16"/>
        </w:rPr>
        <w:t xml:space="preserve">    return result;</w:t>
      </w:r>
    </w:p>
    <w:p w14:paraId="529F4BAB" w14:textId="77777777" w:rsidR="001C2D80" w:rsidRPr="006F12BA" w:rsidRDefault="001C2D80" w:rsidP="001C2D80">
      <w:pPr>
        <w:rPr>
          <w:sz w:val="16"/>
          <w:szCs w:val="16"/>
        </w:rPr>
      </w:pPr>
      <w:r w:rsidRPr="006F12BA">
        <w:rPr>
          <w:sz w:val="16"/>
          <w:szCs w:val="16"/>
        </w:rPr>
        <w:t xml:space="preserve">  }</w:t>
      </w:r>
    </w:p>
    <w:p w14:paraId="4426B07E" w14:textId="77777777" w:rsidR="001C2D80" w:rsidRPr="006F12BA" w:rsidRDefault="001C2D80" w:rsidP="001C2D80">
      <w:pPr>
        <w:rPr>
          <w:sz w:val="16"/>
          <w:szCs w:val="16"/>
        </w:rPr>
      </w:pPr>
    </w:p>
    <w:p w14:paraId="1B4DB5A8" w14:textId="77777777" w:rsidR="001C2D80" w:rsidRPr="006F12BA" w:rsidRDefault="001C2D80" w:rsidP="001C2D80">
      <w:pPr>
        <w:rPr>
          <w:sz w:val="16"/>
          <w:szCs w:val="16"/>
        </w:rPr>
      </w:pPr>
      <w:r w:rsidRPr="006F12BA">
        <w:rPr>
          <w:sz w:val="16"/>
          <w:szCs w:val="16"/>
        </w:rPr>
        <w:t xml:space="preserve">  /**</w:t>
      </w:r>
    </w:p>
    <w:p w14:paraId="0F3EA661" w14:textId="77777777" w:rsidR="001C2D80" w:rsidRPr="006F12BA" w:rsidRDefault="001C2D80" w:rsidP="001C2D80">
      <w:pPr>
        <w:rPr>
          <w:sz w:val="16"/>
          <w:szCs w:val="16"/>
        </w:rPr>
      </w:pPr>
      <w:r w:rsidRPr="006F12BA">
        <w:rPr>
          <w:sz w:val="16"/>
          <w:szCs w:val="16"/>
        </w:rPr>
        <w:t xml:space="preserve">   * @brief Simple case is get the all links of messages as strings</w:t>
      </w:r>
    </w:p>
    <w:p w14:paraId="7181A17D" w14:textId="77777777" w:rsidR="001C2D80" w:rsidRPr="006F12BA" w:rsidRDefault="001C2D80" w:rsidP="001C2D80">
      <w:pPr>
        <w:rPr>
          <w:sz w:val="16"/>
          <w:szCs w:val="16"/>
        </w:rPr>
      </w:pPr>
      <w:r w:rsidRPr="006F12BA">
        <w:rPr>
          <w:sz w:val="16"/>
          <w:szCs w:val="16"/>
        </w:rPr>
        <w:t xml:space="preserve">   * @param query is simple text for search</w:t>
      </w:r>
    </w:p>
    <w:p w14:paraId="151D38D7" w14:textId="77777777" w:rsidR="001C2D80" w:rsidRPr="006F12BA" w:rsidRDefault="001C2D80" w:rsidP="001C2D80">
      <w:pPr>
        <w:rPr>
          <w:sz w:val="16"/>
          <w:szCs w:val="16"/>
        </w:rPr>
      </w:pPr>
      <w:r w:rsidRPr="006F12BA">
        <w:rPr>
          <w:sz w:val="16"/>
          <w:szCs w:val="16"/>
        </w:rPr>
        <w:t xml:space="preserve">   * @return array of the links (as strings)</w:t>
      </w:r>
    </w:p>
    <w:p w14:paraId="1D1A5079" w14:textId="77777777" w:rsidR="001C2D80" w:rsidRPr="006F12BA" w:rsidRDefault="001C2D80" w:rsidP="001C2D80">
      <w:pPr>
        <w:rPr>
          <w:sz w:val="16"/>
          <w:szCs w:val="16"/>
        </w:rPr>
      </w:pPr>
      <w:r w:rsidRPr="006F12BA">
        <w:rPr>
          <w:sz w:val="16"/>
          <w:szCs w:val="16"/>
        </w:rPr>
        <w:t xml:space="preserve">   * @example</w:t>
      </w:r>
    </w:p>
    <w:p w14:paraId="158DE68F" w14:textId="77777777" w:rsidR="001C2D80" w:rsidRPr="006F12BA" w:rsidRDefault="001C2D80" w:rsidP="001C2D80">
      <w:pPr>
        <w:rPr>
          <w:sz w:val="16"/>
          <w:szCs w:val="16"/>
        </w:rPr>
      </w:pPr>
      <w:r w:rsidRPr="006F12BA">
        <w:rPr>
          <w:sz w:val="16"/>
          <w:szCs w:val="16"/>
        </w:rPr>
        <w:t xml:space="preserve">   * @code{.cpp}</w:t>
      </w:r>
    </w:p>
    <w:p w14:paraId="7FD2C30D" w14:textId="77777777" w:rsidR="001C2D80" w:rsidRPr="006F12BA" w:rsidRDefault="001C2D80" w:rsidP="001C2D80">
      <w:pPr>
        <w:rPr>
          <w:sz w:val="16"/>
          <w:szCs w:val="16"/>
        </w:rPr>
      </w:pPr>
      <w:r w:rsidRPr="006F12BA">
        <w:rPr>
          <w:sz w:val="16"/>
          <w:szCs w:val="16"/>
        </w:rPr>
        <w:t xml:space="preserve">   * TelegramSearcher engine;</w:t>
      </w:r>
    </w:p>
    <w:p w14:paraId="5391D863" w14:textId="77777777" w:rsidR="001C2D80" w:rsidRPr="006F12BA" w:rsidRDefault="001C2D80" w:rsidP="001C2D80">
      <w:pPr>
        <w:rPr>
          <w:sz w:val="16"/>
          <w:szCs w:val="16"/>
        </w:rPr>
      </w:pPr>
      <w:r w:rsidRPr="006F12BA">
        <w:rPr>
          <w:sz w:val="16"/>
          <w:szCs w:val="16"/>
        </w:rPr>
        <w:t xml:space="preserve">   * auto links = engine.GetMessagesLinks("Погода");</w:t>
      </w:r>
    </w:p>
    <w:p w14:paraId="1D2721D0" w14:textId="77777777" w:rsidR="001C2D80" w:rsidRPr="006F12BA" w:rsidRDefault="001C2D80" w:rsidP="001C2D80">
      <w:pPr>
        <w:rPr>
          <w:sz w:val="16"/>
          <w:szCs w:val="16"/>
        </w:rPr>
      </w:pPr>
      <w:r w:rsidRPr="006F12BA">
        <w:rPr>
          <w:sz w:val="16"/>
          <w:szCs w:val="16"/>
        </w:rPr>
        <w:t xml:space="preserve">   * for (const auto&amp; link : links) {</w:t>
      </w:r>
    </w:p>
    <w:p w14:paraId="0148E5DC" w14:textId="77777777" w:rsidR="001C2D80" w:rsidRPr="006F12BA" w:rsidRDefault="001C2D80" w:rsidP="001C2D80">
      <w:pPr>
        <w:rPr>
          <w:sz w:val="16"/>
          <w:szCs w:val="16"/>
        </w:rPr>
      </w:pPr>
      <w:r w:rsidRPr="006F12BA">
        <w:rPr>
          <w:sz w:val="16"/>
          <w:szCs w:val="16"/>
        </w:rPr>
        <w:t xml:space="preserve">   *   DoSomething(link);</w:t>
      </w:r>
    </w:p>
    <w:p w14:paraId="64A6CC5C" w14:textId="77777777" w:rsidR="001C2D80" w:rsidRPr="006F12BA" w:rsidRDefault="001C2D80" w:rsidP="001C2D80">
      <w:pPr>
        <w:rPr>
          <w:sz w:val="16"/>
          <w:szCs w:val="16"/>
        </w:rPr>
      </w:pPr>
      <w:r w:rsidRPr="006F12BA">
        <w:rPr>
          <w:sz w:val="16"/>
          <w:szCs w:val="16"/>
        </w:rPr>
        <w:t xml:space="preserve">   * }</w:t>
      </w:r>
    </w:p>
    <w:p w14:paraId="6DFAE267" w14:textId="77777777" w:rsidR="001C2D80" w:rsidRPr="006F12BA" w:rsidRDefault="001C2D80" w:rsidP="001C2D80">
      <w:pPr>
        <w:rPr>
          <w:sz w:val="16"/>
          <w:szCs w:val="16"/>
        </w:rPr>
      </w:pPr>
      <w:r w:rsidRPr="006F12BA">
        <w:rPr>
          <w:sz w:val="16"/>
          <w:szCs w:val="16"/>
        </w:rPr>
        <w:t xml:space="preserve">   * @endcode</w:t>
      </w:r>
    </w:p>
    <w:p w14:paraId="4CCC6DD2" w14:textId="77777777" w:rsidR="001C2D80" w:rsidRPr="006F12BA" w:rsidRDefault="001C2D80" w:rsidP="001C2D80">
      <w:pPr>
        <w:rPr>
          <w:sz w:val="16"/>
          <w:szCs w:val="16"/>
        </w:rPr>
      </w:pPr>
      <w:r w:rsidRPr="006F12BA">
        <w:rPr>
          <w:sz w:val="16"/>
          <w:szCs w:val="16"/>
        </w:rPr>
        <w:t xml:space="preserve">   */</w:t>
      </w:r>
    </w:p>
    <w:p w14:paraId="599DFA6A" w14:textId="77777777" w:rsidR="001C2D80" w:rsidRPr="006F12BA" w:rsidRDefault="001C2D80" w:rsidP="001C2D80">
      <w:pPr>
        <w:rPr>
          <w:sz w:val="16"/>
          <w:szCs w:val="16"/>
        </w:rPr>
      </w:pPr>
      <w:r w:rsidRPr="006F12BA">
        <w:rPr>
          <w:sz w:val="16"/>
          <w:szCs w:val="16"/>
        </w:rPr>
        <w:t xml:space="preserve">  std::vector&lt;std::string&gt; GetMessagesLinks(const std::string&amp; query);</w:t>
      </w:r>
    </w:p>
    <w:p w14:paraId="1C9C8848" w14:textId="77777777" w:rsidR="001C2D80" w:rsidRPr="006F12BA" w:rsidRDefault="001C2D80" w:rsidP="001C2D80">
      <w:pPr>
        <w:rPr>
          <w:sz w:val="16"/>
          <w:szCs w:val="16"/>
        </w:rPr>
      </w:pPr>
      <w:r w:rsidRPr="006F12BA">
        <w:rPr>
          <w:sz w:val="16"/>
          <w:szCs w:val="16"/>
        </w:rPr>
        <w:t>};</w:t>
      </w:r>
    </w:p>
    <w:p w14:paraId="3C24E87B" w14:textId="77777777" w:rsidR="001C2D80" w:rsidRPr="006F12BA" w:rsidRDefault="001C2D80" w:rsidP="001C2D80">
      <w:pPr>
        <w:rPr>
          <w:sz w:val="16"/>
          <w:szCs w:val="16"/>
        </w:rPr>
      </w:pPr>
      <w:r w:rsidRPr="006F12BA">
        <w:rPr>
          <w:sz w:val="16"/>
          <w:szCs w:val="16"/>
        </w:rPr>
        <w:t>//</w:t>
      </w:r>
    </w:p>
    <w:p w14:paraId="6EF7849B" w14:textId="77777777" w:rsidR="001C2D80" w:rsidRPr="006F12BA" w:rsidRDefault="001C2D80" w:rsidP="001C2D80">
      <w:pPr>
        <w:rPr>
          <w:sz w:val="16"/>
          <w:szCs w:val="16"/>
        </w:rPr>
      </w:pPr>
      <w:r w:rsidRPr="006F12BA">
        <w:rPr>
          <w:sz w:val="16"/>
          <w:szCs w:val="16"/>
        </w:rPr>
        <w:t>// Created by Kirill Danilchuk &lt;kirill.danilchuk01@gmail.com&gt; on 22/06/2021.</w:t>
      </w:r>
    </w:p>
    <w:p w14:paraId="28A72AEB" w14:textId="77777777" w:rsidR="001C2D80" w:rsidRPr="006F12BA" w:rsidRDefault="001C2D80" w:rsidP="001C2D80">
      <w:pPr>
        <w:rPr>
          <w:sz w:val="16"/>
          <w:szCs w:val="16"/>
        </w:rPr>
      </w:pPr>
      <w:r w:rsidRPr="006F12BA">
        <w:rPr>
          <w:sz w:val="16"/>
          <w:szCs w:val="16"/>
        </w:rPr>
        <w:t>//</w:t>
      </w:r>
    </w:p>
    <w:p w14:paraId="30262F8C" w14:textId="77777777" w:rsidR="001C2D80" w:rsidRPr="006F12BA" w:rsidRDefault="001C2D80" w:rsidP="001C2D80">
      <w:pPr>
        <w:rPr>
          <w:sz w:val="16"/>
          <w:szCs w:val="16"/>
        </w:rPr>
      </w:pPr>
    </w:p>
    <w:p w14:paraId="43FACDD9" w14:textId="77777777" w:rsidR="001C2D80" w:rsidRPr="006F12BA" w:rsidRDefault="001C2D80" w:rsidP="001C2D80">
      <w:pPr>
        <w:rPr>
          <w:sz w:val="16"/>
          <w:szCs w:val="16"/>
        </w:rPr>
      </w:pPr>
      <w:r w:rsidRPr="006F12BA">
        <w:rPr>
          <w:sz w:val="16"/>
          <w:szCs w:val="16"/>
        </w:rPr>
        <w:t>#include "TelegramSearcher.hpp"</w:t>
      </w:r>
    </w:p>
    <w:p w14:paraId="07B7DC52" w14:textId="77777777" w:rsidR="001C2D80" w:rsidRPr="006F12BA" w:rsidRDefault="001C2D80" w:rsidP="001C2D80">
      <w:pPr>
        <w:rPr>
          <w:sz w:val="16"/>
          <w:szCs w:val="16"/>
        </w:rPr>
      </w:pPr>
    </w:p>
    <w:p w14:paraId="338BEB24" w14:textId="77777777" w:rsidR="001C2D80" w:rsidRPr="006F12BA" w:rsidRDefault="001C2D80" w:rsidP="001C2D80">
      <w:pPr>
        <w:rPr>
          <w:sz w:val="16"/>
          <w:szCs w:val="16"/>
        </w:rPr>
      </w:pPr>
      <w:r w:rsidRPr="006F12BA">
        <w:rPr>
          <w:sz w:val="16"/>
          <w:szCs w:val="16"/>
        </w:rPr>
        <w:t>#include &lt;iostream&gt;</w:t>
      </w:r>
    </w:p>
    <w:p w14:paraId="19C88425" w14:textId="77777777" w:rsidR="001C2D80" w:rsidRPr="006F12BA" w:rsidRDefault="001C2D80" w:rsidP="001C2D80">
      <w:pPr>
        <w:rPr>
          <w:sz w:val="16"/>
          <w:szCs w:val="16"/>
        </w:rPr>
      </w:pPr>
      <w:r w:rsidRPr="006F12BA">
        <w:rPr>
          <w:sz w:val="16"/>
          <w:szCs w:val="16"/>
        </w:rPr>
        <w:t>#include &lt;utility&gt;</w:t>
      </w:r>
    </w:p>
    <w:p w14:paraId="3C823E88" w14:textId="77777777" w:rsidR="001C2D80" w:rsidRPr="006F12BA" w:rsidRDefault="001C2D80" w:rsidP="001C2D80">
      <w:pPr>
        <w:rPr>
          <w:sz w:val="16"/>
          <w:szCs w:val="16"/>
        </w:rPr>
      </w:pPr>
    </w:p>
    <w:p w14:paraId="6BA5BEFF" w14:textId="77777777" w:rsidR="001C2D80" w:rsidRPr="006F12BA" w:rsidRDefault="001C2D80" w:rsidP="001C2D80">
      <w:pPr>
        <w:rPr>
          <w:sz w:val="16"/>
          <w:szCs w:val="16"/>
        </w:rPr>
      </w:pPr>
      <w:r w:rsidRPr="006F12BA">
        <w:rPr>
          <w:sz w:val="16"/>
          <w:szCs w:val="16"/>
        </w:rPr>
        <w:t>namespace {</w:t>
      </w:r>
    </w:p>
    <w:p w14:paraId="509D2370" w14:textId="77777777" w:rsidR="001C2D80" w:rsidRPr="006F12BA" w:rsidRDefault="001C2D80" w:rsidP="001C2D80">
      <w:pPr>
        <w:rPr>
          <w:sz w:val="16"/>
          <w:szCs w:val="16"/>
        </w:rPr>
      </w:pPr>
    </w:p>
    <w:p w14:paraId="3765619F" w14:textId="77777777" w:rsidR="001C2D80" w:rsidRPr="006F12BA" w:rsidRDefault="001C2D80" w:rsidP="001C2D80">
      <w:pPr>
        <w:rPr>
          <w:sz w:val="16"/>
          <w:szCs w:val="16"/>
        </w:rPr>
      </w:pPr>
      <w:r w:rsidRPr="006F12BA">
        <w:rPr>
          <w:sz w:val="16"/>
          <w:szCs w:val="16"/>
        </w:rPr>
        <w:t>template &lt;typename... Functions&gt;</w:t>
      </w:r>
    </w:p>
    <w:p w14:paraId="475ED3BF" w14:textId="77777777" w:rsidR="001C2D80" w:rsidRPr="006F12BA" w:rsidRDefault="001C2D80" w:rsidP="001C2D80">
      <w:pPr>
        <w:rPr>
          <w:sz w:val="16"/>
          <w:szCs w:val="16"/>
        </w:rPr>
      </w:pPr>
      <w:r w:rsidRPr="006F12BA">
        <w:rPr>
          <w:sz w:val="16"/>
          <w:szCs w:val="16"/>
        </w:rPr>
        <w:t>class Overloaded : public Functions... {</w:t>
      </w:r>
    </w:p>
    <w:p w14:paraId="1BEE2F10" w14:textId="77777777" w:rsidR="001C2D80" w:rsidRPr="006F12BA" w:rsidRDefault="001C2D80" w:rsidP="001C2D80">
      <w:pPr>
        <w:rPr>
          <w:sz w:val="16"/>
          <w:szCs w:val="16"/>
        </w:rPr>
      </w:pPr>
      <w:r w:rsidRPr="006F12BA">
        <w:rPr>
          <w:sz w:val="16"/>
          <w:szCs w:val="16"/>
        </w:rPr>
        <w:t xml:space="preserve"> public:</w:t>
      </w:r>
    </w:p>
    <w:p w14:paraId="1B904923" w14:textId="77777777" w:rsidR="001C2D80" w:rsidRPr="006F12BA" w:rsidRDefault="001C2D80" w:rsidP="001C2D80">
      <w:pPr>
        <w:rPr>
          <w:sz w:val="16"/>
          <w:szCs w:val="16"/>
        </w:rPr>
      </w:pPr>
      <w:r w:rsidRPr="006F12BA">
        <w:rPr>
          <w:sz w:val="16"/>
          <w:szCs w:val="16"/>
        </w:rPr>
        <w:t xml:space="preserve">  explicit Overloaded(Functions&amp;&amp;... functions) : Functions{functions}... {</w:t>
      </w:r>
    </w:p>
    <w:p w14:paraId="095292C5" w14:textId="77777777" w:rsidR="001C2D80" w:rsidRPr="006F12BA" w:rsidRDefault="001C2D80" w:rsidP="001C2D80">
      <w:pPr>
        <w:rPr>
          <w:sz w:val="16"/>
          <w:szCs w:val="16"/>
        </w:rPr>
      </w:pPr>
      <w:r w:rsidRPr="006F12BA">
        <w:rPr>
          <w:sz w:val="16"/>
          <w:szCs w:val="16"/>
        </w:rPr>
        <w:t xml:space="preserve">    // pass</w:t>
      </w:r>
    </w:p>
    <w:p w14:paraId="3FD534E2" w14:textId="77777777" w:rsidR="001C2D80" w:rsidRPr="006F12BA" w:rsidRDefault="001C2D80" w:rsidP="001C2D80">
      <w:pPr>
        <w:rPr>
          <w:sz w:val="16"/>
          <w:szCs w:val="16"/>
        </w:rPr>
      </w:pPr>
      <w:r w:rsidRPr="006F12BA">
        <w:rPr>
          <w:sz w:val="16"/>
          <w:szCs w:val="16"/>
        </w:rPr>
        <w:t xml:space="preserve">  }</w:t>
      </w:r>
    </w:p>
    <w:p w14:paraId="715A871C" w14:textId="77777777" w:rsidR="001C2D80" w:rsidRPr="006F12BA" w:rsidRDefault="001C2D80" w:rsidP="001C2D80">
      <w:pPr>
        <w:rPr>
          <w:sz w:val="16"/>
          <w:szCs w:val="16"/>
        </w:rPr>
      </w:pPr>
      <w:r w:rsidRPr="006F12BA">
        <w:rPr>
          <w:sz w:val="16"/>
          <w:szCs w:val="16"/>
        </w:rPr>
        <w:t xml:space="preserve">  using Functions::operator()...;</w:t>
      </w:r>
    </w:p>
    <w:p w14:paraId="38FE222D" w14:textId="77777777" w:rsidR="001C2D80" w:rsidRPr="006F12BA" w:rsidRDefault="001C2D80" w:rsidP="001C2D80">
      <w:pPr>
        <w:rPr>
          <w:sz w:val="16"/>
          <w:szCs w:val="16"/>
        </w:rPr>
      </w:pPr>
      <w:r w:rsidRPr="006F12BA">
        <w:rPr>
          <w:sz w:val="16"/>
          <w:szCs w:val="16"/>
        </w:rPr>
        <w:t>};</w:t>
      </w:r>
    </w:p>
    <w:p w14:paraId="0871EC7F" w14:textId="77777777" w:rsidR="001C2D80" w:rsidRPr="006F12BA" w:rsidRDefault="001C2D80" w:rsidP="001C2D80">
      <w:pPr>
        <w:rPr>
          <w:sz w:val="16"/>
          <w:szCs w:val="16"/>
        </w:rPr>
      </w:pPr>
    </w:p>
    <w:p w14:paraId="158A76F1" w14:textId="77777777" w:rsidR="001C2D80" w:rsidRPr="006F12BA" w:rsidRDefault="001C2D80" w:rsidP="001C2D80">
      <w:pPr>
        <w:rPr>
          <w:sz w:val="16"/>
          <w:szCs w:val="16"/>
        </w:rPr>
      </w:pPr>
      <w:r w:rsidRPr="006F12BA">
        <w:rPr>
          <w:sz w:val="16"/>
          <w:szCs w:val="16"/>
        </w:rPr>
        <w:t>template &lt;typename... Functions&gt;</w:t>
      </w:r>
    </w:p>
    <w:p w14:paraId="7C01B4DE" w14:textId="77777777" w:rsidR="001C2D80" w:rsidRPr="006F12BA" w:rsidRDefault="001C2D80" w:rsidP="001C2D80">
      <w:pPr>
        <w:rPr>
          <w:sz w:val="16"/>
          <w:szCs w:val="16"/>
        </w:rPr>
      </w:pPr>
      <w:r w:rsidRPr="006F12BA">
        <w:rPr>
          <w:sz w:val="16"/>
          <w:szCs w:val="16"/>
        </w:rPr>
        <w:t>auto ViaOverloaded(Functions&amp;&amp;... functions) {</w:t>
      </w:r>
    </w:p>
    <w:p w14:paraId="6884A720" w14:textId="77777777" w:rsidR="001C2D80" w:rsidRPr="006F12BA" w:rsidRDefault="001C2D80" w:rsidP="001C2D80">
      <w:pPr>
        <w:rPr>
          <w:sz w:val="16"/>
          <w:szCs w:val="16"/>
        </w:rPr>
      </w:pPr>
      <w:r w:rsidRPr="006F12BA">
        <w:rPr>
          <w:sz w:val="16"/>
          <w:szCs w:val="16"/>
        </w:rPr>
        <w:t xml:space="preserve">  return Overloaded&lt;Functions...&gt;(std::forward&lt;Functions&gt;(functions)...);</w:t>
      </w:r>
    </w:p>
    <w:p w14:paraId="440C67D7" w14:textId="77777777" w:rsidR="001C2D80" w:rsidRPr="006F12BA" w:rsidRDefault="001C2D80" w:rsidP="001C2D80">
      <w:pPr>
        <w:rPr>
          <w:sz w:val="16"/>
          <w:szCs w:val="16"/>
        </w:rPr>
      </w:pPr>
      <w:r w:rsidRPr="006F12BA">
        <w:rPr>
          <w:sz w:val="16"/>
          <w:szCs w:val="16"/>
        </w:rPr>
        <w:t>}</w:t>
      </w:r>
    </w:p>
    <w:p w14:paraId="2AF88E8E" w14:textId="77777777" w:rsidR="001C2D80" w:rsidRPr="006F12BA" w:rsidRDefault="001C2D80" w:rsidP="001C2D80">
      <w:pPr>
        <w:rPr>
          <w:sz w:val="16"/>
          <w:szCs w:val="16"/>
        </w:rPr>
      </w:pPr>
    </w:p>
    <w:p w14:paraId="1C81A332" w14:textId="77777777" w:rsidR="001C2D80" w:rsidRPr="006F12BA" w:rsidRDefault="001C2D80" w:rsidP="001C2D80">
      <w:pPr>
        <w:rPr>
          <w:sz w:val="16"/>
          <w:szCs w:val="16"/>
        </w:rPr>
      </w:pPr>
      <w:r w:rsidRPr="006F12BA">
        <w:rPr>
          <w:sz w:val="16"/>
          <w:szCs w:val="16"/>
        </w:rPr>
        <w:t>}</w:t>
      </w:r>
    </w:p>
    <w:p w14:paraId="345E8530" w14:textId="77777777" w:rsidR="001C2D80" w:rsidRPr="006F12BA" w:rsidRDefault="001C2D80" w:rsidP="001C2D80">
      <w:pPr>
        <w:rPr>
          <w:sz w:val="16"/>
          <w:szCs w:val="16"/>
        </w:rPr>
      </w:pPr>
    </w:p>
    <w:p w14:paraId="29285BFB" w14:textId="77777777" w:rsidR="001C2D80" w:rsidRPr="006F12BA" w:rsidRDefault="001C2D80" w:rsidP="001C2D80">
      <w:pPr>
        <w:rPr>
          <w:sz w:val="16"/>
          <w:szCs w:val="16"/>
        </w:rPr>
      </w:pPr>
      <w:r w:rsidRPr="006F12BA">
        <w:rPr>
          <w:sz w:val="16"/>
          <w:szCs w:val="16"/>
        </w:rPr>
        <w:t>TelegramSearcher::TelegramSearcher() : are_authorized_{false} {</w:t>
      </w:r>
    </w:p>
    <w:p w14:paraId="0C5D61FC" w14:textId="77777777" w:rsidR="001C2D80" w:rsidRPr="006F12BA" w:rsidRDefault="001C2D80" w:rsidP="001C2D80">
      <w:pPr>
        <w:rPr>
          <w:sz w:val="16"/>
          <w:szCs w:val="16"/>
        </w:rPr>
      </w:pPr>
      <w:r w:rsidRPr="006F12BA">
        <w:rPr>
          <w:sz w:val="16"/>
          <w:szCs w:val="16"/>
        </w:rPr>
        <w:t xml:space="preserve">  Init();</w:t>
      </w:r>
    </w:p>
    <w:p w14:paraId="7584C40E" w14:textId="77777777" w:rsidR="001C2D80" w:rsidRPr="006F12BA" w:rsidRDefault="001C2D80" w:rsidP="001C2D80">
      <w:pPr>
        <w:rPr>
          <w:sz w:val="16"/>
          <w:szCs w:val="16"/>
        </w:rPr>
      </w:pPr>
      <w:r w:rsidRPr="006F12BA">
        <w:rPr>
          <w:sz w:val="16"/>
          <w:szCs w:val="16"/>
        </w:rPr>
        <w:t>}</w:t>
      </w:r>
    </w:p>
    <w:p w14:paraId="0162402E" w14:textId="77777777" w:rsidR="001C2D80" w:rsidRPr="006F12BA" w:rsidRDefault="001C2D80" w:rsidP="001C2D80">
      <w:pPr>
        <w:rPr>
          <w:sz w:val="16"/>
          <w:szCs w:val="16"/>
        </w:rPr>
      </w:pPr>
    </w:p>
    <w:p w14:paraId="3144D830" w14:textId="77777777" w:rsidR="001C2D80" w:rsidRPr="006F12BA" w:rsidRDefault="001C2D80" w:rsidP="001C2D80">
      <w:pPr>
        <w:rPr>
          <w:sz w:val="16"/>
          <w:szCs w:val="16"/>
        </w:rPr>
      </w:pPr>
      <w:r w:rsidRPr="006F12BA">
        <w:rPr>
          <w:sz w:val="16"/>
          <w:szCs w:val="16"/>
        </w:rPr>
        <w:t>void TelegramSearcher::Init() {</w:t>
      </w:r>
    </w:p>
    <w:p w14:paraId="39267B1C" w14:textId="77777777" w:rsidR="001C2D80" w:rsidRPr="006F12BA" w:rsidRDefault="001C2D80" w:rsidP="001C2D80">
      <w:pPr>
        <w:rPr>
          <w:sz w:val="16"/>
          <w:szCs w:val="16"/>
        </w:rPr>
      </w:pPr>
      <w:r w:rsidRPr="006F12BA">
        <w:rPr>
          <w:sz w:val="16"/>
          <w:szCs w:val="16"/>
        </w:rPr>
        <w:t xml:space="preserve">  td::ClientManager::execute(</w:t>
      </w:r>
    </w:p>
    <w:p w14:paraId="144DC611" w14:textId="77777777" w:rsidR="001C2D80" w:rsidRPr="006F12BA" w:rsidRDefault="001C2D80" w:rsidP="001C2D80">
      <w:pPr>
        <w:rPr>
          <w:sz w:val="16"/>
          <w:szCs w:val="16"/>
        </w:rPr>
      </w:pPr>
      <w:r w:rsidRPr="006F12BA">
        <w:rPr>
          <w:sz w:val="16"/>
          <w:szCs w:val="16"/>
        </w:rPr>
        <w:t xml:space="preserve">      td_api::make_object&lt;td_api::setLogVerbosityLevel&gt;(1));</w:t>
      </w:r>
    </w:p>
    <w:p w14:paraId="06B430BA" w14:textId="77777777" w:rsidR="001C2D80" w:rsidRPr="006F12BA" w:rsidRDefault="001C2D80" w:rsidP="001C2D80">
      <w:pPr>
        <w:rPr>
          <w:sz w:val="16"/>
          <w:szCs w:val="16"/>
        </w:rPr>
      </w:pPr>
      <w:r w:rsidRPr="006F12BA">
        <w:rPr>
          <w:sz w:val="16"/>
          <w:szCs w:val="16"/>
        </w:rPr>
        <w:t xml:space="preserve">  client_manager_ = std::make_unique&lt;td::ClientManager&gt;();</w:t>
      </w:r>
    </w:p>
    <w:p w14:paraId="49BE0C0A" w14:textId="77777777" w:rsidR="001C2D80" w:rsidRPr="006F12BA" w:rsidRDefault="001C2D80" w:rsidP="001C2D80">
      <w:pPr>
        <w:rPr>
          <w:sz w:val="16"/>
          <w:szCs w:val="16"/>
        </w:rPr>
      </w:pPr>
      <w:r w:rsidRPr="006F12BA">
        <w:rPr>
          <w:sz w:val="16"/>
          <w:szCs w:val="16"/>
        </w:rPr>
        <w:t xml:space="preserve">  client_id_ = client_manager_-&gt;create_client_id();</w:t>
      </w:r>
    </w:p>
    <w:p w14:paraId="1AE0A584" w14:textId="77777777" w:rsidR="001C2D80" w:rsidRPr="006F12BA" w:rsidRDefault="001C2D80" w:rsidP="001C2D80">
      <w:pPr>
        <w:rPr>
          <w:sz w:val="16"/>
          <w:szCs w:val="16"/>
        </w:rPr>
      </w:pPr>
      <w:r w:rsidRPr="006F12BA">
        <w:rPr>
          <w:sz w:val="16"/>
          <w:szCs w:val="16"/>
        </w:rPr>
        <w:t xml:space="preserve">  SendQuery(td_api::make_object&lt;td_api::getOption&gt;("version"), {});</w:t>
      </w:r>
    </w:p>
    <w:p w14:paraId="373A702D" w14:textId="77777777" w:rsidR="001C2D80" w:rsidRPr="006F12BA" w:rsidRDefault="001C2D80" w:rsidP="001C2D80">
      <w:pPr>
        <w:rPr>
          <w:sz w:val="16"/>
          <w:szCs w:val="16"/>
        </w:rPr>
      </w:pPr>
      <w:r w:rsidRPr="006F12BA">
        <w:rPr>
          <w:sz w:val="16"/>
          <w:szCs w:val="16"/>
        </w:rPr>
        <w:t xml:space="preserve">  StartAuthorizationLoop();</w:t>
      </w:r>
    </w:p>
    <w:p w14:paraId="57EE432A" w14:textId="77777777" w:rsidR="001C2D80" w:rsidRPr="006F12BA" w:rsidRDefault="001C2D80" w:rsidP="001C2D80">
      <w:pPr>
        <w:rPr>
          <w:sz w:val="16"/>
          <w:szCs w:val="16"/>
        </w:rPr>
      </w:pPr>
      <w:r w:rsidRPr="006F12BA">
        <w:rPr>
          <w:sz w:val="16"/>
          <w:szCs w:val="16"/>
        </w:rPr>
        <w:t>}</w:t>
      </w:r>
    </w:p>
    <w:p w14:paraId="6A9393C6" w14:textId="77777777" w:rsidR="001C2D80" w:rsidRPr="006F12BA" w:rsidRDefault="001C2D80" w:rsidP="001C2D80">
      <w:pPr>
        <w:rPr>
          <w:sz w:val="16"/>
          <w:szCs w:val="16"/>
        </w:rPr>
      </w:pPr>
    </w:p>
    <w:p w14:paraId="3A98F3E3" w14:textId="77777777" w:rsidR="001C2D80" w:rsidRPr="006F12BA" w:rsidRDefault="001C2D80" w:rsidP="001C2D80">
      <w:pPr>
        <w:rPr>
          <w:sz w:val="16"/>
          <w:szCs w:val="16"/>
        </w:rPr>
      </w:pPr>
      <w:r w:rsidRPr="006F12BA">
        <w:rPr>
          <w:sz w:val="16"/>
          <w:szCs w:val="16"/>
        </w:rPr>
        <w:t>td::ClientManager::RequestId TelegramSearcher::SendQuery(</w:t>
      </w:r>
    </w:p>
    <w:p w14:paraId="18D126F4" w14:textId="77777777" w:rsidR="001C2D80" w:rsidRPr="006F12BA" w:rsidRDefault="001C2D80" w:rsidP="001C2D80">
      <w:pPr>
        <w:rPr>
          <w:sz w:val="16"/>
          <w:szCs w:val="16"/>
        </w:rPr>
      </w:pPr>
      <w:r w:rsidRPr="006F12BA">
        <w:rPr>
          <w:sz w:val="16"/>
          <w:szCs w:val="16"/>
        </w:rPr>
        <w:t xml:space="preserve">    td_api::object_ptr&lt;td_api::Function&gt; function,</w:t>
      </w:r>
    </w:p>
    <w:p w14:paraId="2AD0302A" w14:textId="77777777" w:rsidR="001C2D80" w:rsidRPr="006F12BA" w:rsidRDefault="001C2D80" w:rsidP="001C2D80">
      <w:pPr>
        <w:rPr>
          <w:sz w:val="16"/>
          <w:szCs w:val="16"/>
        </w:rPr>
      </w:pPr>
      <w:r w:rsidRPr="006F12BA">
        <w:rPr>
          <w:sz w:val="16"/>
          <w:szCs w:val="16"/>
        </w:rPr>
        <w:t xml:space="preserve">    std::function&lt;void(Object)&gt; handler) {</w:t>
      </w:r>
    </w:p>
    <w:p w14:paraId="0FD486B7" w14:textId="77777777" w:rsidR="001C2D80" w:rsidRPr="006F12BA" w:rsidRDefault="001C2D80" w:rsidP="001C2D80">
      <w:pPr>
        <w:rPr>
          <w:sz w:val="16"/>
          <w:szCs w:val="16"/>
        </w:rPr>
      </w:pPr>
      <w:r w:rsidRPr="006F12BA">
        <w:rPr>
          <w:sz w:val="16"/>
          <w:szCs w:val="16"/>
        </w:rPr>
        <w:t xml:space="preserve">  auto current_query_id = NextQueryId();</w:t>
      </w:r>
    </w:p>
    <w:p w14:paraId="6740CA95" w14:textId="77777777" w:rsidR="001C2D80" w:rsidRPr="006F12BA" w:rsidRDefault="001C2D80" w:rsidP="001C2D80">
      <w:pPr>
        <w:rPr>
          <w:sz w:val="16"/>
          <w:szCs w:val="16"/>
        </w:rPr>
      </w:pPr>
      <w:r w:rsidRPr="006F12BA">
        <w:rPr>
          <w:sz w:val="16"/>
          <w:szCs w:val="16"/>
        </w:rPr>
        <w:t xml:space="preserve">  if (handler) {</w:t>
      </w:r>
    </w:p>
    <w:p w14:paraId="3BA8A77F" w14:textId="77777777" w:rsidR="001C2D80" w:rsidRPr="006F12BA" w:rsidRDefault="001C2D80" w:rsidP="001C2D80">
      <w:pPr>
        <w:rPr>
          <w:sz w:val="16"/>
          <w:szCs w:val="16"/>
        </w:rPr>
      </w:pPr>
      <w:r w:rsidRPr="006F12BA">
        <w:rPr>
          <w:sz w:val="16"/>
          <w:szCs w:val="16"/>
        </w:rPr>
        <w:t xml:space="preserve">    handlers_.emplace(current_query_id, std::move(handler));</w:t>
      </w:r>
    </w:p>
    <w:p w14:paraId="502E8628" w14:textId="77777777" w:rsidR="001C2D80" w:rsidRPr="006F12BA" w:rsidRDefault="001C2D80" w:rsidP="001C2D80">
      <w:pPr>
        <w:rPr>
          <w:sz w:val="16"/>
          <w:szCs w:val="16"/>
        </w:rPr>
      </w:pPr>
      <w:r w:rsidRPr="006F12BA">
        <w:rPr>
          <w:sz w:val="16"/>
          <w:szCs w:val="16"/>
        </w:rPr>
        <w:t xml:space="preserve">  }</w:t>
      </w:r>
    </w:p>
    <w:p w14:paraId="23DD9043" w14:textId="77777777" w:rsidR="001C2D80" w:rsidRPr="006F12BA" w:rsidRDefault="001C2D80" w:rsidP="001C2D80">
      <w:pPr>
        <w:rPr>
          <w:sz w:val="16"/>
          <w:szCs w:val="16"/>
        </w:rPr>
      </w:pPr>
      <w:r w:rsidRPr="006F12BA">
        <w:rPr>
          <w:sz w:val="16"/>
          <w:szCs w:val="16"/>
        </w:rPr>
        <w:t xml:space="preserve">  client_manager_-&gt;send(client_id_, current_query_id, std::move(function));</w:t>
      </w:r>
    </w:p>
    <w:p w14:paraId="05F42B1E" w14:textId="77777777" w:rsidR="001C2D80" w:rsidRPr="006F12BA" w:rsidRDefault="001C2D80" w:rsidP="001C2D80">
      <w:pPr>
        <w:rPr>
          <w:sz w:val="16"/>
          <w:szCs w:val="16"/>
        </w:rPr>
      </w:pPr>
      <w:r w:rsidRPr="006F12BA">
        <w:rPr>
          <w:sz w:val="16"/>
          <w:szCs w:val="16"/>
        </w:rPr>
        <w:t xml:space="preserve">  return current_query_id;</w:t>
      </w:r>
    </w:p>
    <w:p w14:paraId="0326CA09" w14:textId="77777777" w:rsidR="001C2D80" w:rsidRPr="006F12BA" w:rsidRDefault="001C2D80" w:rsidP="001C2D80">
      <w:pPr>
        <w:rPr>
          <w:sz w:val="16"/>
          <w:szCs w:val="16"/>
        </w:rPr>
      </w:pPr>
      <w:r w:rsidRPr="006F12BA">
        <w:rPr>
          <w:sz w:val="16"/>
          <w:szCs w:val="16"/>
        </w:rPr>
        <w:t>}</w:t>
      </w:r>
    </w:p>
    <w:p w14:paraId="02216E3A" w14:textId="77777777" w:rsidR="001C2D80" w:rsidRPr="006F12BA" w:rsidRDefault="001C2D80" w:rsidP="001C2D80">
      <w:pPr>
        <w:rPr>
          <w:sz w:val="16"/>
          <w:szCs w:val="16"/>
        </w:rPr>
      </w:pPr>
    </w:p>
    <w:p w14:paraId="578E47F7" w14:textId="77777777" w:rsidR="001C2D80" w:rsidRPr="006F12BA" w:rsidRDefault="001C2D80" w:rsidP="001C2D80">
      <w:pPr>
        <w:rPr>
          <w:sz w:val="16"/>
          <w:szCs w:val="16"/>
        </w:rPr>
      </w:pPr>
      <w:r w:rsidRPr="006F12BA">
        <w:rPr>
          <w:sz w:val="16"/>
          <w:szCs w:val="16"/>
        </w:rPr>
        <w:t>td::ClientManager::RequestId TelegramSearcher::NextQueryId() noexcept {</w:t>
      </w:r>
    </w:p>
    <w:p w14:paraId="086BB59B" w14:textId="77777777" w:rsidR="001C2D80" w:rsidRPr="006F12BA" w:rsidRDefault="001C2D80" w:rsidP="001C2D80">
      <w:pPr>
        <w:rPr>
          <w:sz w:val="16"/>
          <w:szCs w:val="16"/>
        </w:rPr>
      </w:pPr>
      <w:r w:rsidRPr="006F12BA">
        <w:rPr>
          <w:sz w:val="16"/>
          <w:szCs w:val="16"/>
        </w:rPr>
        <w:t xml:space="preserve">  return ++query_id_;</w:t>
      </w:r>
    </w:p>
    <w:p w14:paraId="2722B634" w14:textId="77777777" w:rsidR="001C2D80" w:rsidRPr="006F12BA" w:rsidRDefault="001C2D80" w:rsidP="001C2D80">
      <w:pPr>
        <w:rPr>
          <w:sz w:val="16"/>
          <w:szCs w:val="16"/>
        </w:rPr>
      </w:pPr>
      <w:r w:rsidRPr="006F12BA">
        <w:rPr>
          <w:sz w:val="16"/>
          <w:szCs w:val="16"/>
        </w:rPr>
        <w:t>}</w:t>
      </w:r>
    </w:p>
    <w:p w14:paraId="79B4B9E3" w14:textId="77777777" w:rsidR="001C2D80" w:rsidRPr="006F12BA" w:rsidRDefault="001C2D80" w:rsidP="001C2D80">
      <w:pPr>
        <w:rPr>
          <w:sz w:val="16"/>
          <w:szCs w:val="16"/>
        </w:rPr>
      </w:pPr>
    </w:p>
    <w:p w14:paraId="254C20DE" w14:textId="77777777" w:rsidR="001C2D80" w:rsidRPr="006F12BA" w:rsidRDefault="001C2D80" w:rsidP="001C2D80">
      <w:pPr>
        <w:rPr>
          <w:sz w:val="16"/>
          <w:szCs w:val="16"/>
        </w:rPr>
      </w:pPr>
      <w:r w:rsidRPr="006F12BA">
        <w:rPr>
          <w:sz w:val="16"/>
          <w:szCs w:val="16"/>
        </w:rPr>
        <w:t>td::ClientManager::Response TelegramSearcher::FetchResponse(double timeout) {</w:t>
      </w:r>
    </w:p>
    <w:p w14:paraId="7495B199" w14:textId="77777777" w:rsidR="001C2D80" w:rsidRPr="006F12BA" w:rsidRDefault="001C2D80" w:rsidP="001C2D80">
      <w:pPr>
        <w:rPr>
          <w:sz w:val="16"/>
          <w:szCs w:val="16"/>
        </w:rPr>
      </w:pPr>
      <w:r w:rsidRPr="006F12BA">
        <w:rPr>
          <w:sz w:val="16"/>
          <w:szCs w:val="16"/>
        </w:rPr>
        <w:t xml:space="preserve">  auto response = client_manager_-&gt;receive(timeout);</w:t>
      </w:r>
    </w:p>
    <w:p w14:paraId="2DCB2954" w14:textId="77777777" w:rsidR="001C2D80" w:rsidRPr="006F12BA" w:rsidRDefault="001C2D80" w:rsidP="001C2D80">
      <w:pPr>
        <w:rPr>
          <w:sz w:val="16"/>
          <w:szCs w:val="16"/>
        </w:rPr>
      </w:pPr>
      <w:r w:rsidRPr="006F12BA">
        <w:rPr>
          <w:sz w:val="16"/>
          <w:szCs w:val="16"/>
        </w:rPr>
        <w:t xml:space="preserve">  // std::cout &lt;&lt;"Request id: " &lt;&lt;  response.request_id &lt;&lt; std::endl;</w:t>
      </w:r>
    </w:p>
    <w:p w14:paraId="65FD40F9" w14:textId="77777777" w:rsidR="001C2D80" w:rsidRPr="006F12BA" w:rsidRDefault="001C2D80" w:rsidP="001C2D80">
      <w:pPr>
        <w:rPr>
          <w:sz w:val="16"/>
          <w:szCs w:val="16"/>
        </w:rPr>
      </w:pPr>
      <w:r w:rsidRPr="006F12BA">
        <w:rPr>
          <w:sz w:val="16"/>
          <w:szCs w:val="16"/>
        </w:rPr>
        <w:t xml:space="preserve">  return response;</w:t>
      </w:r>
    </w:p>
    <w:p w14:paraId="3FB278E8" w14:textId="77777777" w:rsidR="001C2D80" w:rsidRPr="006F12BA" w:rsidRDefault="001C2D80" w:rsidP="001C2D80">
      <w:pPr>
        <w:rPr>
          <w:sz w:val="16"/>
          <w:szCs w:val="16"/>
        </w:rPr>
      </w:pPr>
      <w:r w:rsidRPr="006F12BA">
        <w:rPr>
          <w:sz w:val="16"/>
          <w:szCs w:val="16"/>
        </w:rPr>
        <w:t>}</w:t>
      </w:r>
    </w:p>
    <w:p w14:paraId="3CD53E10" w14:textId="77777777" w:rsidR="001C2D80" w:rsidRPr="006F12BA" w:rsidRDefault="001C2D80" w:rsidP="001C2D80">
      <w:pPr>
        <w:rPr>
          <w:sz w:val="16"/>
          <w:szCs w:val="16"/>
        </w:rPr>
      </w:pPr>
    </w:p>
    <w:p w14:paraId="5BBAC739" w14:textId="77777777" w:rsidR="001C2D80" w:rsidRPr="006F12BA" w:rsidRDefault="001C2D80" w:rsidP="001C2D80">
      <w:pPr>
        <w:rPr>
          <w:sz w:val="16"/>
          <w:szCs w:val="16"/>
        </w:rPr>
      </w:pPr>
      <w:r w:rsidRPr="006F12BA">
        <w:rPr>
          <w:sz w:val="16"/>
          <w:szCs w:val="16"/>
        </w:rPr>
        <w:t>void TelegramSearcher::ProcessResponse(td::ClientManager::Response response) {</w:t>
      </w:r>
    </w:p>
    <w:p w14:paraId="2779C6A0" w14:textId="77777777" w:rsidR="001C2D80" w:rsidRPr="006F12BA" w:rsidRDefault="001C2D80" w:rsidP="001C2D80">
      <w:pPr>
        <w:rPr>
          <w:sz w:val="16"/>
          <w:szCs w:val="16"/>
        </w:rPr>
      </w:pPr>
      <w:r w:rsidRPr="006F12BA">
        <w:rPr>
          <w:sz w:val="16"/>
          <w:szCs w:val="16"/>
        </w:rPr>
        <w:t xml:space="preserve">  // std::cout &lt;&lt; to_string(response.object) &lt;&lt; std::endl;</w:t>
      </w:r>
    </w:p>
    <w:p w14:paraId="05C5B7B4" w14:textId="77777777" w:rsidR="001C2D80" w:rsidRPr="006F12BA" w:rsidRDefault="001C2D80" w:rsidP="001C2D80">
      <w:pPr>
        <w:rPr>
          <w:sz w:val="16"/>
          <w:szCs w:val="16"/>
        </w:rPr>
      </w:pPr>
      <w:r w:rsidRPr="006F12BA">
        <w:rPr>
          <w:sz w:val="16"/>
          <w:szCs w:val="16"/>
        </w:rPr>
        <w:t xml:space="preserve">  if (!response.object) {</w:t>
      </w:r>
    </w:p>
    <w:p w14:paraId="0D252420" w14:textId="77777777" w:rsidR="001C2D80" w:rsidRPr="006F12BA" w:rsidRDefault="001C2D80" w:rsidP="001C2D80">
      <w:pPr>
        <w:rPr>
          <w:sz w:val="16"/>
          <w:szCs w:val="16"/>
        </w:rPr>
      </w:pPr>
      <w:r w:rsidRPr="006F12BA">
        <w:rPr>
          <w:sz w:val="16"/>
          <w:szCs w:val="16"/>
        </w:rPr>
        <w:t xml:space="preserve">    return;</w:t>
      </w:r>
    </w:p>
    <w:p w14:paraId="64E787C9" w14:textId="77777777" w:rsidR="001C2D80" w:rsidRPr="006F12BA" w:rsidRDefault="001C2D80" w:rsidP="001C2D80">
      <w:pPr>
        <w:rPr>
          <w:sz w:val="16"/>
          <w:szCs w:val="16"/>
        </w:rPr>
      </w:pPr>
      <w:r w:rsidRPr="006F12BA">
        <w:rPr>
          <w:sz w:val="16"/>
          <w:szCs w:val="16"/>
        </w:rPr>
        <w:t xml:space="preserve">  }</w:t>
      </w:r>
    </w:p>
    <w:p w14:paraId="215111A6" w14:textId="77777777" w:rsidR="001C2D80" w:rsidRPr="006F12BA" w:rsidRDefault="001C2D80" w:rsidP="001C2D80">
      <w:pPr>
        <w:rPr>
          <w:sz w:val="16"/>
          <w:szCs w:val="16"/>
        </w:rPr>
      </w:pPr>
      <w:r w:rsidRPr="006F12BA">
        <w:rPr>
          <w:sz w:val="16"/>
          <w:szCs w:val="16"/>
        </w:rPr>
        <w:t xml:space="preserve">  if (response.request_id == 0) {</w:t>
      </w:r>
    </w:p>
    <w:p w14:paraId="3E1EC8CC" w14:textId="77777777" w:rsidR="001C2D80" w:rsidRPr="006F12BA" w:rsidRDefault="001C2D80" w:rsidP="001C2D80">
      <w:pPr>
        <w:rPr>
          <w:sz w:val="16"/>
          <w:szCs w:val="16"/>
        </w:rPr>
      </w:pPr>
      <w:r w:rsidRPr="006F12BA">
        <w:rPr>
          <w:sz w:val="16"/>
          <w:szCs w:val="16"/>
        </w:rPr>
        <w:t xml:space="preserve">    return ProcessUpdate(std::move(response.object));</w:t>
      </w:r>
    </w:p>
    <w:p w14:paraId="3E0A1C7E" w14:textId="77777777" w:rsidR="001C2D80" w:rsidRPr="006F12BA" w:rsidRDefault="001C2D80" w:rsidP="001C2D80">
      <w:pPr>
        <w:rPr>
          <w:sz w:val="16"/>
          <w:szCs w:val="16"/>
        </w:rPr>
      </w:pPr>
      <w:r w:rsidRPr="006F12BA">
        <w:rPr>
          <w:sz w:val="16"/>
          <w:szCs w:val="16"/>
        </w:rPr>
        <w:t xml:space="preserve">  }</w:t>
      </w:r>
    </w:p>
    <w:p w14:paraId="24F3D435" w14:textId="77777777" w:rsidR="001C2D80" w:rsidRPr="006F12BA" w:rsidRDefault="001C2D80" w:rsidP="001C2D80">
      <w:pPr>
        <w:rPr>
          <w:sz w:val="16"/>
          <w:szCs w:val="16"/>
        </w:rPr>
      </w:pPr>
    </w:p>
    <w:p w14:paraId="3920C534" w14:textId="77777777" w:rsidR="001C2D80" w:rsidRPr="006F12BA" w:rsidRDefault="001C2D80" w:rsidP="001C2D80">
      <w:pPr>
        <w:rPr>
          <w:sz w:val="16"/>
          <w:szCs w:val="16"/>
        </w:rPr>
      </w:pPr>
      <w:r w:rsidRPr="006F12BA">
        <w:rPr>
          <w:sz w:val="16"/>
          <w:szCs w:val="16"/>
        </w:rPr>
        <w:t xml:space="preserve">  auto it = handlers_.find(response.request_id);</w:t>
      </w:r>
    </w:p>
    <w:p w14:paraId="393A2E76" w14:textId="77777777" w:rsidR="001C2D80" w:rsidRPr="006F12BA" w:rsidRDefault="001C2D80" w:rsidP="001C2D80">
      <w:pPr>
        <w:rPr>
          <w:sz w:val="16"/>
          <w:szCs w:val="16"/>
        </w:rPr>
      </w:pPr>
      <w:r w:rsidRPr="006F12BA">
        <w:rPr>
          <w:sz w:val="16"/>
          <w:szCs w:val="16"/>
        </w:rPr>
        <w:t xml:space="preserve">  if (it != handlers_.end()) {</w:t>
      </w:r>
    </w:p>
    <w:p w14:paraId="08154527" w14:textId="77777777" w:rsidR="001C2D80" w:rsidRPr="006F12BA" w:rsidRDefault="001C2D80" w:rsidP="001C2D80">
      <w:pPr>
        <w:rPr>
          <w:sz w:val="16"/>
          <w:szCs w:val="16"/>
        </w:rPr>
      </w:pPr>
      <w:r w:rsidRPr="006F12BA">
        <w:rPr>
          <w:sz w:val="16"/>
          <w:szCs w:val="16"/>
        </w:rPr>
        <w:t xml:space="preserve">    it-&gt;second(std::move(response.object));</w:t>
      </w:r>
    </w:p>
    <w:p w14:paraId="330AAC4E" w14:textId="77777777" w:rsidR="001C2D80" w:rsidRPr="006F12BA" w:rsidRDefault="001C2D80" w:rsidP="001C2D80">
      <w:pPr>
        <w:rPr>
          <w:sz w:val="16"/>
          <w:szCs w:val="16"/>
        </w:rPr>
      </w:pPr>
      <w:r w:rsidRPr="006F12BA">
        <w:rPr>
          <w:sz w:val="16"/>
          <w:szCs w:val="16"/>
        </w:rPr>
        <w:t xml:space="preserve">    handlers_.erase(it);</w:t>
      </w:r>
    </w:p>
    <w:p w14:paraId="3B80FC96" w14:textId="77777777" w:rsidR="001C2D80" w:rsidRPr="006F12BA" w:rsidRDefault="001C2D80" w:rsidP="001C2D80">
      <w:pPr>
        <w:rPr>
          <w:sz w:val="16"/>
          <w:szCs w:val="16"/>
        </w:rPr>
      </w:pPr>
      <w:r w:rsidRPr="006F12BA">
        <w:rPr>
          <w:sz w:val="16"/>
          <w:szCs w:val="16"/>
        </w:rPr>
        <w:t xml:space="preserve">  }</w:t>
      </w:r>
    </w:p>
    <w:p w14:paraId="5E66CE92" w14:textId="77777777" w:rsidR="001C2D80" w:rsidRPr="006F12BA" w:rsidRDefault="001C2D80" w:rsidP="001C2D80">
      <w:pPr>
        <w:rPr>
          <w:sz w:val="16"/>
          <w:szCs w:val="16"/>
        </w:rPr>
      </w:pPr>
      <w:r w:rsidRPr="006F12BA">
        <w:rPr>
          <w:sz w:val="16"/>
          <w:szCs w:val="16"/>
        </w:rPr>
        <w:t>}</w:t>
      </w:r>
    </w:p>
    <w:p w14:paraId="290FAD34" w14:textId="77777777" w:rsidR="001C2D80" w:rsidRPr="006F12BA" w:rsidRDefault="001C2D80" w:rsidP="001C2D80">
      <w:pPr>
        <w:rPr>
          <w:sz w:val="16"/>
          <w:szCs w:val="16"/>
        </w:rPr>
      </w:pPr>
    </w:p>
    <w:p w14:paraId="59746886" w14:textId="77777777" w:rsidR="001C2D80" w:rsidRPr="006F12BA" w:rsidRDefault="001C2D80" w:rsidP="001C2D80">
      <w:pPr>
        <w:rPr>
          <w:sz w:val="16"/>
          <w:szCs w:val="16"/>
        </w:rPr>
      </w:pPr>
      <w:r w:rsidRPr="006F12BA">
        <w:rPr>
          <w:sz w:val="16"/>
          <w:szCs w:val="16"/>
        </w:rPr>
        <w:t>void TelegramSearcher::StartAuthorizationLoop() {</w:t>
      </w:r>
    </w:p>
    <w:p w14:paraId="61DAC534" w14:textId="77777777" w:rsidR="001C2D80" w:rsidRPr="006F12BA" w:rsidRDefault="001C2D80" w:rsidP="001C2D80">
      <w:pPr>
        <w:rPr>
          <w:sz w:val="16"/>
          <w:szCs w:val="16"/>
        </w:rPr>
      </w:pPr>
      <w:r w:rsidRPr="006F12BA">
        <w:rPr>
          <w:sz w:val="16"/>
          <w:szCs w:val="16"/>
        </w:rPr>
        <w:t xml:space="preserve">  while (!are_authorized_) {</w:t>
      </w:r>
    </w:p>
    <w:p w14:paraId="20CC44A5" w14:textId="77777777" w:rsidR="001C2D80" w:rsidRPr="006F12BA" w:rsidRDefault="001C2D80" w:rsidP="001C2D80">
      <w:pPr>
        <w:rPr>
          <w:sz w:val="16"/>
          <w:szCs w:val="16"/>
        </w:rPr>
      </w:pPr>
      <w:r w:rsidRPr="006F12BA">
        <w:rPr>
          <w:sz w:val="16"/>
          <w:szCs w:val="16"/>
        </w:rPr>
        <w:t xml:space="preserve">    if (need_restart_) {</w:t>
      </w:r>
    </w:p>
    <w:p w14:paraId="57721EDE" w14:textId="77777777" w:rsidR="001C2D80" w:rsidRPr="006F12BA" w:rsidRDefault="001C2D80" w:rsidP="001C2D80">
      <w:pPr>
        <w:rPr>
          <w:sz w:val="16"/>
          <w:szCs w:val="16"/>
        </w:rPr>
      </w:pPr>
      <w:r w:rsidRPr="006F12BA">
        <w:rPr>
          <w:sz w:val="16"/>
          <w:szCs w:val="16"/>
        </w:rPr>
        <w:t xml:space="preserve">      Restart();</w:t>
      </w:r>
    </w:p>
    <w:p w14:paraId="50171BF0" w14:textId="77777777" w:rsidR="001C2D80" w:rsidRPr="006F12BA" w:rsidRDefault="001C2D80" w:rsidP="001C2D80">
      <w:pPr>
        <w:rPr>
          <w:sz w:val="16"/>
          <w:szCs w:val="16"/>
        </w:rPr>
      </w:pPr>
      <w:r w:rsidRPr="006F12BA">
        <w:rPr>
          <w:sz w:val="16"/>
          <w:szCs w:val="16"/>
        </w:rPr>
        <w:t xml:space="preserve">    }</w:t>
      </w:r>
    </w:p>
    <w:p w14:paraId="2197B89B" w14:textId="77777777" w:rsidR="001C2D80" w:rsidRPr="006F12BA" w:rsidRDefault="001C2D80" w:rsidP="001C2D80">
      <w:pPr>
        <w:rPr>
          <w:sz w:val="16"/>
          <w:szCs w:val="16"/>
        </w:rPr>
      </w:pPr>
      <w:r w:rsidRPr="006F12BA">
        <w:rPr>
          <w:sz w:val="16"/>
          <w:szCs w:val="16"/>
        </w:rPr>
        <w:t xml:space="preserve">    auto response = FetchResponse(10);</w:t>
      </w:r>
    </w:p>
    <w:p w14:paraId="5491D3CC" w14:textId="77777777" w:rsidR="001C2D80" w:rsidRPr="006F12BA" w:rsidRDefault="001C2D80" w:rsidP="001C2D80">
      <w:pPr>
        <w:rPr>
          <w:sz w:val="16"/>
          <w:szCs w:val="16"/>
        </w:rPr>
      </w:pPr>
      <w:r w:rsidRPr="006F12BA">
        <w:rPr>
          <w:sz w:val="16"/>
          <w:szCs w:val="16"/>
        </w:rPr>
        <w:t xml:space="preserve">    ProcessResponse(std::move(response));</w:t>
      </w:r>
    </w:p>
    <w:p w14:paraId="79770981" w14:textId="77777777" w:rsidR="001C2D80" w:rsidRPr="006F12BA" w:rsidRDefault="001C2D80" w:rsidP="001C2D80">
      <w:pPr>
        <w:rPr>
          <w:sz w:val="16"/>
          <w:szCs w:val="16"/>
        </w:rPr>
      </w:pPr>
      <w:r w:rsidRPr="006F12BA">
        <w:rPr>
          <w:sz w:val="16"/>
          <w:szCs w:val="16"/>
        </w:rPr>
        <w:t xml:space="preserve">  }</w:t>
      </w:r>
    </w:p>
    <w:p w14:paraId="66B4963E" w14:textId="77777777" w:rsidR="001C2D80" w:rsidRPr="006F12BA" w:rsidRDefault="001C2D80" w:rsidP="001C2D80">
      <w:pPr>
        <w:rPr>
          <w:sz w:val="16"/>
          <w:szCs w:val="16"/>
        </w:rPr>
      </w:pPr>
      <w:r w:rsidRPr="006F12BA">
        <w:rPr>
          <w:sz w:val="16"/>
          <w:szCs w:val="16"/>
        </w:rPr>
        <w:t>}</w:t>
      </w:r>
    </w:p>
    <w:p w14:paraId="38F4B672" w14:textId="77777777" w:rsidR="001C2D80" w:rsidRPr="006F12BA" w:rsidRDefault="001C2D80" w:rsidP="001C2D80">
      <w:pPr>
        <w:rPr>
          <w:sz w:val="16"/>
          <w:szCs w:val="16"/>
        </w:rPr>
      </w:pPr>
    </w:p>
    <w:p w14:paraId="1F07F8CD" w14:textId="77777777" w:rsidR="001C2D80" w:rsidRPr="006F12BA" w:rsidRDefault="001C2D80" w:rsidP="001C2D80">
      <w:pPr>
        <w:rPr>
          <w:sz w:val="16"/>
          <w:szCs w:val="16"/>
        </w:rPr>
      </w:pPr>
      <w:r w:rsidRPr="006F12BA">
        <w:rPr>
          <w:sz w:val="16"/>
          <w:szCs w:val="16"/>
        </w:rPr>
        <w:t>void TelegramSearcher::ProcessUpdate(Object update) {</w:t>
      </w:r>
    </w:p>
    <w:p w14:paraId="0FE08B98" w14:textId="77777777" w:rsidR="001C2D80" w:rsidRPr="006F12BA" w:rsidRDefault="001C2D80" w:rsidP="001C2D80">
      <w:pPr>
        <w:rPr>
          <w:sz w:val="16"/>
          <w:szCs w:val="16"/>
        </w:rPr>
      </w:pPr>
      <w:r w:rsidRPr="006F12BA">
        <w:rPr>
          <w:sz w:val="16"/>
          <w:szCs w:val="16"/>
        </w:rPr>
        <w:t xml:space="preserve">  td_api::downcast_call(</w:t>
      </w:r>
    </w:p>
    <w:p w14:paraId="345805C2" w14:textId="77777777" w:rsidR="001C2D80" w:rsidRPr="006F12BA" w:rsidRDefault="001C2D80" w:rsidP="001C2D80">
      <w:pPr>
        <w:rPr>
          <w:sz w:val="16"/>
          <w:szCs w:val="16"/>
        </w:rPr>
      </w:pPr>
      <w:r w:rsidRPr="006F12BA">
        <w:rPr>
          <w:sz w:val="16"/>
          <w:szCs w:val="16"/>
        </w:rPr>
        <w:t xml:space="preserve">      *update,</w:t>
      </w:r>
    </w:p>
    <w:p w14:paraId="2FE1BE84" w14:textId="77777777" w:rsidR="001C2D80" w:rsidRPr="006F12BA" w:rsidRDefault="001C2D80" w:rsidP="001C2D80">
      <w:pPr>
        <w:rPr>
          <w:sz w:val="16"/>
          <w:szCs w:val="16"/>
        </w:rPr>
      </w:pPr>
      <w:r w:rsidRPr="006F12BA">
        <w:rPr>
          <w:sz w:val="16"/>
          <w:szCs w:val="16"/>
        </w:rPr>
        <w:t xml:space="preserve">      ViaOverloaded(</w:t>
      </w:r>
    </w:p>
    <w:p w14:paraId="02569C08" w14:textId="77777777" w:rsidR="001C2D80" w:rsidRPr="006F12BA" w:rsidRDefault="001C2D80" w:rsidP="001C2D80">
      <w:pPr>
        <w:rPr>
          <w:sz w:val="16"/>
          <w:szCs w:val="16"/>
        </w:rPr>
      </w:pPr>
      <w:r w:rsidRPr="006F12BA">
        <w:rPr>
          <w:sz w:val="16"/>
          <w:szCs w:val="16"/>
        </w:rPr>
        <w:t xml:space="preserve">          [this](td_api::updateAuthorizationState&amp; update_authorization_state) {</w:t>
      </w:r>
    </w:p>
    <w:p w14:paraId="4FAC9CB9" w14:textId="77777777" w:rsidR="001C2D80" w:rsidRPr="006F12BA" w:rsidRDefault="001C2D80" w:rsidP="001C2D80">
      <w:pPr>
        <w:rPr>
          <w:sz w:val="16"/>
          <w:szCs w:val="16"/>
        </w:rPr>
      </w:pPr>
      <w:r w:rsidRPr="006F12BA">
        <w:rPr>
          <w:sz w:val="16"/>
          <w:szCs w:val="16"/>
        </w:rPr>
        <w:t xml:space="preserve">            authorization_state_ =</w:t>
      </w:r>
    </w:p>
    <w:p w14:paraId="2C05396E" w14:textId="77777777" w:rsidR="001C2D80" w:rsidRPr="006F12BA" w:rsidRDefault="001C2D80" w:rsidP="001C2D80">
      <w:pPr>
        <w:rPr>
          <w:sz w:val="16"/>
          <w:szCs w:val="16"/>
        </w:rPr>
      </w:pPr>
      <w:r w:rsidRPr="006F12BA">
        <w:rPr>
          <w:sz w:val="16"/>
          <w:szCs w:val="16"/>
        </w:rPr>
        <w:t xml:space="preserve">                std::move(update_authorization_state.authorization_state_);</w:t>
      </w:r>
    </w:p>
    <w:p w14:paraId="5F7901BB" w14:textId="77777777" w:rsidR="001C2D80" w:rsidRPr="006F12BA" w:rsidRDefault="001C2D80" w:rsidP="001C2D80">
      <w:pPr>
        <w:rPr>
          <w:sz w:val="16"/>
          <w:szCs w:val="16"/>
        </w:rPr>
      </w:pPr>
      <w:r w:rsidRPr="006F12BA">
        <w:rPr>
          <w:sz w:val="16"/>
          <w:szCs w:val="16"/>
        </w:rPr>
        <w:t xml:space="preserve">            OnAuthorizationStateUpdate();</w:t>
      </w:r>
    </w:p>
    <w:p w14:paraId="40445BCB" w14:textId="77777777" w:rsidR="001C2D80" w:rsidRPr="006F12BA" w:rsidRDefault="001C2D80" w:rsidP="001C2D80">
      <w:pPr>
        <w:rPr>
          <w:sz w:val="16"/>
          <w:szCs w:val="16"/>
        </w:rPr>
      </w:pPr>
      <w:r w:rsidRPr="006F12BA">
        <w:rPr>
          <w:sz w:val="16"/>
          <w:szCs w:val="16"/>
        </w:rPr>
        <w:t xml:space="preserve">          },</w:t>
      </w:r>
    </w:p>
    <w:p w14:paraId="19825410" w14:textId="77777777" w:rsidR="001C2D80" w:rsidRPr="006F12BA" w:rsidRDefault="001C2D80" w:rsidP="001C2D80">
      <w:pPr>
        <w:rPr>
          <w:sz w:val="16"/>
          <w:szCs w:val="16"/>
        </w:rPr>
      </w:pPr>
      <w:r w:rsidRPr="006F12BA">
        <w:rPr>
          <w:sz w:val="16"/>
          <w:szCs w:val="16"/>
        </w:rPr>
        <w:t xml:space="preserve">          [this](td_api::updateNewMessage&amp; update_new_message) {</w:t>
      </w:r>
    </w:p>
    <w:p w14:paraId="37DFB112" w14:textId="77777777" w:rsidR="001C2D80" w:rsidRPr="006F12BA" w:rsidRDefault="001C2D80" w:rsidP="001C2D80">
      <w:pPr>
        <w:rPr>
          <w:sz w:val="16"/>
          <w:szCs w:val="16"/>
        </w:rPr>
      </w:pPr>
      <w:r w:rsidRPr="006F12BA">
        <w:rPr>
          <w:sz w:val="16"/>
          <w:szCs w:val="16"/>
        </w:rPr>
        <w:t xml:space="preserve">            new_message_handler_(update_new_message);</w:t>
      </w:r>
    </w:p>
    <w:p w14:paraId="1B98CF6A" w14:textId="77777777" w:rsidR="001C2D80" w:rsidRPr="006F12BA" w:rsidRDefault="001C2D80" w:rsidP="001C2D80">
      <w:pPr>
        <w:rPr>
          <w:sz w:val="16"/>
          <w:szCs w:val="16"/>
        </w:rPr>
      </w:pPr>
      <w:r w:rsidRPr="006F12BA">
        <w:rPr>
          <w:sz w:val="16"/>
          <w:szCs w:val="16"/>
        </w:rPr>
        <w:t xml:space="preserve">          },</w:t>
      </w:r>
    </w:p>
    <w:p w14:paraId="5059E11C" w14:textId="77777777" w:rsidR="001C2D80" w:rsidRPr="006F12BA" w:rsidRDefault="001C2D80" w:rsidP="001C2D80">
      <w:pPr>
        <w:rPr>
          <w:sz w:val="16"/>
          <w:szCs w:val="16"/>
        </w:rPr>
      </w:pPr>
      <w:r w:rsidRPr="006F12BA">
        <w:rPr>
          <w:sz w:val="16"/>
          <w:szCs w:val="16"/>
        </w:rPr>
        <w:t xml:space="preserve">          [](auto&amp;&amp;) {</w:t>
      </w:r>
    </w:p>
    <w:p w14:paraId="231DD394" w14:textId="77777777" w:rsidR="001C2D80" w:rsidRPr="006F12BA" w:rsidRDefault="001C2D80" w:rsidP="001C2D80">
      <w:pPr>
        <w:rPr>
          <w:sz w:val="16"/>
          <w:szCs w:val="16"/>
        </w:rPr>
      </w:pPr>
      <w:r w:rsidRPr="006F12BA">
        <w:rPr>
          <w:sz w:val="16"/>
          <w:szCs w:val="16"/>
        </w:rPr>
        <w:t xml:space="preserve">            // pass</w:t>
      </w:r>
    </w:p>
    <w:p w14:paraId="4A4A9787" w14:textId="77777777" w:rsidR="001C2D80" w:rsidRPr="006F12BA" w:rsidRDefault="001C2D80" w:rsidP="001C2D80">
      <w:pPr>
        <w:rPr>
          <w:sz w:val="16"/>
          <w:szCs w:val="16"/>
        </w:rPr>
      </w:pPr>
      <w:r w:rsidRPr="006F12BA">
        <w:rPr>
          <w:sz w:val="16"/>
          <w:szCs w:val="16"/>
        </w:rPr>
        <w:t xml:space="preserve">          }));</w:t>
      </w:r>
    </w:p>
    <w:p w14:paraId="2AA3E9D0" w14:textId="77777777" w:rsidR="001C2D80" w:rsidRPr="006F12BA" w:rsidRDefault="001C2D80" w:rsidP="001C2D80">
      <w:pPr>
        <w:rPr>
          <w:sz w:val="16"/>
          <w:szCs w:val="16"/>
        </w:rPr>
      </w:pPr>
      <w:r w:rsidRPr="006F12BA">
        <w:rPr>
          <w:sz w:val="16"/>
          <w:szCs w:val="16"/>
        </w:rPr>
        <w:t>}</w:t>
      </w:r>
    </w:p>
    <w:p w14:paraId="6D4DAD3F" w14:textId="77777777" w:rsidR="001C2D80" w:rsidRPr="006F12BA" w:rsidRDefault="001C2D80" w:rsidP="001C2D80">
      <w:pPr>
        <w:rPr>
          <w:sz w:val="16"/>
          <w:szCs w:val="16"/>
        </w:rPr>
      </w:pPr>
    </w:p>
    <w:p w14:paraId="57FC3E2D" w14:textId="77777777" w:rsidR="001C2D80" w:rsidRPr="006F12BA" w:rsidRDefault="001C2D80" w:rsidP="001C2D80">
      <w:pPr>
        <w:rPr>
          <w:sz w:val="16"/>
          <w:szCs w:val="16"/>
        </w:rPr>
      </w:pPr>
      <w:r w:rsidRPr="006F12BA">
        <w:rPr>
          <w:sz w:val="16"/>
          <w:szCs w:val="16"/>
        </w:rPr>
        <w:t>void TelegramSearcher::OnAuthorizationStateUpdate() {</w:t>
      </w:r>
    </w:p>
    <w:p w14:paraId="02EA1A98" w14:textId="77777777" w:rsidR="001C2D80" w:rsidRPr="006F12BA" w:rsidRDefault="001C2D80" w:rsidP="001C2D80">
      <w:pPr>
        <w:rPr>
          <w:sz w:val="16"/>
          <w:szCs w:val="16"/>
        </w:rPr>
      </w:pPr>
      <w:r w:rsidRPr="006F12BA">
        <w:rPr>
          <w:sz w:val="16"/>
          <w:szCs w:val="16"/>
        </w:rPr>
        <w:t xml:space="preserve">  ++authorization_query_id_;</w:t>
      </w:r>
    </w:p>
    <w:p w14:paraId="6A0AEF51" w14:textId="77777777" w:rsidR="001C2D80" w:rsidRPr="006F12BA" w:rsidRDefault="001C2D80" w:rsidP="001C2D80">
      <w:pPr>
        <w:rPr>
          <w:sz w:val="16"/>
          <w:szCs w:val="16"/>
        </w:rPr>
      </w:pPr>
      <w:r w:rsidRPr="006F12BA">
        <w:rPr>
          <w:sz w:val="16"/>
          <w:szCs w:val="16"/>
        </w:rPr>
        <w:t xml:space="preserve">  td_api::downcast_call(</w:t>
      </w:r>
    </w:p>
    <w:p w14:paraId="408BD5D0" w14:textId="77777777" w:rsidR="001C2D80" w:rsidRPr="006F12BA" w:rsidRDefault="001C2D80" w:rsidP="001C2D80">
      <w:pPr>
        <w:rPr>
          <w:sz w:val="16"/>
          <w:szCs w:val="16"/>
        </w:rPr>
      </w:pPr>
      <w:r w:rsidRPr="006F12BA">
        <w:rPr>
          <w:sz w:val="16"/>
          <w:szCs w:val="16"/>
        </w:rPr>
        <w:t xml:space="preserve">      *authorization_state_,</w:t>
      </w:r>
    </w:p>
    <w:p w14:paraId="4F965FCF" w14:textId="77777777" w:rsidR="001C2D80" w:rsidRPr="006F12BA" w:rsidRDefault="001C2D80" w:rsidP="001C2D80">
      <w:pPr>
        <w:rPr>
          <w:sz w:val="16"/>
          <w:szCs w:val="16"/>
        </w:rPr>
      </w:pPr>
      <w:r w:rsidRPr="006F12BA">
        <w:rPr>
          <w:sz w:val="16"/>
          <w:szCs w:val="16"/>
        </w:rPr>
        <w:t xml:space="preserve">      ViaOverloaded(</w:t>
      </w:r>
    </w:p>
    <w:p w14:paraId="56E65A78" w14:textId="77777777" w:rsidR="001C2D80" w:rsidRPr="006F12BA" w:rsidRDefault="001C2D80" w:rsidP="001C2D80">
      <w:pPr>
        <w:rPr>
          <w:sz w:val="16"/>
          <w:szCs w:val="16"/>
        </w:rPr>
      </w:pPr>
      <w:r w:rsidRPr="006F12BA">
        <w:rPr>
          <w:sz w:val="16"/>
          <w:szCs w:val="16"/>
        </w:rPr>
        <w:t xml:space="preserve">          [this](td_api::authorizationStateReady&amp;) {</w:t>
      </w:r>
    </w:p>
    <w:p w14:paraId="5E29985D" w14:textId="77777777" w:rsidR="001C2D80" w:rsidRPr="006F12BA" w:rsidRDefault="001C2D80" w:rsidP="001C2D80">
      <w:pPr>
        <w:rPr>
          <w:sz w:val="16"/>
          <w:szCs w:val="16"/>
        </w:rPr>
      </w:pPr>
      <w:r w:rsidRPr="006F12BA">
        <w:rPr>
          <w:sz w:val="16"/>
          <w:szCs w:val="16"/>
        </w:rPr>
        <w:t xml:space="preserve">            are_authorized_ = true;</w:t>
      </w:r>
    </w:p>
    <w:p w14:paraId="7CC721C4" w14:textId="77777777" w:rsidR="001C2D80" w:rsidRPr="006F12BA" w:rsidRDefault="001C2D80" w:rsidP="001C2D80">
      <w:pPr>
        <w:rPr>
          <w:sz w:val="16"/>
          <w:szCs w:val="16"/>
        </w:rPr>
      </w:pPr>
      <w:r w:rsidRPr="006F12BA">
        <w:rPr>
          <w:sz w:val="16"/>
          <w:szCs w:val="16"/>
        </w:rPr>
        <w:t xml:space="preserve">            std::cout &lt;&lt; "Got authorization" &lt;&lt; std::endl;</w:t>
      </w:r>
    </w:p>
    <w:p w14:paraId="7E675150" w14:textId="77777777" w:rsidR="001C2D80" w:rsidRPr="006F12BA" w:rsidRDefault="001C2D80" w:rsidP="001C2D80">
      <w:pPr>
        <w:rPr>
          <w:sz w:val="16"/>
          <w:szCs w:val="16"/>
        </w:rPr>
      </w:pPr>
      <w:r w:rsidRPr="006F12BA">
        <w:rPr>
          <w:sz w:val="16"/>
          <w:szCs w:val="16"/>
        </w:rPr>
        <w:t xml:space="preserve">          },</w:t>
      </w:r>
    </w:p>
    <w:p w14:paraId="5CA766AB" w14:textId="77777777" w:rsidR="001C2D80" w:rsidRPr="006F12BA" w:rsidRDefault="001C2D80" w:rsidP="001C2D80">
      <w:pPr>
        <w:rPr>
          <w:sz w:val="16"/>
          <w:szCs w:val="16"/>
        </w:rPr>
      </w:pPr>
      <w:r w:rsidRPr="006F12BA">
        <w:rPr>
          <w:sz w:val="16"/>
          <w:szCs w:val="16"/>
        </w:rPr>
        <w:t xml:space="preserve">          [this](td_api::authorizationStateLoggingOut&amp;) {</w:t>
      </w:r>
    </w:p>
    <w:p w14:paraId="1D1A8AA9" w14:textId="77777777" w:rsidR="001C2D80" w:rsidRPr="006F12BA" w:rsidRDefault="001C2D80" w:rsidP="001C2D80">
      <w:pPr>
        <w:rPr>
          <w:sz w:val="16"/>
          <w:szCs w:val="16"/>
        </w:rPr>
      </w:pPr>
      <w:r w:rsidRPr="006F12BA">
        <w:rPr>
          <w:sz w:val="16"/>
          <w:szCs w:val="16"/>
        </w:rPr>
        <w:t xml:space="preserve">            are_authorized_ = false;</w:t>
      </w:r>
    </w:p>
    <w:p w14:paraId="1E463563" w14:textId="77777777" w:rsidR="001C2D80" w:rsidRPr="006F12BA" w:rsidRDefault="001C2D80" w:rsidP="001C2D80">
      <w:pPr>
        <w:rPr>
          <w:sz w:val="16"/>
          <w:szCs w:val="16"/>
        </w:rPr>
      </w:pPr>
      <w:r w:rsidRPr="006F12BA">
        <w:rPr>
          <w:sz w:val="16"/>
          <w:szCs w:val="16"/>
        </w:rPr>
        <w:t xml:space="preserve">            std::cout &lt;&lt; "Logging out" &lt;&lt; std::endl;</w:t>
      </w:r>
    </w:p>
    <w:p w14:paraId="067ACF17" w14:textId="77777777" w:rsidR="001C2D80" w:rsidRPr="006F12BA" w:rsidRDefault="001C2D80" w:rsidP="001C2D80">
      <w:pPr>
        <w:rPr>
          <w:sz w:val="16"/>
          <w:szCs w:val="16"/>
        </w:rPr>
      </w:pPr>
      <w:r w:rsidRPr="006F12BA">
        <w:rPr>
          <w:sz w:val="16"/>
          <w:szCs w:val="16"/>
        </w:rPr>
        <w:t xml:space="preserve">          },</w:t>
      </w:r>
    </w:p>
    <w:p w14:paraId="30675AB5" w14:textId="77777777" w:rsidR="001C2D80" w:rsidRPr="006F12BA" w:rsidRDefault="001C2D80" w:rsidP="001C2D80">
      <w:pPr>
        <w:rPr>
          <w:sz w:val="16"/>
          <w:szCs w:val="16"/>
        </w:rPr>
      </w:pPr>
      <w:r w:rsidRPr="006F12BA">
        <w:rPr>
          <w:sz w:val="16"/>
          <w:szCs w:val="16"/>
        </w:rPr>
        <w:t xml:space="preserve">          [](td_api::authorizationStateClosing&amp;) {</w:t>
      </w:r>
    </w:p>
    <w:p w14:paraId="080F91D2" w14:textId="77777777" w:rsidR="001C2D80" w:rsidRPr="006F12BA" w:rsidRDefault="001C2D80" w:rsidP="001C2D80">
      <w:pPr>
        <w:rPr>
          <w:sz w:val="16"/>
          <w:szCs w:val="16"/>
        </w:rPr>
      </w:pPr>
      <w:r w:rsidRPr="006F12BA">
        <w:rPr>
          <w:sz w:val="16"/>
          <w:szCs w:val="16"/>
        </w:rPr>
        <w:t xml:space="preserve">            std::cout &lt;&lt; "Closing" &lt;&lt; std::endl;</w:t>
      </w:r>
    </w:p>
    <w:p w14:paraId="5859E461" w14:textId="77777777" w:rsidR="001C2D80" w:rsidRPr="006F12BA" w:rsidRDefault="001C2D80" w:rsidP="001C2D80">
      <w:pPr>
        <w:rPr>
          <w:sz w:val="16"/>
          <w:szCs w:val="16"/>
        </w:rPr>
      </w:pPr>
      <w:r w:rsidRPr="006F12BA">
        <w:rPr>
          <w:sz w:val="16"/>
          <w:szCs w:val="16"/>
        </w:rPr>
        <w:t xml:space="preserve">          },</w:t>
      </w:r>
    </w:p>
    <w:p w14:paraId="0B9B34D5" w14:textId="77777777" w:rsidR="001C2D80" w:rsidRPr="006F12BA" w:rsidRDefault="001C2D80" w:rsidP="001C2D80">
      <w:pPr>
        <w:rPr>
          <w:sz w:val="16"/>
          <w:szCs w:val="16"/>
        </w:rPr>
      </w:pPr>
      <w:r w:rsidRPr="006F12BA">
        <w:rPr>
          <w:sz w:val="16"/>
          <w:szCs w:val="16"/>
        </w:rPr>
        <w:t xml:space="preserve">          [this](td_api::authorizationStateClosed&amp;) {</w:t>
      </w:r>
    </w:p>
    <w:p w14:paraId="5C468FD1" w14:textId="77777777" w:rsidR="001C2D80" w:rsidRPr="006F12BA" w:rsidRDefault="001C2D80" w:rsidP="001C2D80">
      <w:pPr>
        <w:rPr>
          <w:sz w:val="16"/>
          <w:szCs w:val="16"/>
        </w:rPr>
      </w:pPr>
      <w:r w:rsidRPr="006F12BA">
        <w:rPr>
          <w:sz w:val="16"/>
          <w:szCs w:val="16"/>
        </w:rPr>
        <w:t xml:space="preserve">            are_authorized_ = false;</w:t>
      </w:r>
    </w:p>
    <w:p w14:paraId="1A0826DC" w14:textId="77777777" w:rsidR="001C2D80" w:rsidRPr="006F12BA" w:rsidRDefault="001C2D80" w:rsidP="001C2D80">
      <w:pPr>
        <w:rPr>
          <w:sz w:val="16"/>
          <w:szCs w:val="16"/>
        </w:rPr>
      </w:pPr>
      <w:r w:rsidRPr="006F12BA">
        <w:rPr>
          <w:sz w:val="16"/>
          <w:szCs w:val="16"/>
        </w:rPr>
        <w:t xml:space="preserve">            need_restart_ = true;</w:t>
      </w:r>
    </w:p>
    <w:p w14:paraId="45C788E8" w14:textId="77777777" w:rsidR="001C2D80" w:rsidRPr="006F12BA" w:rsidRDefault="001C2D80" w:rsidP="001C2D80">
      <w:pPr>
        <w:rPr>
          <w:sz w:val="16"/>
          <w:szCs w:val="16"/>
        </w:rPr>
      </w:pPr>
      <w:r w:rsidRPr="006F12BA">
        <w:rPr>
          <w:sz w:val="16"/>
          <w:szCs w:val="16"/>
        </w:rPr>
        <w:t xml:space="preserve">            std::cout &lt;&lt; "Terminated" &lt;&lt; std::endl;</w:t>
      </w:r>
    </w:p>
    <w:p w14:paraId="12DC14F6" w14:textId="77777777" w:rsidR="001C2D80" w:rsidRPr="006F12BA" w:rsidRDefault="001C2D80" w:rsidP="001C2D80">
      <w:pPr>
        <w:rPr>
          <w:sz w:val="16"/>
          <w:szCs w:val="16"/>
        </w:rPr>
      </w:pPr>
      <w:r w:rsidRPr="006F12BA">
        <w:rPr>
          <w:sz w:val="16"/>
          <w:szCs w:val="16"/>
        </w:rPr>
        <w:t xml:space="preserve">          },</w:t>
      </w:r>
    </w:p>
    <w:p w14:paraId="201CCB54" w14:textId="77777777" w:rsidR="001C2D80" w:rsidRPr="006F12BA" w:rsidRDefault="001C2D80" w:rsidP="001C2D80">
      <w:pPr>
        <w:rPr>
          <w:sz w:val="16"/>
          <w:szCs w:val="16"/>
        </w:rPr>
      </w:pPr>
      <w:r w:rsidRPr="006F12BA">
        <w:rPr>
          <w:sz w:val="16"/>
          <w:szCs w:val="16"/>
        </w:rPr>
        <w:t xml:space="preserve">          [this](td_api::authorizationStateWaitCode&amp;) {</w:t>
      </w:r>
    </w:p>
    <w:p w14:paraId="0BB12492" w14:textId="77777777" w:rsidR="001C2D80" w:rsidRPr="006F12BA" w:rsidRDefault="001C2D80" w:rsidP="001C2D80">
      <w:pPr>
        <w:rPr>
          <w:sz w:val="16"/>
          <w:szCs w:val="16"/>
        </w:rPr>
      </w:pPr>
      <w:r w:rsidRPr="006F12BA">
        <w:rPr>
          <w:sz w:val="16"/>
          <w:szCs w:val="16"/>
        </w:rPr>
        <w:t xml:space="preserve">            std::cout &lt;&lt; "Enter authentication code: " &lt;&lt; std::flush;</w:t>
      </w:r>
    </w:p>
    <w:p w14:paraId="25D49A5B" w14:textId="77777777" w:rsidR="001C2D80" w:rsidRPr="006F12BA" w:rsidRDefault="001C2D80" w:rsidP="001C2D80">
      <w:pPr>
        <w:rPr>
          <w:sz w:val="16"/>
          <w:szCs w:val="16"/>
        </w:rPr>
      </w:pPr>
      <w:r w:rsidRPr="006F12BA">
        <w:rPr>
          <w:sz w:val="16"/>
          <w:szCs w:val="16"/>
        </w:rPr>
        <w:t xml:space="preserve">            std::string code;</w:t>
      </w:r>
    </w:p>
    <w:p w14:paraId="68325A11" w14:textId="77777777" w:rsidR="001C2D80" w:rsidRPr="006F12BA" w:rsidRDefault="001C2D80" w:rsidP="001C2D80">
      <w:pPr>
        <w:rPr>
          <w:sz w:val="16"/>
          <w:szCs w:val="16"/>
        </w:rPr>
      </w:pPr>
      <w:r w:rsidRPr="006F12BA">
        <w:rPr>
          <w:sz w:val="16"/>
          <w:szCs w:val="16"/>
        </w:rPr>
        <w:t xml:space="preserve">            std::cin &gt;&gt; code;</w:t>
      </w:r>
    </w:p>
    <w:p w14:paraId="6EB6232D" w14:textId="77777777" w:rsidR="001C2D80" w:rsidRPr="006F12BA" w:rsidRDefault="001C2D80" w:rsidP="001C2D80">
      <w:pPr>
        <w:rPr>
          <w:sz w:val="16"/>
          <w:szCs w:val="16"/>
        </w:rPr>
      </w:pPr>
      <w:r w:rsidRPr="006F12BA">
        <w:rPr>
          <w:sz w:val="16"/>
          <w:szCs w:val="16"/>
        </w:rPr>
        <w:t xml:space="preserve">            SendQuery(</w:t>
      </w:r>
    </w:p>
    <w:p w14:paraId="5C706FDB" w14:textId="77777777" w:rsidR="001C2D80" w:rsidRPr="006F12BA" w:rsidRDefault="001C2D80" w:rsidP="001C2D80">
      <w:pPr>
        <w:rPr>
          <w:sz w:val="16"/>
          <w:szCs w:val="16"/>
        </w:rPr>
      </w:pPr>
      <w:r w:rsidRPr="006F12BA">
        <w:rPr>
          <w:sz w:val="16"/>
          <w:szCs w:val="16"/>
        </w:rPr>
        <w:t xml:space="preserve">                td_api::make_object&lt;td_api::checkAuthenticationCode&gt;(code),</w:t>
      </w:r>
    </w:p>
    <w:p w14:paraId="607FFDCC" w14:textId="77777777" w:rsidR="001C2D80" w:rsidRPr="006F12BA" w:rsidRDefault="001C2D80" w:rsidP="001C2D80">
      <w:pPr>
        <w:rPr>
          <w:sz w:val="16"/>
          <w:szCs w:val="16"/>
        </w:rPr>
      </w:pPr>
      <w:r w:rsidRPr="006F12BA">
        <w:rPr>
          <w:sz w:val="16"/>
          <w:szCs w:val="16"/>
        </w:rPr>
        <w:t xml:space="preserve">                CreateAuthorizationQueryHandler());</w:t>
      </w:r>
    </w:p>
    <w:p w14:paraId="293861C3" w14:textId="77777777" w:rsidR="001C2D80" w:rsidRPr="006F12BA" w:rsidRDefault="001C2D80" w:rsidP="001C2D80">
      <w:pPr>
        <w:rPr>
          <w:sz w:val="16"/>
          <w:szCs w:val="16"/>
        </w:rPr>
      </w:pPr>
      <w:r w:rsidRPr="006F12BA">
        <w:rPr>
          <w:sz w:val="16"/>
          <w:szCs w:val="16"/>
        </w:rPr>
        <w:t xml:space="preserve">          },</w:t>
      </w:r>
    </w:p>
    <w:p w14:paraId="730B49D5" w14:textId="77777777" w:rsidR="001C2D80" w:rsidRPr="006F12BA" w:rsidRDefault="001C2D80" w:rsidP="001C2D80">
      <w:pPr>
        <w:rPr>
          <w:sz w:val="16"/>
          <w:szCs w:val="16"/>
        </w:rPr>
      </w:pPr>
      <w:r w:rsidRPr="006F12BA">
        <w:rPr>
          <w:sz w:val="16"/>
          <w:szCs w:val="16"/>
        </w:rPr>
        <w:t xml:space="preserve">          [this](td_api::authorizationStateWaitRegistration&amp;) {</w:t>
      </w:r>
    </w:p>
    <w:p w14:paraId="131C61F9" w14:textId="77777777" w:rsidR="001C2D80" w:rsidRPr="006F12BA" w:rsidRDefault="001C2D80" w:rsidP="001C2D80">
      <w:pPr>
        <w:rPr>
          <w:sz w:val="16"/>
          <w:szCs w:val="16"/>
        </w:rPr>
      </w:pPr>
      <w:r w:rsidRPr="006F12BA">
        <w:rPr>
          <w:sz w:val="16"/>
          <w:szCs w:val="16"/>
        </w:rPr>
        <w:t xml:space="preserve">            std::string first_name;</w:t>
      </w:r>
    </w:p>
    <w:p w14:paraId="42E74F05" w14:textId="77777777" w:rsidR="001C2D80" w:rsidRPr="006F12BA" w:rsidRDefault="001C2D80" w:rsidP="001C2D80">
      <w:pPr>
        <w:rPr>
          <w:sz w:val="16"/>
          <w:szCs w:val="16"/>
        </w:rPr>
      </w:pPr>
      <w:r w:rsidRPr="006F12BA">
        <w:rPr>
          <w:sz w:val="16"/>
          <w:szCs w:val="16"/>
        </w:rPr>
        <w:t xml:space="preserve">            std::string last_name;</w:t>
      </w:r>
    </w:p>
    <w:p w14:paraId="3ECF4A2F" w14:textId="77777777" w:rsidR="001C2D80" w:rsidRPr="006F12BA" w:rsidRDefault="001C2D80" w:rsidP="001C2D80">
      <w:pPr>
        <w:rPr>
          <w:sz w:val="16"/>
          <w:szCs w:val="16"/>
        </w:rPr>
      </w:pPr>
      <w:r w:rsidRPr="006F12BA">
        <w:rPr>
          <w:sz w:val="16"/>
          <w:szCs w:val="16"/>
        </w:rPr>
        <w:t xml:space="preserve">            std::cout &lt;&lt; "Enter your first name: " &lt;&lt; std::flush;</w:t>
      </w:r>
    </w:p>
    <w:p w14:paraId="315DBEF9" w14:textId="77777777" w:rsidR="001C2D80" w:rsidRPr="006F12BA" w:rsidRDefault="001C2D80" w:rsidP="001C2D80">
      <w:pPr>
        <w:rPr>
          <w:sz w:val="16"/>
          <w:szCs w:val="16"/>
        </w:rPr>
      </w:pPr>
      <w:r w:rsidRPr="006F12BA">
        <w:rPr>
          <w:sz w:val="16"/>
          <w:szCs w:val="16"/>
        </w:rPr>
        <w:t xml:space="preserve">            std::cin &gt;&gt; first_name;</w:t>
      </w:r>
    </w:p>
    <w:p w14:paraId="74741E63" w14:textId="77777777" w:rsidR="001C2D80" w:rsidRPr="006F12BA" w:rsidRDefault="001C2D80" w:rsidP="001C2D80">
      <w:pPr>
        <w:rPr>
          <w:sz w:val="16"/>
          <w:szCs w:val="16"/>
        </w:rPr>
      </w:pPr>
      <w:r w:rsidRPr="006F12BA">
        <w:rPr>
          <w:sz w:val="16"/>
          <w:szCs w:val="16"/>
        </w:rPr>
        <w:t xml:space="preserve">            std::cout &lt;&lt; "Enter your last name: " &lt;&lt; std::flush;</w:t>
      </w:r>
    </w:p>
    <w:p w14:paraId="25BEA431" w14:textId="77777777" w:rsidR="001C2D80" w:rsidRPr="006F12BA" w:rsidRDefault="001C2D80" w:rsidP="001C2D80">
      <w:pPr>
        <w:rPr>
          <w:sz w:val="16"/>
          <w:szCs w:val="16"/>
        </w:rPr>
      </w:pPr>
      <w:r w:rsidRPr="006F12BA">
        <w:rPr>
          <w:sz w:val="16"/>
          <w:szCs w:val="16"/>
        </w:rPr>
        <w:t xml:space="preserve">            std::cin &gt;&gt; last_name;</w:t>
      </w:r>
    </w:p>
    <w:p w14:paraId="1DADB8C1" w14:textId="77777777" w:rsidR="001C2D80" w:rsidRPr="006F12BA" w:rsidRDefault="001C2D80" w:rsidP="001C2D80">
      <w:pPr>
        <w:rPr>
          <w:sz w:val="16"/>
          <w:szCs w:val="16"/>
        </w:rPr>
      </w:pPr>
      <w:r w:rsidRPr="006F12BA">
        <w:rPr>
          <w:sz w:val="16"/>
          <w:szCs w:val="16"/>
        </w:rPr>
        <w:t xml:space="preserve">            SendQuery(td_api::make_object&lt;td_api::registerUser&gt;(first_name,</w:t>
      </w:r>
    </w:p>
    <w:p w14:paraId="2C958C7F" w14:textId="77777777" w:rsidR="001C2D80" w:rsidRPr="006F12BA" w:rsidRDefault="001C2D80" w:rsidP="001C2D80">
      <w:pPr>
        <w:rPr>
          <w:sz w:val="16"/>
          <w:szCs w:val="16"/>
        </w:rPr>
      </w:pPr>
      <w:r w:rsidRPr="006F12BA">
        <w:rPr>
          <w:sz w:val="16"/>
          <w:szCs w:val="16"/>
        </w:rPr>
        <w:t xml:space="preserve">                                                                last_name),</w:t>
      </w:r>
    </w:p>
    <w:p w14:paraId="003BA973" w14:textId="77777777" w:rsidR="001C2D80" w:rsidRPr="006F12BA" w:rsidRDefault="001C2D80" w:rsidP="001C2D80">
      <w:pPr>
        <w:rPr>
          <w:sz w:val="16"/>
          <w:szCs w:val="16"/>
        </w:rPr>
      </w:pPr>
      <w:r w:rsidRPr="006F12BA">
        <w:rPr>
          <w:sz w:val="16"/>
          <w:szCs w:val="16"/>
        </w:rPr>
        <w:t xml:space="preserve">                      CreateAuthorizationQueryHandler());</w:t>
      </w:r>
    </w:p>
    <w:p w14:paraId="0BE054EE" w14:textId="77777777" w:rsidR="001C2D80" w:rsidRPr="006F12BA" w:rsidRDefault="001C2D80" w:rsidP="001C2D80">
      <w:pPr>
        <w:rPr>
          <w:sz w:val="16"/>
          <w:szCs w:val="16"/>
        </w:rPr>
      </w:pPr>
      <w:r w:rsidRPr="006F12BA">
        <w:rPr>
          <w:sz w:val="16"/>
          <w:szCs w:val="16"/>
        </w:rPr>
        <w:t xml:space="preserve">          },</w:t>
      </w:r>
    </w:p>
    <w:p w14:paraId="3826F220" w14:textId="77777777" w:rsidR="001C2D80" w:rsidRPr="006F12BA" w:rsidRDefault="001C2D80" w:rsidP="001C2D80">
      <w:pPr>
        <w:rPr>
          <w:sz w:val="16"/>
          <w:szCs w:val="16"/>
        </w:rPr>
      </w:pPr>
      <w:r w:rsidRPr="006F12BA">
        <w:rPr>
          <w:sz w:val="16"/>
          <w:szCs w:val="16"/>
        </w:rPr>
        <w:t xml:space="preserve">          [this](td_api::authorizationStateWaitPassword&amp;) {</w:t>
      </w:r>
    </w:p>
    <w:p w14:paraId="4923784D" w14:textId="77777777" w:rsidR="001C2D80" w:rsidRPr="006F12BA" w:rsidRDefault="001C2D80" w:rsidP="001C2D80">
      <w:pPr>
        <w:rPr>
          <w:sz w:val="16"/>
          <w:szCs w:val="16"/>
        </w:rPr>
      </w:pPr>
      <w:r w:rsidRPr="006F12BA">
        <w:rPr>
          <w:sz w:val="16"/>
          <w:szCs w:val="16"/>
        </w:rPr>
        <w:t xml:space="preserve">            std::cout &lt;&lt; "Enter authentication password: " &lt;&lt; std::flush;</w:t>
      </w:r>
    </w:p>
    <w:p w14:paraId="70CB05D9" w14:textId="77777777" w:rsidR="001C2D80" w:rsidRPr="006F12BA" w:rsidRDefault="001C2D80" w:rsidP="001C2D80">
      <w:pPr>
        <w:rPr>
          <w:sz w:val="16"/>
          <w:szCs w:val="16"/>
        </w:rPr>
      </w:pPr>
      <w:r w:rsidRPr="006F12BA">
        <w:rPr>
          <w:sz w:val="16"/>
          <w:szCs w:val="16"/>
        </w:rPr>
        <w:t xml:space="preserve">            std::string password;</w:t>
      </w:r>
    </w:p>
    <w:p w14:paraId="37AC5AE8" w14:textId="77777777" w:rsidR="001C2D80" w:rsidRPr="006F12BA" w:rsidRDefault="001C2D80" w:rsidP="001C2D80">
      <w:pPr>
        <w:rPr>
          <w:sz w:val="16"/>
          <w:szCs w:val="16"/>
        </w:rPr>
      </w:pPr>
      <w:r w:rsidRPr="006F12BA">
        <w:rPr>
          <w:sz w:val="16"/>
          <w:szCs w:val="16"/>
        </w:rPr>
        <w:t xml:space="preserve">            std::getline(std::cin, password);</w:t>
      </w:r>
    </w:p>
    <w:p w14:paraId="6A284088" w14:textId="77777777" w:rsidR="001C2D80" w:rsidRPr="006F12BA" w:rsidRDefault="001C2D80" w:rsidP="001C2D80">
      <w:pPr>
        <w:rPr>
          <w:sz w:val="16"/>
          <w:szCs w:val="16"/>
        </w:rPr>
      </w:pPr>
      <w:r w:rsidRPr="006F12BA">
        <w:rPr>
          <w:sz w:val="16"/>
          <w:szCs w:val="16"/>
        </w:rPr>
        <w:t xml:space="preserve">            std::cin.ignore(std::numeric_limits&lt;short&gt;::max(), '\n');</w:t>
      </w:r>
    </w:p>
    <w:p w14:paraId="2540A1D6" w14:textId="77777777" w:rsidR="001C2D80" w:rsidRPr="006F12BA" w:rsidRDefault="001C2D80" w:rsidP="001C2D80">
      <w:pPr>
        <w:rPr>
          <w:sz w:val="16"/>
          <w:szCs w:val="16"/>
        </w:rPr>
      </w:pPr>
      <w:r w:rsidRPr="006F12BA">
        <w:rPr>
          <w:sz w:val="16"/>
          <w:szCs w:val="16"/>
        </w:rPr>
        <w:t xml:space="preserve">            SendQuery(td_api::make_object&lt;td_api::checkAuthenticationPassword&gt;(</w:t>
      </w:r>
    </w:p>
    <w:p w14:paraId="3B8D4EF5" w14:textId="77777777" w:rsidR="001C2D80" w:rsidRPr="006F12BA" w:rsidRDefault="001C2D80" w:rsidP="001C2D80">
      <w:pPr>
        <w:rPr>
          <w:sz w:val="16"/>
          <w:szCs w:val="16"/>
        </w:rPr>
      </w:pPr>
      <w:r w:rsidRPr="006F12BA">
        <w:rPr>
          <w:sz w:val="16"/>
          <w:szCs w:val="16"/>
        </w:rPr>
        <w:t xml:space="preserve">                          password),</w:t>
      </w:r>
    </w:p>
    <w:p w14:paraId="371ADA08" w14:textId="77777777" w:rsidR="001C2D80" w:rsidRPr="006F12BA" w:rsidRDefault="001C2D80" w:rsidP="001C2D80">
      <w:pPr>
        <w:rPr>
          <w:sz w:val="16"/>
          <w:szCs w:val="16"/>
        </w:rPr>
      </w:pPr>
      <w:r w:rsidRPr="006F12BA">
        <w:rPr>
          <w:sz w:val="16"/>
          <w:szCs w:val="16"/>
        </w:rPr>
        <w:t xml:space="preserve">                      CreateAuthorizationQueryHandler());</w:t>
      </w:r>
    </w:p>
    <w:p w14:paraId="1C2B3442" w14:textId="77777777" w:rsidR="001C2D80" w:rsidRPr="006F12BA" w:rsidRDefault="001C2D80" w:rsidP="001C2D80">
      <w:pPr>
        <w:rPr>
          <w:sz w:val="16"/>
          <w:szCs w:val="16"/>
        </w:rPr>
      </w:pPr>
      <w:r w:rsidRPr="006F12BA">
        <w:rPr>
          <w:sz w:val="16"/>
          <w:szCs w:val="16"/>
        </w:rPr>
        <w:t xml:space="preserve">          },</w:t>
      </w:r>
    </w:p>
    <w:p w14:paraId="4080892A" w14:textId="77777777" w:rsidR="001C2D80" w:rsidRPr="006F12BA" w:rsidRDefault="001C2D80" w:rsidP="001C2D80">
      <w:pPr>
        <w:rPr>
          <w:sz w:val="16"/>
          <w:szCs w:val="16"/>
        </w:rPr>
      </w:pPr>
      <w:r w:rsidRPr="006F12BA">
        <w:rPr>
          <w:sz w:val="16"/>
          <w:szCs w:val="16"/>
        </w:rPr>
        <w:t xml:space="preserve">          [](td_api::authorizationStateWaitOtherDeviceConfirmation&amp; state) {</w:t>
      </w:r>
    </w:p>
    <w:p w14:paraId="1E1AEB26" w14:textId="77777777" w:rsidR="001C2D80" w:rsidRPr="006F12BA" w:rsidRDefault="001C2D80" w:rsidP="001C2D80">
      <w:pPr>
        <w:rPr>
          <w:sz w:val="16"/>
          <w:szCs w:val="16"/>
        </w:rPr>
      </w:pPr>
      <w:r w:rsidRPr="006F12BA">
        <w:rPr>
          <w:sz w:val="16"/>
          <w:szCs w:val="16"/>
        </w:rPr>
        <w:t xml:space="preserve">            std::cout &lt;&lt; "Confirm this login link on another device: "</w:t>
      </w:r>
    </w:p>
    <w:p w14:paraId="09BBD0F2" w14:textId="77777777" w:rsidR="001C2D80" w:rsidRPr="006F12BA" w:rsidRDefault="001C2D80" w:rsidP="001C2D80">
      <w:pPr>
        <w:rPr>
          <w:sz w:val="16"/>
          <w:szCs w:val="16"/>
        </w:rPr>
      </w:pPr>
      <w:r w:rsidRPr="006F12BA">
        <w:rPr>
          <w:sz w:val="16"/>
          <w:szCs w:val="16"/>
        </w:rPr>
        <w:t xml:space="preserve">                      &lt;&lt; state.link_ &lt;&lt; std::endl;</w:t>
      </w:r>
    </w:p>
    <w:p w14:paraId="054B99FA" w14:textId="77777777" w:rsidR="001C2D80" w:rsidRPr="006F12BA" w:rsidRDefault="001C2D80" w:rsidP="001C2D80">
      <w:pPr>
        <w:rPr>
          <w:sz w:val="16"/>
          <w:szCs w:val="16"/>
        </w:rPr>
      </w:pPr>
      <w:r w:rsidRPr="006F12BA">
        <w:rPr>
          <w:sz w:val="16"/>
          <w:szCs w:val="16"/>
        </w:rPr>
        <w:t xml:space="preserve">          },</w:t>
      </w:r>
    </w:p>
    <w:p w14:paraId="405EB8ED" w14:textId="77777777" w:rsidR="001C2D80" w:rsidRPr="006F12BA" w:rsidRDefault="001C2D80" w:rsidP="001C2D80">
      <w:pPr>
        <w:rPr>
          <w:sz w:val="16"/>
          <w:szCs w:val="16"/>
        </w:rPr>
      </w:pPr>
      <w:r w:rsidRPr="006F12BA">
        <w:rPr>
          <w:sz w:val="16"/>
          <w:szCs w:val="16"/>
        </w:rPr>
        <w:t xml:space="preserve">          [this](td_api::authorizationStateWaitPhoneNumber&amp;) {</w:t>
      </w:r>
    </w:p>
    <w:p w14:paraId="0CE94347" w14:textId="77777777" w:rsidR="001C2D80" w:rsidRPr="006F12BA" w:rsidRDefault="001C2D80" w:rsidP="001C2D80">
      <w:pPr>
        <w:rPr>
          <w:sz w:val="16"/>
          <w:szCs w:val="16"/>
        </w:rPr>
      </w:pPr>
      <w:r w:rsidRPr="006F12BA">
        <w:rPr>
          <w:sz w:val="16"/>
          <w:szCs w:val="16"/>
        </w:rPr>
        <w:t xml:space="preserve">            std::cout &lt;&lt; "Enter phone number: " &lt;&lt; std::flush;</w:t>
      </w:r>
    </w:p>
    <w:p w14:paraId="6BC6B2D6" w14:textId="77777777" w:rsidR="001C2D80" w:rsidRPr="006F12BA" w:rsidRDefault="001C2D80" w:rsidP="001C2D80">
      <w:pPr>
        <w:rPr>
          <w:sz w:val="16"/>
          <w:szCs w:val="16"/>
        </w:rPr>
      </w:pPr>
      <w:r w:rsidRPr="006F12BA">
        <w:rPr>
          <w:sz w:val="16"/>
          <w:szCs w:val="16"/>
        </w:rPr>
        <w:t xml:space="preserve">            std::string phone_number;</w:t>
      </w:r>
    </w:p>
    <w:p w14:paraId="40C7B6DA" w14:textId="77777777" w:rsidR="001C2D80" w:rsidRPr="006F12BA" w:rsidRDefault="001C2D80" w:rsidP="001C2D80">
      <w:pPr>
        <w:rPr>
          <w:sz w:val="16"/>
          <w:szCs w:val="16"/>
        </w:rPr>
      </w:pPr>
      <w:r w:rsidRPr="006F12BA">
        <w:rPr>
          <w:sz w:val="16"/>
          <w:szCs w:val="16"/>
        </w:rPr>
        <w:t xml:space="preserve">            std::cin &gt;&gt; phone_number;</w:t>
      </w:r>
    </w:p>
    <w:p w14:paraId="48BE8D74" w14:textId="77777777" w:rsidR="001C2D80" w:rsidRPr="006F12BA" w:rsidRDefault="001C2D80" w:rsidP="001C2D80">
      <w:pPr>
        <w:rPr>
          <w:sz w:val="16"/>
          <w:szCs w:val="16"/>
        </w:rPr>
      </w:pPr>
      <w:r w:rsidRPr="006F12BA">
        <w:rPr>
          <w:sz w:val="16"/>
          <w:szCs w:val="16"/>
        </w:rPr>
        <w:t xml:space="preserve">            SendQuery(td_api::make_object&lt;td_api::setAuthenticationPhoneNumber&gt;(</w:t>
      </w:r>
    </w:p>
    <w:p w14:paraId="51458730" w14:textId="77777777" w:rsidR="001C2D80" w:rsidRPr="006F12BA" w:rsidRDefault="001C2D80" w:rsidP="001C2D80">
      <w:pPr>
        <w:rPr>
          <w:sz w:val="16"/>
          <w:szCs w:val="16"/>
        </w:rPr>
      </w:pPr>
      <w:r w:rsidRPr="006F12BA">
        <w:rPr>
          <w:sz w:val="16"/>
          <w:szCs w:val="16"/>
        </w:rPr>
        <w:t xml:space="preserve">                          phone_number, nullptr),</w:t>
      </w:r>
    </w:p>
    <w:p w14:paraId="7360136D" w14:textId="77777777" w:rsidR="001C2D80" w:rsidRPr="006F12BA" w:rsidRDefault="001C2D80" w:rsidP="001C2D80">
      <w:pPr>
        <w:rPr>
          <w:sz w:val="16"/>
          <w:szCs w:val="16"/>
        </w:rPr>
      </w:pPr>
      <w:r w:rsidRPr="006F12BA">
        <w:rPr>
          <w:sz w:val="16"/>
          <w:szCs w:val="16"/>
        </w:rPr>
        <w:t xml:space="preserve">                      CreateAuthorizationQueryHandler());</w:t>
      </w:r>
    </w:p>
    <w:p w14:paraId="47D63861" w14:textId="77777777" w:rsidR="001C2D80" w:rsidRPr="006F12BA" w:rsidRDefault="001C2D80" w:rsidP="001C2D80">
      <w:pPr>
        <w:rPr>
          <w:sz w:val="16"/>
          <w:szCs w:val="16"/>
        </w:rPr>
      </w:pPr>
      <w:r w:rsidRPr="006F12BA">
        <w:rPr>
          <w:sz w:val="16"/>
          <w:szCs w:val="16"/>
        </w:rPr>
        <w:t xml:space="preserve">          },</w:t>
      </w:r>
    </w:p>
    <w:p w14:paraId="003DBDC7" w14:textId="77777777" w:rsidR="001C2D80" w:rsidRPr="006F12BA" w:rsidRDefault="001C2D80" w:rsidP="001C2D80">
      <w:pPr>
        <w:rPr>
          <w:sz w:val="16"/>
          <w:szCs w:val="16"/>
        </w:rPr>
      </w:pPr>
      <w:r w:rsidRPr="006F12BA">
        <w:rPr>
          <w:sz w:val="16"/>
          <w:szCs w:val="16"/>
        </w:rPr>
        <w:t xml:space="preserve">          [this](td_api::authorizationStateWaitEncryptionKey&amp;) {</w:t>
      </w:r>
    </w:p>
    <w:p w14:paraId="5BA63B48" w14:textId="77777777" w:rsidR="001C2D80" w:rsidRPr="006F12BA" w:rsidRDefault="001C2D80" w:rsidP="001C2D80">
      <w:pPr>
        <w:rPr>
          <w:sz w:val="16"/>
          <w:szCs w:val="16"/>
        </w:rPr>
      </w:pPr>
      <w:r w:rsidRPr="006F12BA">
        <w:rPr>
          <w:sz w:val="16"/>
          <w:szCs w:val="16"/>
        </w:rPr>
        <w:t xml:space="preserve">            std::cout &lt;&lt; "Enter encryption key or DESTROY: " &lt;&lt; std::flush;</w:t>
      </w:r>
    </w:p>
    <w:p w14:paraId="133D17A5" w14:textId="77777777" w:rsidR="001C2D80" w:rsidRPr="006F12BA" w:rsidRDefault="001C2D80" w:rsidP="001C2D80">
      <w:pPr>
        <w:rPr>
          <w:sz w:val="16"/>
          <w:szCs w:val="16"/>
        </w:rPr>
      </w:pPr>
      <w:r w:rsidRPr="006F12BA">
        <w:rPr>
          <w:sz w:val="16"/>
          <w:szCs w:val="16"/>
        </w:rPr>
        <w:t xml:space="preserve">            std::string key;</w:t>
      </w:r>
    </w:p>
    <w:p w14:paraId="29C0D8AE" w14:textId="77777777" w:rsidR="001C2D80" w:rsidRPr="006F12BA" w:rsidRDefault="001C2D80" w:rsidP="001C2D80">
      <w:pPr>
        <w:rPr>
          <w:sz w:val="16"/>
          <w:szCs w:val="16"/>
        </w:rPr>
      </w:pPr>
      <w:r w:rsidRPr="006F12BA">
        <w:rPr>
          <w:sz w:val="16"/>
          <w:szCs w:val="16"/>
        </w:rPr>
        <w:t xml:space="preserve">            std::getline(std::cin, key);</w:t>
      </w:r>
    </w:p>
    <w:p w14:paraId="6645467A" w14:textId="77777777" w:rsidR="001C2D80" w:rsidRPr="006F12BA" w:rsidRDefault="001C2D80" w:rsidP="001C2D80">
      <w:pPr>
        <w:rPr>
          <w:sz w:val="16"/>
          <w:szCs w:val="16"/>
        </w:rPr>
      </w:pPr>
      <w:r w:rsidRPr="006F12BA">
        <w:rPr>
          <w:sz w:val="16"/>
          <w:szCs w:val="16"/>
        </w:rPr>
        <w:t xml:space="preserve">            if (key == "DESTROY") {</w:t>
      </w:r>
    </w:p>
    <w:p w14:paraId="0AADAA2A" w14:textId="77777777" w:rsidR="001C2D80" w:rsidRPr="006F12BA" w:rsidRDefault="001C2D80" w:rsidP="001C2D80">
      <w:pPr>
        <w:rPr>
          <w:sz w:val="16"/>
          <w:szCs w:val="16"/>
        </w:rPr>
      </w:pPr>
      <w:r w:rsidRPr="006F12BA">
        <w:rPr>
          <w:sz w:val="16"/>
          <w:szCs w:val="16"/>
        </w:rPr>
        <w:t xml:space="preserve">              SendQuery(td_api::make_object&lt;td_api::destroy&gt;(),</w:t>
      </w:r>
    </w:p>
    <w:p w14:paraId="4365B9B1" w14:textId="77777777" w:rsidR="001C2D80" w:rsidRPr="006F12BA" w:rsidRDefault="001C2D80" w:rsidP="001C2D80">
      <w:pPr>
        <w:rPr>
          <w:sz w:val="16"/>
          <w:szCs w:val="16"/>
        </w:rPr>
      </w:pPr>
      <w:r w:rsidRPr="006F12BA">
        <w:rPr>
          <w:sz w:val="16"/>
          <w:szCs w:val="16"/>
        </w:rPr>
        <w:t xml:space="preserve">                        CreateAuthorizationQueryHandler());</w:t>
      </w:r>
    </w:p>
    <w:p w14:paraId="30918A20" w14:textId="77777777" w:rsidR="001C2D80" w:rsidRPr="006F12BA" w:rsidRDefault="001C2D80" w:rsidP="001C2D80">
      <w:pPr>
        <w:rPr>
          <w:sz w:val="16"/>
          <w:szCs w:val="16"/>
        </w:rPr>
      </w:pPr>
      <w:r w:rsidRPr="006F12BA">
        <w:rPr>
          <w:sz w:val="16"/>
          <w:szCs w:val="16"/>
        </w:rPr>
        <w:t xml:space="preserve">            } else {</w:t>
      </w:r>
    </w:p>
    <w:p w14:paraId="5A6CCAC2" w14:textId="77777777" w:rsidR="001C2D80" w:rsidRPr="006F12BA" w:rsidRDefault="001C2D80" w:rsidP="001C2D80">
      <w:pPr>
        <w:rPr>
          <w:sz w:val="16"/>
          <w:szCs w:val="16"/>
        </w:rPr>
      </w:pPr>
      <w:r w:rsidRPr="006F12BA">
        <w:rPr>
          <w:sz w:val="16"/>
          <w:szCs w:val="16"/>
        </w:rPr>
        <w:t xml:space="preserve">              SendQuery(td_api::make_object&lt;td_api::checkDatabaseEncryptionKey&gt;(</w:t>
      </w:r>
    </w:p>
    <w:p w14:paraId="1AAB6C37" w14:textId="77777777" w:rsidR="001C2D80" w:rsidRPr="006F12BA" w:rsidRDefault="001C2D80" w:rsidP="001C2D80">
      <w:pPr>
        <w:rPr>
          <w:sz w:val="16"/>
          <w:szCs w:val="16"/>
        </w:rPr>
      </w:pPr>
      <w:r w:rsidRPr="006F12BA">
        <w:rPr>
          <w:sz w:val="16"/>
          <w:szCs w:val="16"/>
        </w:rPr>
        <w:t xml:space="preserve">                            std::move(key)),</w:t>
      </w:r>
    </w:p>
    <w:p w14:paraId="3D63377F" w14:textId="77777777" w:rsidR="001C2D80" w:rsidRPr="006F12BA" w:rsidRDefault="001C2D80" w:rsidP="001C2D80">
      <w:pPr>
        <w:rPr>
          <w:sz w:val="16"/>
          <w:szCs w:val="16"/>
        </w:rPr>
      </w:pPr>
      <w:r w:rsidRPr="006F12BA">
        <w:rPr>
          <w:sz w:val="16"/>
          <w:szCs w:val="16"/>
        </w:rPr>
        <w:t xml:space="preserve">                        CreateAuthorizationQueryHandler());</w:t>
      </w:r>
    </w:p>
    <w:p w14:paraId="2254E1D9" w14:textId="77777777" w:rsidR="001C2D80" w:rsidRPr="006F12BA" w:rsidRDefault="001C2D80" w:rsidP="001C2D80">
      <w:pPr>
        <w:rPr>
          <w:sz w:val="16"/>
          <w:szCs w:val="16"/>
        </w:rPr>
      </w:pPr>
      <w:r w:rsidRPr="006F12BA">
        <w:rPr>
          <w:sz w:val="16"/>
          <w:szCs w:val="16"/>
        </w:rPr>
        <w:t xml:space="preserve">            }</w:t>
      </w:r>
    </w:p>
    <w:p w14:paraId="2D690C16" w14:textId="77777777" w:rsidR="001C2D80" w:rsidRPr="006F12BA" w:rsidRDefault="001C2D80" w:rsidP="001C2D80">
      <w:pPr>
        <w:rPr>
          <w:sz w:val="16"/>
          <w:szCs w:val="16"/>
        </w:rPr>
      </w:pPr>
      <w:r w:rsidRPr="006F12BA">
        <w:rPr>
          <w:sz w:val="16"/>
          <w:szCs w:val="16"/>
        </w:rPr>
        <w:t xml:space="preserve">          },</w:t>
      </w:r>
    </w:p>
    <w:p w14:paraId="3201820F" w14:textId="77777777" w:rsidR="001C2D80" w:rsidRPr="006F12BA" w:rsidRDefault="001C2D80" w:rsidP="001C2D80">
      <w:pPr>
        <w:rPr>
          <w:sz w:val="16"/>
          <w:szCs w:val="16"/>
        </w:rPr>
      </w:pPr>
      <w:r w:rsidRPr="006F12BA">
        <w:rPr>
          <w:sz w:val="16"/>
          <w:szCs w:val="16"/>
        </w:rPr>
        <w:t xml:space="preserve">          [this](td_api::authorizationStateWaitTdlibParameters&amp;) {</w:t>
      </w:r>
    </w:p>
    <w:p w14:paraId="7EE739A9" w14:textId="77777777" w:rsidR="001C2D80" w:rsidRPr="006F12BA" w:rsidRDefault="001C2D80" w:rsidP="001C2D80">
      <w:pPr>
        <w:rPr>
          <w:sz w:val="16"/>
          <w:szCs w:val="16"/>
        </w:rPr>
      </w:pPr>
      <w:r w:rsidRPr="006F12BA">
        <w:rPr>
          <w:sz w:val="16"/>
          <w:szCs w:val="16"/>
        </w:rPr>
        <w:t xml:space="preserve">            auto parameters = td_api::make_object&lt;td_api::tdlibParameters&gt;();</w:t>
      </w:r>
    </w:p>
    <w:p w14:paraId="079BFBCA" w14:textId="77777777" w:rsidR="001C2D80" w:rsidRPr="006F12BA" w:rsidRDefault="001C2D80" w:rsidP="001C2D80">
      <w:pPr>
        <w:rPr>
          <w:sz w:val="16"/>
          <w:szCs w:val="16"/>
        </w:rPr>
      </w:pPr>
      <w:r w:rsidRPr="006F12BA">
        <w:rPr>
          <w:sz w:val="16"/>
          <w:szCs w:val="16"/>
        </w:rPr>
        <w:t xml:space="preserve">            parameters-&gt;database_directory_ = "tdlib";</w:t>
      </w:r>
    </w:p>
    <w:p w14:paraId="06171D5F" w14:textId="77777777" w:rsidR="001C2D80" w:rsidRPr="006F12BA" w:rsidRDefault="001C2D80" w:rsidP="001C2D80">
      <w:pPr>
        <w:rPr>
          <w:sz w:val="16"/>
          <w:szCs w:val="16"/>
        </w:rPr>
      </w:pPr>
      <w:r w:rsidRPr="006F12BA">
        <w:rPr>
          <w:sz w:val="16"/>
          <w:szCs w:val="16"/>
        </w:rPr>
        <w:t xml:space="preserve">            parameters-&gt;use_message_database_ = true;</w:t>
      </w:r>
    </w:p>
    <w:p w14:paraId="3FCE86B3" w14:textId="77777777" w:rsidR="001C2D80" w:rsidRPr="006F12BA" w:rsidRDefault="001C2D80" w:rsidP="001C2D80">
      <w:pPr>
        <w:rPr>
          <w:sz w:val="16"/>
          <w:szCs w:val="16"/>
        </w:rPr>
      </w:pPr>
      <w:r w:rsidRPr="006F12BA">
        <w:rPr>
          <w:sz w:val="16"/>
          <w:szCs w:val="16"/>
        </w:rPr>
        <w:t xml:space="preserve">            parameters-&gt;use_secret_chats_ = true;</w:t>
      </w:r>
    </w:p>
    <w:p w14:paraId="71125BEA" w14:textId="77777777" w:rsidR="001C2D80" w:rsidRPr="006F12BA" w:rsidRDefault="001C2D80" w:rsidP="001C2D80">
      <w:pPr>
        <w:rPr>
          <w:sz w:val="16"/>
          <w:szCs w:val="16"/>
        </w:rPr>
      </w:pPr>
      <w:r w:rsidRPr="006F12BA">
        <w:rPr>
          <w:sz w:val="16"/>
          <w:szCs w:val="16"/>
        </w:rPr>
        <w:t xml:space="preserve">            parameters-&gt;api_id_ = 6047365;</w:t>
      </w:r>
    </w:p>
    <w:p w14:paraId="685D0682" w14:textId="77777777" w:rsidR="001C2D80" w:rsidRPr="006F12BA" w:rsidRDefault="001C2D80" w:rsidP="001C2D80">
      <w:pPr>
        <w:rPr>
          <w:sz w:val="16"/>
          <w:szCs w:val="16"/>
        </w:rPr>
      </w:pPr>
      <w:r w:rsidRPr="006F12BA">
        <w:rPr>
          <w:sz w:val="16"/>
          <w:szCs w:val="16"/>
        </w:rPr>
        <w:t xml:space="preserve">            parameters-&gt;api_hash_ = "e5028a34e32b21c4baa1a9e8fcab6c70";</w:t>
      </w:r>
    </w:p>
    <w:p w14:paraId="53CF95A6" w14:textId="77777777" w:rsidR="001C2D80" w:rsidRPr="006F12BA" w:rsidRDefault="001C2D80" w:rsidP="001C2D80">
      <w:pPr>
        <w:rPr>
          <w:sz w:val="16"/>
          <w:szCs w:val="16"/>
        </w:rPr>
      </w:pPr>
      <w:r w:rsidRPr="006F12BA">
        <w:rPr>
          <w:sz w:val="16"/>
          <w:szCs w:val="16"/>
        </w:rPr>
        <w:t xml:space="preserve">            parameters-&gt;system_language_code_ = "en";</w:t>
      </w:r>
    </w:p>
    <w:p w14:paraId="5DACD4C6" w14:textId="77777777" w:rsidR="001C2D80" w:rsidRPr="006F12BA" w:rsidRDefault="001C2D80" w:rsidP="001C2D80">
      <w:pPr>
        <w:rPr>
          <w:sz w:val="16"/>
          <w:szCs w:val="16"/>
        </w:rPr>
      </w:pPr>
      <w:r w:rsidRPr="006F12BA">
        <w:rPr>
          <w:sz w:val="16"/>
          <w:szCs w:val="16"/>
        </w:rPr>
        <w:t xml:space="preserve">            parameters-&gt;device_model_ = "Desktop";</w:t>
      </w:r>
    </w:p>
    <w:p w14:paraId="4A6B971B" w14:textId="77777777" w:rsidR="001C2D80" w:rsidRPr="006F12BA" w:rsidRDefault="001C2D80" w:rsidP="001C2D80">
      <w:pPr>
        <w:rPr>
          <w:sz w:val="16"/>
          <w:szCs w:val="16"/>
        </w:rPr>
      </w:pPr>
      <w:r w:rsidRPr="006F12BA">
        <w:rPr>
          <w:sz w:val="16"/>
          <w:szCs w:val="16"/>
        </w:rPr>
        <w:t xml:space="preserve">            parameters-&gt;application_version_ = "1.0";</w:t>
      </w:r>
    </w:p>
    <w:p w14:paraId="1C90C539" w14:textId="77777777" w:rsidR="001C2D80" w:rsidRPr="006F12BA" w:rsidRDefault="001C2D80" w:rsidP="001C2D80">
      <w:pPr>
        <w:rPr>
          <w:sz w:val="16"/>
          <w:szCs w:val="16"/>
        </w:rPr>
      </w:pPr>
      <w:r w:rsidRPr="006F12BA">
        <w:rPr>
          <w:sz w:val="16"/>
          <w:szCs w:val="16"/>
        </w:rPr>
        <w:t xml:space="preserve">            parameters-&gt;enable_storage_optimizer_ = true;</w:t>
      </w:r>
    </w:p>
    <w:p w14:paraId="78EACA16" w14:textId="77777777" w:rsidR="001C2D80" w:rsidRPr="006F12BA" w:rsidRDefault="001C2D80" w:rsidP="001C2D80">
      <w:pPr>
        <w:rPr>
          <w:sz w:val="16"/>
          <w:szCs w:val="16"/>
        </w:rPr>
      </w:pPr>
      <w:r w:rsidRPr="006F12BA">
        <w:rPr>
          <w:sz w:val="16"/>
          <w:szCs w:val="16"/>
        </w:rPr>
        <w:t xml:space="preserve">            SendQuery(td_api::make_object&lt;td_api::setTdlibParameters&gt;(</w:t>
      </w:r>
    </w:p>
    <w:p w14:paraId="6257988A" w14:textId="77777777" w:rsidR="001C2D80" w:rsidRPr="006F12BA" w:rsidRDefault="001C2D80" w:rsidP="001C2D80">
      <w:pPr>
        <w:rPr>
          <w:sz w:val="16"/>
          <w:szCs w:val="16"/>
        </w:rPr>
      </w:pPr>
      <w:r w:rsidRPr="006F12BA">
        <w:rPr>
          <w:sz w:val="16"/>
          <w:szCs w:val="16"/>
        </w:rPr>
        <w:t xml:space="preserve">                          std::move(parameters)),</w:t>
      </w:r>
    </w:p>
    <w:p w14:paraId="5583CB5C" w14:textId="77777777" w:rsidR="001C2D80" w:rsidRPr="006F12BA" w:rsidRDefault="001C2D80" w:rsidP="001C2D80">
      <w:pPr>
        <w:rPr>
          <w:sz w:val="16"/>
          <w:szCs w:val="16"/>
        </w:rPr>
      </w:pPr>
      <w:r w:rsidRPr="006F12BA">
        <w:rPr>
          <w:sz w:val="16"/>
          <w:szCs w:val="16"/>
        </w:rPr>
        <w:t xml:space="preserve">                      CreateAuthorizationQueryHandler());</w:t>
      </w:r>
    </w:p>
    <w:p w14:paraId="3C1D7179" w14:textId="77777777" w:rsidR="001C2D80" w:rsidRPr="006F12BA" w:rsidRDefault="001C2D80" w:rsidP="001C2D80">
      <w:pPr>
        <w:rPr>
          <w:sz w:val="16"/>
          <w:szCs w:val="16"/>
        </w:rPr>
      </w:pPr>
      <w:r w:rsidRPr="006F12BA">
        <w:rPr>
          <w:sz w:val="16"/>
          <w:szCs w:val="16"/>
        </w:rPr>
        <w:t xml:space="preserve">          }));</w:t>
      </w:r>
    </w:p>
    <w:p w14:paraId="5096FBC2" w14:textId="77777777" w:rsidR="001C2D80" w:rsidRPr="006F12BA" w:rsidRDefault="001C2D80" w:rsidP="001C2D80">
      <w:pPr>
        <w:rPr>
          <w:sz w:val="16"/>
          <w:szCs w:val="16"/>
        </w:rPr>
      </w:pPr>
      <w:r w:rsidRPr="006F12BA">
        <w:rPr>
          <w:sz w:val="16"/>
          <w:szCs w:val="16"/>
        </w:rPr>
        <w:t>}</w:t>
      </w:r>
    </w:p>
    <w:p w14:paraId="4B452249" w14:textId="77777777" w:rsidR="001C2D80" w:rsidRPr="006F12BA" w:rsidRDefault="001C2D80" w:rsidP="001C2D80">
      <w:pPr>
        <w:rPr>
          <w:sz w:val="16"/>
          <w:szCs w:val="16"/>
        </w:rPr>
      </w:pPr>
    </w:p>
    <w:p w14:paraId="36411812" w14:textId="77777777" w:rsidR="001C2D80" w:rsidRPr="006F12BA" w:rsidRDefault="001C2D80" w:rsidP="001C2D80">
      <w:pPr>
        <w:rPr>
          <w:sz w:val="16"/>
          <w:szCs w:val="16"/>
        </w:rPr>
      </w:pPr>
      <w:r w:rsidRPr="006F12BA">
        <w:rPr>
          <w:sz w:val="16"/>
          <w:szCs w:val="16"/>
        </w:rPr>
        <w:t>auto TelegramSearcher::CreateAuthorizationQueryHandler()</w:t>
      </w:r>
    </w:p>
    <w:p w14:paraId="7A45444D" w14:textId="77777777" w:rsidR="001C2D80" w:rsidRPr="006F12BA" w:rsidRDefault="001C2D80" w:rsidP="001C2D80">
      <w:pPr>
        <w:rPr>
          <w:sz w:val="16"/>
          <w:szCs w:val="16"/>
        </w:rPr>
      </w:pPr>
      <w:r w:rsidRPr="006F12BA">
        <w:rPr>
          <w:sz w:val="16"/>
          <w:szCs w:val="16"/>
        </w:rPr>
        <w:t xml:space="preserve">    -&gt; std::function&lt;void(Object)&gt; {</w:t>
      </w:r>
    </w:p>
    <w:p w14:paraId="4E5A2F0A" w14:textId="77777777" w:rsidR="001C2D80" w:rsidRPr="006F12BA" w:rsidRDefault="001C2D80" w:rsidP="001C2D80">
      <w:pPr>
        <w:rPr>
          <w:sz w:val="16"/>
          <w:szCs w:val="16"/>
        </w:rPr>
      </w:pPr>
      <w:r w:rsidRPr="006F12BA">
        <w:rPr>
          <w:sz w:val="16"/>
          <w:szCs w:val="16"/>
        </w:rPr>
        <w:t xml:space="preserve">  return [this, id = authorization_query_id_](Object object) {</w:t>
      </w:r>
    </w:p>
    <w:p w14:paraId="74CB7037" w14:textId="77777777" w:rsidR="001C2D80" w:rsidRPr="006F12BA" w:rsidRDefault="001C2D80" w:rsidP="001C2D80">
      <w:pPr>
        <w:rPr>
          <w:sz w:val="16"/>
          <w:szCs w:val="16"/>
        </w:rPr>
      </w:pPr>
      <w:r w:rsidRPr="006F12BA">
        <w:rPr>
          <w:sz w:val="16"/>
          <w:szCs w:val="16"/>
        </w:rPr>
        <w:t xml:space="preserve">    if (id == authorization_query_id_) {</w:t>
      </w:r>
    </w:p>
    <w:p w14:paraId="3B9CE92A" w14:textId="77777777" w:rsidR="001C2D80" w:rsidRPr="006F12BA" w:rsidRDefault="001C2D80" w:rsidP="001C2D80">
      <w:pPr>
        <w:rPr>
          <w:sz w:val="16"/>
          <w:szCs w:val="16"/>
        </w:rPr>
      </w:pPr>
      <w:r w:rsidRPr="006F12BA">
        <w:rPr>
          <w:sz w:val="16"/>
          <w:szCs w:val="16"/>
        </w:rPr>
        <w:t xml:space="preserve">      CheckAuthorizationError(std::move(object));</w:t>
      </w:r>
    </w:p>
    <w:p w14:paraId="0DA9BB6A" w14:textId="77777777" w:rsidR="001C2D80" w:rsidRPr="006F12BA" w:rsidRDefault="001C2D80" w:rsidP="001C2D80">
      <w:pPr>
        <w:rPr>
          <w:sz w:val="16"/>
          <w:szCs w:val="16"/>
        </w:rPr>
      </w:pPr>
      <w:r w:rsidRPr="006F12BA">
        <w:rPr>
          <w:sz w:val="16"/>
          <w:szCs w:val="16"/>
        </w:rPr>
        <w:t xml:space="preserve">    }</w:t>
      </w:r>
    </w:p>
    <w:p w14:paraId="43878C1A" w14:textId="77777777" w:rsidR="001C2D80" w:rsidRPr="006F12BA" w:rsidRDefault="001C2D80" w:rsidP="001C2D80">
      <w:pPr>
        <w:rPr>
          <w:sz w:val="16"/>
          <w:szCs w:val="16"/>
        </w:rPr>
      </w:pPr>
      <w:r w:rsidRPr="006F12BA">
        <w:rPr>
          <w:sz w:val="16"/>
          <w:szCs w:val="16"/>
        </w:rPr>
        <w:t xml:space="preserve">  };</w:t>
      </w:r>
    </w:p>
    <w:p w14:paraId="42169CEF" w14:textId="77777777" w:rsidR="001C2D80" w:rsidRPr="006F12BA" w:rsidRDefault="001C2D80" w:rsidP="001C2D80">
      <w:pPr>
        <w:rPr>
          <w:sz w:val="16"/>
          <w:szCs w:val="16"/>
        </w:rPr>
      </w:pPr>
      <w:r w:rsidRPr="006F12BA">
        <w:rPr>
          <w:sz w:val="16"/>
          <w:szCs w:val="16"/>
        </w:rPr>
        <w:t>}</w:t>
      </w:r>
    </w:p>
    <w:p w14:paraId="788F4E58" w14:textId="77777777" w:rsidR="001C2D80" w:rsidRPr="006F12BA" w:rsidRDefault="001C2D80" w:rsidP="001C2D80">
      <w:pPr>
        <w:rPr>
          <w:sz w:val="16"/>
          <w:szCs w:val="16"/>
        </w:rPr>
      </w:pPr>
    </w:p>
    <w:p w14:paraId="2CBD77C9" w14:textId="77777777" w:rsidR="001C2D80" w:rsidRPr="006F12BA" w:rsidRDefault="001C2D80" w:rsidP="001C2D80">
      <w:pPr>
        <w:rPr>
          <w:sz w:val="16"/>
          <w:szCs w:val="16"/>
        </w:rPr>
      </w:pPr>
      <w:r w:rsidRPr="006F12BA">
        <w:rPr>
          <w:sz w:val="16"/>
          <w:szCs w:val="16"/>
        </w:rPr>
        <w:t>void TelegramSearcher::Restart() {</w:t>
      </w:r>
    </w:p>
    <w:p w14:paraId="7BA9308F" w14:textId="77777777" w:rsidR="001C2D80" w:rsidRPr="006F12BA" w:rsidRDefault="001C2D80" w:rsidP="001C2D80">
      <w:pPr>
        <w:rPr>
          <w:sz w:val="16"/>
          <w:szCs w:val="16"/>
        </w:rPr>
      </w:pPr>
      <w:r w:rsidRPr="006F12BA">
        <w:rPr>
          <w:sz w:val="16"/>
          <w:szCs w:val="16"/>
        </w:rPr>
        <w:t xml:space="preserve">  Init();</w:t>
      </w:r>
    </w:p>
    <w:p w14:paraId="24B8D649" w14:textId="77777777" w:rsidR="001C2D80" w:rsidRPr="006F12BA" w:rsidRDefault="001C2D80" w:rsidP="001C2D80">
      <w:pPr>
        <w:rPr>
          <w:sz w:val="16"/>
          <w:szCs w:val="16"/>
        </w:rPr>
      </w:pPr>
      <w:r w:rsidRPr="006F12BA">
        <w:rPr>
          <w:sz w:val="16"/>
          <w:szCs w:val="16"/>
        </w:rPr>
        <w:t>}</w:t>
      </w:r>
    </w:p>
    <w:p w14:paraId="62017D91" w14:textId="77777777" w:rsidR="001C2D80" w:rsidRPr="006F12BA" w:rsidRDefault="001C2D80" w:rsidP="001C2D80">
      <w:pPr>
        <w:rPr>
          <w:sz w:val="16"/>
          <w:szCs w:val="16"/>
        </w:rPr>
      </w:pPr>
    </w:p>
    <w:p w14:paraId="6E3B15B7" w14:textId="77777777" w:rsidR="001C2D80" w:rsidRPr="006F12BA" w:rsidRDefault="001C2D80" w:rsidP="001C2D80">
      <w:pPr>
        <w:rPr>
          <w:sz w:val="16"/>
          <w:szCs w:val="16"/>
        </w:rPr>
      </w:pPr>
      <w:r w:rsidRPr="006F12BA">
        <w:rPr>
          <w:sz w:val="16"/>
          <w:szCs w:val="16"/>
        </w:rPr>
        <w:t>void TelegramSearcher::CheckAuthorizationError(Object object) {</w:t>
      </w:r>
    </w:p>
    <w:p w14:paraId="6BBCF8DA" w14:textId="77777777" w:rsidR="001C2D80" w:rsidRPr="006F12BA" w:rsidRDefault="001C2D80" w:rsidP="001C2D80">
      <w:pPr>
        <w:rPr>
          <w:sz w:val="16"/>
          <w:szCs w:val="16"/>
        </w:rPr>
      </w:pPr>
      <w:r w:rsidRPr="006F12BA">
        <w:rPr>
          <w:sz w:val="16"/>
          <w:szCs w:val="16"/>
        </w:rPr>
        <w:t xml:space="preserve">  if (object-&gt;get_id() == td_api::error::ID) {</w:t>
      </w:r>
    </w:p>
    <w:p w14:paraId="4BA3A846" w14:textId="77777777" w:rsidR="001C2D80" w:rsidRPr="006F12BA" w:rsidRDefault="001C2D80" w:rsidP="001C2D80">
      <w:pPr>
        <w:rPr>
          <w:sz w:val="16"/>
          <w:szCs w:val="16"/>
        </w:rPr>
      </w:pPr>
      <w:r w:rsidRPr="006F12BA">
        <w:rPr>
          <w:sz w:val="16"/>
          <w:szCs w:val="16"/>
        </w:rPr>
        <w:t xml:space="preserve">    auto error = td::move_tl_object_as&lt;td_api::error&gt;(object);</w:t>
      </w:r>
    </w:p>
    <w:p w14:paraId="607B609E" w14:textId="77777777" w:rsidR="001C2D80" w:rsidRPr="006F12BA" w:rsidRDefault="001C2D80" w:rsidP="001C2D80">
      <w:pPr>
        <w:rPr>
          <w:sz w:val="16"/>
          <w:szCs w:val="16"/>
        </w:rPr>
      </w:pPr>
      <w:r w:rsidRPr="006F12BA">
        <w:rPr>
          <w:sz w:val="16"/>
          <w:szCs w:val="16"/>
        </w:rPr>
        <w:t xml:space="preserve">    std::cout &lt;&lt; to_string(error) &lt;&lt; std::flush;</w:t>
      </w:r>
    </w:p>
    <w:p w14:paraId="78366968" w14:textId="77777777" w:rsidR="001C2D80" w:rsidRPr="006F12BA" w:rsidRDefault="001C2D80" w:rsidP="001C2D80">
      <w:pPr>
        <w:rPr>
          <w:sz w:val="16"/>
          <w:szCs w:val="16"/>
        </w:rPr>
      </w:pPr>
      <w:r w:rsidRPr="006F12BA">
        <w:rPr>
          <w:sz w:val="16"/>
          <w:szCs w:val="16"/>
        </w:rPr>
        <w:t xml:space="preserve">    OnAuthorizationStateUpdate();</w:t>
      </w:r>
    </w:p>
    <w:p w14:paraId="5A76BD15" w14:textId="77777777" w:rsidR="001C2D80" w:rsidRPr="006F12BA" w:rsidRDefault="001C2D80" w:rsidP="001C2D80">
      <w:pPr>
        <w:rPr>
          <w:sz w:val="16"/>
          <w:szCs w:val="16"/>
        </w:rPr>
      </w:pPr>
      <w:r w:rsidRPr="006F12BA">
        <w:rPr>
          <w:sz w:val="16"/>
          <w:szCs w:val="16"/>
        </w:rPr>
        <w:t xml:space="preserve">  }</w:t>
      </w:r>
    </w:p>
    <w:p w14:paraId="1840A3AD" w14:textId="77777777" w:rsidR="001C2D80" w:rsidRPr="006F12BA" w:rsidRDefault="001C2D80" w:rsidP="001C2D80">
      <w:pPr>
        <w:rPr>
          <w:sz w:val="16"/>
          <w:szCs w:val="16"/>
        </w:rPr>
      </w:pPr>
      <w:r w:rsidRPr="006F12BA">
        <w:rPr>
          <w:sz w:val="16"/>
          <w:szCs w:val="16"/>
        </w:rPr>
        <w:t>}</w:t>
      </w:r>
    </w:p>
    <w:p w14:paraId="02D3DD8C" w14:textId="77777777" w:rsidR="001C2D80" w:rsidRPr="006F12BA" w:rsidRDefault="001C2D80" w:rsidP="001C2D80">
      <w:pPr>
        <w:rPr>
          <w:sz w:val="16"/>
          <w:szCs w:val="16"/>
        </w:rPr>
      </w:pPr>
    </w:p>
    <w:p w14:paraId="14E6F218" w14:textId="77777777" w:rsidR="001C2D80" w:rsidRPr="006F12BA" w:rsidRDefault="001C2D80" w:rsidP="001C2D80">
      <w:pPr>
        <w:rPr>
          <w:sz w:val="16"/>
          <w:szCs w:val="16"/>
        </w:rPr>
      </w:pPr>
      <w:r w:rsidRPr="006F12BA">
        <w:rPr>
          <w:sz w:val="16"/>
          <w:szCs w:val="16"/>
        </w:rPr>
        <w:t>td_api::searchMessages::ReturnType TelegramSearcher::SearchMessages(</w:t>
      </w:r>
    </w:p>
    <w:p w14:paraId="7AE238F7" w14:textId="77777777" w:rsidR="001C2D80" w:rsidRPr="006F12BA" w:rsidRDefault="001C2D80" w:rsidP="001C2D80">
      <w:pPr>
        <w:rPr>
          <w:sz w:val="16"/>
          <w:szCs w:val="16"/>
        </w:rPr>
      </w:pPr>
      <w:r w:rsidRPr="006F12BA">
        <w:rPr>
          <w:sz w:val="16"/>
          <w:szCs w:val="16"/>
        </w:rPr>
        <w:t xml:space="preserve">    const std::string&amp; query) {</w:t>
      </w:r>
    </w:p>
    <w:p w14:paraId="53B0600E" w14:textId="77777777" w:rsidR="001C2D80" w:rsidRPr="006F12BA" w:rsidRDefault="001C2D80" w:rsidP="001C2D80">
      <w:pPr>
        <w:rPr>
          <w:sz w:val="16"/>
          <w:szCs w:val="16"/>
        </w:rPr>
      </w:pPr>
      <w:r w:rsidRPr="006F12BA">
        <w:rPr>
          <w:sz w:val="16"/>
          <w:szCs w:val="16"/>
        </w:rPr>
        <w:t xml:space="preserve">  constexpr int MAX_MESSAGE_COUNT = 100;</w:t>
      </w:r>
    </w:p>
    <w:p w14:paraId="3061CA89" w14:textId="77777777" w:rsidR="001C2D80" w:rsidRPr="006F12BA" w:rsidRDefault="001C2D80" w:rsidP="001C2D80">
      <w:pPr>
        <w:rPr>
          <w:sz w:val="16"/>
          <w:szCs w:val="16"/>
        </w:rPr>
      </w:pPr>
      <w:r w:rsidRPr="006F12BA">
        <w:rPr>
          <w:sz w:val="16"/>
          <w:szCs w:val="16"/>
        </w:rPr>
        <w:t xml:space="preserve">  return Receive&lt;td_api::searchMessages&gt;(nullptr, query, 0, 0, 0,</w:t>
      </w:r>
    </w:p>
    <w:p w14:paraId="32A3AE41" w14:textId="77777777" w:rsidR="001C2D80" w:rsidRPr="006F12BA" w:rsidRDefault="001C2D80" w:rsidP="001C2D80">
      <w:pPr>
        <w:rPr>
          <w:sz w:val="16"/>
          <w:szCs w:val="16"/>
        </w:rPr>
      </w:pPr>
      <w:r w:rsidRPr="006F12BA">
        <w:rPr>
          <w:sz w:val="16"/>
          <w:szCs w:val="16"/>
        </w:rPr>
        <w:t xml:space="preserve">                                         MAX_MESSAGE_COUNT, nullptr, 0, 0);</w:t>
      </w:r>
    </w:p>
    <w:p w14:paraId="4C60CE33" w14:textId="77777777" w:rsidR="001C2D80" w:rsidRPr="006F12BA" w:rsidRDefault="001C2D80" w:rsidP="001C2D80">
      <w:pPr>
        <w:rPr>
          <w:sz w:val="16"/>
          <w:szCs w:val="16"/>
        </w:rPr>
      </w:pPr>
      <w:r w:rsidRPr="006F12BA">
        <w:rPr>
          <w:sz w:val="16"/>
          <w:szCs w:val="16"/>
        </w:rPr>
        <w:t>}</w:t>
      </w:r>
    </w:p>
    <w:p w14:paraId="38D36B85" w14:textId="77777777" w:rsidR="001C2D80" w:rsidRPr="006F12BA" w:rsidRDefault="001C2D80" w:rsidP="001C2D80">
      <w:pPr>
        <w:rPr>
          <w:sz w:val="16"/>
          <w:szCs w:val="16"/>
        </w:rPr>
      </w:pPr>
    </w:p>
    <w:p w14:paraId="21D0A3DC" w14:textId="77777777" w:rsidR="001C2D80" w:rsidRPr="006F12BA" w:rsidRDefault="001C2D80" w:rsidP="001C2D80">
      <w:pPr>
        <w:rPr>
          <w:sz w:val="16"/>
          <w:szCs w:val="16"/>
        </w:rPr>
      </w:pPr>
      <w:r w:rsidRPr="006F12BA">
        <w:rPr>
          <w:sz w:val="16"/>
          <w:szCs w:val="16"/>
        </w:rPr>
        <w:t>void TelegramSearcher::SendQueryAndFetchResponse(</w:t>
      </w:r>
    </w:p>
    <w:p w14:paraId="5C2B00E4" w14:textId="77777777" w:rsidR="001C2D80" w:rsidRPr="006F12BA" w:rsidRDefault="001C2D80" w:rsidP="001C2D80">
      <w:pPr>
        <w:rPr>
          <w:sz w:val="16"/>
          <w:szCs w:val="16"/>
        </w:rPr>
      </w:pPr>
      <w:r w:rsidRPr="006F12BA">
        <w:rPr>
          <w:sz w:val="16"/>
          <w:szCs w:val="16"/>
        </w:rPr>
        <w:t xml:space="preserve">    td_api::object_ptr&lt;td_api::Function&gt; function,</w:t>
      </w:r>
    </w:p>
    <w:p w14:paraId="78CE2016" w14:textId="77777777" w:rsidR="001C2D80" w:rsidRPr="006F12BA" w:rsidRDefault="001C2D80" w:rsidP="001C2D80">
      <w:pPr>
        <w:rPr>
          <w:sz w:val="16"/>
          <w:szCs w:val="16"/>
        </w:rPr>
      </w:pPr>
      <w:r w:rsidRPr="006F12BA">
        <w:rPr>
          <w:sz w:val="16"/>
          <w:szCs w:val="16"/>
        </w:rPr>
        <w:t xml:space="preserve">    std::function&lt;void(Object)&gt; handler) {</w:t>
      </w:r>
    </w:p>
    <w:p w14:paraId="16B1F676" w14:textId="77777777" w:rsidR="001C2D80" w:rsidRPr="006F12BA" w:rsidRDefault="001C2D80" w:rsidP="001C2D80">
      <w:pPr>
        <w:rPr>
          <w:sz w:val="16"/>
          <w:szCs w:val="16"/>
        </w:rPr>
      </w:pPr>
      <w:r w:rsidRPr="006F12BA">
        <w:rPr>
          <w:sz w:val="16"/>
          <w:szCs w:val="16"/>
        </w:rPr>
        <w:t xml:space="preserve">  std::lock_guard lg{mutex_};</w:t>
      </w:r>
    </w:p>
    <w:p w14:paraId="4448DA1E" w14:textId="77777777" w:rsidR="001C2D80" w:rsidRPr="006F12BA" w:rsidRDefault="001C2D80" w:rsidP="001C2D80">
      <w:pPr>
        <w:rPr>
          <w:sz w:val="16"/>
          <w:szCs w:val="16"/>
        </w:rPr>
      </w:pPr>
      <w:r w:rsidRPr="006F12BA">
        <w:rPr>
          <w:sz w:val="16"/>
          <w:szCs w:val="16"/>
        </w:rPr>
        <w:t xml:space="preserve">  auto query_id = SendQuery(std::move(function), std::move(handler));</w:t>
      </w:r>
    </w:p>
    <w:p w14:paraId="39E49527" w14:textId="77777777" w:rsidR="001C2D80" w:rsidRPr="006F12BA" w:rsidRDefault="001C2D80" w:rsidP="001C2D80">
      <w:pPr>
        <w:rPr>
          <w:sz w:val="16"/>
          <w:szCs w:val="16"/>
        </w:rPr>
      </w:pPr>
      <w:r w:rsidRPr="006F12BA">
        <w:rPr>
          <w:sz w:val="16"/>
          <w:szCs w:val="16"/>
        </w:rPr>
        <w:t xml:space="preserve">  while (true) {</w:t>
      </w:r>
    </w:p>
    <w:p w14:paraId="113AD45C" w14:textId="77777777" w:rsidR="001C2D80" w:rsidRPr="006F12BA" w:rsidRDefault="001C2D80" w:rsidP="001C2D80">
      <w:pPr>
        <w:rPr>
          <w:sz w:val="16"/>
          <w:szCs w:val="16"/>
        </w:rPr>
      </w:pPr>
      <w:r w:rsidRPr="006F12BA">
        <w:rPr>
          <w:sz w:val="16"/>
          <w:szCs w:val="16"/>
        </w:rPr>
        <w:t xml:space="preserve">    auto response = FetchResponse();</w:t>
      </w:r>
    </w:p>
    <w:p w14:paraId="18F18313" w14:textId="77777777" w:rsidR="001C2D80" w:rsidRPr="006F12BA" w:rsidRDefault="001C2D80" w:rsidP="001C2D80">
      <w:pPr>
        <w:rPr>
          <w:sz w:val="16"/>
          <w:szCs w:val="16"/>
        </w:rPr>
      </w:pPr>
      <w:r w:rsidRPr="006F12BA">
        <w:rPr>
          <w:sz w:val="16"/>
          <w:szCs w:val="16"/>
        </w:rPr>
        <w:t xml:space="preserve">    if (response.object == nullptr) {</w:t>
      </w:r>
    </w:p>
    <w:p w14:paraId="043E257B" w14:textId="77777777" w:rsidR="001C2D80" w:rsidRPr="006F12BA" w:rsidRDefault="001C2D80" w:rsidP="001C2D80">
      <w:pPr>
        <w:rPr>
          <w:sz w:val="16"/>
          <w:szCs w:val="16"/>
        </w:rPr>
      </w:pPr>
      <w:r w:rsidRPr="006F12BA">
        <w:rPr>
          <w:sz w:val="16"/>
          <w:szCs w:val="16"/>
        </w:rPr>
        <w:t xml:space="preserve">      continue;</w:t>
      </w:r>
    </w:p>
    <w:p w14:paraId="5F308E4A" w14:textId="77777777" w:rsidR="001C2D80" w:rsidRPr="006F12BA" w:rsidRDefault="001C2D80" w:rsidP="001C2D80">
      <w:pPr>
        <w:rPr>
          <w:sz w:val="16"/>
          <w:szCs w:val="16"/>
        </w:rPr>
      </w:pPr>
      <w:r w:rsidRPr="006F12BA">
        <w:rPr>
          <w:sz w:val="16"/>
          <w:szCs w:val="16"/>
        </w:rPr>
        <w:t xml:space="preserve">    }</w:t>
      </w:r>
    </w:p>
    <w:p w14:paraId="64CF85F8" w14:textId="77777777" w:rsidR="001C2D80" w:rsidRPr="006F12BA" w:rsidRDefault="001C2D80" w:rsidP="001C2D80">
      <w:pPr>
        <w:rPr>
          <w:sz w:val="16"/>
          <w:szCs w:val="16"/>
        </w:rPr>
      </w:pPr>
      <w:r w:rsidRPr="006F12BA">
        <w:rPr>
          <w:sz w:val="16"/>
          <w:szCs w:val="16"/>
        </w:rPr>
        <w:t xml:space="preserve">    ProcessResponse(std::move(response));</w:t>
      </w:r>
    </w:p>
    <w:p w14:paraId="08537A2D" w14:textId="77777777" w:rsidR="001C2D80" w:rsidRPr="006F12BA" w:rsidRDefault="001C2D80" w:rsidP="001C2D80">
      <w:pPr>
        <w:rPr>
          <w:sz w:val="16"/>
          <w:szCs w:val="16"/>
        </w:rPr>
      </w:pPr>
      <w:r w:rsidRPr="006F12BA">
        <w:rPr>
          <w:sz w:val="16"/>
          <w:szCs w:val="16"/>
        </w:rPr>
        <w:t xml:space="preserve">    auto it = handlers_.find(query_id);</w:t>
      </w:r>
    </w:p>
    <w:p w14:paraId="0582C63A" w14:textId="77777777" w:rsidR="001C2D80" w:rsidRPr="006F12BA" w:rsidRDefault="001C2D80" w:rsidP="001C2D80">
      <w:pPr>
        <w:rPr>
          <w:sz w:val="16"/>
          <w:szCs w:val="16"/>
        </w:rPr>
      </w:pPr>
      <w:r w:rsidRPr="006F12BA">
        <w:rPr>
          <w:sz w:val="16"/>
          <w:szCs w:val="16"/>
        </w:rPr>
        <w:t xml:space="preserve">    if (it == handlers_.end()) {</w:t>
      </w:r>
    </w:p>
    <w:p w14:paraId="04FB4331" w14:textId="77777777" w:rsidR="001C2D80" w:rsidRPr="006F12BA" w:rsidRDefault="001C2D80" w:rsidP="001C2D80">
      <w:pPr>
        <w:rPr>
          <w:sz w:val="16"/>
          <w:szCs w:val="16"/>
        </w:rPr>
      </w:pPr>
      <w:r w:rsidRPr="006F12BA">
        <w:rPr>
          <w:sz w:val="16"/>
          <w:szCs w:val="16"/>
        </w:rPr>
        <w:t xml:space="preserve">      return;</w:t>
      </w:r>
    </w:p>
    <w:p w14:paraId="364D510B" w14:textId="77777777" w:rsidR="001C2D80" w:rsidRPr="006F12BA" w:rsidRDefault="001C2D80" w:rsidP="001C2D80">
      <w:pPr>
        <w:rPr>
          <w:sz w:val="16"/>
          <w:szCs w:val="16"/>
        </w:rPr>
      </w:pPr>
      <w:r w:rsidRPr="006F12BA">
        <w:rPr>
          <w:sz w:val="16"/>
          <w:szCs w:val="16"/>
        </w:rPr>
        <w:t xml:space="preserve">    }</w:t>
      </w:r>
    </w:p>
    <w:p w14:paraId="4F2AED36" w14:textId="77777777" w:rsidR="001C2D80" w:rsidRPr="006F12BA" w:rsidRDefault="001C2D80" w:rsidP="001C2D80">
      <w:pPr>
        <w:rPr>
          <w:sz w:val="16"/>
          <w:szCs w:val="16"/>
        </w:rPr>
      </w:pPr>
      <w:r w:rsidRPr="006F12BA">
        <w:rPr>
          <w:sz w:val="16"/>
          <w:szCs w:val="16"/>
        </w:rPr>
        <w:t xml:space="preserve">  }</w:t>
      </w:r>
    </w:p>
    <w:p w14:paraId="3CDAFEC5" w14:textId="77777777" w:rsidR="001C2D80" w:rsidRPr="006F12BA" w:rsidRDefault="001C2D80" w:rsidP="001C2D80">
      <w:pPr>
        <w:rPr>
          <w:sz w:val="16"/>
          <w:szCs w:val="16"/>
        </w:rPr>
      </w:pPr>
      <w:r w:rsidRPr="006F12BA">
        <w:rPr>
          <w:sz w:val="16"/>
          <w:szCs w:val="16"/>
        </w:rPr>
        <w:t>}</w:t>
      </w:r>
    </w:p>
    <w:p w14:paraId="386C905A" w14:textId="77777777" w:rsidR="001C2D80" w:rsidRPr="006F12BA" w:rsidRDefault="001C2D80" w:rsidP="001C2D80">
      <w:pPr>
        <w:rPr>
          <w:sz w:val="16"/>
          <w:szCs w:val="16"/>
        </w:rPr>
      </w:pPr>
    </w:p>
    <w:p w14:paraId="37EA9CCB" w14:textId="77777777" w:rsidR="001C2D80" w:rsidRPr="006F12BA" w:rsidRDefault="001C2D80" w:rsidP="001C2D80">
      <w:pPr>
        <w:rPr>
          <w:sz w:val="16"/>
          <w:szCs w:val="16"/>
        </w:rPr>
      </w:pPr>
      <w:r w:rsidRPr="006F12BA">
        <w:rPr>
          <w:sz w:val="16"/>
          <w:szCs w:val="16"/>
        </w:rPr>
        <w:t>td_api::getMessageLink::ReturnType TelegramSearcher::GetMessageLink(</w:t>
      </w:r>
    </w:p>
    <w:p w14:paraId="3E8DF841" w14:textId="77777777" w:rsidR="001C2D80" w:rsidRPr="006F12BA" w:rsidRDefault="001C2D80" w:rsidP="001C2D80">
      <w:pPr>
        <w:rPr>
          <w:sz w:val="16"/>
          <w:szCs w:val="16"/>
        </w:rPr>
      </w:pPr>
      <w:r w:rsidRPr="006F12BA">
        <w:rPr>
          <w:sz w:val="16"/>
          <w:szCs w:val="16"/>
        </w:rPr>
        <w:t xml:space="preserve">    const td_api::object_ptr&lt;td_api::message&gt;&amp; message) {</w:t>
      </w:r>
    </w:p>
    <w:p w14:paraId="6779ADA7" w14:textId="77777777" w:rsidR="001C2D80" w:rsidRPr="006F12BA" w:rsidRDefault="001C2D80" w:rsidP="001C2D80">
      <w:pPr>
        <w:rPr>
          <w:sz w:val="16"/>
          <w:szCs w:val="16"/>
        </w:rPr>
      </w:pPr>
      <w:r w:rsidRPr="006F12BA">
        <w:rPr>
          <w:sz w:val="16"/>
          <w:szCs w:val="16"/>
        </w:rPr>
        <w:t xml:space="preserve">  return Receive&lt;td_api::getMessageLink&gt;(message-&gt;chat_id_, message-&gt;id_, 0, false,</w:t>
      </w:r>
    </w:p>
    <w:p w14:paraId="4207C9EB" w14:textId="77777777" w:rsidR="001C2D80" w:rsidRPr="006F12BA" w:rsidRDefault="001C2D80" w:rsidP="001C2D80">
      <w:pPr>
        <w:rPr>
          <w:sz w:val="16"/>
          <w:szCs w:val="16"/>
        </w:rPr>
      </w:pPr>
      <w:r w:rsidRPr="006F12BA">
        <w:rPr>
          <w:sz w:val="16"/>
          <w:szCs w:val="16"/>
        </w:rPr>
        <w:t xml:space="preserve">                                         false);</w:t>
      </w:r>
    </w:p>
    <w:p w14:paraId="3FDA0594" w14:textId="77777777" w:rsidR="001C2D80" w:rsidRPr="006F12BA" w:rsidRDefault="001C2D80" w:rsidP="001C2D80">
      <w:pPr>
        <w:rPr>
          <w:sz w:val="16"/>
          <w:szCs w:val="16"/>
        </w:rPr>
      </w:pPr>
      <w:r w:rsidRPr="006F12BA">
        <w:rPr>
          <w:sz w:val="16"/>
          <w:szCs w:val="16"/>
        </w:rPr>
        <w:t>}</w:t>
      </w:r>
    </w:p>
    <w:p w14:paraId="2A14C400" w14:textId="77777777" w:rsidR="001C2D80" w:rsidRPr="006F12BA" w:rsidRDefault="001C2D80" w:rsidP="001C2D80">
      <w:pPr>
        <w:rPr>
          <w:sz w:val="16"/>
          <w:szCs w:val="16"/>
        </w:rPr>
      </w:pPr>
    </w:p>
    <w:p w14:paraId="79B0078B" w14:textId="77777777" w:rsidR="001C2D80" w:rsidRPr="006F12BA" w:rsidRDefault="001C2D80" w:rsidP="001C2D80">
      <w:pPr>
        <w:rPr>
          <w:sz w:val="16"/>
          <w:szCs w:val="16"/>
        </w:rPr>
      </w:pPr>
      <w:r w:rsidRPr="006F12BA">
        <w:rPr>
          <w:sz w:val="16"/>
          <w:szCs w:val="16"/>
        </w:rPr>
        <w:t>std::vector&lt;std::string&gt; TelegramSearcher::GetMessagesLinks(</w:t>
      </w:r>
    </w:p>
    <w:p w14:paraId="711E4DA3" w14:textId="77777777" w:rsidR="001C2D80" w:rsidRPr="006F12BA" w:rsidRDefault="001C2D80" w:rsidP="001C2D80">
      <w:pPr>
        <w:rPr>
          <w:sz w:val="16"/>
          <w:szCs w:val="16"/>
        </w:rPr>
      </w:pPr>
      <w:r w:rsidRPr="006F12BA">
        <w:rPr>
          <w:sz w:val="16"/>
          <w:szCs w:val="16"/>
        </w:rPr>
        <w:t xml:space="preserve">    const std::string&amp; query) {</w:t>
      </w:r>
    </w:p>
    <w:p w14:paraId="32956705" w14:textId="77777777" w:rsidR="001C2D80" w:rsidRPr="006F12BA" w:rsidRDefault="001C2D80" w:rsidP="001C2D80">
      <w:pPr>
        <w:rPr>
          <w:sz w:val="16"/>
          <w:szCs w:val="16"/>
        </w:rPr>
      </w:pPr>
      <w:r w:rsidRPr="006F12BA">
        <w:rPr>
          <w:sz w:val="16"/>
          <w:szCs w:val="16"/>
        </w:rPr>
        <w:t xml:space="preserve">  std::vector&lt;std::string&gt; links;</w:t>
      </w:r>
    </w:p>
    <w:p w14:paraId="289DE796" w14:textId="77777777" w:rsidR="001C2D80" w:rsidRPr="006F12BA" w:rsidRDefault="001C2D80" w:rsidP="001C2D80">
      <w:pPr>
        <w:rPr>
          <w:sz w:val="16"/>
          <w:szCs w:val="16"/>
        </w:rPr>
      </w:pPr>
      <w:r w:rsidRPr="006F12BA">
        <w:rPr>
          <w:sz w:val="16"/>
          <w:szCs w:val="16"/>
        </w:rPr>
        <w:t xml:space="preserve">  auto messages = SearchMessages(query);</w:t>
      </w:r>
    </w:p>
    <w:p w14:paraId="4CCA24E2" w14:textId="77777777" w:rsidR="001C2D80" w:rsidRPr="006F12BA" w:rsidRDefault="001C2D80" w:rsidP="001C2D80">
      <w:pPr>
        <w:rPr>
          <w:sz w:val="16"/>
          <w:szCs w:val="16"/>
        </w:rPr>
      </w:pPr>
      <w:r w:rsidRPr="006F12BA">
        <w:rPr>
          <w:sz w:val="16"/>
          <w:szCs w:val="16"/>
        </w:rPr>
        <w:t xml:space="preserve">  if (messages == nullptr) {</w:t>
      </w:r>
    </w:p>
    <w:p w14:paraId="01F5BF35" w14:textId="77777777" w:rsidR="001C2D80" w:rsidRPr="006F12BA" w:rsidRDefault="001C2D80" w:rsidP="001C2D80">
      <w:pPr>
        <w:rPr>
          <w:sz w:val="16"/>
          <w:szCs w:val="16"/>
        </w:rPr>
      </w:pPr>
      <w:r w:rsidRPr="006F12BA">
        <w:rPr>
          <w:sz w:val="16"/>
          <w:szCs w:val="16"/>
        </w:rPr>
        <w:t xml:space="preserve">    return {};</w:t>
      </w:r>
    </w:p>
    <w:p w14:paraId="4BB50435" w14:textId="77777777" w:rsidR="001C2D80" w:rsidRPr="006F12BA" w:rsidRDefault="001C2D80" w:rsidP="001C2D80">
      <w:pPr>
        <w:rPr>
          <w:sz w:val="16"/>
          <w:szCs w:val="16"/>
        </w:rPr>
      </w:pPr>
      <w:r w:rsidRPr="006F12BA">
        <w:rPr>
          <w:sz w:val="16"/>
          <w:szCs w:val="16"/>
        </w:rPr>
        <w:t xml:space="preserve">  }</w:t>
      </w:r>
    </w:p>
    <w:p w14:paraId="7A6F48AF" w14:textId="77777777" w:rsidR="001C2D80" w:rsidRPr="006F12BA" w:rsidRDefault="001C2D80" w:rsidP="001C2D80">
      <w:pPr>
        <w:rPr>
          <w:sz w:val="16"/>
          <w:szCs w:val="16"/>
        </w:rPr>
      </w:pPr>
      <w:r w:rsidRPr="006F12BA">
        <w:rPr>
          <w:sz w:val="16"/>
          <w:szCs w:val="16"/>
        </w:rPr>
        <w:t xml:space="preserve">  for (auto&amp; message : messages-&gt;messages_) {</w:t>
      </w:r>
    </w:p>
    <w:p w14:paraId="1A4453D8" w14:textId="77777777" w:rsidR="001C2D80" w:rsidRPr="006F12BA" w:rsidRDefault="001C2D80" w:rsidP="001C2D80">
      <w:pPr>
        <w:rPr>
          <w:sz w:val="16"/>
          <w:szCs w:val="16"/>
        </w:rPr>
      </w:pPr>
      <w:r w:rsidRPr="006F12BA">
        <w:rPr>
          <w:sz w:val="16"/>
          <w:szCs w:val="16"/>
        </w:rPr>
        <w:t xml:space="preserve">    auto link = GetMessageLink(message);</w:t>
      </w:r>
    </w:p>
    <w:p w14:paraId="4A513918" w14:textId="77777777" w:rsidR="001C2D80" w:rsidRPr="006F12BA" w:rsidRDefault="001C2D80" w:rsidP="001C2D80">
      <w:pPr>
        <w:rPr>
          <w:sz w:val="16"/>
          <w:szCs w:val="16"/>
        </w:rPr>
      </w:pPr>
      <w:r w:rsidRPr="006F12BA">
        <w:rPr>
          <w:sz w:val="16"/>
          <w:szCs w:val="16"/>
        </w:rPr>
        <w:t xml:space="preserve">    if (link == nullptr) {</w:t>
      </w:r>
    </w:p>
    <w:p w14:paraId="29082D54" w14:textId="77777777" w:rsidR="001C2D80" w:rsidRPr="006F12BA" w:rsidRDefault="001C2D80" w:rsidP="001C2D80">
      <w:pPr>
        <w:rPr>
          <w:sz w:val="16"/>
          <w:szCs w:val="16"/>
        </w:rPr>
      </w:pPr>
      <w:r w:rsidRPr="006F12BA">
        <w:rPr>
          <w:sz w:val="16"/>
          <w:szCs w:val="16"/>
        </w:rPr>
        <w:t xml:space="preserve">      continue;</w:t>
      </w:r>
    </w:p>
    <w:p w14:paraId="39BFC0AA" w14:textId="77777777" w:rsidR="001C2D80" w:rsidRPr="006F12BA" w:rsidRDefault="001C2D80" w:rsidP="001C2D80">
      <w:pPr>
        <w:rPr>
          <w:sz w:val="16"/>
          <w:szCs w:val="16"/>
        </w:rPr>
      </w:pPr>
      <w:r w:rsidRPr="006F12BA">
        <w:rPr>
          <w:sz w:val="16"/>
          <w:szCs w:val="16"/>
        </w:rPr>
        <w:t xml:space="preserve">    }</w:t>
      </w:r>
    </w:p>
    <w:p w14:paraId="0C4F08BC" w14:textId="77777777" w:rsidR="001C2D80" w:rsidRPr="006F12BA" w:rsidRDefault="001C2D80" w:rsidP="001C2D80">
      <w:pPr>
        <w:rPr>
          <w:sz w:val="16"/>
          <w:szCs w:val="16"/>
        </w:rPr>
      </w:pPr>
      <w:r w:rsidRPr="006F12BA">
        <w:rPr>
          <w:sz w:val="16"/>
          <w:szCs w:val="16"/>
        </w:rPr>
        <w:t xml:space="preserve">    links.push_back(link-&gt;link_);</w:t>
      </w:r>
    </w:p>
    <w:p w14:paraId="4F0ED901" w14:textId="77777777" w:rsidR="001C2D80" w:rsidRPr="006F12BA" w:rsidRDefault="001C2D80" w:rsidP="001C2D80">
      <w:pPr>
        <w:rPr>
          <w:sz w:val="16"/>
          <w:szCs w:val="16"/>
        </w:rPr>
      </w:pPr>
      <w:r w:rsidRPr="006F12BA">
        <w:rPr>
          <w:sz w:val="16"/>
          <w:szCs w:val="16"/>
        </w:rPr>
        <w:t xml:space="preserve">  }</w:t>
      </w:r>
    </w:p>
    <w:p w14:paraId="07A7EADC" w14:textId="77777777" w:rsidR="001C2D80" w:rsidRPr="006F12BA" w:rsidRDefault="001C2D80" w:rsidP="001C2D80">
      <w:pPr>
        <w:rPr>
          <w:sz w:val="16"/>
          <w:szCs w:val="16"/>
        </w:rPr>
      </w:pPr>
      <w:r w:rsidRPr="006F12BA">
        <w:rPr>
          <w:sz w:val="16"/>
          <w:szCs w:val="16"/>
        </w:rPr>
        <w:t xml:space="preserve">  return links;</w:t>
      </w:r>
    </w:p>
    <w:p w14:paraId="4FE9B830" w14:textId="77777777" w:rsidR="001C2D80" w:rsidRPr="006F12BA" w:rsidRDefault="001C2D80" w:rsidP="001C2D80">
      <w:pPr>
        <w:rPr>
          <w:sz w:val="16"/>
          <w:szCs w:val="16"/>
        </w:rPr>
      </w:pPr>
      <w:r w:rsidRPr="006F12BA">
        <w:rPr>
          <w:sz w:val="16"/>
          <w:szCs w:val="16"/>
        </w:rPr>
        <w:t>}</w:t>
      </w:r>
    </w:p>
    <w:p w14:paraId="544BE11A" w14:textId="77777777" w:rsidR="001C2D80" w:rsidRPr="006F12BA" w:rsidRDefault="001C2D80" w:rsidP="001C2D80">
      <w:pPr>
        <w:rPr>
          <w:sz w:val="16"/>
          <w:szCs w:val="16"/>
        </w:rPr>
      </w:pPr>
    </w:p>
    <w:p w14:paraId="7E079036" w14:textId="77777777" w:rsidR="001C2D80" w:rsidRPr="006F12BA" w:rsidRDefault="001C2D80" w:rsidP="001C2D80">
      <w:pPr>
        <w:rPr>
          <w:sz w:val="16"/>
          <w:szCs w:val="16"/>
        </w:rPr>
      </w:pPr>
      <w:r w:rsidRPr="006F12BA">
        <w:rPr>
          <w:sz w:val="16"/>
          <w:szCs w:val="16"/>
        </w:rPr>
        <w:t>bool TelegramSearcher::NeedRestart() const {</w:t>
      </w:r>
    </w:p>
    <w:p w14:paraId="03346BCB" w14:textId="77777777" w:rsidR="001C2D80" w:rsidRPr="006F12BA" w:rsidRDefault="001C2D80" w:rsidP="001C2D80">
      <w:pPr>
        <w:rPr>
          <w:sz w:val="16"/>
          <w:szCs w:val="16"/>
        </w:rPr>
      </w:pPr>
      <w:r w:rsidRPr="006F12BA">
        <w:rPr>
          <w:sz w:val="16"/>
          <w:szCs w:val="16"/>
        </w:rPr>
        <w:t xml:space="preserve">  return need_restart_;</w:t>
      </w:r>
    </w:p>
    <w:p w14:paraId="0D180E1C" w14:textId="77777777" w:rsidR="001C2D80" w:rsidRPr="006F12BA" w:rsidRDefault="001C2D80" w:rsidP="001C2D80">
      <w:pPr>
        <w:rPr>
          <w:sz w:val="16"/>
          <w:szCs w:val="16"/>
        </w:rPr>
      </w:pPr>
      <w:r w:rsidRPr="006F12BA">
        <w:rPr>
          <w:sz w:val="16"/>
          <w:szCs w:val="16"/>
        </w:rPr>
        <w:t>}</w:t>
      </w:r>
    </w:p>
    <w:p w14:paraId="6EE206F6" w14:textId="77777777" w:rsidR="001C2D80" w:rsidRPr="006F12BA" w:rsidRDefault="001C2D80" w:rsidP="001C2D80">
      <w:pPr>
        <w:rPr>
          <w:sz w:val="16"/>
          <w:szCs w:val="16"/>
        </w:rPr>
      </w:pPr>
    </w:p>
    <w:p w14:paraId="70320470" w14:textId="77777777" w:rsidR="001C2D80" w:rsidRPr="006F12BA" w:rsidRDefault="001C2D80" w:rsidP="001C2D80">
      <w:pPr>
        <w:rPr>
          <w:sz w:val="16"/>
          <w:szCs w:val="16"/>
        </w:rPr>
      </w:pPr>
      <w:r w:rsidRPr="006F12BA">
        <w:rPr>
          <w:sz w:val="16"/>
          <w:szCs w:val="16"/>
        </w:rPr>
        <w:t>bool TelegramSearcher::JoinPublicChannel(const std::string&amp; username) {</w:t>
      </w:r>
    </w:p>
    <w:p w14:paraId="49E14222" w14:textId="77777777" w:rsidR="001C2D80" w:rsidRPr="006F12BA" w:rsidRDefault="001C2D80" w:rsidP="001C2D80">
      <w:pPr>
        <w:rPr>
          <w:sz w:val="16"/>
          <w:szCs w:val="16"/>
        </w:rPr>
      </w:pPr>
      <w:r w:rsidRPr="006F12BA">
        <w:rPr>
          <w:sz w:val="16"/>
          <w:szCs w:val="16"/>
        </w:rPr>
        <w:t xml:space="preserve">  std::optional&lt;std::pair&lt;std::int64_t, std::string&gt;&gt; chat =</w:t>
      </w:r>
    </w:p>
    <w:p w14:paraId="61B2FF85" w14:textId="77777777" w:rsidR="001C2D80" w:rsidRPr="006F12BA" w:rsidRDefault="001C2D80" w:rsidP="001C2D80">
      <w:pPr>
        <w:rPr>
          <w:sz w:val="16"/>
          <w:szCs w:val="16"/>
        </w:rPr>
      </w:pPr>
      <w:r w:rsidRPr="006F12BA">
        <w:rPr>
          <w:sz w:val="16"/>
          <w:szCs w:val="16"/>
        </w:rPr>
        <w:t xml:space="preserve">      SearchPublicChat(username);</w:t>
      </w:r>
    </w:p>
    <w:p w14:paraId="2B01841C" w14:textId="77777777" w:rsidR="001C2D80" w:rsidRPr="006F12BA" w:rsidRDefault="001C2D80" w:rsidP="001C2D80">
      <w:pPr>
        <w:rPr>
          <w:sz w:val="16"/>
          <w:szCs w:val="16"/>
        </w:rPr>
      </w:pPr>
      <w:r w:rsidRPr="006F12BA">
        <w:rPr>
          <w:sz w:val="16"/>
          <w:szCs w:val="16"/>
        </w:rPr>
        <w:t xml:space="preserve">  if (!chat.has_value()) {</w:t>
      </w:r>
    </w:p>
    <w:p w14:paraId="7435E422" w14:textId="77777777" w:rsidR="001C2D80" w:rsidRPr="006F12BA" w:rsidRDefault="001C2D80" w:rsidP="001C2D80">
      <w:pPr>
        <w:rPr>
          <w:sz w:val="16"/>
          <w:szCs w:val="16"/>
        </w:rPr>
      </w:pPr>
      <w:r w:rsidRPr="006F12BA">
        <w:rPr>
          <w:sz w:val="16"/>
          <w:szCs w:val="16"/>
        </w:rPr>
        <w:t xml:space="preserve">    return false;</w:t>
      </w:r>
    </w:p>
    <w:p w14:paraId="527DF4DF" w14:textId="77777777" w:rsidR="001C2D80" w:rsidRPr="006F12BA" w:rsidRDefault="001C2D80" w:rsidP="001C2D80">
      <w:pPr>
        <w:rPr>
          <w:sz w:val="16"/>
          <w:szCs w:val="16"/>
        </w:rPr>
      </w:pPr>
      <w:r w:rsidRPr="006F12BA">
        <w:rPr>
          <w:sz w:val="16"/>
          <w:szCs w:val="16"/>
        </w:rPr>
        <w:t xml:space="preserve">  }</w:t>
      </w:r>
    </w:p>
    <w:p w14:paraId="4527E70D" w14:textId="77777777" w:rsidR="001C2D80" w:rsidRPr="006F12BA" w:rsidRDefault="001C2D80" w:rsidP="001C2D80">
      <w:pPr>
        <w:rPr>
          <w:sz w:val="16"/>
          <w:szCs w:val="16"/>
        </w:rPr>
      </w:pPr>
      <w:r w:rsidRPr="006F12BA">
        <w:rPr>
          <w:sz w:val="16"/>
          <w:szCs w:val="16"/>
        </w:rPr>
        <w:t xml:space="preserve">  bool is_ok = Receive&lt;td_api::joinChat&gt;(chat.value().first) != nullptr;</w:t>
      </w:r>
    </w:p>
    <w:p w14:paraId="26D7C7F9" w14:textId="77777777" w:rsidR="001C2D80" w:rsidRPr="006F12BA" w:rsidRDefault="001C2D80" w:rsidP="001C2D80">
      <w:pPr>
        <w:rPr>
          <w:sz w:val="16"/>
          <w:szCs w:val="16"/>
        </w:rPr>
      </w:pPr>
      <w:r w:rsidRPr="006F12BA">
        <w:rPr>
          <w:sz w:val="16"/>
          <w:szCs w:val="16"/>
        </w:rPr>
        <w:t xml:space="preserve">  return is_ok;</w:t>
      </w:r>
    </w:p>
    <w:p w14:paraId="3F1F64AA" w14:textId="77777777" w:rsidR="001C2D80" w:rsidRPr="006F12BA" w:rsidRDefault="001C2D80" w:rsidP="001C2D80">
      <w:pPr>
        <w:rPr>
          <w:sz w:val="16"/>
          <w:szCs w:val="16"/>
        </w:rPr>
      </w:pPr>
      <w:r w:rsidRPr="006F12BA">
        <w:rPr>
          <w:sz w:val="16"/>
          <w:szCs w:val="16"/>
        </w:rPr>
        <w:t>}</w:t>
      </w:r>
    </w:p>
    <w:p w14:paraId="326592FE" w14:textId="77777777" w:rsidR="001C2D80" w:rsidRPr="006F12BA" w:rsidRDefault="001C2D80" w:rsidP="001C2D80">
      <w:pPr>
        <w:rPr>
          <w:sz w:val="16"/>
          <w:szCs w:val="16"/>
        </w:rPr>
      </w:pPr>
    </w:p>
    <w:p w14:paraId="7DC4EDD1" w14:textId="77777777" w:rsidR="001C2D80" w:rsidRPr="006F12BA" w:rsidRDefault="001C2D80" w:rsidP="001C2D80">
      <w:pPr>
        <w:rPr>
          <w:sz w:val="16"/>
          <w:szCs w:val="16"/>
        </w:rPr>
      </w:pPr>
      <w:r w:rsidRPr="006F12BA">
        <w:rPr>
          <w:sz w:val="16"/>
          <w:szCs w:val="16"/>
        </w:rPr>
        <w:t>std::optional&lt;std::pair&lt;std::int64_t, std::string&gt;&gt;</w:t>
      </w:r>
    </w:p>
    <w:p w14:paraId="06E45913" w14:textId="77777777" w:rsidR="001C2D80" w:rsidRPr="006F12BA" w:rsidRDefault="001C2D80" w:rsidP="001C2D80">
      <w:pPr>
        <w:rPr>
          <w:sz w:val="16"/>
          <w:szCs w:val="16"/>
        </w:rPr>
      </w:pPr>
      <w:r w:rsidRPr="006F12BA">
        <w:rPr>
          <w:sz w:val="16"/>
          <w:szCs w:val="16"/>
        </w:rPr>
        <w:t>TelegramSearcher::SearchPublicChat(const std::string&amp; query) {</w:t>
      </w:r>
    </w:p>
    <w:p w14:paraId="0139E1FB" w14:textId="77777777" w:rsidR="001C2D80" w:rsidRPr="006F12BA" w:rsidRDefault="001C2D80" w:rsidP="001C2D80">
      <w:pPr>
        <w:rPr>
          <w:sz w:val="16"/>
          <w:szCs w:val="16"/>
        </w:rPr>
      </w:pPr>
      <w:r w:rsidRPr="006F12BA">
        <w:rPr>
          <w:sz w:val="16"/>
          <w:szCs w:val="16"/>
        </w:rPr>
        <w:t xml:space="preserve">  Object object = Receive&lt;td_api::searchPublicChat&gt;(query);</w:t>
      </w:r>
    </w:p>
    <w:p w14:paraId="249F16E1" w14:textId="77777777" w:rsidR="001C2D80" w:rsidRPr="006F12BA" w:rsidRDefault="001C2D80" w:rsidP="001C2D80">
      <w:pPr>
        <w:rPr>
          <w:sz w:val="16"/>
          <w:szCs w:val="16"/>
        </w:rPr>
      </w:pPr>
      <w:r w:rsidRPr="006F12BA">
        <w:rPr>
          <w:sz w:val="16"/>
          <w:szCs w:val="16"/>
        </w:rPr>
        <w:t xml:space="preserve">  if (CheckError(object)) {</w:t>
      </w:r>
    </w:p>
    <w:p w14:paraId="063D6E2A" w14:textId="77777777" w:rsidR="001C2D80" w:rsidRPr="006F12BA" w:rsidRDefault="001C2D80" w:rsidP="001C2D80">
      <w:pPr>
        <w:rPr>
          <w:sz w:val="16"/>
          <w:szCs w:val="16"/>
        </w:rPr>
      </w:pPr>
      <w:r w:rsidRPr="006F12BA">
        <w:rPr>
          <w:sz w:val="16"/>
          <w:szCs w:val="16"/>
        </w:rPr>
        <w:t xml:space="preserve">    return std::nullopt;</w:t>
      </w:r>
    </w:p>
    <w:p w14:paraId="7DB7F79D" w14:textId="77777777" w:rsidR="001C2D80" w:rsidRPr="006F12BA" w:rsidRDefault="001C2D80" w:rsidP="001C2D80">
      <w:pPr>
        <w:rPr>
          <w:sz w:val="16"/>
          <w:szCs w:val="16"/>
        </w:rPr>
      </w:pPr>
      <w:r w:rsidRPr="006F12BA">
        <w:rPr>
          <w:sz w:val="16"/>
          <w:szCs w:val="16"/>
        </w:rPr>
        <w:t xml:space="preserve">  }</w:t>
      </w:r>
    </w:p>
    <w:p w14:paraId="15A34CFE" w14:textId="77777777" w:rsidR="001C2D80" w:rsidRPr="006F12BA" w:rsidRDefault="001C2D80" w:rsidP="001C2D80">
      <w:pPr>
        <w:rPr>
          <w:sz w:val="16"/>
          <w:szCs w:val="16"/>
        </w:rPr>
      </w:pPr>
      <w:r w:rsidRPr="006F12BA">
        <w:rPr>
          <w:sz w:val="16"/>
          <w:szCs w:val="16"/>
        </w:rPr>
        <w:t xml:space="preserve">  auto chat = td_api::move_object_as&lt;td_api::chat&gt;(object);</w:t>
      </w:r>
    </w:p>
    <w:p w14:paraId="34CD6D63" w14:textId="77777777" w:rsidR="001C2D80" w:rsidRPr="006F12BA" w:rsidRDefault="001C2D80" w:rsidP="001C2D80">
      <w:pPr>
        <w:rPr>
          <w:sz w:val="16"/>
          <w:szCs w:val="16"/>
        </w:rPr>
      </w:pPr>
      <w:r w:rsidRPr="006F12BA">
        <w:rPr>
          <w:sz w:val="16"/>
          <w:szCs w:val="16"/>
        </w:rPr>
        <w:t xml:space="preserve">  return std::pair&lt;std::int64_t, std::string&gt;{chat-&gt;id_,</w:t>
      </w:r>
    </w:p>
    <w:p w14:paraId="47EA42E2" w14:textId="77777777" w:rsidR="001C2D80" w:rsidRPr="006F12BA" w:rsidRDefault="001C2D80" w:rsidP="001C2D80">
      <w:pPr>
        <w:rPr>
          <w:sz w:val="16"/>
          <w:szCs w:val="16"/>
        </w:rPr>
      </w:pPr>
      <w:r w:rsidRPr="006F12BA">
        <w:rPr>
          <w:sz w:val="16"/>
          <w:szCs w:val="16"/>
        </w:rPr>
        <w:t xml:space="preserve">                                              std::move(chat-&gt;title_)};</w:t>
      </w:r>
    </w:p>
    <w:p w14:paraId="0114C2BB" w14:textId="77777777" w:rsidR="001C2D80" w:rsidRPr="006F12BA" w:rsidRDefault="001C2D80" w:rsidP="001C2D80">
      <w:pPr>
        <w:rPr>
          <w:sz w:val="16"/>
          <w:szCs w:val="16"/>
        </w:rPr>
      </w:pPr>
      <w:r w:rsidRPr="006F12BA">
        <w:rPr>
          <w:sz w:val="16"/>
          <w:szCs w:val="16"/>
        </w:rPr>
        <w:t>}</w:t>
      </w:r>
    </w:p>
    <w:p w14:paraId="147F1F42" w14:textId="77777777" w:rsidR="001C2D80" w:rsidRPr="006F12BA" w:rsidRDefault="001C2D80" w:rsidP="001C2D80">
      <w:pPr>
        <w:rPr>
          <w:sz w:val="16"/>
          <w:szCs w:val="16"/>
        </w:rPr>
      </w:pPr>
    </w:p>
    <w:p w14:paraId="6BDED79B" w14:textId="77777777" w:rsidR="001C2D80" w:rsidRPr="006F12BA" w:rsidRDefault="001C2D80" w:rsidP="001C2D80">
      <w:pPr>
        <w:rPr>
          <w:sz w:val="16"/>
          <w:szCs w:val="16"/>
        </w:rPr>
      </w:pPr>
      <w:r w:rsidRPr="006F12BA">
        <w:rPr>
          <w:sz w:val="16"/>
          <w:szCs w:val="16"/>
        </w:rPr>
        <w:t>bool TelegramSearcher::CheckError(const Object&amp; object) {</w:t>
      </w:r>
    </w:p>
    <w:p w14:paraId="5F02363A" w14:textId="77777777" w:rsidR="001C2D80" w:rsidRPr="006F12BA" w:rsidRDefault="001C2D80" w:rsidP="001C2D80">
      <w:pPr>
        <w:rPr>
          <w:sz w:val="16"/>
          <w:szCs w:val="16"/>
        </w:rPr>
      </w:pPr>
      <w:r w:rsidRPr="006F12BA">
        <w:rPr>
          <w:sz w:val="16"/>
          <w:szCs w:val="16"/>
        </w:rPr>
        <w:t xml:space="preserve">  if (object == nullptr) {</w:t>
      </w:r>
    </w:p>
    <w:p w14:paraId="72E73A4A" w14:textId="77777777" w:rsidR="001C2D80" w:rsidRPr="006F12BA" w:rsidRDefault="001C2D80" w:rsidP="001C2D80">
      <w:pPr>
        <w:rPr>
          <w:sz w:val="16"/>
          <w:szCs w:val="16"/>
        </w:rPr>
      </w:pPr>
      <w:r w:rsidRPr="006F12BA">
        <w:rPr>
          <w:sz w:val="16"/>
          <w:szCs w:val="16"/>
        </w:rPr>
        <w:t xml:space="preserve">    return true;</w:t>
      </w:r>
    </w:p>
    <w:p w14:paraId="2BB42650" w14:textId="77777777" w:rsidR="001C2D80" w:rsidRPr="006F12BA" w:rsidRDefault="001C2D80" w:rsidP="001C2D80">
      <w:pPr>
        <w:rPr>
          <w:sz w:val="16"/>
          <w:szCs w:val="16"/>
        </w:rPr>
      </w:pPr>
      <w:r w:rsidRPr="006F12BA">
        <w:rPr>
          <w:sz w:val="16"/>
          <w:szCs w:val="16"/>
        </w:rPr>
        <w:t xml:space="preserve">  }</w:t>
      </w:r>
    </w:p>
    <w:p w14:paraId="392EA79A" w14:textId="77777777" w:rsidR="001C2D80" w:rsidRPr="006F12BA" w:rsidRDefault="001C2D80" w:rsidP="001C2D80">
      <w:pPr>
        <w:rPr>
          <w:sz w:val="16"/>
          <w:szCs w:val="16"/>
        </w:rPr>
      </w:pPr>
      <w:r w:rsidRPr="006F12BA">
        <w:rPr>
          <w:sz w:val="16"/>
          <w:szCs w:val="16"/>
        </w:rPr>
        <w:t xml:space="preserve">  if (object-&gt;get_id() == td_api::error::ID) {</w:t>
      </w:r>
    </w:p>
    <w:p w14:paraId="4DE07EEF" w14:textId="77777777" w:rsidR="001C2D80" w:rsidRPr="006F12BA" w:rsidRDefault="001C2D80" w:rsidP="001C2D80">
      <w:pPr>
        <w:rPr>
          <w:sz w:val="16"/>
          <w:szCs w:val="16"/>
        </w:rPr>
      </w:pPr>
      <w:r w:rsidRPr="006F12BA">
        <w:rPr>
          <w:sz w:val="16"/>
          <w:szCs w:val="16"/>
        </w:rPr>
        <w:t xml:space="preserve">    // auto* error = static_cast&lt;const td_api::error*&gt;(object.get());</w:t>
      </w:r>
    </w:p>
    <w:p w14:paraId="3872754F" w14:textId="77777777" w:rsidR="001C2D80" w:rsidRPr="006F12BA" w:rsidRDefault="001C2D80" w:rsidP="001C2D80">
      <w:pPr>
        <w:rPr>
          <w:sz w:val="16"/>
          <w:szCs w:val="16"/>
        </w:rPr>
      </w:pPr>
      <w:r w:rsidRPr="006F12BA">
        <w:rPr>
          <w:sz w:val="16"/>
          <w:szCs w:val="16"/>
        </w:rPr>
        <w:t xml:space="preserve">    return true;</w:t>
      </w:r>
    </w:p>
    <w:p w14:paraId="1A0B336A" w14:textId="77777777" w:rsidR="001C2D80" w:rsidRPr="006F12BA" w:rsidRDefault="001C2D80" w:rsidP="001C2D80">
      <w:pPr>
        <w:rPr>
          <w:sz w:val="16"/>
          <w:szCs w:val="16"/>
        </w:rPr>
      </w:pPr>
      <w:r w:rsidRPr="006F12BA">
        <w:rPr>
          <w:sz w:val="16"/>
          <w:szCs w:val="16"/>
        </w:rPr>
        <w:t xml:space="preserve">  }</w:t>
      </w:r>
    </w:p>
    <w:p w14:paraId="3AC02992" w14:textId="77777777" w:rsidR="001C2D80" w:rsidRPr="006F12BA" w:rsidRDefault="001C2D80" w:rsidP="001C2D80">
      <w:pPr>
        <w:rPr>
          <w:sz w:val="16"/>
          <w:szCs w:val="16"/>
        </w:rPr>
      </w:pPr>
      <w:r w:rsidRPr="006F12BA">
        <w:rPr>
          <w:sz w:val="16"/>
          <w:szCs w:val="16"/>
        </w:rPr>
        <w:t xml:space="preserve">  return false;</w:t>
      </w:r>
    </w:p>
    <w:p w14:paraId="7907AB7D" w14:textId="77777777" w:rsidR="001C2D80" w:rsidRPr="006F12BA" w:rsidRDefault="001C2D80" w:rsidP="001C2D80">
      <w:pPr>
        <w:rPr>
          <w:sz w:val="16"/>
          <w:szCs w:val="16"/>
        </w:rPr>
      </w:pPr>
      <w:r w:rsidRPr="006F12BA">
        <w:rPr>
          <w:sz w:val="16"/>
          <w:szCs w:val="16"/>
        </w:rPr>
        <w:t>}</w:t>
      </w:r>
    </w:p>
    <w:p w14:paraId="364AD85E" w14:textId="77777777" w:rsidR="001C2D80" w:rsidRPr="006F12BA" w:rsidRDefault="001C2D80" w:rsidP="001C2D80">
      <w:pPr>
        <w:rPr>
          <w:sz w:val="16"/>
          <w:szCs w:val="16"/>
        </w:rPr>
      </w:pPr>
    </w:p>
    <w:p w14:paraId="705B4EA9" w14:textId="77777777" w:rsidR="001C2D80" w:rsidRPr="006F12BA" w:rsidRDefault="001C2D80" w:rsidP="001C2D80">
      <w:pPr>
        <w:rPr>
          <w:sz w:val="16"/>
          <w:szCs w:val="16"/>
        </w:rPr>
      </w:pPr>
      <w:r w:rsidRPr="006F12BA">
        <w:rPr>
          <w:sz w:val="16"/>
          <w:szCs w:val="16"/>
        </w:rPr>
        <w:t>bool TelegramSearcher::JoinPrivateChannel(const std::string&amp; invite_link) {</w:t>
      </w:r>
    </w:p>
    <w:p w14:paraId="79E5924A" w14:textId="77777777" w:rsidR="001C2D80" w:rsidRPr="006F12BA" w:rsidRDefault="001C2D80" w:rsidP="001C2D80">
      <w:pPr>
        <w:rPr>
          <w:sz w:val="16"/>
          <w:szCs w:val="16"/>
        </w:rPr>
      </w:pPr>
      <w:r w:rsidRPr="006F12BA">
        <w:rPr>
          <w:sz w:val="16"/>
          <w:szCs w:val="16"/>
        </w:rPr>
        <w:t xml:space="preserve">  auto chat = Receive&lt;td_api::joinChatByInviteLink&gt;(invite_link);</w:t>
      </w:r>
    </w:p>
    <w:p w14:paraId="772A2C79" w14:textId="77777777" w:rsidR="001C2D80" w:rsidRPr="006F12BA" w:rsidRDefault="001C2D80" w:rsidP="001C2D80">
      <w:pPr>
        <w:rPr>
          <w:sz w:val="16"/>
          <w:szCs w:val="16"/>
          <w:lang w:val="ru-RU"/>
        </w:rPr>
      </w:pPr>
      <w:r w:rsidRPr="006F12BA">
        <w:rPr>
          <w:sz w:val="16"/>
          <w:szCs w:val="16"/>
        </w:rPr>
        <w:t xml:space="preserve">  if</w:t>
      </w:r>
      <w:r w:rsidRPr="006F12BA">
        <w:rPr>
          <w:sz w:val="16"/>
          <w:szCs w:val="16"/>
          <w:lang w:val="ru-RU"/>
        </w:rPr>
        <w:t xml:space="preserve"> (!</w:t>
      </w:r>
      <w:r w:rsidRPr="006F12BA">
        <w:rPr>
          <w:sz w:val="16"/>
          <w:szCs w:val="16"/>
        </w:rPr>
        <w:t>chat</w:t>
      </w:r>
      <w:r w:rsidRPr="006F12BA">
        <w:rPr>
          <w:sz w:val="16"/>
          <w:szCs w:val="16"/>
          <w:lang w:val="ru-RU"/>
        </w:rPr>
        <w:t>) {</w:t>
      </w:r>
    </w:p>
    <w:p w14:paraId="27F90715"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return</w:t>
      </w:r>
      <w:r w:rsidRPr="006F12BA">
        <w:rPr>
          <w:sz w:val="16"/>
          <w:szCs w:val="16"/>
          <w:lang w:val="ru-RU"/>
        </w:rPr>
        <w:t xml:space="preserve"> </w:t>
      </w:r>
      <w:r w:rsidRPr="006F12BA">
        <w:rPr>
          <w:sz w:val="16"/>
          <w:szCs w:val="16"/>
        </w:rPr>
        <w:t>false</w:t>
      </w:r>
      <w:r w:rsidRPr="006F12BA">
        <w:rPr>
          <w:sz w:val="16"/>
          <w:szCs w:val="16"/>
          <w:lang w:val="ru-RU"/>
        </w:rPr>
        <w:t>;</w:t>
      </w:r>
    </w:p>
    <w:p w14:paraId="1791847A" w14:textId="77777777" w:rsidR="001C2D80" w:rsidRPr="006F12BA" w:rsidRDefault="001C2D80" w:rsidP="001C2D80">
      <w:pPr>
        <w:rPr>
          <w:sz w:val="16"/>
          <w:szCs w:val="16"/>
          <w:lang w:val="ru-RU"/>
        </w:rPr>
      </w:pPr>
      <w:r w:rsidRPr="006F12BA">
        <w:rPr>
          <w:sz w:val="16"/>
          <w:szCs w:val="16"/>
          <w:lang w:val="ru-RU"/>
        </w:rPr>
        <w:t xml:space="preserve">  }</w:t>
      </w:r>
    </w:p>
    <w:p w14:paraId="4493F99D" w14:textId="77777777" w:rsidR="001C2D80" w:rsidRPr="006F12BA" w:rsidRDefault="001C2D80" w:rsidP="001C2D80">
      <w:pPr>
        <w:rPr>
          <w:sz w:val="16"/>
          <w:szCs w:val="16"/>
          <w:lang w:val="ru-RU"/>
        </w:rPr>
      </w:pPr>
      <w:r w:rsidRPr="006F12BA">
        <w:rPr>
          <w:sz w:val="16"/>
          <w:szCs w:val="16"/>
          <w:lang w:val="ru-RU"/>
        </w:rPr>
        <w:t xml:space="preserve">  // </w:t>
      </w:r>
      <w:r w:rsidRPr="006F12BA">
        <w:rPr>
          <w:sz w:val="16"/>
          <w:szCs w:val="16"/>
        </w:rPr>
        <w:t>LogInfo</w:t>
      </w:r>
      <w:r w:rsidRPr="006F12BA">
        <w:rPr>
          <w:sz w:val="16"/>
          <w:szCs w:val="16"/>
          <w:lang w:val="ru-RU"/>
        </w:rPr>
        <w:t xml:space="preserve">("Пользователь вступил в приватный канал: " + </w:t>
      </w:r>
      <w:r w:rsidRPr="006F12BA">
        <w:rPr>
          <w:sz w:val="16"/>
          <w:szCs w:val="16"/>
        </w:rPr>
        <w:t>chat</w:t>
      </w:r>
      <w:r w:rsidRPr="006F12BA">
        <w:rPr>
          <w:sz w:val="16"/>
          <w:szCs w:val="16"/>
          <w:lang w:val="ru-RU"/>
        </w:rPr>
        <w:t>-&gt;</w:t>
      </w:r>
      <w:r w:rsidRPr="006F12BA">
        <w:rPr>
          <w:sz w:val="16"/>
          <w:szCs w:val="16"/>
        </w:rPr>
        <w:t>title</w:t>
      </w:r>
      <w:r w:rsidRPr="006F12BA">
        <w:rPr>
          <w:sz w:val="16"/>
          <w:szCs w:val="16"/>
          <w:lang w:val="ru-RU"/>
        </w:rPr>
        <w:t>_);</w:t>
      </w:r>
    </w:p>
    <w:p w14:paraId="7BDBC5D6"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 true;</w:t>
      </w:r>
    </w:p>
    <w:p w14:paraId="39419FB9" w14:textId="77777777" w:rsidR="001C2D80" w:rsidRPr="006F12BA" w:rsidRDefault="001C2D80" w:rsidP="001C2D80">
      <w:pPr>
        <w:rPr>
          <w:sz w:val="16"/>
          <w:szCs w:val="16"/>
        </w:rPr>
      </w:pPr>
      <w:r w:rsidRPr="006F12BA">
        <w:rPr>
          <w:sz w:val="16"/>
          <w:szCs w:val="16"/>
        </w:rPr>
        <w:t>}</w:t>
      </w:r>
    </w:p>
    <w:p w14:paraId="25995526" w14:textId="77777777" w:rsidR="001C2D80" w:rsidRPr="006F12BA" w:rsidRDefault="001C2D80" w:rsidP="001C2D80">
      <w:pPr>
        <w:rPr>
          <w:sz w:val="16"/>
          <w:szCs w:val="16"/>
        </w:rPr>
      </w:pPr>
    </w:p>
    <w:p w14:paraId="06645D96" w14:textId="77777777" w:rsidR="001C2D80" w:rsidRPr="006F12BA" w:rsidRDefault="001C2D80" w:rsidP="001C2D80">
      <w:pPr>
        <w:rPr>
          <w:sz w:val="16"/>
          <w:szCs w:val="16"/>
        </w:rPr>
      </w:pPr>
      <w:r w:rsidRPr="006F12BA">
        <w:rPr>
          <w:sz w:val="16"/>
          <w:szCs w:val="16"/>
        </w:rPr>
        <w:t>bool TelegramSearcher::LeaveFromChannel(const std::string&amp; title) {</w:t>
      </w:r>
    </w:p>
    <w:p w14:paraId="5367019B" w14:textId="77777777" w:rsidR="001C2D80" w:rsidRPr="006F12BA" w:rsidRDefault="001C2D80" w:rsidP="001C2D80">
      <w:pPr>
        <w:rPr>
          <w:sz w:val="16"/>
          <w:szCs w:val="16"/>
        </w:rPr>
      </w:pPr>
      <w:r w:rsidRPr="006F12BA">
        <w:rPr>
          <w:sz w:val="16"/>
          <w:szCs w:val="16"/>
        </w:rPr>
        <w:t xml:space="preserve">  auto chats = GetChats();</w:t>
      </w:r>
    </w:p>
    <w:p w14:paraId="31B58767" w14:textId="77777777" w:rsidR="001C2D80" w:rsidRPr="006F12BA" w:rsidRDefault="001C2D80" w:rsidP="001C2D80">
      <w:pPr>
        <w:rPr>
          <w:sz w:val="16"/>
          <w:szCs w:val="16"/>
        </w:rPr>
      </w:pPr>
      <w:r w:rsidRPr="006F12BA">
        <w:rPr>
          <w:sz w:val="16"/>
          <w:szCs w:val="16"/>
        </w:rPr>
        <w:t xml:space="preserve">  std::int64_t chat_id;</w:t>
      </w:r>
    </w:p>
    <w:p w14:paraId="1C184A12" w14:textId="77777777" w:rsidR="001C2D80" w:rsidRPr="006F12BA" w:rsidRDefault="001C2D80" w:rsidP="001C2D80">
      <w:pPr>
        <w:rPr>
          <w:sz w:val="16"/>
          <w:szCs w:val="16"/>
        </w:rPr>
      </w:pPr>
      <w:r w:rsidRPr="006F12BA">
        <w:rPr>
          <w:sz w:val="16"/>
          <w:szCs w:val="16"/>
        </w:rPr>
        <w:t xml:space="preserve">  bool is_find = false;</w:t>
      </w:r>
    </w:p>
    <w:p w14:paraId="6ADE4B3C" w14:textId="77777777" w:rsidR="001C2D80" w:rsidRPr="006F12BA" w:rsidRDefault="001C2D80" w:rsidP="001C2D80">
      <w:pPr>
        <w:rPr>
          <w:sz w:val="16"/>
          <w:szCs w:val="16"/>
        </w:rPr>
      </w:pPr>
      <w:r w:rsidRPr="006F12BA">
        <w:rPr>
          <w:sz w:val="16"/>
          <w:szCs w:val="16"/>
        </w:rPr>
        <w:t xml:space="preserve">  for (auto&amp; chat : chats) {</w:t>
      </w:r>
    </w:p>
    <w:p w14:paraId="6CF92D90" w14:textId="77777777" w:rsidR="001C2D80" w:rsidRPr="006F12BA" w:rsidRDefault="001C2D80" w:rsidP="001C2D80">
      <w:pPr>
        <w:rPr>
          <w:sz w:val="16"/>
          <w:szCs w:val="16"/>
        </w:rPr>
      </w:pPr>
      <w:r w:rsidRPr="006F12BA">
        <w:rPr>
          <w:sz w:val="16"/>
          <w:szCs w:val="16"/>
        </w:rPr>
        <w:t xml:space="preserve">    if (chat-&gt;title_ == title) {</w:t>
      </w:r>
    </w:p>
    <w:p w14:paraId="2E55D564" w14:textId="77777777" w:rsidR="001C2D80" w:rsidRPr="006F12BA" w:rsidRDefault="001C2D80" w:rsidP="001C2D80">
      <w:pPr>
        <w:rPr>
          <w:sz w:val="16"/>
          <w:szCs w:val="16"/>
        </w:rPr>
      </w:pPr>
      <w:r w:rsidRPr="006F12BA">
        <w:rPr>
          <w:sz w:val="16"/>
          <w:szCs w:val="16"/>
        </w:rPr>
        <w:t xml:space="preserve">      chat_id = chat-&gt;id_;</w:t>
      </w:r>
    </w:p>
    <w:p w14:paraId="2DE81C58" w14:textId="77777777" w:rsidR="001C2D80" w:rsidRPr="006F12BA" w:rsidRDefault="001C2D80" w:rsidP="001C2D80">
      <w:pPr>
        <w:rPr>
          <w:sz w:val="16"/>
          <w:szCs w:val="16"/>
        </w:rPr>
      </w:pPr>
      <w:r w:rsidRPr="006F12BA">
        <w:rPr>
          <w:sz w:val="16"/>
          <w:szCs w:val="16"/>
        </w:rPr>
        <w:t xml:space="preserve">      is_find = true;</w:t>
      </w:r>
    </w:p>
    <w:p w14:paraId="3C942C98" w14:textId="77777777" w:rsidR="001C2D80" w:rsidRPr="006F12BA" w:rsidRDefault="001C2D80" w:rsidP="001C2D80">
      <w:pPr>
        <w:rPr>
          <w:sz w:val="16"/>
          <w:szCs w:val="16"/>
        </w:rPr>
      </w:pPr>
      <w:r w:rsidRPr="006F12BA">
        <w:rPr>
          <w:sz w:val="16"/>
          <w:szCs w:val="16"/>
        </w:rPr>
        <w:t xml:space="preserve">    }</w:t>
      </w:r>
    </w:p>
    <w:p w14:paraId="1B7F87C8" w14:textId="77777777" w:rsidR="001C2D80" w:rsidRPr="006F12BA" w:rsidRDefault="001C2D80" w:rsidP="001C2D80">
      <w:pPr>
        <w:rPr>
          <w:sz w:val="16"/>
          <w:szCs w:val="16"/>
        </w:rPr>
      </w:pPr>
      <w:r w:rsidRPr="006F12BA">
        <w:rPr>
          <w:sz w:val="16"/>
          <w:szCs w:val="16"/>
        </w:rPr>
        <w:t xml:space="preserve">  }</w:t>
      </w:r>
    </w:p>
    <w:p w14:paraId="0688BEDA" w14:textId="77777777" w:rsidR="001C2D80" w:rsidRPr="006F12BA" w:rsidRDefault="001C2D80" w:rsidP="001C2D80">
      <w:pPr>
        <w:rPr>
          <w:sz w:val="16"/>
          <w:szCs w:val="16"/>
        </w:rPr>
      </w:pPr>
      <w:r w:rsidRPr="006F12BA">
        <w:rPr>
          <w:sz w:val="16"/>
          <w:szCs w:val="16"/>
        </w:rPr>
        <w:t xml:space="preserve">  if (!is_find) {</w:t>
      </w:r>
    </w:p>
    <w:p w14:paraId="470E77B4" w14:textId="77777777" w:rsidR="001C2D80" w:rsidRPr="006F12BA" w:rsidRDefault="001C2D80" w:rsidP="001C2D80">
      <w:pPr>
        <w:rPr>
          <w:sz w:val="16"/>
          <w:szCs w:val="16"/>
        </w:rPr>
      </w:pPr>
      <w:r w:rsidRPr="006F12BA">
        <w:rPr>
          <w:sz w:val="16"/>
          <w:szCs w:val="16"/>
        </w:rPr>
        <w:t xml:space="preserve">    return false;</w:t>
      </w:r>
    </w:p>
    <w:p w14:paraId="11130B50" w14:textId="77777777" w:rsidR="001C2D80" w:rsidRPr="006F12BA" w:rsidRDefault="001C2D80" w:rsidP="001C2D80">
      <w:pPr>
        <w:rPr>
          <w:sz w:val="16"/>
          <w:szCs w:val="16"/>
        </w:rPr>
      </w:pPr>
      <w:r w:rsidRPr="006F12BA">
        <w:rPr>
          <w:sz w:val="16"/>
          <w:szCs w:val="16"/>
        </w:rPr>
        <w:t xml:space="preserve">  }</w:t>
      </w:r>
    </w:p>
    <w:p w14:paraId="22A5A427" w14:textId="77777777" w:rsidR="001C2D80" w:rsidRPr="006F12BA" w:rsidRDefault="001C2D80" w:rsidP="001C2D80">
      <w:pPr>
        <w:rPr>
          <w:sz w:val="16"/>
          <w:szCs w:val="16"/>
        </w:rPr>
      </w:pPr>
      <w:r w:rsidRPr="006F12BA">
        <w:rPr>
          <w:sz w:val="16"/>
          <w:szCs w:val="16"/>
        </w:rPr>
        <w:t xml:space="preserve">  bool is_ok = Receive&lt;td_api::leaveChat&gt;(chat_id) != nullptr;</w:t>
      </w:r>
    </w:p>
    <w:p w14:paraId="47972676" w14:textId="77777777" w:rsidR="001C2D80" w:rsidRPr="006F12BA" w:rsidRDefault="001C2D80" w:rsidP="001C2D80">
      <w:pPr>
        <w:rPr>
          <w:sz w:val="16"/>
          <w:szCs w:val="16"/>
          <w:lang w:val="ru-RU"/>
        </w:rPr>
      </w:pPr>
      <w:r w:rsidRPr="006F12BA">
        <w:rPr>
          <w:sz w:val="16"/>
          <w:szCs w:val="16"/>
        </w:rPr>
        <w:t xml:space="preserve">  if</w:t>
      </w:r>
      <w:r w:rsidRPr="006F12BA">
        <w:rPr>
          <w:sz w:val="16"/>
          <w:szCs w:val="16"/>
          <w:lang w:val="ru-RU"/>
        </w:rPr>
        <w:t xml:space="preserve"> (</w:t>
      </w:r>
      <w:r w:rsidRPr="006F12BA">
        <w:rPr>
          <w:sz w:val="16"/>
          <w:szCs w:val="16"/>
        </w:rPr>
        <w:t>is</w:t>
      </w:r>
      <w:r w:rsidRPr="006F12BA">
        <w:rPr>
          <w:sz w:val="16"/>
          <w:szCs w:val="16"/>
          <w:lang w:val="ru-RU"/>
        </w:rPr>
        <w:t>_</w:t>
      </w:r>
      <w:r w:rsidRPr="006F12BA">
        <w:rPr>
          <w:sz w:val="16"/>
          <w:szCs w:val="16"/>
        </w:rPr>
        <w:t>ok</w:t>
      </w:r>
      <w:r w:rsidRPr="006F12BA">
        <w:rPr>
          <w:sz w:val="16"/>
          <w:szCs w:val="16"/>
          <w:lang w:val="ru-RU"/>
        </w:rPr>
        <w:t>) {</w:t>
      </w:r>
    </w:p>
    <w:p w14:paraId="0CAB62D9" w14:textId="77777777" w:rsidR="001C2D80" w:rsidRPr="006F12BA" w:rsidRDefault="001C2D80" w:rsidP="001C2D80">
      <w:pPr>
        <w:rPr>
          <w:sz w:val="16"/>
          <w:szCs w:val="16"/>
          <w:lang w:val="ru-RU"/>
        </w:rPr>
      </w:pPr>
      <w:r w:rsidRPr="006F12BA">
        <w:rPr>
          <w:sz w:val="16"/>
          <w:szCs w:val="16"/>
          <w:lang w:val="ru-RU"/>
        </w:rPr>
        <w:t xml:space="preserve">    // </w:t>
      </w:r>
      <w:r w:rsidRPr="006F12BA">
        <w:rPr>
          <w:sz w:val="16"/>
          <w:szCs w:val="16"/>
        </w:rPr>
        <w:t>LogInfo</w:t>
      </w:r>
      <w:r w:rsidRPr="006F12BA">
        <w:rPr>
          <w:sz w:val="16"/>
          <w:szCs w:val="16"/>
          <w:lang w:val="ru-RU"/>
        </w:rPr>
        <w:t xml:space="preserve">("Пользователь покинул канал: " + </w:t>
      </w:r>
      <w:r w:rsidRPr="006F12BA">
        <w:rPr>
          <w:sz w:val="16"/>
          <w:szCs w:val="16"/>
        </w:rPr>
        <w:t>title</w:t>
      </w:r>
      <w:r w:rsidRPr="006F12BA">
        <w:rPr>
          <w:sz w:val="16"/>
          <w:szCs w:val="16"/>
          <w:lang w:val="ru-RU"/>
        </w:rPr>
        <w:t>);</w:t>
      </w:r>
    </w:p>
    <w:p w14:paraId="25FBDA7A"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49F94446" w14:textId="77777777" w:rsidR="001C2D80" w:rsidRPr="006F12BA" w:rsidRDefault="001C2D80" w:rsidP="001C2D80">
      <w:pPr>
        <w:rPr>
          <w:sz w:val="16"/>
          <w:szCs w:val="16"/>
        </w:rPr>
      </w:pPr>
      <w:r w:rsidRPr="006F12BA">
        <w:rPr>
          <w:sz w:val="16"/>
          <w:szCs w:val="16"/>
        </w:rPr>
        <w:t xml:space="preserve">  return is_ok;</w:t>
      </w:r>
    </w:p>
    <w:p w14:paraId="7ABD15FB" w14:textId="77777777" w:rsidR="001C2D80" w:rsidRPr="006F12BA" w:rsidRDefault="001C2D80" w:rsidP="001C2D80">
      <w:pPr>
        <w:rPr>
          <w:sz w:val="16"/>
          <w:szCs w:val="16"/>
        </w:rPr>
      </w:pPr>
      <w:r w:rsidRPr="006F12BA">
        <w:rPr>
          <w:sz w:val="16"/>
          <w:szCs w:val="16"/>
        </w:rPr>
        <w:t>}</w:t>
      </w:r>
    </w:p>
    <w:p w14:paraId="4301353F" w14:textId="77777777" w:rsidR="001C2D80" w:rsidRPr="006F12BA" w:rsidRDefault="001C2D80" w:rsidP="001C2D80">
      <w:pPr>
        <w:rPr>
          <w:sz w:val="16"/>
          <w:szCs w:val="16"/>
        </w:rPr>
      </w:pPr>
    </w:p>
    <w:p w14:paraId="20647D7E" w14:textId="77777777" w:rsidR="001C2D80" w:rsidRPr="006F12BA" w:rsidRDefault="001C2D80" w:rsidP="001C2D80">
      <w:pPr>
        <w:rPr>
          <w:sz w:val="16"/>
          <w:szCs w:val="16"/>
        </w:rPr>
      </w:pPr>
      <w:r w:rsidRPr="006F12BA">
        <w:rPr>
          <w:sz w:val="16"/>
          <w:szCs w:val="16"/>
        </w:rPr>
        <w:t>std::vector&lt;td_api::object_ptr&lt;td_api::chat&gt;&gt; TelegramSearcher::GetChats() {</w:t>
      </w:r>
    </w:p>
    <w:p w14:paraId="4A2F08D0" w14:textId="77777777" w:rsidR="001C2D80" w:rsidRPr="006F12BA" w:rsidRDefault="001C2D80" w:rsidP="001C2D80">
      <w:pPr>
        <w:rPr>
          <w:sz w:val="16"/>
          <w:szCs w:val="16"/>
        </w:rPr>
      </w:pPr>
      <w:r w:rsidRPr="006F12BA">
        <w:rPr>
          <w:sz w:val="16"/>
          <w:szCs w:val="16"/>
        </w:rPr>
        <w:t xml:space="preserve">  std::vector&lt;td_api::object_ptr&lt;td_api::chat&gt;&gt; result;</w:t>
      </w:r>
    </w:p>
    <w:p w14:paraId="0971FCB1" w14:textId="77777777" w:rsidR="001C2D80" w:rsidRPr="006F12BA" w:rsidRDefault="001C2D80" w:rsidP="001C2D80">
      <w:pPr>
        <w:rPr>
          <w:sz w:val="16"/>
          <w:szCs w:val="16"/>
        </w:rPr>
      </w:pPr>
      <w:r w:rsidRPr="006F12BA">
        <w:rPr>
          <w:sz w:val="16"/>
          <w:szCs w:val="16"/>
        </w:rPr>
        <w:t xml:space="preserve">  auto chat_ids = Receive&lt;td_api::getChats&gt;(</w:t>
      </w:r>
    </w:p>
    <w:p w14:paraId="74F7BFB4" w14:textId="77777777" w:rsidR="001C2D80" w:rsidRPr="006F12BA" w:rsidRDefault="001C2D80" w:rsidP="001C2D80">
      <w:pPr>
        <w:rPr>
          <w:sz w:val="16"/>
          <w:szCs w:val="16"/>
        </w:rPr>
      </w:pPr>
      <w:r w:rsidRPr="006F12BA">
        <w:rPr>
          <w:sz w:val="16"/>
          <w:szCs w:val="16"/>
        </w:rPr>
        <w:t xml:space="preserve">      nullptr, std::numeric_limits&lt;std::int64_t&gt;::max(), 0, 20);</w:t>
      </w:r>
    </w:p>
    <w:p w14:paraId="5F825F70" w14:textId="77777777" w:rsidR="001C2D80" w:rsidRPr="006F12BA" w:rsidRDefault="001C2D80" w:rsidP="001C2D80">
      <w:pPr>
        <w:rPr>
          <w:sz w:val="16"/>
          <w:szCs w:val="16"/>
        </w:rPr>
      </w:pPr>
      <w:r w:rsidRPr="006F12BA">
        <w:rPr>
          <w:sz w:val="16"/>
          <w:szCs w:val="16"/>
        </w:rPr>
        <w:t xml:space="preserve">  if (chat_ids == nullptr) {</w:t>
      </w:r>
    </w:p>
    <w:p w14:paraId="2794400E" w14:textId="77777777" w:rsidR="001C2D80" w:rsidRPr="006F12BA" w:rsidRDefault="001C2D80" w:rsidP="001C2D80">
      <w:pPr>
        <w:rPr>
          <w:sz w:val="16"/>
          <w:szCs w:val="16"/>
        </w:rPr>
      </w:pPr>
      <w:r w:rsidRPr="006F12BA">
        <w:rPr>
          <w:sz w:val="16"/>
          <w:szCs w:val="16"/>
        </w:rPr>
        <w:t xml:space="preserve">    return {};</w:t>
      </w:r>
    </w:p>
    <w:p w14:paraId="7D6A0FEE" w14:textId="77777777" w:rsidR="001C2D80" w:rsidRPr="006F12BA" w:rsidRDefault="001C2D80" w:rsidP="001C2D80">
      <w:pPr>
        <w:rPr>
          <w:sz w:val="16"/>
          <w:szCs w:val="16"/>
        </w:rPr>
      </w:pPr>
      <w:r w:rsidRPr="006F12BA">
        <w:rPr>
          <w:sz w:val="16"/>
          <w:szCs w:val="16"/>
        </w:rPr>
        <w:t xml:space="preserve">  }</w:t>
      </w:r>
    </w:p>
    <w:p w14:paraId="68F21C2A" w14:textId="77777777" w:rsidR="001C2D80" w:rsidRPr="006F12BA" w:rsidRDefault="001C2D80" w:rsidP="001C2D80">
      <w:pPr>
        <w:rPr>
          <w:sz w:val="16"/>
          <w:szCs w:val="16"/>
        </w:rPr>
      </w:pPr>
      <w:r w:rsidRPr="006F12BA">
        <w:rPr>
          <w:sz w:val="16"/>
          <w:szCs w:val="16"/>
        </w:rPr>
        <w:t xml:space="preserve">  for (auto&amp; id : chat_ids-&gt;chat_ids_) {</w:t>
      </w:r>
    </w:p>
    <w:p w14:paraId="2B2F5718" w14:textId="77777777" w:rsidR="001C2D80" w:rsidRPr="006F12BA" w:rsidRDefault="001C2D80" w:rsidP="001C2D80">
      <w:pPr>
        <w:rPr>
          <w:sz w:val="16"/>
          <w:szCs w:val="16"/>
        </w:rPr>
      </w:pPr>
      <w:r w:rsidRPr="006F12BA">
        <w:rPr>
          <w:sz w:val="16"/>
          <w:szCs w:val="16"/>
        </w:rPr>
        <w:t xml:space="preserve">    auto chat = Receive&lt;td_api::getChat&gt;(id);</w:t>
      </w:r>
    </w:p>
    <w:p w14:paraId="522CF368" w14:textId="77777777" w:rsidR="001C2D80" w:rsidRPr="006F12BA" w:rsidRDefault="001C2D80" w:rsidP="001C2D80">
      <w:pPr>
        <w:rPr>
          <w:sz w:val="16"/>
          <w:szCs w:val="16"/>
        </w:rPr>
      </w:pPr>
      <w:r w:rsidRPr="006F12BA">
        <w:rPr>
          <w:sz w:val="16"/>
          <w:szCs w:val="16"/>
        </w:rPr>
        <w:t xml:space="preserve">    if (chat) {</w:t>
      </w:r>
    </w:p>
    <w:p w14:paraId="2182C5C2" w14:textId="77777777" w:rsidR="001C2D80" w:rsidRPr="006F12BA" w:rsidRDefault="001C2D80" w:rsidP="001C2D80">
      <w:pPr>
        <w:rPr>
          <w:sz w:val="16"/>
          <w:szCs w:val="16"/>
        </w:rPr>
      </w:pPr>
      <w:r w:rsidRPr="006F12BA">
        <w:rPr>
          <w:sz w:val="16"/>
          <w:szCs w:val="16"/>
        </w:rPr>
        <w:t xml:space="preserve">      result.push_back(std::move(chat));</w:t>
      </w:r>
    </w:p>
    <w:p w14:paraId="30E96950" w14:textId="77777777" w:rsidR="001C2D80" w:rsidRPr="006F12BA" w:rsidRDefault="001C2D80" w:rsidP="001C2D80">
      <w:pPr>
        <w:rPr>
          <w:sz w:val="16"/>
          <w:szCs w:val="16"/>
        </w:rPr>
      </w:pPr>
      <w:r w:rsidRPr="006F12BA">
        <w:rPr>
          <w:sz w:val="16"/>
          <w:szCs w:val="16"/>
        </w:rPr>
        <w:t xml:space="preserve">    }</w:t>
      </w:r>
    </w:p>
    <w:p w14:paraId="0579E0A2" w14:textId="77777777" w:rsidR="001C2D80" w:rsidRPr="006F12BA" w:rsidRDefault="001C2D80" w:rsidP="001C2D80">
      <w:pPr>
        <w:rPr>
          <w:sz w:val="16"/>
          <w:szCs w:val="16"/>
        </w:rPr>
      </w:pPr>
      <w:r w:rsidRPr="006F12BA">
        <w:rPr>
          <w:sz w:val="16"/>
          <w:szCs w:val="16"/>
        </w:rPr>
        <w:t xml:space="preserve">  }</w:t>
      </w:r>
    </w:p>
    <w:p w14:paraId="2FAB4DAA" w14:textId="77777777" w:rsidR="001C2D80" w:rsidRPr="006F12BA" w:rsidRDefault="001C2D80" w:rsidP="001C2D80">
      <w:pPr>
        <w:rPr>
          <w:sz w:val="16"/>
          <w:szCs w:val="16"/>
        </w:rPr>
      </w:pPr>
      <w:r w:rsidRPr="006F12BA">
        <w:rPr>
          <w:sz w:val="16"/>
          <w:szCs w:val="16"/>
        </w:rPr>
        <w:t xml:space="preserve">  return result;</w:t>
      </w:r>
    </w:p>
    <w:p w14:paraId="59CF500B" w14:textId="77777777" w:rsidR="001C2D80" w:rsidRPr="006F12BA" w:rsidRDefault="001C2D80" w:rsidP="001C2D80">
      <w:pPr>
        <w:rPr>
          <w:sz w:val="16"/>
          <w:szCs w:val="16"/>
        </w:rPr>
      </w:pPr>
      <w:r w:rsidRPr="006F12BA">
        <w:rPr>
          <w:sz w:val="16"/>
          <w:szCs w:val="16"/>
        </w:rPr>
        <w:t>}</w:t>
      </w:r>
    </w:p>
    <w:p w14:paraId="013E954F" w14:textId="77777777" w:rsidR="001C2D80" w:rsidRPr="006F12BA" w:rsidRDefault="001C2D80" w:rsidP="001C2D80">
      <w:pPr>
        <w:rPr>
          <w:sz w:val="16"/>
          <w:szCs w:val="16"/>
        </w:rPr>
      </w:pPr>
    </w:p>
    <w:p w14:paraId="58F2ACF9" w14:textId="77777777" w:rsidR="001C2D80" w:rsidRPr="006F12BA" w:rsidRDefault="001C2D80" w:rsidP="001C2D80">
      <w:pPr>
        <w:rPr>
          <w:sz w:val="16"/>
          <w:szCs w:val="16"/>
        </w:rPr>
      </w:pPr>
      <w:r w:rsidRPr="006F12BA">
        <w:rPr>
          <w:sz w:val="16"/>
          <w:szCs w:val="16"/>
        </w:rPr>
        <w:t>void TelegramSearcher::RunFetchLoop() {</w:t>
      </w:r>
    </w:p>
    <w:p w14:paraId="70E2ABEA" w14:textId="77777777" w:rsidR="001C2D80" w:rsidRPr="006F12BA" w:rsidRDefault="001C2D80" w:rsidP="001C2D80">
      <w:pPr>
        <w:rPr>
          <w:sz w:val="16"/>
          <w:szCs w:val="16"/>
        </w:rPr>
      </w:pPr>
      <w:r w:rsidRPr="006F12BA">
        <w:rPr>
          <w:sz w:val="16"/>
          <w:szCs w:val="16"/>
        </w:rPr>
        <w:t xml:space="preserve">  is_run_fetch_loop.store(true);</w:t>
      </w:r>
    </w:p>
    <w:p w14:paraId="42EA250C" w14:textId="77777777" w:rsidR="001C2D80" w:rsidRPr="006F12BA" w:rsidRDefault="001C2D80" w:rsidP="001C2D80">
      <w:pPr>
        <w:rPr>
          <w:sz w:val="16"/>
          <w:szCs w:val="16"/>
        </w:rPr>
      </w:pPr>
      <w:r w:rsidRPr="006F12BA">
        <w:rPr>
          <w:sz w:val="16"/>
          <w:szCs w:val="16"/>
        </w:rPr>
        <w:t xml:space="preserve">  td::ClientManager::Response response;</w:t>
      </w:r>
    </w:p>
    <w:p w14:paraId="2B9C0CB6" w14:textId="77777777" w:rsidR="001C2D80" w:rsidRPr="006F12BA" w:rsidRDefault="001C2D80" w:rsidP="001C2D80">
      <w:pPr>
        <w:rPr>
          <w:sz w:val="16"/>
          <w:szCs w:val="16"/>
        </w:rPr>
      </w:pPr>
      <w:r w:rsidRPr="006F12BA">
        <w:rPr>
          <w:sz w:val="16"/>
          <w:szCs w:val="16"/>
        </w:rPr>
        <w:t xml:space="preserve">  while (is_run_fetch_loop.load()) {</w:t>
      </w:r>
    </w:p>
    <w:p w14:paraId="1CA0634F" w14:textId="77777777" w:rsidR="001C2D80" w:rsidRPr="006F12BA" w:rsidRDefault="001C2D80" w:rsidP="001C2D80">
      <w:pPr>
        <w:rPr>
          <w:sz w:val="16"/>
          <w:szCs w:val="16"/>
        </w:rPr>
      </w:pPr>
      <w:r w:rsidRPr="006F12BA">
        <w:rPr>
          <w:sz w:val="16"/>
          <w:szCs w:val="16"/>
        </w:rPr>
        <w:t xml:space="preserve">    std::lock_guard lg{mutex_};</w:t>
      </w:r>
    </w:p>
    <w:p w14:paraId="500E8239" w14:textId="77777777" w:rsidR="001C2D80" w:rsidRPr="006F12BA" w:rsidRDefault="001C2D80" w:rsidP="001C2D80">
      <w:pPr>
        <w:rPr>
          <w:sz w:val="16"/>
          <w:szCs w:val="16"/>
        </w:rPr>
      </w:pPr>
      <w:r w:rsidRPr="006F12BA">
        <w:rPr>
          <w:sz w:val="16"/>
          <w:szCs w:val="16"/>
        </w:rPr>
        <w:t xml:space="preserve">    response = FetchResponse();</w:t>
      </w:r>
    </w:p>
    <w:p w14:paraId="57A6AB35" w14:textId="77777777" w:rsidR="001C2D80" w:rsidRPr="006F12BA" w:rsidRDefault="001C2D80" w:rsidP="001C2D80">
      <w:pPr>
        <w:rPr>
          <w:sz w:val="16"/>
          <w:szCs w:val="16"/>
        </w:rPr>
      </w:pPr>
      <w:r w:rsidRPr="006F12BA">
        <w:rPr>
          <w:sz w:val="16"/>
          <w:szCs w:val="16"/>
        </w:rPr>
        <w:t xml:space="preserve">    ProcessResponse(std::move(response));</w:t>
      </w:r>
    </w:p>
    <w:p w14:paraId="3002FCAD" w14:textId="77777777" w:rsidR="001C2D80" w:rsidRPr="006F12BA" w:rsidRDefault="001C2D80" w:rsidP="001C2D80">
      <w:pPr>
        <w:rPr>
          <w:sz w:val="16"/>
          <w:szCs w:val="16"/>
        </w:rPr>
      </w:pPr>
      <w:r w:rsidRPr="006F12BA">
        <w:rPr>
          <w:sz w:val="16"/>
          <w:szCs w:val="16"/>
        </w:rPr>
        <w:t xml:space="preserve">  }</w:t>
      </w:r>
    </w:p>
    <w:p w14:paraId="7DA44C50" w14:textId="77777777" w:rsidR="001C2D80" w:rsidRPr="006F12BA" w:rsidRDefault="001C2D80" w:rsidP="001C2D80">
      <w:pPr>
        <w:rPr>
          <w:sz w:val="16"/>
          <w:szCs w:val="16"/>
        </w:rPr>
      </w:pPr>
      <w:r w:rsidRPr="006F12BA">
        <w:rPr>
          <w:sz w:val="16"/>
          <w:szCs w:val="16"/>
        </w:rPr>
        <w:t>}</w:t>
      </w:r>
    </w:p>
    <w:p w14:paraId="2310A69B" w14:textId="77777777" w:rsidR="001C2D80" w:rsidRPr="006F12BA" w:rsidRDefault="001C2D80" w:rsidP="001C2D80">
      <w:pPr>
        <w:rPr>
          <w:sz w:val="16"/>
          <w:szCs w:val="16"/>
        </w:rPr>
      </w:pPr>
    </w:p>
    <w:p w14:paraId="50D4406E" w14:textId="77777777" w:rsidR="001C2D80" w:rsidRPr="006F12BA" w:rsidRDefault="001C2D80" w:rsidP="001C2D80">
      <w:pPr>
        <w:rPr>
          <w:sz w:val="16"/>
          <w:szCs w:val="16"/>
        </w:rPr>
      </w:pPr>
      <w:r w:rsidRPr="006F12BA">
        <w:rPr>
          <w:sz w:val="16"/>
          <w:szCs w:val="16"/>
        </w:rPr>
        <w:t>void TelegramSearcher::StopFetchLoop() {</w:t>
      </w:r>
    </w:p>
    <w:p w14:paraId="79B897AC" w14:textId="77777777" w:rsidR="001C2D80" w:rsidRPr="006F12BA" w:rsidRDefault="001C2D80" w:rsidP="001C2D80">
      <w:pPr>
        <w:rPr>
          <w:sz w:val="16"/>
          <w:szCs w:val="16"/>
        </w:rPr>
      </w:pPr>
      <w:r w:rsidRPr="006F12BA">
        <w:rPr>
          <w:sz w:val="16"/>
          <w:szCs w:val="16"/>
        </w:rPr>
        <w:t xml:space="preserve">  is_run_fetch_loop.store(false);</w:t>
      </w:r>
    </w:p>
    <w:p w14:paraId="399F87E9" w14:textId="77777777" w:rsidR="001C2D80" w:rsidRPr="006F12BA" w:rsidRDefault="001C2D80" w:rsidP="001C2D80">
      <w:pPr>
        <w:rPr>
          <w:sz w:val="16"/>
          <w:szCs w:val="16"/>
        </w:rPr>
      </w:pPr>
      <w:r w:rsidRPr="006F12BA">
        <w:rPr>
          <w:sz w:val="16"/>
          <w:szCs w:val="16"/>
        </w:rPr>
        <w:t>}</w:t>
      </w:r>
    </w:p>
    <w:p w14:paraId="382DDB2C" w14:textId="77777777" w:rsidR="001C2D80" w:rsidRPr="006F12BA" w:rsidRDefault="001C2D80" w:rsidP="001C2D80">
      <w:pPr>
        <w:rPr>
          <w:sz w:val="16"/>
          <w:szCs w:val="16"/>
        </w:rPr>
      </w:pPr>
    </w:p>
    <w:p w14:paraId="523E058B" w14:textId="77777777" w:rsidR="001C2D80" w:rsidRPr="006F12BA" w:rsidRDefault="001C2D80" w:rsidP="001C2D80">
      <w:pPr>
        <w:rPr>
          <w:sz w:val="16"/>
          <w:szCs w:val="16"/>
        </w:rPr>
      </w:pPr>
      <w:r w:rsidRPr="006F12BA">
        <w:rPr>
          <w:sz w:val="16"/>
          <w:szCs w:val="16"/>
        </w:rPr>
        <w:t>TelegramSearcher::~TelegramSearcher() {</w:t>
      </w:r>
    </w:p>
    <w:p w14:paraId="3067882E" w14:textId="77777777" w:rsidR="001C2D80" w:rsidRPr="006F12BA" w:rsidRDefault="001C2D80" w:rsidP="001C2D80">
      <w:pPr>
        <w:rPr>
          <w:sz w:val="16"/>
          <w:szCs w:val="16"/>
        </w:rPr>
      </w:pPr>
      <w:r w:rsidRPr="006F12BA">
        <w:rPr>
          <w:sz w:val="16"/>
          <w:szCs w:val="16"/>
        </w:rPr>
        <w:t xml:space="preserve">  StopFetchLoop();</w:t>
      </w:r>
    </w:p>
    <w:p w14:paraId="0EE008A8" w14:textId="77777777" w:rsidR="001C2D80" w:rsidRPr="006F12BA" w:rsidRDefault="001C2D80" w:rsidP="001C2D80">
      <w:pPr>
        <w:rPr>
          <w:sz w:val="16"/>
          <w:szCs w:val="16"/>
        </w:rPr>
      </w:pPr>
      <w:r w:rsidRPr="006F12BA">
        <w:rPr>
          <w:sz w:val="16"/>
          <w:szCs w:val="16"/>
        </w:rPr>
        <w:t>}</w:t>
      </w:r>
    </w:p>
    <w:p w14:paraId="43B8D47F" w14:textId="77777777" w:rsidR="001C2D80" w:rsidRPr="006F12BA" w:rsidRDefault="001C2D80" w:rsidP="001C2D80">
      <w:pPr>
        <w:rPr>
          <w:sz w:val="16"/>
          <w:szCs w:val="16"/>
        </w:rPr>
      </w:pPr>
    </w:p>
    <w:p w14:paraId="24BCE035" w14:textId="77777777" w:rsidR="001C2D80" w:rsidRPr="006F12BA" w:rsidRDefault="001C2D80" w:rsidP="001C2D80">
      <w:pPr>
        <w:rPr>
          <w:sz w:val="16"/>
          <w:szCs w:val="16"/>
        </w:rPr>
      </w:pPr>
      <w:r w:rsidRPr="006F12BA">
        <w:rPr>
          <w:sz w:val="16"/>
          <w:szCs w:val="16"/>
        </w:rPr>
        <w:t>td_api::getChat::ReturnType TelegramSearcher::GetChatInfo(</w:t>
      </w:r>
    </w:p>
    <w:p w14:paraId="7CF22372" w14:textId="77777777" w:rsidR="001C2D80" w:rsidRPr="006F12BA" w:rsidRDefault="001C2D80" w:rsidP="001C2D80">
      <w:pPr>
        <w:rPr>
          <w:sz w:val="16"/>
          <w:szCs w:val="16"/>
        </w:rPr>
      </w:pPr>
      <w:r w:rsidRPr="006F12BA">
        <w:rPr>
          <w:sz w:val="16"/>
          <w:szCs w:val="16"/>
        </w:rPr>
        <w:t xml:space="preserve">    std::int64_t chat_id) {</w:t>
      </w:r>
    </w:p>
    <w:p w14:paraId="7046D694" w14:textId="77777777" w:rsidR="001C2D80" w:rsidRPr="006F12BA" w:rsidRDefault="001C2D80" w:rsidP="001C2D80">
      <w:pPr>
        <w:rPr>
          <w:sz w:val="16"/>
          <w:szCs w:val="16"/>
        </w:rPr>
      </w:pPr>
      <w:r w:rsidRPr="006F12BA">
        <w:rPr>
          <w:sz w:val="16"/>
          <w:szCs w:val="16"/>
        </w:rPr>
        <w:t xml:space="preserve">  return Receive&lt;td_api::getChat&gt;(chat_id);</w:t>
      </w:r>
    </w:p>
    <w:p w14:paraId="68A2E9DE" w14:textId="77777777" w:rsidR="001C2D80" w:rsidRPr="006F12BA" w:rsidRDefault="001C2D80" w:rsidP="001C2D80">
      <w:pPr>
        <w:rPr>
          <w:sz w:val="16"/>
          <w:szCs w:val="16"/>
        </w:rPr>
      </w:pPr>
      <w:r w:rsidRPr="006F12BA">
        <w:rPr>
          <w:sz w:val="16"/>
          <w:szCs w:val="16"/>
        </w:rPr>
        <w:t>}</w:t>
      </w:r>
    </w:p>
    <w:p w14:paraId="4CF2DE76" w14:textId="77777777" w:rsidR="001C2D80" w:rsidRPr="006F12BA" w:rsidRDefault="001C2D80" w:rsidP="001C2D80">
      <w:pPr>
        <w:rPr>
          <w:sz w:val="16"/>
          <w:szCs w:val="16"/>
        </w:rPr>
      </w:pPr>
    </w:p>
    <w:p w14:paraId="1C4D3587" w14:textId="77777777" w:rsidR="001C2D80" w:rsidRPr="006F12BA" w:rsidRDefault="001C2D80" w:rsidP="001C2D80">
      <w:pPr>
        <w:rPr>
          <w:sz w:val="16"/>
          <w:szCs w:val="16"/>
        </w:rPr>
      </w:pPr>
      <w:r w:rsidRPr="006F12BA">
        <w:rPr>
          <w:sz w:val="16"/>
          <w:szCs w:val="16"/>
        </w:rPr>
        <w:t>std::vector&lt;std::string&gt; TelegramSearcher::GetMessagesLinksFromChat(</w:t>
      </w:r>
    </w:p>
    <w:p w14:paraId="590B3BA8" w14:textId="77777777" w:rsidR="001C2D80" w:rsidRPr="006F12BA" w:rsidRDefault="001C2D80" w:rsidP="001C2D80">
      <w:pPr>
        <w:rPr>
          <w:sz w:val="16"/>
          <w:szCs w:val="16"/>
        </w:rPr>
      </w:pPr>
      <w:r w:rsidRPr="006F12BA">
        <w:rPr>
          <w:sz w:val="16"/>
          <w:szCs w:val="16"/>
        </w:rPr>
        <w:t xml:space="preserve">    std::int64_t chat_id, const std::string&amp; query) {</w:t>
      </w:r>
    </w:p>
    <w:p w14:paraId="1EFC7E0A" w14:textId="77777777" w:rsidR="001C2D80" w:rsidRPr="006F12BA" w:rsidRDefault="001C2D80" w:rsidP="001C2D80">
      <w:pPr>
        <w:rPr>
          <w:sz w:val="16"/>
          <w:szCs w:val="16"/>
        </w:rPr>
      </w:pPr>
      <w:r w:rsidRPr="006F12BA">
        <w:rPr>
          <w:sz w:val="16"/>
          <w:szCs w:val="16"/>
        </w:rPr>
        <w:t xml:space="preserve">  auto messages = GetMessagesFromChat(chat_id, query);</w:t>
      </w:r>
    </w:p>
    <w:p w14:paraId="577C0F96" w14:textId="77777777" w:rsidR="001C2D80" w:rsidRPr="006F12BA" w:rsidRDefault="001C2D80" w:rsidP="001C2D80">
      <w:pPr>
        <w:rPr>
          <w:sz w:val="16"/>
          <w:szCs w:val="16"/>
        </w:rPr>
      </w:pPr>
      <w:r w:rsidRPr="006F12BA">
        <w:rPr>
          <w:sz w:val="16"/>
          <w:szCs w:val="16"/>
        </w:rPr>
        <w:t xml:space="preserve">  std::vector&lt;std::string&gt; links;</w:t>
      </w:r>
    </w:p>
    <w:p w14:paraId="4D6ED20C" w14:textId="77777777" w:rsidR="001C2D80" w:rsidRPr="006F12BA" w:rsidRDefault="001C2D80" w:rsidP="001C2D80">
      <w:pPr>
        <w:rPr>
          <w:sz w:val="16"/>
          <w:szCs w:val="16"/>
        </w:rPr>
      </w:pPr>
      <w:r w:rsidRPr="006F12BA">
        <w:rPr>
          <w:sz w:val="16"/>
          <w:szCs w:val="16"/>
        </w:rPr>
        <w:t xml:space="preserve">  links.reserve(messages.size());</w:t>
      </w:r>
    </w:p>
    <w:p w14:paraId="2F7CE70F" w14:textId="77777777" w:rsidR="001C2D80" w:rsidRPr="006F12BA" w:rsidRDefault="001C2D80" w:rsidP="001C2D80">
      <w:pPr>
        <w:rPr>
          <w:sz w:val="16"/>
          <w:szCs w:val="16"/>
        </w:rPr>
      </w:pPr>
      <w:r w:rsidRPr="006F12BA">
        <w:rPr>
          <w:sz w:val="16"/>
          <w:szCs w:val="16"/>
        </w:rPr>
        <w:t xml:space="preserve">  for (auto&amp; message : messages) {</w:t>
      </w:r>
    </w:p>
    <w:p w14:paraId="65B8F5FA" w14:textId="77777777" w:rsidR="001C2D80" w:rsidRPr="006F12BA" w:rsidRDefault="001C2D80" w:rsidP="001C2D80">
      <w:pPr>
        <w:rPr>
          <w:sz w:val="16"/>
          <w:szCs w:val="16"/>
        </w:rPr>
      </w:pPr>
      <w:r w:rsidRPr="006F12BA">
        <w:rPr>
          <w:sz w:val="16"/>
          <w:szCs w:val="16"/>
        </w:rPr>
        <w:t xml:space="preserve">    auto link = GetMessageLink(message);</w:t>
      </w:r>
    </w:p>
    <w:p w14:paraId="03C15543" w14:textId="77777777" w:rsidR="001C2D80" w:rsidRPr="006F12BA" w:rsidRDefault="001C2D80" w:rsidP="001C2D80">
      <w:pPr>
        <w:rPr>
          <w:sz w:val="16"/>
          <w:szCs w:val="16"/>
        </w:rPr>
      </w:pPr>
      <w:r w:rsidRPr="006F12BA">
        <w:rPr>
          <w:sz w:val="16"/>
          <w:szCs w:val="16"/>
        </w:rPr>
        <w:t xml:space="preserve">    if (link) {</w:t>
      </w:r>
    </w:p>
    <w:p w14:paraId="2AF08BDC" w14:textId="77777777" w:rsidR="001C2D80" w:rsidRPr="006F12BA" w:rsidRDefault="001C2D80" w:rsidP="001C2D80">
      <w:pPr>
        <w:rPr>
          <w:sz w:val="16"/>
          <w:szCs w:val="16"/>
        </w:rPr>
      </w:pPr>
      <w:r w:rsidRPr="006F12BA">
        <w:rPr>
          <w:sz w:val="16"/>
          <w:szCs w:val="16"/>
        </w:rPr>
        <w:t xml:space="preserve">      links.push_back(link-&gt;link_);</w:t>
      </w:r>
    </w:p>
    <w:p w14:paraId="69324A51" w14:textId="77777777" w:rsidR="001C2D80" w:rsidRPr="006F12BA" w:rsidRDefault="001C2D80" w:rsidP="001C2D80">
      <w:pPr>
        <w:rPr>
          <w:sz w:val="16"/>
          <w:szCs w:val="16"/>
        </w:rPr>
      </w:pPr>
      <w:r w:rsidRPr="006F12BA">
        <w:rPr>
          <w:sz w:val="16"/>
          <w:szCs w:val="16"/>
        </w:rPr>
        <w:t xml:space="preserve">    }</w:t>
      </w:r>
    </w:p>
    <w:p w14:paraId="4959E5A2" w14:textId="77777777" w:rsidR="001C2D80" w:rsidRPr="006F12BA" w:rsidRDefault="001C2D80" w:rsidP="001C2D80">
      <w:pPr>
        <w:rPr>
          <w:sz w:val="16"/>
          <w:szCs w:val="16"/>
        </w:rPr>
      </w:pPr>
      <w:r w:rsidRPr="006F12BA">
        <w:rPr>
          <w:sz w:val="16"/>
          <w:szCs w:val="16"/>
        </w:rPr>
        <w:t xml:space="preserve">  }</w:t>
      </w:r>
    </w:p>
    <w:p w14:paraId="18CB5A63" w14:textId="77777777" w:rsidR="001C2D80" w:rsidRPr="006F12BA" w:rsidRDefault="001C2D80" w:rsidP="001C2D80">
      <w:pPr>
        <w:rPr>
          <w:sz w:val="16"/>
          <w:szCs w:val="16"/>
        </w:rPr>
      </w:pPr>
      <w:r w:rsidRPr="006F12BA">
        <w:rPr>
          <w:sz w:val="16"/>
          <w:szCs w:val="16"/>
        </w:rPr>
        <w:t xml:space="preserve">  return links;</w:t>
      </w:r>
    </w:p>
    <w:p w14:paraId="4C5735F8" w14:textId="77777777" w:rsidR="001C2D80" w:rsidRPr="006F12BA" w:rsidRDefault="001C2D80" w:rsidP="001C2D80">
      <w:pPr>
        <w:rPr>
          <w:sz w:val="16"/>
          <w:szCs w:val="16"/>
        </w:rPr>
      </w:pPr>
      <w:r w:rsidRPr="006F12BA">
        <w:rPr>
          <w:sz w:val="16"/>
          <w:szCs w:val="16"/>
        </w:rPr>
        <w:t>}</w:t>
      </w:r>
    </w:p>
    <w:p w14:paraId="48BE592A" w14:textId="77777777" w:rsidR="001C2D80" w:rsidRPr="006F12BA" w:rsidRDefault="001C2D80" w:rsidP="001C2D80">
      <w:pPr>
        <w:rPr>
          <w:sz w:val="16"/>
          <w:szCs w:val="16"/>
        </w:rPr>
      </w:pPr>
    </w:p>
    <w:p w14:paraId="496F7394" w14:textId="77777777" w:rsidR="001C2D80" w:rsidRPr="006F12BA" w:rsidRDefault="001C2D80" w:rsidP="001C2D80">
      <w:pPr>
        <w:rPr>
          <w:sz w:val="16"/>
          <w:szCs w:val="16"/>
        </w:rPr>
      </w:pPr>
      <w:r w:rsidRPr="006F12BA">
        <w:rPr>
          <w:sz w:val="16"/>
          <w:szCs w:val="16"/>
        </w:rPr>
        <w:t>std::vector&lt;td_api::object_ptr&lt;td_api::message&gt;&gt;</w:t>
      </w:r>
    </w:p>
    <w:p w14:paraId="53B1CE01" w14:textId="77777777" w:rsidR="001C2D80" w:rsidRPr="006F12BA" w:rsidRDefault="001C2D80" w:rsidP="001C2D80">
      <w:pPr>
        <w:rPr>
          <w:sz w:val="16"/>
          <w:szCs w:val="16"/>
        </w:rPr>
      </w:pPr>
      <w:r w:rsidRPr="006F12BA">
        <w:rPr>
          <w:sz w:val="16"/>
          <w:szCs w:val="16"/>
        </w:rPr>
        <w:t>TelegramSearcher::GetMessagesFromChat(std::int64_t chat_id,</w:t>
      </w:r>
    </w:p>
    <w:p w14:paraId="6738E303" w14:textId="77777777" w:rsidR="001C2D80" w:rsidRPr="006F12BA" w:rsidRDefault="001C2D80" w:rsidP="001C2D80">
      <w:pPr>
        <w:rPr>
          <w:sz w:val="16"/>
          <w:szCs w:val="16"/>
        </w:rPr>
      </w:pPr>
      <w:r w:rsidRPr="006F12BA">
        <w:rPr>
          <w:sz w:val="16"/>
          <w:szCs w:val="16"/>
        </w:rPr>
        <w:t xml:space="preserve">                                      const std::string&amp; query) {</w:t>
      </w:r>
    </w:p>
    <w:p w14:paraId="0C69E474" w14:textId="77777777" w:rsidR="001C2D80" w:rsidRPr="006F12BA" w:rsidRDefault="001C2D80" w:rsidP="001C2D80">
      <w:pPr>
        <w:rPr>
          <w:sz w:val="16"/>
          <w:szCs w:val="16"/>
        </w:rPr>
      </w:pPr>
      <w:r w:rsidRPr="006F12BA">
        <w:rPr>
          <w:sz w:val="16"/>
          <w:szCs w:val="16"/>
        </w:rPr>
        <w:t xml:space="preserve">  constexpr int MAX_MESSAGE_COUNT = 100;</w:t>
      </w:r>
    </w:p>
    <w:p w14:paraId="556DDB01" w14:textId="77777777" w:rsidR="001C2D80" w:rsidRPr="006F12BA" w:rsidRDefault="001C2D80" w:rsidP="001C2D80">
      <w:pPr>
        <w:rPr>
          <w:sz w:val="16"/>
          <w:szCs w:val="16"/>
        </w:rPr>
      </w:pPr>
      <w:r w:rsidRPr="006F12BA">
        <w:rPr>
          <w:sz w:val="16"/>
          <w:szCs w:val="16"/>
        </w:rPr>
        <w:t xml:space="preserve">  auto messages = Receive&lt;td_api::searchChatMessages&gt;(</w:t>
      </w:r>
    </w:p>
    <w:p w14:paraId="72779D49" w14:textId="77777777" w:rsidR="001C2D80" w:rsidRPr="006F12BA" w:rsidRDefault="001C2D80" w:rsidP="001C2D80">
      <w:pPr>
        <w:rPr>
          <w:sz w:val="16"/>
          <w:szCs w:val="16"/>
        </w:rPr>
      </w:pPr>
      <w:r w:rsidRPr="006F12BA">
        <w:rPr>
          <w:sz w:val="16"/>
          <w:szCs w:val="16"/>
        </w:rPr>
        <w:t xml:space="preserve">      chat_id, query, nullptr, 0, 0, MAX_MESSAGE_COUNT, nullptr, 0);</w:t>
      </w:r>
    </w:p>
    <w:p w14:paraId="71D9F73F" w14:textId="77777777" w:rsidR="001C2D80" w:rsidRPr="006F12BA" w:rsidRDefault="001C2D80" w:rsidP="001C2D80">
      <w:pPr>
        <w:rPr>
          <w:sz w:val="16"/>
          <w:szCs w:val="16"/>
        </w:rPr>
      </w:pPr>
      <w:r w:rsidRPr="006F12BA">
        <w:rPr>
          <w:sz w:val="16"/>
          <w:szCs w:val="16"/>
        </w:rPr>
        <w:t xml:space="preserve">  if (!messages) {</w:t>
      </w:r>
    </w:p>
    <w:p w14:paraId="51EF244C" w14:textId="77777777" w:rsidR="001C2D80" w:rsidRPr="006F12BA" w:rsidRDefault="001C2D80" w:rsidP="001C2D80">
      <w:pPr>
        <w:rPr>
          <w:sz w:val="16"/>
          <w:szCs w:val="16"/>
        </w:rPr>
      </w:pPr>
      <w:r w:rsidRPr="006F12BA">
        <w:rPr>
          <w:sz w:val="16"/>
          <w:szCs w:val="16"/>
        </w:rPr>
        <w:t xml:space="preserve">    return {};</w:t>
      </w:r>
    </w:p>
    <w:p w14:paraId="5E504D8D" w14:textId="77777777" w:rsidR="001C2D80" w:rsidRPr="006F12BA" w:rsidRDefault="001C2D80" w:rsidP="001C2D80">
      <w:pPr>
        <w:rPr>
          <w:sz w:val="16"/>
          <w:szCs w:val="16"/>
        </w:rPr>
      </w:pPr>
      <w:r w:rsidRPr="006F12BA">
        <w:rPr>
          <w:sz w:val="16"/>
          <w:szCs w:val="16"/>
        </w:rPr>
        <w:t xml:space="preserve">  }</w:t>
      </w:r>
    </w:p>
    <w:p w14:paraId="49BC012D" w14:textId="77777777" w:rsidR="001C2D80" w:rsidRPr="006F12BA" w:rsidRDefault="001C2D80" w:rsidP="001C2D80">
      <w:pPr>
        <w:rPr>
          <w:sz w:val="16"/>
          <w:szCs w:val="16"/>
        </w:rPr>
      </w:pPr>
      <w:r w:rsidRPr="006F12BA">
        <w:rPr>
          <w:sz w:val="16"/>
          <w:szCs w:val="16"/>
        </w:rPr>
        <w:t xml:space="preserve">  return std::move(messages-&gt;messages_);</w:t>
      </w:r>
    </w:p>
    <w:p w14:paraId="4C85E4DA" w14:textId="77777777" w:rsidR="001C2D80" w:rsidRPr="006F12BA" w:rsidRDefault="001C2D80" w:rsidP="001C2D80">
      <w:pPr>
        <w:rPr>
          <w:sz w:val="16"/>
          <w:szCs w:val="16"/>
        </w:rPr>
      </w:pPr>
      <w:r w:rsidRPr="006F12BA">
        <w:rPr>
          <w:sz w:val="16"/>
          <w:szCs w:val="16"/>
        </w:rPr>
        <w:t>}</w:t>
      </w:r>
    </w:p>
    <w:p w14:paraId="47A9604D" w14:textId="77777777" w:rsidR="001C2D80" w:rsidRPr="006F12BA" w:rsidRDefault="001C2D80" w:rsidP="001C2D80">
      <w:pPr>
        <w:rPr>
          <w:sz w:val="16"/>
          <w:szCs w:val="16"/>
        </w:rPr>
      </w:pPr>
    </w:p>
    <w:p w14:paraId="47E05366" w14:textId="77777777" w:rsidR="001C2D80" w:rsidRPr="006F12BA" w:rsidRDefault="001C2D80" w:rsidP="001C2D80">
      <w:pPr>
        <w:rPr>
          <w:sz w:val="16"/>
          <w:szCs w:val="16"/>
        </w:rPr>
      </w:pPr>
      <w:r w:rsidRPr="006F12BA">
        <w:rPr>
          <w:sz w:val="16"/>
          <w:szCs w:val="16"/>
        </w:rPr>
        <w:t>void TelegramSearcher::SetNewMessageHandler(</w:t>
      </w:r>
    </w:p>
    <w:p w14:paraId="03EC3957" w14:textId="77777777" w:rsidR="001C2D80" w:rsidRPr="006F12BA" w:rsidRDefault="001C2D80" w:rsidP="001C2D80">
      <w:pPr>
        <w:rPr>
          <w:sz w:val="16"/>
          <w:szCs w:val="16"/>
        </w:rPr>
      </w:pPr>
      <w:r w:rsidRPr="006F12BA">
        <w:rPr>
          <w:sz w:val="16"/>
          <w:szCs w:val="16"/>
        </w:rPr>
        <w:t xml:space="preserve">    std::function&lt;void(td_api::updateNewMessage&amp; update_new_message)&gt; handler) {</w:t>
      </w:r>
    </w:p>
    <w:p w14:paraId="18606472" w14:textId="77777777" w:rsidR="001C2D80" w:rsidRPr="006F12BA" w:rsidRDefault="001C2D80" w:rsidP="001C2D80">
      <w:pPr>
        <w:rPr>
          <w:sz w:val="16"/>
          <w:szCs w:val="16"/>
        </w:rPr>
      </w:pPr>
      <w:r w:rsidRPr="006F12BA">
        <w:rPr>
          <w:sz w:val="16"/>
          <w:szCs w:val="16"/>
        </w:rPr>
        <w:t xml:space="preserve">  new_message_handler_ = std::move(handler);</w:t>
      </w:r>
    </w:p>
    <w:p w14:paraId="44FA38D7" w14:textId="77777777" w:rsidR="001C2D80" w:rsidRPr="006F12BA" w:rsidRDefault="001C2D80" w:rsidP="001C2D80">
      <w:pPr>
        <w:rPr>
          <w:sz w:val="16"/>
          <w:szCs w:val="16"/>
        </w:rPr>
      </w:pPr>
      <w:r w:rsidRPr="006F12BA">
        <w:rPr>
          <w:sz w:val="16"/>
          <w:szCs w:val="16"/>
        </w:rPr>
        <w:t>}</w:t>
      </w:r>
    </w:p>
    <w:p w14:paraId="4E635843" w14:textId="77777777" w:rsidR="001C2D80" w:rsidRPr="006F12BA" w:rsidRDefault="001C2D80" w:rsidP="001C2D80">
      <w:pPr>
        <w:rPr>
          <w:sz w:val="16"/>
          <w:szCs w:val="16"/>
        </w:rPr>
      </w:pPr>
    </w:p>
    <w:p w14:paraId="543DD91B" w14:textId="77777777" w:rsidR="001C2D80" w:rsidRPr="006F12BA" w:rsidRDefault="001C2D80" w:rsidP="001C2D80">
      <w:pPr>
        <w:rPr>
          <w:sz w:val="16"/>
          <w:szCs w:val="16"/>
        </w:rPr>
      </w:pPr>
      <w:r w:rsidRPr="006F12BA">
        <w:rPr>
          <w:sz w:val="16"/>
          <w:szCs w:val="16"/>
        </w:rPr>
        <w:t>void TelegramSearcher::ForwardMessage(</w:t>
      </w:r>
    </w:p>
    <w:p w14:paraId="63BEC7AF" w14:textId="77777777" w:rsidR="001C2D80" w:rsidRPr="006F12BA" w:rsidRDefault="001C2D80" w:rsidP="001C2D80">
      <w:pPr>
        <w:rPr>
          <w:sz w:val="16"/>
          <w:szCs w:val="16"/>
        </w:rPr>
      </w:pPr>
      <w:r w:rsidRPr="006F12BA">
        <w:rPr>
          <w:sz w:val="16"/>
          <w:szCs w:val="16"/>
        </w:rPr>
        <w:t xml:space="preserve">    td_api::object_ptr&lt;td_api::message&gt;&amp; message,</w:t>
      </w:r>
    </w:p>
    <w:p w14:paraId="28FF6D7A" w14:textId="77777777" w:rsidR="001C2D80" w:rsidRPr="006F12BA" w:rsidRDefault="001C2D80" w:rsidP="001C2D80">
      <w:pPr>
        <w:rPr>
          <w:sz w:val="16"/>
          <w:szCs w:val="16"/>
        </w:rPr>
      </w:pPr>
      <w:r w:rsidRPr="006F12BA">
        <w:rPr>
          <w:sz w:val="16"/>
          <w:szCs w:val="16"/>
        </w:rPr>
        <w:t xml:space="preserve">    std::int64_t forward_chat_id) {</w:t>
      </w:r>
    </w:p>
    <w:p w14:paraId="6A17A02F" w14:textId="77777777" w:rsidR="001C2D80" w:rsidRPr="006F12BA" w:rsidRDefault="001C2D80" w:rsidP="001C2D80">
      <w:pPr>
        <w:rPr>
          <w:sz w:val="16"/>
          <w:szCs w:val="16"/>
        </w:rPr>
      </w:pPr>
      <w:r w:rsidRPr="006F12BA">
        <w:rPr>
          <w:sz w:val="16"/>
          <w:szCs w:val="16"/>
        </w:rPr>
        <w:t xml:space="preserve">  Receive&lt;td_api::forwardMessages&gt;(</w:t>
      </w:r>
    </w:p>
    <w:p w14:paraId="27691420" w14:textId="77777777" w:rsidR="001C2D80" w:rsidRPr="006F12BA" w:rsidRDefault="001C2D80" w:rsidP="001C2D80">
      <w:pPr>
        <w:rPr>
          <w:sz w:val="16"/>
          <w:szCs w:val="16"/>
        </w:rPr>
      </w:pPr>
      <w:r w:rsidRPr="006F12BA">
        <w:rPr>
          <w:sz w:val="16"/>
          <w:szCs w:val="16"/>
        </w:rPr>
        <w:t xml:space="preserve">      forward_chat_id, message-&gt;chat_id_,</w:t>
      </w:r>
    </w:p>
    <w:p w14:paraId="0535DC6E" w14:textId="77777777" w:rsidR="001C2D80" w:rsidRPr="006F12BA" w:rsidRDefault="001C2D80" w:rsidP="001C2D80">
      <w:pPr>
        <w:rPr>
          <w:sz w:val="16"/>
          <w:szCs w:val="16"/>
        </w:rPr>
      </w:pPr>
      <w:r w:rsidRPr="006F12BA">
        <w:rPr>
          <w:sz w:val="16"/>
          <w:szCs w:val="16"/>
        </w:rPr>
        <w:t xml:space="preserve">      std::vector&lt;std::int64_t&gt;{message-&gt;id_}, /*option = */nullptr,</w:t>
      </w:r>
    </w:p>
    <w:p w14:paraId="7E562267" w14:textId="77777777" w:rsidR="001C2D80" w:rsidRPr="006F12BA" w:rsidRDefault="001C2D80" w:rsidP="001C2D80">
      <w:pPr>
        <w:rPr>
          <w:sz w:val="16"/>
          <w:szCs w:val="16"/>
        </w:rPr>
      </w:pPr>
      <w:r w:rsidRPr="006F12BA">
        <w:rPr>
          <w:sz w:val="16"/>
          <w:szCs w:val="16"/>
        </w:rPr>
        <w:t xml:space="preserve">      /*send_copy_ = */true, /*remove_caption_ = */false);</w:t>
      </w:r>
    </w:p>
    <w:p w14:paraId="4972BD55" w14:textId="77777777" w:rsidR="001C2D80" w:rsidRPr="006F12BA" w:rsidRDefault="001C2D80" w:rsidP="001C2D80">
      <w:pPr>
        <w:rPr>
          <w:sz w:val="16"/>
          <w:szCs w:val="16"/>
        </w:rPr>
      </w:pPr>
      <w:r w:rsidRPr="006F12BA">
        <w:rPr>
          <w:sz w:val="16"/>
          <w:szCs w:val="16"/>
        </w:rPr>
        <w:t>}</w:t>
      </w:r>
    </w:p>
    <w:p w14:paraId="51D63FB8" w14:textId="77777777" w:rsidR="001C2D80" w:rsidRPr="006F12BA" w:rsidRDefault="001C2D80" w:rsidP="001C2D80">
      <w:pPr>
        <w:rPr>
          <w:sz w:val="16"/>
          <w:szCs w:val="16"/>
        </w:rPr>
      </w:pPr>
    </w:p>
    <w:p w14:paraId="23574785" w14:textId="77777777" w:rsidR="001C2D80" w:rsidRPr="006F12BA" w:rsidRDefault="001C2D80" w:rsidP="001C2D80">
      <w:pPr>
        <w:rPr>
          <w:sz w:val="16"/>
          <w:szCs w:val="16"/>
        </w:rPr>
      </w:pPr>
      <w:r w:rsidRPr="006F12BA">
        <w:rPr>
          <w:sz w:val="16"/>
          <w:szCs w:val="16"/>
        </w:rPr>
        <w:t>std::string TelegramSearcher::GetText(</w:t>
      </w:r>
    </w:p>
    <w:p w14:paraId="665F6C57" w14:textId="77777777" w:rsidR="001C2D80" w:rsidRPr="006F12BA" w:rsidRDefault="001C2D80" w:rsidP="001C2D80">
      <w:pPr>
        <w:rPr>
          <w:sz w:val="16"/>
          <w:szCs w:val="16"/>
        </w:rPr>
      </w:pPr>
      <w:r w:rsidRPr="006F12BA">
        <w:rPr>
          <w:sz w:val="16"/>
          <w:szCs w:val="16"/>
        </w:rPr>
        <w:t xml:space="preserve">    td_api::object_ptr&lt;td_api::message&gt;&amp; message) {</w:t>
      </w:r>
    </w:p>
    <w:p w14:paraId="75CC3A31" w14:textId="77777777" w:rsidR="001C2D80" w:rsidRPr="006F12BA" w:rsidRDefault="001C2D80" w:rsidP="001C2D80">
      <w:pPr>
        <w:rPr>
          <w:sz w:val="16"/>
          <w:szCs w:val="16"/>
        </w:rPr>
      </w:pPr>
      <w:r w:rsidRPr="006F12BA">
        <w:rPr>
          <w:sz w:val="16"/>
          <w:szCs w:val="16"/>
        </w:rPr>
        <w:t xml:space="preserve">  std::string result{};</w:t>
      </w:r>
    </w:p>
    <w:p w14:paraId="36E15BEB" w14:textId="77777777" w:rsidR="001C2D80" w:rsidRPr="006F12BA" w:rsidRDefault="001C2D80" w:rsidP="001C2D80">
      <w:pPr>
        <w:rPr>
          <w:sz w:val="16"/>
          <w:szCs w:val="16"/>
        </w:rPr>
      </w:pPr>
      <w:r w:rsidRPr="006F12BA">
        <w:rPr>
          <w:sz w:val="16"/>
          <w:szCs w:val="16"/>
        </w:rPr>
        <w:t xml:space="preserve">  td_api::downcast_call(*message-&gt;content_,</w:t>
      </w:r>
    </w:p>
    <w:p w14:paraId="7E90126B" w14:textId="77777777" w:rsidR="001C2D80" w:rsidRPr="006F12BA" w:rsidRDefault="001C2D80" w:rsidP="001C2D80">
      <w:pPr>
        <w:rPr>
          <w:sz w:val="16"/>
          <w:szCs w:val="16"/>
        </w:rPr>
      </w:pPr>
      <w:r w:rsidRPr="006F12BA">
        <w:rPr>
          <w:sz w:val="16"/>
          <w:szCs w:val="16"/>
        </w:rPr>
        <w:t xml:space="preserve">                        ViaOverloaded(</w:t>
      </w:r>
    </w:p>
    <w:p w14:paraId="781FA115" w14:textId="77777777" w:rsidR="001C2D80" w:rsidRPr="006F12BA" w:rsidRDefault="001C2D80" w:rsidP="001C2D80">
      <w:pPr>
        <w:rPr>
          <w:sz w:val="16"/>
          <w:szCs w:val="16"/>
        </w:rPr>
      </w:pPr>
      <w:r w:rsidRPr="006F12BA">
        <w:rPr>
          <w:sz w:val="16"/>
          <w:szCs w:val="16"/>
        </w:rPr>
        <w:t xml:space="preserve">                            [&amp;result](td_api::messageText&amp; message_text) {</w:t>
      </w:r>
    </w:p>
    <w:p w14:paraId="7073998A" w14:textId="77777777" w:rsidR="001C2D80" w:rsidRPr="006F12BA" w:rsidRDefault="001C2D80" w:rsidP="001C2D80">
      <w:pPr>
        <w:rPr>
          <w:sz w:val="16"/>
          <w:szCs w:val="16"/>
        </w:rPr>
      </w:pPr>
      <w:r w:rsidRPr="006F12BA">
        <w:rPr>
          <w:sz w:val="16"/>
          <w:szCs w:val="16"/>
        </w:rPr>
        <w:t xml:space="preserve">                              result = message_text.text_-&gt;text_;</w:t>
      </w:r>
    </w:p>
    <w:p w14:paraId="1DD6272A" w14:textId="77777777" w:rsidR="001C2D80" w:rsidRPr="006F12BA" w:rsidRDefault="001C2D80" w:rsidP="001C2D80">
      <w:pPr>
        <w:rPr>
          <w:sz w:val="16"/>
          <w:szCs w:val="16"/>
        </w:rPr>
      </w:pPr>
      <w:r w:rsidRPr="006F12BA">
        <w:rPr>
          <w:sz w:val="16"/>
          <w:szCs w:val="16"/>
        </w:rPr>
        <w:t xml:space="preserve">                            },</w:t>
      </w:r>
    </w:p>
    <w:p w14:paraId="3BA93C9E" w14:textId="77777777" w:rsidR="001C2D80" w:rsidRPr="006F12BA" w:rsidRDefault="001C2D80" w:rsidP="001C2D80">
      <w:pPr>
        <w:rPr>
          <w:sz w:val="16"/>
          <w:szCs w:val="16"/>
        </w:rPr>
      </w:pPr>
      <w:r w:rsidRPr="006F12BA">
        <w:rPr>
          <w:sz w:val="16"/>
          <w:szCs w:val="16"/>
        </w:rPr>
        <w:t xml:space="preserve">                            [&amp;result](td_api::messageAnimation&amp; message) {</w:t>
      </w:r>
    </w:p>
    <w:p w14:paraId="66874260" w14:textId="77777777" w:rsidR="001C2D80" w:rsidRPr="006F12BA" w:rsidRDefault="001C2D80" w:rsidP="001C2D80">
      <w:pPr>
        <w:rPr>
          <w:sz w:val="16"/>
          <w:szCs w:val="16"/>
        </w:rPr>
      </w:pPr>
      <w:r w:rsidRPr="006F12BA">
        <w:rPr>
          <w:sz w:val="16"/>
          <w:szCs w:val="16"/>
        </w:rPr>
        <w:t xml:space="preserve">                              result = message.caption_-&gt;text_;</w:t>
      </w:r>
    </w:p>
    <w:p w14:paraId="6E0A59EE" w14:textId="77777777" w:rsidR="001C2D80" w:rsidRPr="006F12BA" w:rsidRDefault="001C2D80" w:rsidP="001C2D80">
      <w:pPr>
        <w:rPr>
          <w:sz w:val="16"/>
          <w:szCs w:val="16"/>
        </w:rPr>
      </w:pPr>
      <w:r w:rsidRPr="006F12BA">
        <w:rPr>
          <w:sz w:val="16"/>
          <w:szCs w:val="16"/>
        </w:rPr>
        <w:t xml:space="preserve">                            },</w:t>
      </w:r>
    </w:p>
    <w:p w14:paraId="1E28DF5F" w14:textId="77777777" w:rsidR="001C2D80" w:rsidRPr="006F12BA" w:rsidRDefault="001C2D80" w:rsidP="001C2D80">
      <w:pPr>
        <w:rPr>
          <w:sz w:val="16"/>
          <w:szCs w:val="16"/>
        </w:rPr>
      </w:pPr>
      <w:r w:rsidRPr="006F12BA">
        <w:rPr>
          <w:sz w:val="16"/>
          <w:szCs w:val="16"/>
        </w:rPr>
        <w:t xml:space="preserve">                            [&amp;result](td_api::messageAudio&amp; message) {</w:t>
      </w:r>
    </w:p>
    <w:p w14:paraId="210E062C" w14:textId="77777777" w:rsidR="001C2D80" w:rsidRPr="006F12BA" w:rsidRDefault="001C2D80" w:rsidP="001C2D80">
      <w:pPr>
        <w:rPr>
          <w:sz w:val="16"/>
          <w:szCs w:val="16"/>
        </w:rPr>
      </w:pPr>
      <w:r w:rsidRPr="006F12BA">
        <w:rPr>
          <w:sz w:val="16"/>
          <w:szCs w:val="16"/>
        </w:rPr>
        <w:t xml:space="preserve">                              result = message.caption_-&gt;text_;</w:t>
      </w:r>
    </w:p>
    <w:p w14:paraId="320F847A" w14:textId="77777777" w:rsidR="001C2D80" w:rsidRPr="006F12BA" w:rsidRDefault="001C2D80" w:rsidP="001C2D80">
      <w:pPr>
        <w:rPr>
          <w:sz w:val="16"/>
          <w:szCs w:val="16"/>
        </w:rPr>
      </w:pPr>
      <w:r w:rsidRPr="006F12BA">
        <w:rPr>
          <w:sz w:val="16"/>
          <w:szCs w:val="16"/>
        </w:rPr>
        <w:t xml:space="preserve">                            },</w:t>
      </w:r>
    </w:p>
    <w:p w14:paraId="185A0288" w14:textId="77777777" w:rsidR="001C2D80" w:rsidRPr="006F12BA" w:rsidRDefault="001C2D80" w:rsidP="001C2D80">
      <w:pPr>
        <w:rPr>
          <w:sz w:val="16"/>
          <w:szCs w:val="16"/>
        </w:rPr>
      </w:pPr>
      <w:r w:rsidRPr="006F12BA">
        <w:rPr>
          <w:sz w:val="16"/>
          <w:szCs w:val="16"/>
        </w:rPr>
        <w:t xml:space="preserve">                            [&amp;result](td_api::messageDocument&amp; message) {</w:t>
      </w:r>
    </w:p>
    <w:p w14:paraId="501FD673" w14:textId="77777777" w:rsidR="001C2D80" w:rsidRPr="006F12BA" w:rsidRDefault="001C2D80" w:rsidP="001C2D80">
      <w:pPr>
        <w:rPr>
          <w:sz w:val="16"/>
          <w:szCs w:val="16"/>
        </w:rPr>
      </w:pPr>
      <w:r w:rsidRPr="006F12BA">
        <w:rPr>
          <w:sz w:val="16"/>
          <w:szCs w:val="16"/>
        </w:rPr>
        <w:t xml:space="preserve">                              result = message.caption_-&gt;text_;</w:t>
      </w:r>
    </w:p>
    <w:p w14:paraId="7072D8B5" w14:textId="77777777" w:rsidR="001C2D80" w:rsidRPr="006F12BA" w:rsidRDefault="001C2D80" w:rsidP="001C2D80">
      <w:pPr>
        <w:rPr>
          <w:sz w:val="16"/>
          <w:szCs w:val="16"/>
        </w:rPr>
      </w:pPr>
      <w:r w:rsidRPr="006F12BA">
        <w:rPr>
          <w:sz w:val="16"/>
          <w:szCs w:val="16"/>
        </w:rPr>
        <w:t xml:space="preserve">                            },</w:t>
      </w:r>
    </w:p>
    <w:p w14:paraId="00F09D48" w14:textId="77777777" w:rsidR="001C2D80" w:rsidRPr="006F12BA" w:rsidRDefault="001C2D80" w:rsidP="001C2D80">
      <w:pPr>
        <w:rPr>
          <w:sz w:val="16"/>
          <w:szCs w:val="16"/>
        </w:rPr>
      </w:pPr>
      <w:r w:rsidRPr="006F12BA">
        <w:rPr>
          <w:sz w:val="16"/>
          <w:szCs w:val="16"/>
        </w:rPr>
        <w:t xml:space="preserve">                            [&amp;result](td_api::messagePhoto&amp; message) {</w:t>
      </w:r>
    </w:p>
    <w:p w14:paraId="29CE7AA5" w14:textId="77777777" w:rsidR="001C2D80" w:rsidRPr="006F12BA" w:rsidRDefault="001C2D80" w:rsidP="001C2D80">
      <w:pPr>
        <w:rPr>
          <w:sz w:val="16"/>
          <w:szCs w:val="16"/>
        </w:rPr>
      </w:pPr>
      <w:r w:rsidRPr="006F12BA">
        <w:rPr>
          <w:sz w:val="16"/>
          <w:szCs w:val="16"/>
        </w:rPr>
        <w:t xml:space="preserve">                              result = message.caption_-&gt;text_;</w:t>
      </w:r>
    </w:p>
    <w:p w14:paraId="7143DB37" w14:textId="77777777" w:rsidR="001C2D80" w:rsidRPr="006F12BA" w:rsidRDefault="001C2D80" w:rsidP="001C2D80">
      <w:pPr>
        <w:rPr>
          <w:sz w:val="16"/>
          <w:szCs w:val="16"/>
        </w:rPr>
      </w:pPr>
      <w:r w:rsidRPr="006F12BA">
        <w:rPr>
          <w:sz w:val="16"/>
          <w:szCs w:val="16"/>
        </w:rPr>
        <w:t xml:space="preserve">                            },</w:t>
      </w:r>
    </w:p>
    <w:p w14:paraId="533DB910" w14:textId="77777777" w:rsidR="001C2D80" w:rsidRPr="006F12BA" w:rsidRDefault="001C2D80" w:rsidP="001C2D80">
      <w:pPr>
        <w:rPr>
          <w:sz w:val="16"/>
          <w:szCs w:val="16"/>
        </w:rPr>
      </w:pPr>
      <w:r w:rsidRPr="006F12BA">
        <w:rPr>
          <w:sz w:val="16"/>
          <w:szCs w:val="16"/>
        </w:rPr>
        <w:t xml:space="preserve">                            [&amp;result](td_api::messageVideo&amp; message) {</w:t>
      </w:r>
    </w:p>
    <w:p w14:paraId="01F18896" w14:textId="77777777" w:rsidR="001C2D80" w:rsidRPr="006F12BA" w:rsidRDefault="001C2D80" w:rsidP="001C2D80">
      <w:pPr>
        <w:rPr>
          <w:sz w:val="16"/>
          <w:szCs w:val="16"/>
        </w:rPr>
      </w:pPr>
      <w:r w:rsidRPr="006F12BA">
        <w:rPr>
          <w:sz w:val="16"/>
          <w:szCs w:val="16"/>
        </w:rPr>
        <w:t xml:space="preserve">                              result = message.caption_-&gt;text_;</w:t>
      </w:r>
    </w:p>
    <w:p w14:paraId="2A1199F1" w14:textId="77777777" w:rsidR="001C2D80" w:rsidRPr="006F12BA" w:rsidRDefault="001C2D80" w:rsidP="001C2D80">
      <w:pPr>
        <w:rPr>
          <w:sz w:val="16"/>
          <w:szCs w:val="16"/>
        </w:rPr>
      </w:pPr>
      <w:r w:rsidRPr="006F12BA">
        <w:rPr>
          <w:sz w:val="16"/>
          <w:szCs w:val="16"/>
        </w:rPr>
        <w:t xml:space="preserve">                            },</w:t>
      </w:r>
    </w:p>
    <w:p w14:paraId="004B75EB" w14:textId="77777777" w:rsidR="001C2D80" w:rsidRPr="006F12BA" w:rsidRDefault="001C2D80" w:rsidP="001C2D80">
      <w:pPr>
        <w:rPr>
          <w:sz w:val="16"/>
          <w:szCs w:val="16"/>
        </w:rPr>
      </w:pPr>
      <w:r w:rsidRPr="006F12BA">
        <w:rPr>
          <w:sz w:val="16"/>
          <w:szCs w:val="16"/>
        </w:rPr>
        <w:t xml:space="preserve">                            [&amp;result](td_api::messageVoiceNote&amp; message) {</w:t>
      </w:r>
    </w:p>
    <w:p w14:paraId="69F767CC" w14:textId="77777777" w:rsidR="001C2D80" w:rsidRPr="006F12BA" w:rsidRDefault="001C2D80" w:rsidP="001C2D80">
      <w:pPr>
        <w:rPr>
          <w:sz w:val="16"/>
          <w:szCs w:val="16"/>
        </w:rPr>
      </w:pPr>
      <w:r w:rsidRPr="006F12BA">
        <w:rPr>
          <w:sz w:val="16"/>
          <w:szCs w:val="16"/>
        </w:rPr>
        <w:t xml:space="preserve">                              result = message.caption_-&gt;text_;</w:t>
      </w:r>
    </w:p>
    <w:p w14:paraId="5355FC7D" w14:textId="77777777" w:rsidR="001C2D80" w:rsidRPr="006F12BA" w:rsidRDefault="001C2D80" w:rsidP="001C2D80">
      <w:pPr>
        <w:rPr>
          <w:sz w:val="16"/>
          <w:szCs w:val="16"/>
        </w:rPr>
      </w:pPr>
      <w:r w:rsidRPr="006F12BA">
        <w:rPr>
          <w:sz w:val="16"/>
          <w:szCs w:val="16"/>
        </w:rPr>
        <w:t xml:space="preserve">                            },</w:t>
      </w:r>
    </w:p>
    <w:p w14:paraId="24C4278C" w14:textId="77777777" w:rsidR="001C2D80" w:rsidRPr="006F12BA" w:rsidRDefault="001C2D80" w:rsidP="001C2D80">
      <w:pPr>
        <w:rPr>
          <w:sz w:val="16"/>
          <w:szCs w:val="16"/>
        </w:rPr>
      </w:pPr>
      <w:r w:rsidRPr="006F12BA">
        <w:rPr>
          <w:sz w:val="16"/>
          <w:szCs w:val="16"/>
        </w:rPr>
        <w:t xml:space="preserve">                            [](auto&amp;&amp;) {</w:t>
      </w:r>
    </w:p>
    <w:p w14:paraId="142DDB10" w14:textId="77777777" w:rsidR="001C2D80" w:rsidRPr="006F12BA" w:rsidRDefault="001C2D80" w:rsidP="001C2D80">
      <w:pPr>
        <w:rPr>
          <w:sz w:val="16"/>
          <w:szCs w:val="16"/>
        </w:rPr>
      </w:pPr>
      <w:r w:rsidRPr="006F12BA">
        <w:rPr>
          <w:sz w:val="16"/>
          <w:szCs w:val="16"/>
        </w:rPr>
        <w:t xml:space="preserve">                              ;</w:t>
      </w:r>
    </w:p>
    <w:p w14:paraId="3E39A6F1" w14:textId="77777777" w:rsidR="001C2D80" w:rsidRPr="006F12BA" w:rsidRDefault="001C2D80" w:rsidP="001C2D80">
      <w:pPr>
        <w:rPr>
          <w:sz w:val="16"/>
          <w:szCs w:val="16"/>
        </w:rPr>
      </w:pPr>
      <w:r w:rsidRPr="006F12BA">
        <w:rPr>
          <w:sz w:val="16"/>
          <w:szCs w:val="16"/>
        </w:rPr>
        <w:t xml:space="preserve">                            }));</w:t>
      </w:r>
    </w:p>
    <w:p w14:paraId="44C632E2" w14:textId="77777777" w:rsidR="001C2D80" w:rsidRPr="006F12BA" w:rsidRDefault="001C2D80" w:rsidP="001C2D80">
      <w:pPr>
        <w:rPr>
          <w:sz w:val="16"/>
          <w:szCs w:val="16"/>
        </w:rPr>
      </w:pPr>
      <w:r w:rsidRPr="006F12BA">
        <w:rPr>
          <w:sz w:val="16"/>
          <w:szCs w:val="16"/>
        </w:rPr>
        <w:t xml:space="preserve">  return result;</w:t>
      </w:r>
    </w:p>
    <w:p w14:paraId="029ADEF3" w14:textId="77777777" w:rsidR="001C2D80" w:rsidRPr="006F12BA" w:rsidRDefault="001C2D80" w:rsidP="001C2D80">
      <w:pPr>
        <w:rPr>
          <w:sz w:val="16"/>
          <w:szCs w:val="16"/>
        </w:rPr>
      </w:pPr>
      <w:r w:rsidRPr="006F12BA">
        <w:rPr>
          <w:sz w:val="16"/>
          <w:szCs w:val="16"/>
        </w:rPr>
        <w:t>}</w:t>
      </w:r>
    </w:p>
    <w:p w14:paraId="0A67B166" w14:textId="77777777" w:rsidR="001C2D80" w:rsidRPr="006F12BA" w:rsidRDefault="001C2D80" w:rsidP="001C2D80">
      <w:pPr>
        <w:rPr>
          <w:sz w:val="16"/>
          <w:szCs w:val="16"/>
        </w:rPr>
      </w:pPr>
    </w:p>
    <w:p w14:paraId="470D5479" w14:textId="77777777" w:rsidR="001C2D80" w:rsidRPr="006F12BA" w:rsidRDefault="001C2D80" w:rsidP="001C2D80">
      <w:pPr>
        <w:rPr>
          <w:sz w:val="16"/>
          <w:szCs w:val="16"/>
        </w:rPr>
      </w:pPr>
      <w:r w:rsidRPr="006F12BA">
        <w:rPr>
          <w:sz w:val="16"/>
          <w:szCs w:val="16"/>
        </w:rPr>
        <w:t>td_api::object_ptr&lt;td_api::chatAdministrators&gt;</w:t>
      </w:r>
    </w:p>
    <w:p w14:paraId="656E7C30" w14:textId="77777777" w:rsidR="001C2D80" w:rsidRPr="006F12BA" w:rsidRDefault="001C2D80" w:rsidP="001C2D80">
      <w:pPr>
        <w:rPr>
          <w:sz w:val="16"/>
          <w:szCs w:val="16"/>
        </w:rPr>
      </w:pPr>
      <w:r w:rsidRPr="006F12BA">
        <w:rPr>
          <w:sz w:val="16"/>
          <w:szCs w:val="16"/>
        </w:rPr>
        <w:t>TelegramSearcher::GetAdministrators(ChatID chat_id) {</w:t>
      </w:r>
    </w:p>
    <w:p w14:paraId="5A9F30FA" w14:textId="77777777" w:rsidR="001C2D80" w:rsidRPr="006F12BA" w:rsidRDefault="001C2D80" w:rsidP="001C2D80">
      <w:pPr>
        <w:rPr>
          <w:sz w:val="16"/>
          <w:szCs w:val="16"/>
        </w:rPr>
      </w:pPr>
      <w:r w:rsidRPr="006F12BA">
        <w:rPr>
          <w:sz w:val="16"/>
          <w:szCs w:val="16"/>
        </w:rPr>
        <w:t xml:space="preserve">  return Receive&lt;td_api::getChatAdministrators&gt;(chat_id);</w:t>
      </w:r>
    </w:p>
    <w:p w14:paraId="2826C41C" w14:textId="77777777" w:rsidR="001C2D80" w:rsidRPr="006F12BA" w:rsidRDefault="001C2D80" w:rsidP="001C2D80">
      <w:pPr>
        <w:rPr>
          <w:sz w:val="16"/>
          <w:szCs w:val="16"/>
        </w:rPr>
      </w:pPr>
      <w:r w:rsidRPr="006F12BA">
        <w:rPr>
          <w:sz w:val="16"/>
          <w:szCs w:val="16"/>
        </w:rPr>
        <w:t>}</w:t>
      </w:r>
    </w:p>
    <w:p w14:paraId="723E1F1D" w14:textId="77777777" w:rsidR="001C2D80" w:rsidRPr="006F12BA" w:rsidRDefault="001C2D80" w:rsidP="001C2D80">
      <w:pPr>
        <w:rPr>
          <w:sz w:val="16"/>
          <w:szCs w:val="16"/>
        </w:rPr>
      </w:pPr>
    </w:p>
    <w:p w14:paraId="543C9D89" w14:textId="77777777" w:rsidR="001C2D80" w:rsidRPr="006F12BA" w:rsidRDefault="001C2D80" w:rsidP="001C2D80">
      <w:pPr>
        <w:rPr>
          <w:sz w:val="16"/>
          <w:szCs w:val="16"/>
        </w:rPr>
      </w:pPr>
      <w:r w:rsidRPr="006F12BA">
        <w:rPr>
          <w:sz w:val="16"/>
          <w:szCs w:val="16"/>
        </w:rPr>
        <w:t>bool TelegramSearcher::IsChannel(td_api::object_ptr&lt;td_api::chat&gt;&amp; chat) {</w:t>
      </w:r>
    </w:p>
    <w:p w14:paraId="3474704E" w14:textId="77777777" w:rsidR="001C2D80" w:rsidRPr="006F12BA" w:rsidRDefault="001C2D80" w:rsidP="001C2D80">
      <w:pPr>
        <w:rPr>
          <w:sz w:val="16"/>
          <w:szCs w:val="16"/>
        </w:rPr>
      </w:pPr>
      <w:r w:rsidRPr="006F12BA">
        <w:rPr>
          <w:sz w:val="16"/>
          <w:szCs w:val="16"/>
        </w:rPr>
        <w:t xml:space="preserve">  if (!(chat &amp;&amp; chat-&gt;type_)) {</w:t>
      </w:r>
    </w:p>
    <w:p w14:paraId="72052A83" w14:textId="77777777" w:rsidR="001C2D80" w:rsidRPr="006F12BA" w:rsidRDefault="001C2D80" w:rsidP="001C2D80">
      <w:pPr>
        <w:rPr>
          <w:sz w:val="16"/>
          <w:szCs w:val="16"/>
        </w:rPr>
      </w:pPr>
      <w:r w:rsidRPr="006F12BA">
        <w:rPr>
          <w:sz w:val="16"/>
          <w:szCs w:val="16"/>
        </w:rPr>
        <w:t xml:space="preserve">    return false;</w:t>
      </w:r>
    </w:p>
    <w:p w14:paraId="4B3CDD0C" w14:textId="77777777" w:rsidR="001C2D80" w:rsidRPr="006F12BA" w:rsidRDefault="001C2D80" w:rsidP="001C2D80">
      <w:pPr>
        <w:rPr>
          <w:sz w:val="16"/>
          <w:szCs w:val="16"/>
        </w:rPr>
      </w:pPr>
      <w:r w:rsidRPr="006F12BA">
        <w:rPr>
          <w:sz w:val="16"/>
          <w:szCs w:val="16"/>
        </w:rPr>
        <w:t xml:space="preserve">  }</w:t>
      </w:r>
    </w:p>
    <w:p w14:paraId="78F90021" w14:textId="77777777" w:rsidR="001C2D80" w:rsidRPr="006F12BA" w:rsidRDefault="001C2D80" w:rsidP="001C2D80">
      <w:pPr>
        <w:rPr>
          <w:sz w:val="16"/>
          <w:szCs w:val="16"/>
        </w:rPr>
      </w:pPr>
      <w:r w:rsidRPr="006F12BA">
        <w:rPr>
          <w:sz w:val="16"/>
          <w:szCs w:val="16"/>
        </w:rPr>
        <w:t xml:space="preserve">  bool is_channel{false};</w:t>
      </w:r>
    </w:p>
    <w:p w14:paraId="0386EBFA" w14:textId="77777777" w:rsidR="001C2D80" w:rsidRPr="006F12BA" w:rsidRDefault="001C2D80" w:rsidP="001C2D80">
      <w:pPr>
        <w:rPr>
          <w:sz w:val="16"/>
          <w:szCs w:val="16"/>
        </w:rPr>
      </w:pPr>
      <w:r w:rsidRPr="006F12BA">
        <w:rPr>
          <w:sz w:val="16"/>
          <w:szCs w:val="16"/>
        </w:rPr>
        <w:t xml:space="preserve">  td_api::downcast_call(</w:t>
      </w:r>
    </w:p>
    <w:p w14:paraId="6A177E34" w14:textId="77777777" w:rsidR="001C2D80" w:rsidRPr="006F12BA" w:rsidRDefault="001C2D80" w:rsidP="001C2D80">
      <w:pPr>
        <w:rPr>
          <w:sz w:val="16"/>
          <w:szCs w:val="16"/>
        </w:rPr>
      </w:pPr>
      <w:r w:rsidRPr="006F12BA">
        <w:rPr>
          <w:sz w:val="16"/>
          <w:szCs w:val="16"/>
        </w:rPr>
        <w:t xml:space="preserve">      *chat-&gt;type_, ViaOverloaded(</w:t>
      </w:r>
    </w:p>
    <w:p w14:paraId="22518D6C" w14:textId="77777777" w:rsidR="001C2D80" w:rsidRPr="006F12BA" w:rsidRDefault="001C2D80" w:rsidP="001C2D80">
      <w:pPr>
        <w:rPr>
          <w:sz w:val="16"/>
          <w:szCs w:val="16"/>
        </w:rPr>
      </w:pPr>
      <w:r w:rsidRPr="006F12BA">
        <w:rPr>
          <w:sz w:val="16"/>
          <w:szCs w:val="16"/>
        </w:rPr>
        <w:t xml:space="preserve">          [&amp;is_channel](td_api::chatTypeSupergroup&amp; supergroup) {</w:t>
      </w:r>
    </w:p>
    <w:p w14:paraId="2DAB3DBB" w14:textId="77777777" w:rsidR="001C2D80" w:rsidRPr="006F12BA" w:rsidRDefault="001C2D80" w:rsidP="001C2D80">
      <w:pPr>
        <w:rPr>
          <w:sz w:val="16"/>
          <w:szCs w:val="16"/>
        </w:rPr>
      </w:pPr>
      <w:r w:rsidRPr="006F12BA">
        <w:rPr>
          <w:sz w:val="16"/>
          <w:szCs w:val="16"/>
        </w:rPr>
        <w:t xml:space="preserve">            is_channel = supergroup.is_channel_;</w:t>
      </w:r>
    </w:p>
    <w:p w14:paraId="1D6BEC14" w14:textId="77777777" w:rsidR="001C2D80" w:rsidRPr="006F12BA" w:rsidRDefault="001C2D80" w:rsidP="001C2D80">
      <w:pPr>
        <w:rPr>
          <w:sz w:val="16"/>
          <w:szCs w:val="16"/>
        </w:rPr>
      </w:pPr>
      <w:r w:rsidRPr="006F12BA">
        <w:rPr>
          <w:sz w:val="16"/>
          <w:szCs w:val="16"/>
        </w:rPr>
        <w:t xml:space="preserve">            },</w:t>
      </w:r>
    </w:p>
    <w:p w14:paraId="504C7722" w14:textId="77777777" w:rsidR="001C2D80" w:rsidRPr="006F12BA" w:rsidRDefault="001C2D80" w:rsidP="001C2D80">
      <w:pPr>
        <w:rPr>
          <w:sz w:val="16"/>
          <w:szCs w:val="16"/>
        </w:rPr>
      </w:pPr>
      <w:r w:rsidRPr="006F12BA">
        <w:rPr>
          <w:sz w:val="16"/>
          <w:szCs w:val="16"/>
        </w:rPr>
        <w:t xml:space="preserve">            [&amp;is_channel](auto&amp;&amp;) {</w:t>
      </w:r>
    </w:p>
    <w:p w14:paraId="20833237" w14:textId="77777777" w:rsidR="001C2D80" w:rsidRPr="006F12BA" w:rsidRDefault="001C2D80" w:rsidP="001C2D80">
      <w:pPr>
        <w:rPr>
          <w:sz w:val="16"/>
          <w:szCs w:val="16"/>
        </w:rPr>
      </w:pPr>
      <w:r w:rsidRPr="006F12BA">
        <w:rPr>
          <w:sz w:val="16"/>
          <w:szCs w:val="16"/>
        </w:rPr>
        <w:t xml:space="preserve">            is_channel = false;</w:t>
      </w:r>
    </w:p>
    <w:p w14:paraId="642A19CE" w14:textId="77777777" w:rsidR="001C2D80" w:rsidRPr="006F12BA" w:rsidRDefault="001C2D80" w:rsidP="001C2D80">
      <w:pPr>
        <w:rPr>
          <w:sz w:val="16"/>
          <w:szCs w:val="16"/>
        </w:rPr>
      </w:pPr>
      <w:r w:rsidRPr="006F12BA">
        <w:rPr>
          <w:sz w:val="16"/>
          <w:szCs w:val="16"/>
        </w:rPr>
        <w:t xml:space="preserve">          }));</w:t>
      </w:r>
    </w:p>
    <w:p w14:paraId="3E2CEC05" w14:textId="77777777" w:rsidR="001C2D80" w:rsidRPr="006F12BA" w:rsidRDefault="001C2D80" w:rsidP="001C2D80">
      <w:pPr>
        <w:rPr>
          <w:sz w:val="16"/>
          <w:szCs w:val="16"/>
        </w:rPr>
      </w:pPr>
      <w:r w:rsidRPr="006F12BA">
        <w:rPr>
          <w:sz w:val="16"/>
          <w:szCs w:val="16"/>
        </w:rPr>
        <w:t xml:space="preserve">  return is_channel;</w:t>
      </w:r>
    </w:p>
    <w:p w14:paraId="5C676324" w14:textId="77777777" w:rsidR="001C2D80" w:rsidRPr="006F12BA" w:rsidRDefault="001C2D80" w:rsidP="001C2D80">
      <w:pPr>
        <w:rPr>
          <w:sz w:val="16"/>
          <w:szCs w:val="16"/>
        </w:rPr>
      </w:pPr>
      <w:r w:rsidRPr="006F12BA">
        <w:rPr>
          <w:sz w:val="16"/>
          <w:szCs w:val="16"/>
        </w:rPr>
        <w:t>}</w:t>
      </w:r>
    </w:p>
    <w:p w14:paraId="0553486E" w14:textId="77777777" w:rsidR="001C2D80" w:rsidRPr="006F12BA" w:rsidRDefault="001C2D80" w:rsidP="001C2D80">
      <w:pPr>
        <w:rPr>
          <w:sz w:val="16"/>
          <w:szCs w:val="16"/>
        </w:rPr>
      </w:pPr>
      <w:r w:rsidRPr="006F12BA">
        <w:rPr>
          <w:sz w:val="16"/>
          <w:szCs w:val="16"/>
        </w:rPr>
        <w:t>cmake_minimum_required(VERSION 3.14)</w:t>
      </w:r>
    </w:p>
    <w:p w14:paraId="670E4A19" w14:textId="77777777" w:rsidR="001C2D80" w:rsidRPr="006F12BA" w:rsidRDefault="001C2D80" w:rsidP="001C2D80">
      <w:pPr>
        <w:rPr>
          <w:sz w:val="16"/>
          <w:szCs w:val="16"/>
        </w:rPr>
      </w:pPr>
      <w:r w:rsidRPr="006F12BA">
        <w:rPr>
          <w:sz w:val="16"/>
          <w:szCs w:val="16"/>
        </w:rPr>
        <w:t>project(td_test)</w:t>
      </w:r>
    </w:p>
    <w:p w14:paraId="2A3D8C62" w14:textId="77777777" w:rsidR="001C2D80" w:rsidRPr="006F12BA" w:rsidRDefault="001C2D80" w:rsidP="001C2D80">
      <w:pPr>
        <w:rPr>
          <w:sz w:val="16"/>
          <w:szCs w:val="16"/>
        </w:rPr>
      </w:pPr>
    </w:p>
    <w:p w14:paraId="163F4347" w14:textId="77777777" w:rsidR="001C2D80" w:rsidRPr="006F12BA" w:rsidRDefault="001C2D80" w:rsidP="001C2D80">
      <w:pPr>
        <w:rPr>
          <w:sz w:val="16"/>
          <w:szCs w:val="16"/>
        </w:rPr>
      </w:pPr>
      <w:r w:rsidRPr="006F12BA">
        <w:rPr>
          <w:sz w:val="16"/>
          <w:szCs w:val="16"/>
        </w:rPr>
        <w:t>set(CMAKE_CXX_STANDARD 20)</w:t>
      </w:r>
    </w:p>
    <w:p w14:paraId="1404ACB3" w14:textId="77777777" w:rsidR="001C2D80" w:rsidRPr="006F12BA" w:rsidRDefault="001C2D80" w:rsidP="001C2D80">
      <w:pPr>
        <w:rPr>
          <w:sz w:val="16"/>
          <w:szCs w:val="16"/>
        </w:rPr>
      </w:pPr>
    </w:p>
    <w:p w14:paraId="12620175" w14:textId="77777777" w:rsidR="001C2D80" w:rsidRPr="006F12BA" w:rsidRDefault="001C2D80" w:rsidP="001C2D80">
      <w:pPr>
        <w:rPr>
          <w:sz w:val="16"/>
          <w:szCs w:val="16"/>
        </w:rPr>
      </w:pPr>
      <w:r w:rsidRPr="006F12BA">
        <w:rPr>
          <w:sz w:val="16"/>
          <w:szCs w:val="16"/>
        </w:rPr>
        <w:t>file(GLOB_RECURSE SOURCE_FILES</w:t>
      </w:r>
    </w:p>
    <w:p w14:paraId="54DEA258" w14:textId="77777777" w:rsidR="001C2D80" w:rsidRPr="006F12BA" w:rsidRDefault="001C2D80" w:rsidP="001C2D80">
      <w:pPr>
        <w:rPr>
          <w:sz w:val="16"/>
          <w:szCs w:val="16"/>
        </w:rPr>
      </w:pPr>
      <w:r w:rsidRPr="006F12BA">
        <w:rPr>
          <w:sz w:val="16"/>
          <w:szCs w:val="16"/>
        </w:rPr>
        <w:t xml:space="preserve">        ${CMAKE_CURRENT_SOURCE_DIR}/*.cpp)</w:t>
      </w:r>
    </w:p>
    <w:p w14:paraId="7C06F6B0" w14:textId="77777777" w:rsidR="001C2D80" w:rsidRPr="006F12BA" w:rsidRDefault="001C2D80" w:rsidP="001C2D80">
      <w:pPr>
        <w:rPr>
          <w:sz w:val="16"/>
          <w:szCs w:val="16"/>
        </w:rPr>
      </w:pPr>
    </w:p>
    <w:p w14:paraId="3232AD48" w14:textId="77777777" w:rsidR="001C2D80" w:rsidRPr="006F12BA" w:rsidRDefault="001C2D80" w:rsidP="001C2D80">
      <w:pPr>
        <w:rPr>
          <w:sz w:val="16"/>
          <w:szCs w:val="16"/>
        </w:rPr>
      </w:pPr>
      <w:r w:rsidRPr="006F12BA">
        <w:rPr>
          <w:sz w:val="16"/>
          <w:szCs w:val="16"/>
        </w:rPr>
        <w:t>add_executable(${PROJECT_NAME} ${SOURCE_FILES})</w:t>
      </w:r>
    </w:p>
    <w:p w14:paraId="5D2E79FF" w14:textId="77777777" w:rsidR="001C2D80" w:rsidRPr="006F12BA" w:rsidRDefault="001C2D80" w:rsidP="001C2D80">
      <w:pPr>
        <w:rPr>
          <w:sz w:val="16"/>
          <w:szCs w:val="16"/>
        </w:rPr>
      </w:pPr>
    </w:p>
    <w:p w14:paraId="5B0B197B" w14:textId="77777777" w:rsidR="001C2D80" w:rsidRPr="006F12BA" w:rsidRDefault="001C2D80" w:rsidP="001C2D80">
      <w:pPr>
        <w:rPr>
          <w:sz w:val="16"/>
          <w:szCs w:val="16"/>
        </w:rPr>
      </w:pPr>
      <w:r w:rsidRPr="006F12BA">
        <w:rPr>
          <w:sz w:val="16"/>
          <w:szCs w:val="16"/>
        </w:rPr>
        <w:t>target_include_directories(${PROJECT_NAME} PRIVATE ${CMAKE_CURRENT_SOURCE_DIR}/../include)</w:t>
      </w:r>
    </w:p>
    <w:p w14:paraId="53DD6876" w14:textId="77777777" w:rsidR="001C2D80" w:rsidRPr="006F12BA" w:rsidRDefault="001C2D80" w:rsidP="001C2D80">
      <w:pPr>
        <w:rPr>
          <w:sz w:val="16"/>
          <w:szCs w:val="16"/>
        </w:rPr>
      </w:pPr>
    </w:p>
    <w:p w14:paraId="6FFD5C78" w14:textId="77777777" w:rsidR="001C2D80" w:rsidRPr="006F12BA" w:rsidRDefault="001C2D80" w:rsidP="001C2D80">
      <w:pPr>
        <w:rPr>
          <w:sz w:val="16"/>
          <w:szCs w:val="16"/>
        </w:rPr>
      </w:pPr>
      <w:r w:rsidRPr="006F12BA">
        <w:rPr>
          <w:sz w:val="16"/>
          <w:szCs w:val="16"/>
        </w:rPr>
        <w:t># dependencies</w:t>
      </w:r>
    </w:p>
    <w:p w14:paraId="65D14D1F" w14:textId="77777777" w:rsidR="001C2D80" w:rsidRPr="006F12BA" w:rsidRDefault="001C2D80" w:rsidP="001C2D80">
      <w:pPr>
        <w:rPr>
          <w:sz w:val="16"/>
          <w:szCs w:val="16"/>
        </w:rPr>
      </w:pPr>
    </w:p>
    <w:p w14:paraId="29887CE6" w14:textId="77777777" w:rsidR="001C2D80" w:rsidRPr="006F12BA" w:rsidRDefault="001C2D80" w:rsidP="001C2D80">
      <w:pPr>
        <w:rPr>
          <w:sz w:val="16"/>
          <w:szCs w:val="16"/>
        </w:rPr>
      </w:pPr>
      <w:r w:rsidRPr="006F12BA">
        <w:rPr>
          <w:sz w:val="16"/>
          <w:szCs w:val="16"/>
        </w:rPr>
        <w:t># GTest</w:t>
      </w:r>
    </w:p>
    <w:p w14:paraId="742C46D6" w14:textId="77777777" w:rsidR="001C2D80" w:rsidRPr="006F12BA" w:rsidRDefault="001C2D80" w:rsidP="001C2D80">
      <w:pPr>
        <w:rPr>
          <w:sz w:val="16"/>
          <w:szCs w:val="16"/>
        </w:rPr>
      </w:pPr>
      <w:r w:rsidRPr="006F12BA">
        <w:rPr>
          <w:sz w:val="16"/>
          <w:szCs w:val="16"/>
        </w:rPr>
        <w:t>find_package(GTest REQUIRED)</w:t>
      </w:r>
    </w:p>
    <w:p w14:paraId="61A6844A" w14:textId="77777777" w:rsidR="001C2D80" w:rsidRPr="006F12BA" w:rsidRDefault="001C2D80" w:rsidP="001C2D80">
      <w:pPr>
        <w:rPr>
          <w:sz w:val="16"/>
          <w:szCs w:val="16"/>
        </w:rPr>
      </w:pPr>
      <w:r w:rsidRPr="006F12BA">
        <w:rPr>
          <w:sz w:val="16"/>
          <w:szCs w:val="16"/>
        </w:rPr>
        <w:t>target_link_libraries(${PROJECT_NAME} PRIVATE GTest::GTest GTest::Main)</w:t>
      </w:r>
    </w:p>
    <w:p w14:paraId="4C2DF129" w14:textId="77777777" w:rsidR="001C2D80" w:rsidRPr="006F12BA" w:rsidRDefault="001C2D80" w:rsidP="001C2D80">
      <w:pPr>
        <w:rPr>
          <w:sz w:val="16"/>
          <w:szCs w:val="16"/>
        </w:rPr>
      </w:pPr>
    </w:p>
    <w:p w14:paraId="1989896A" w14:textId="77777777" w:rsidR="001C2D80" w:rsidRPr="006F12BA" w:rsidRDefault="001C2D80" w:rsidP="001C2D80">
      <w:pPr>
        <w:rPr>
          <w:sz w:val="16"/>
          <w:szCs w:val="16"/>
        </w:rPr>
      </w:pPr>
      <w:r w:rsidRPr="006F12BA">
        <w:rPr>
          <w:sz w:val="16"/>
          <w:szCs w:val="16"/>
        </w:rPr>
        <w:t># TdLib</w:t>
      </w:r>
    </w:p>
    <w:p w14:paraId="4C6960FA" w14:textId="77777777" w:rsidR="001C2D80" w:rsidRPr="006F12BA" w:rsidRDefault="001C2D80" w:rsidP="001C2D80">
      <w:pPr>
        <w:rPr>
          <w:sz w:val="16"/>
          <w:szCs w:val="16"/>
        </w:rPr>
      </w:pPr>
      <w:r w:rsidRPr="006F12BA">
        <w:rPr>
          <w:sz w:val="16"/>
          <w:szCs w:val="16"/>
        </w:rPr>
        <w:t>find_package(Td REQUIRED)</w:t>
      </w:r>
    </w:p>
    <w:p w14:paraId="01BA3CE0" w14:textId="77777777" w:rsidR="001C2D80" w:rsidRPr="006F12BA" w:rsidRDefault="001C2D80" w:rsidP="001C2D80">
      <w:pPr>
        <w:rPr>
          <w:sz w:val="16"/>
          <w:szCs w:val="16"/>
        </w:rPr>
      </w:pPr>
      <w:r w:rsidRPr="006F12BA">
        <w:rPr>
          <w:sz w:val="16"/>
          <w:szCs w:val="16"/>
        </w:rPr>
        <w:t>target_link_libraries(${PROJECT_NAME} PUBLIC Td::TdStatic)</w:t>
      </w:r>
    </w:p>
    <w:p w14:paraId="60BE1FFC" w14:textId="77777777" w:rsidR="001C2D80" w:rsidRPr="006F12BA" w:rsidRDefault="001C2D80" w:rsidP="001C2D80">
      <w:pPr>
        <w:rPr>
          <w:sz w:val="16"/>
          <w:szCs w:val="16"/>
        </w:rPr>
      </w:pPr>
      <w:r w:rsidRPr="006F12BA">
        <w:rPr>
          <w:sz w:val="16"/>
          <w:szCs w:val="16"/>
        </w:rPr>
        <w:t>//</w:t>
      </w:r>
    </w:p>
    <w:p w14:paraId="78DDF2BE" w14:textId="77777777" w:rsidR="001C2D80" w:rsidRPr="006F12BA" w:rsidRDefault="001C2D80" w:rsidP="001C2D80">
      <w:pPr>
        <w:rPr>
          <w:sz w:val="16"/>
          <w:szCs w:val="16"/>
        </w:rPr>
      </w:pPr>
      <w:r w:rsidRPr="006F12BA">
        <w:rPr>
          <w:sz w:val="16"/>
          <w:szCs w:val="16"/>
        </w:rPr>
        <w:t>// Created by Kirill Danilchuk &lt;kirill.danilchuk01@gmail.com&gt; on 30/07/2021.</w:t>
      </w:r>
    </w:p>
    <w:p w14:paraId="75B65EF4" w14:textId="77777777" w:rsidR="001C2D80" w:rsidRPr="006F12BA" w:rsidRDefault="001C2D80" w:rsidP="001C2D80">
      <w:pPr>
        <w:rPr>
          <w:sz w:val="16"/>
          <w:szCs w:val="16"/>
        </w:rPr>
      </w:pPr>
      <w:r w:rsidRPr="006F12BA">
        <w:rPr>
          <w:sz w:val="16"/>
          <w:szCs w:val="16"/>
        </w:rPr>
        <w:t>//</w:t>
      </w:r>
    </w:p>
    <w:p w14:paraId="7065A143" w14:textId="77777777" w:rsidR="001C2D80" w:rsidRPr="006F12BA" w:rsidRDefault="001C2D80" w:rsidP="001C2D80">
      <w:pPr>
        <w:rPr>
          <w:sz w:val="16"/>
          <w:szCs w:val="16"/>
        </w:rPr>
      </w:pPr>
    </w:p>
    <w:p w14:paraId="05E87377" w14:textId="77777777" w:rsidR="001C2D80" w:rsidRPr="006F12BA" w:rsidRDefault="001C2D80" w:rsidP="001C2D80">
      <w:pPr>
        <w:rPr>
          <w:sz w:val="16"/>
          <w:szCs w:val="16"/>
        </w:rPr>
      </w:pPr>
      <w:r w:rsidRPr="006F12BA">
        <w:rPr>
          <w:sz w:val="16"/>
          <w:szCs w:val="16"/>
        </w:rPr>
        <w:t>#include &lt;gtest/gtest.h&gt;</w:t>
      </w:r>
    </w:p>
    <w:p w14:paraId="41A253E7" w14:textId="77777777" w:rsidR="001C2D80" w:rsidRPr="006F12BA" w:rsidRDefault="001C2D80" w:rsidP="001C2D80">
      <w:pPr>
        <w:rPr>
          <w:sz w:val="16"/>
          <w:szCs w:val="16"/>
        </w:rPr>
      </w:pPr>
      <w:r w:rsidRPr="006F12BA">
        <w:rPr>
          <w:sz w:val="16"/>
          <w:szCs w:val="16"/>
        </w:rPr>
        <w:t>#include "../src/TelegramSearcher.cpp"</w:t>
      </w:r>
    </w:p>
    <w:p w14:paraId="0B799D30" w14:textId="77777777" w:rsidR="001C2D80" w:rsidRPr="006F12BA" w:rsidRDefault="001C2D80" w:rsidP="001C2D80">
      <w:pPr>
        <w:rPr>
          <w:sz w:val="16"/>
          <w:szCs w:val="16"/>
        </w:rPr>
      </w:pPr>
    </w:p>
    <w:p w14:paraId="538FECDD" w14:textId="77777777" w:rsidR="001C2D80" w:rsidRPr="006F12BA" w:rsidRDefault="001C2D80" w:rsidP="001C2D80">
      <w:pPr>
        <w:rPr>
          <w:sz w:val="16"/>
          <w:szCs w:val="16"/>
        </w:rPr>
      </w:pPr>
      <w:r w:rsidRPr="006F12BA">
        <w:rPr>
          <w:sz w:val="16"/>
          <w:szCs w:val="16"/>
        </w:rPr>
        <w:t>TEST(Overloaded, any_case) {</w:t>
      </w:r>
    </w:p>
    <w:p w14:paraId="537EBD7D" w14:textId="77777777" w:rsidR="001C2D80" w:rsidRPr="006F12BA" w:rsidRDefault="001C2D80" w:rsidP="001C2D80">
      <w:pPr>
        <w:rPr>
          <w:sz w:val="16"/>
          <w:szCs w:val="16"/>
        </w:rPr>
      </w:pPr>
      <w:r w:rsidRPr="006F12BA">
        <w:rPr>
          <w:sz w:val="16"/>
          <w:szCs w:val="16"/>
        </w:rPr>
        <w:t xml:space="preserve">  auto overloaded = ViaOverloaded(</w:t>
      </w:r>
    </w:p>
    <w:p w14:paraId="40385122" w14:textId="77777777" w:rsidR="001C2D80" w:rsidRPr="006F12BA" w:rsidRDefault="001C2D80" w:rsidP="001C2D80">
      <w:pPr>
        <w:rPr>
          <w:sz w:val="16"/>
          <w:szCs w:val="16"/>
        </w:rPr>
      </w:pPr>
      <w:r w:rsidRPr="006F12BA">
        <w:rPr>
          <w:sz w:val="16"/>
          <w:szCs w:val="16"/>
        </w:rPr>
        <w:t xml:space="preserve">      [](int) {</w:t>
      </w:r>
    </w:p>
    <w:p w14:paraId="4B8D4E55" w14:textId="77777777" w:rsidR="001C2D80" w:rsidRPr="006F12BA" w:rsidRDefault="001C2D80" w:rsidP="001C2D80">
      <w:pPr>
        <w:rPr>
          <w:sz w:val="16"/>
          <w:szCs w:val="16"/>
        </w:rPr>
      </w:pPr>
      <w:r w:rsidRPr="006F12BA">
        <w:rPr>
          <w:sz w:val="16"/>
          <w:szCs w:val="16"/>
        </w:rPr>
        <w:t xml:space="preserve">        return 1;</w:t>
      </w:r>
    </w:p>
    <w:p w14:paraId="0702E993" w14:textId="77777777" w:rsidR="001C2D80" w:rsidRPr="006F12BA" w:rsidRDefault="001C2D80" w:rsidP="001C2D80">
      <w:pPr>
        <w:rPr>
          <w:sz w:val="16"/>
          <w:szCs w:val="16"/>
        </w:rPr>
      </w:pPr>
      <w:r w:rsidRPr="006F12BA">
        <w:rPr>
          <w:sz w:val="16"/>
          <w:szCs w:val="16"/>
        </w:rPr>
        <w:t xml:space="preserve">        },</w:t>
      </w:r>
    </w:p>
    <w:p w14:paraId="15C765F3" w14:textId="77777777" w:rsidR="001C2D80" w:rsidRPr="006F12BA" w:rsidRDefault="001C2D80" w:rsidP="001C2D80">
      <w:pPr>
        <w:rPr>
          <w:sz w:val="16"/>
          <w:szCs w:val="16"/>
        </w:rPr>
      </w:pPr>
      <w:r w:rsidRPr="006F12BA">
        <w:rPr>
          <w:sz w:val="16"/>
          <w:szCs w:val="16"/>
        </w:rPr>
        <w:t xml:space="preserve">        [](float) {</w:t>
      </w:r>
    </w:p>
    <w:p w14:paraId="1D9EE1F0" w14:textId="77777777" w:rsidR="001C2D80" w:rsidRPr="006F12BA" w:rsidRDefault="001C2D80" w:rsidP="001C2D80">
      <w:pPr>
        <w:rPr>
          <w:sz w:val="16"/>
          <w:szCs w:val="16"/>
        </w:rPr>
      </w:pPr>
      <w:r w:rsidRPr="006F12BA">
        <w:rPr>
          <w:sz w:val="16"/>
          <w:szCs w:val="16"/>
        </w:rPr>
        <w:t xml:space="preserve">        return 2.0f;</w:t>
      </w:r>
    </w:p>
    <w:p w14:paraId="734E72AD" w14:textId="77777777" w:rsidR="001C2D80" w:rsidRPr="006F12BA" w:rsidRDefault="001C2D80" w:rsidP="001C2D80">
      <w:pPr>
        <w:rPr>
          <w:sz w:val="16"/>
          <w:szCs w:val="16"/>
        </w:rPr>
      </w:pPr>
      <w:r w:rsidRPr="006F12BA">
        <w:rPr>
          <w:sz w:val="16"/>
          <w:szCs w:val="16"/>
        </w:rPr>
        <w:t xml:space="preserve">        },</w:t>
      </w:r>
    </w:p>
    <w:p w14:paraId="2392436C" w14:textId="77777777" w:rsidR="001C2D80" w:rsidRPr="006F12BA" w:rsidRDefault="001C2D80" w:rsidP="001C2D80">
      <w:pPr>
        <w:rPr>
          <w:sz w:val="16"/>
          <w:szCs w:val="16"/>
        </w:rPr>
      </w:pPr>
      <w:r w:rsidRPr="006F12BA">
        <w:rPr>
          <w:sz w:val="16"/>
          <w:szCs w:val="16"/>
        </w:rPr>
        <w:t xml:space="preserve">        [](double) {</w:t>
      </w:r>
    </w:p>
    <w:p w14:paraId="3D31415A" w14:textId="77777777" w:rsidR="001C2D80" w:rsidRPr="006F12BA" w:rsidRDefault="001C2D80" w:rsidP="001C2D80">
      <w:pPr>
        <w:rPr>
          <w:sz w:val="16"/>
          <w:szCs w:val="16"/>
        </w:rPr>
      </w:pPr>
      <w:r w:rsidRPr="006F12BA">
        <w:rPr>
          <w:sz w:val="16"/>
          <w:szCs w:val="16"/>
        </w:rPr>
        <w:t xml:space="preserve">        return 3.0;</w:t>
      </w:r>
    </w:p>
    <w:p w14:paraId="25A4FF9A" w14:textId="77777777" w:rsidR="001C2D80" w:rsidRPr="006F12BA" w:rsidRDefault="001C2D80" w:rsidP="001C2D80">
      <w:pPr>
        <w:rPr>
          <w:sz w:val="16"/>
          <w:szCs w:val="16"/>
        </w:rPr>
      </w:pPr>
      <w:r w:rsidRPr="006F12BA">
        <w:rPr>
          <w:sz w:val="16"/>
          <w:szCs w:val="16"/>
        </w:rPr>
        <w:t xml:space="preserve">      });</w:t>
      </w:r>
    </w:p>
    <w:p w14:paraId="45EE6B9F" w14:textId="77777777" w:rsidR="001C2D80" w:rsidRPr="006F12BA" w:rsidRDefault="001C2D80" w:rsidP="001C2D80">
      <w:pPr>
        <w:rPr>
          <w:sz w:val="16"/>
          <w:szCs w:val="16"/>
        </w:rPr>
      </w:pPr>
    </w:p>
    <w:p w14:paraId="66A380D6" w14:textId="77777777" w:rsidR="001C2D80" w:rsidRPr="006F12BA" w:rsidRDefault="001C2D80" w:rsidP="001C2D80">
      <w:pPr>
        <w:rPr>
          <w:sz w:val="16"/>
          <w:szCs w:val="16"/>
        </w:rPr>
      </w:pPr>
      <w:r w:rsidRPr="006F12BA">
        <w:rPr>
          <w:sz w:val="16"/>
          <w:szCs w:val="16"/>
        </w:rPr>
        <w:t xml:space="preserve">  EXPECT_EQ(overloaded(1), 1);</w:t>
      </w:r>
    </w:p>
    <w:p w14:paraId="299275EC" w14:textId="77777777" w:rsidR="001C2D80" w:rsidRPr="006F12BA" w:rsidRDefault="001C2D80" w:rsidP="001C2D80">
      <w:pPr>
        <w:rPr>
          <w:sz w:val="16"/>
          <w:szCs w:val="16"/>
        </w:rPr>
      </w:pPr>
      <w:r w:rsidRPr="006F12BA">
        <w:rPr>
          <w:sz w:val="16"/>
          <w:szCs w:val="16"/>
        </w:rPr>
        <w:t xml:space="preserve">  EXPECT_EQ(overloaded(1.0f), 2.0f);</w:t>
      </w:r>
    </w:p>
    <w:p w14:paraId="72C2B2F3" w14:textId="77777777" w:rsidR="001C2D80" w:rsidRPr="006F12BA" w:rsidRDefault="001C2D80" w:rsidP="001C2D80">
      <w:pPr>
        <w:rPr>
          <w:sz w:val="16"/>
          <w:szCs w:val="16"/>
        </w:rPr>
      </w:pPr>
      <w:r w:rsidRPr="006F12BA">
        <w:rPr>
          <w:sz w:val="16"/>
          <w:szCs w:val="16"/>
        </w:rPr>
        <w:t xml:space="preserve">  EXPECT_EQ(overloaded(1.0), 3.0);</w:t>
      </w:r>
    </w:p>
    <w:p w14:paraId="32581AC6" w14:textId="77777777" w:rsidR="001C2D80" w:rsidRPr="006F12BA" w:rsidRDefault="001C2D80" w:rsidP="001C2D80">
      <w:pPr>
        <w:rPr>
          <w:sz w:val="16"/>
          <w:szCs w:val="16"/>
        </w:rPr>
      </w:pPr>
      <w:r w:rsidRPr="006F12BA">
        <w:rPr>
          <w:sz w:val="16"/>
          <w:szCs w:val="16"/>
        </w:rPr>
        <w:t>}</w:t>
      </w:r>
    </w:p>
    <w:p w14:paraId="7907F990" w14:textId="77777777" w:rsidR="001C2D80" w:rsidRPr="006F12BA" w:rsidRDefault="001C2D80" w:rsidP="001C2D80">
      <w:pPr>
        <w:rPr>
          <w:sz w:val="16"/>
          <w:szCs w:val="16"/>
        </w:rPr>
      </w:pPr>
      <w:r w:rsidRPr="006F12BA">
        <w:rPr>
          <w:sz w:val="16"/>
          <w:szCs w:val="16"/>
        </w:rPr>
        <w:t>cmake_minimum_required(VERSION 3.14)</w:t>
      </w:r>
    </w:p>
    <w:p w14:paraId="41FE0F22" w14:textId="77777777" w:rsidR="001C2D80" w:rsidRPr="006F12BA" w:rsidRDefault="001C2D80" w:rsidP="001C2D80">
      <w:pPr>
        <w:rPr>
          <w:sz w:val="16"/>
          <w:szCs w:val="16"/>
        </w:rPr>
      </w:pPr>
      <w:r w:rsidRPr="006F12BA">
        <w:rPr>
          <w:sz w:val="16"/>
          <w:szCs w:val="16"/>
        </w:rPr>
        <w:t>project(td)</w:t>
      </w:r>
    </w:p>
    <w:p w14:paraId="4A977513" w14:textId="77777777" w:rsidR="001C2D80" w:rsidRPr="006F12BA" w:rsidRDefault="001C2D80" w:rsidP="001C2D80">
      <w:pPr>
        <w:rPr>
          <w:sz w:val="16"/>
          <w:szCs w:val="16"/>
        </w:rPr>
      </w:pPr>
    </w:p>
    <w:p w14:paraId="2F733F0F" w14:textId="77777777" w:rsidR="001C2D80" w:rsidRPr="006F12BA" w:rsidRDefault="001C2D80" w:rsidP="001C2D80">
      <w:pPr>
        <w:rPr>
          <w:sz w:val="16"/>
          <w:szCs w:val="16"/>
        </w:rPr>
      </w:pPr>
      <w:r w:rsidRPr="006F12BA">
        <w:rPr>
          <w:sz w:val="16"/>
          <w:szCs w:val="16"/>
        </w:rPr>
        <w:t>set(CMAKE_CXX_STANDARD 20)</w:t>
      </w:r>
    </w:p>
    <w:p w14:paraId="7346DE2A" w14:textId="77777777" w:rsidR="001C2D80" w:rsidRPr="006F12BA" w:rsidRDefault="001C2D80" w:rsidP="001C2D80">
      <w:pPr>
        <w:rPr>
          <w:sz w:val="16"/>
          <w:szCs w:val="16"/>
        </w:rPr>
      </w:pPr>
    </w:p>
    <w:p w14:paraId="00C5E88C" w14:textId="77777777" w:rsidR="001C2D80" w:rsidRPr="006F12BA" w:rsidRDefault="001C2D80" w:rsidP="001C2D80">
      <w:pPr>
        <w:rPr>
          <w:sz w:val="16"/>
          <w:szCs w:val="16"/>
        </w:rPr>
      </w:pPr>
      <w:r w:rsidRPr="006F12BA">
        <w:rPr>
          <w:sz w:val="16"/>
          <w:szCs w:val="16"/>
        </w:rPr>
        <w:t>file(GLOB_RECURSE SOURCE_FILES ${CMAKE_CURRENT_SOURCE_DIR}/src/*.cpp)</w:t>
      </w:r>
    </w:p>
    <w:p w14:paraId="4376FCEE" w14:textId="77777777" w:rsidR="001C2D80" w:rsidRPr="006F12BA" w:rsidRDefault="001C2D80" w:rsidP="001C2D80">
      <w:pPr>
        <w:rPr>
          <w:sz w:val="16"/>
          <w:szCs w:val="16"/>
        </w:rPr>
      </w:pPr>
      <w:r w:rsidRPr="006F12BA">
        <w:rPr>
          <w:sz w:val="16"/>
          <w:szCs w:val="16"/>
        </w:rPr>
        <w:t>add_library(${PROJECT_NAME} STATIC ${SOURCE_FILES})</w:t>
      </w:r>
    </w:p>
    <w:p w14:paraId="46D20789" w14:textId="77777777" w:rsidR="001C2D80" w:rsidRPr="006F12BA" w:rsidRDefault="001C2D80" w:rsidP="001C2D80">
      <w:pPr>
        <w:rPr>
          <w:sz w:val="16"/>
          <w:szCs w:val="16"/>
        </w:rPr>
      </w:pPr>
      <w:r w:rsidRPr="006F12BA">
        <w:rPr>
          <w:sz w:val="16"/>
          <w:szCs w:val="16"/>
        </w:rPr>
        <w:t>target_include_directories(${PROJECT_NAME} PUBLIC ${CMAKE_CURRENT_SOURCE_DIR}/include)</w:t>
      </w:r>
    </w:p>
    <w:p w14:paraId="0277E63E" w14:textId="77777777" w:rsidR="001C2D80" w:rsidRPr="006F12BA" w:rsidRDefault="001C2D80" w:rsidP="001C2D80">
      <w:pPr>
        <w:rPr>
          <w:sz w:val="16"/>
          <w:szCs w:val="16"/>
        </w:rPr>
      </w:pPr>
    </w:p>
    <w:p w14:paraId="4CC89956" w14:textId="77777777" w:rsidR="001C2D80" w:rsidRPr="006F12BA" w:rsidRDefault="001C2D80" w:rsidP="001C2D80">
      <w:pPr>
        <w:rPr>
          <w:sz w:val="16"/>
          <w:szCs w:val="16"/>
        </w:rPr>
      </w:pPr>
    </w:p>
    <w:p w14:paraId="46AF56A7" w14:textId="77777777" w:rsidR="001C2D80" w:rsidRPr="006F12BA" w:rsidRDefault="001C2D80" w:rsidP="001C2D80">
      <w:pPr>
        <w:rPr>
          <w:sz w:val="16"/>
          <w:szCs w:val="16"/>
        </w:rPr>
      </w:pPr>
      <w:r w:rsidRPr="006F12BA">
        <w:rPr>
          <w:sz w:val="16"/>
          <w:szCs w:val="16"/>
        </w:rPr>
        <w:t>add_subdirectory(test)</w:t>
      </w:r>
    </w:p>
    <w:p w14:paraId="4F9C306A" w14:textId="77777777" w:rsidR="001C2D80" w:rsidRPr="006F12BA" w:rsidRDefault="001C2D80" w:rsidP="001C2D80">
      <w:pPr>
        <w:rPr>
          <w:sz w:val="16"/>
          <w:szCs w:val="16"/>
        </w:rPr>
      </w:pPr>
    </w:p>
    <w:p w14:paraId="35FA33FE" w14:textId="77777777" w:rsidR="001C2D80" w:rsidRPr="006F12BA" w:rsidRDefault="001C2D80" w:rsidP="001C2D80">
      <w:pPr>
        <w:rPr>
          <w:sz w:val="16"/>
          <w:szCs w:val="16"/>
        </w:rPr>
      </w:pPr>
      <w:r w:rsidRPr="006F12BA">
        <w:rPr>
          <w:sz w:val="16"/>
          <w:szCs w:val="16"/>
        </w:rPr>
        <w:t># dependencies</w:t>
      </w:r>
    </w:p>
    <w:p w14:paraId="5AA956D0" w14:textId="77777777" w:rsidR="001C2D80" w:rsidRPr="006F12BA" w:rsidRDefault="001C2D80" w:rsidP="001C2D80">
      <w:pPr>
        <w:rPr>
          <w:sz w:val="16"/>
          <w:szCs w:val="16"/>
        </w:rPr>
      </w:pPr>
    </w:p>
    <w:p w14:paraId="2D74449A" w14:textId="77777777" w:rsidR="001C2D80" w:rsidRPr="006F12BA" w:rsidRDefault="001C2D80" w:rsidP="001C2D80">
      <w:pPr>
        <w:rPr>
          <w:sz w:val="16"/>
          <w:szCs w:val="16"/>
        </w:rPr>
      </w:pPr>
      <w:r w:rsidRPr="006F12BA">
        <w:rPr>
          <w:sz w:val="16"/>
          <w:szCs w:val="16"/>
        </w:rPr>
        <w:t># TdLib</w:t>
      </w:r>
    </w:p>
    <w:p w14:paraId="60789605" w14:textId="77777777" w:rsidR="001C2D80" w:rsidRPr="006F12BA" w:rsidRDefault="001C2D80" w:rsidP="001C2D80">
      <w:pPr>
        <w:rPr>
          <w:sz w:val="16"/>
          <w:szCs w:val="16"/>
        </w:rPr>
      </w:pPr>
      <w:r w:rsidRPr="006F12BA">
        <w:rPr>
          <w:sz w:val="16"/>
          <w:szCs w:val="16"/>
        </w:rPr>
        <w:t>find_package(Td REQUIRED)</w:t>
      </w:r>
    </w:p>
    <w:p w14:paraId="0D202200" w14:textId="77777777" w:rsidR="001C2D80" w:rsidRPr="006F12BA" w:rsidRDefault="001C2D80" w:rsidP="001C2D80">
      <w:pPr>
        <w:rPr>
          <w:sz w:val="16"/>
          <w:szCs w:val="16"/>
        </w:rPr>
      </w:pPr>
      <w:r w:rsidRPr="006F12BA">
        <w:rPr>
          <w:sz w:val="16"/>
          <w:szCs w:val="16"/>
        </w:rPr>
        <w:t>target_link_libraries(${PROJECT_NAME} PUBLIC Td::TdStatic)</w:t>
      </w:r>
    </w:p>
    <w:p w14:paraId="24C507DC" w14:textId="77777777" w:rsidR="001C2D80" w:rsidRPr="006F12BA" w:rsidRDefault="001C2D80" w:rsidP="001C2D80">
      <w:pPr>
        <w:rPr>
          <w:sz w:val="16"/>
          <w:szCs w:val="16"/>
        </w:rPr>
      </w:pPr>
      <w:r w:rsidRPr="006F12BA">
        <w:rPr>
          <w:sz w:val="16"/>
          <w:szCs w:val="16"/>
        </w:rPr>
        <w:t>cmake_minimum_required(VERSION 3.14)</w:t>
      </w:r>
    </w:p>
    <w:p w14:paraId="35CB3CB1" w14:textId="77777777" w:rsidR="001C2D80" w:rsidRPr="006F12BA" w:rsidRDefault="001C2D80" w:rsidP="001C2D80">
      <w:pPr>
        <w:rPr>
          <w:sz w:val="16"/>
          <w:szCs w:val="16"/>
        </w:rPr>
      </w:pPr>
      <w:r w:rsidRPr="006F12BA">
        <w:rPr>
          <w:sz w:val="16"/>
          <w:szCs w:val="16"/>
        </w:rPr>
        <w:t>project(libs)</w:t>
      </w:r>
    </w:p>
    <w:p w14:paraId="50E42DDD" w14:textId="77777777" w:rsidR="001C2D80" w:rsidRPr="006F12BA" w:rsidRDefault="001C2D80" w:rsidP="001C2D80">
      <w:pPr>
        <w:rPr>
          <w:sz w:val="16"/>
          <w:szCs w:val="16"/>
        </w:rPr>
      </w:pPr>
    </w:p>
    <w:p w14:paraId="5CC04FC6" w14:textId="77777777" w:rsidR="001C2D80" w:rsidRPr="006F12BA" w:rsidRDefault="001C2D80" w:rsidP="001C2D80">
      <w:pPr>
        <w:rPr>
          <w:sz w:val="16"/>
          <w:szCs w:val="16"/>
        </w:rPr>
      </w:pPr>
      <w:r w:rsidRPr="006F12BA">
        <w:rPr>
          <w:sz w:val="16"/>
          <w:szCs w:val="16"/>
        </w:rPr>
        <w:t>add_subdirectory(bot)</w:t>
      </w:r>
    </w:p>
    <w:p w14:paraId="58C14CA0" w14:textId="77777777" w:rsidR="001C2D80" w:rsidRPr="006F12BA" w:rsidRDefault="001C2D80" w:rsidP="001C2D80">
      <w:pPr>
        <w:rPr>
          <w:sz w:val="16"/>
          <w:szCs w:val="16"/>
        </w:rPr>
      </w:pPr>
      <w:r w:rsidRPr="006F12BA">
        <w:rPr>
          <w:sz w:val="16"/>
          <w:szCs w:val="16"/>
        </w:rPr>
        <w:t>add_subdirectory(db)</w:t>
      </w:r>
    </w:p>
    <w:p w14:paraId="0AA56CF8" w14:textId="77777777" w:rsidR="001C2D80" w:rsidRPr="006F12BA" w:rsidRDefault="001C2D80" w:rsidP="001C2D80">
      <w:pPr>
        <w:rPr>
          <w:sz w:val="16"/>
          <w:szCs w:val="16"/>
        </w:rPr>
      </w:pPr>
      <w:r w:rsidRPr="006F12BA">
        <w:rPr>
          <w:sz w:val="16"/>
          <w:szCs w:val="16"/>
        </w:rPr>
        <w:t>add_subdirectory(td)</w:t>
      </w:r>
    </w:p>
    <w:p w14:paraId="07522D94" w14:textId="77777777" w:rsidR="001C2D80" w:rsidRPr="006F12BA" w:rsidRDefault="001C2D80" w:rsidP="001C2D80">
      <w:pPr>
        <w:rPr>
          <w:sz w:val="16"/>
          <w:szCs w:val="16"/>
        </w:rPr>
      </w:pPr>
      <w:r w:rsidRPr="006F12BA">
        <w:rPr>
          <w:sz w:val="16"/>
          <w:szCs w:val="16"/>
        </w:rPr>
        <w:t>//</w:t>
      </w:r>
    </w:p>
    <w:p w14:paraId="76AB452E" w14:textId="77777777" w:rsidR="001C2D80" w:rsidRPr="006F12BA" w:rsidRDefault="001C2D80" w:rsidP="001C2D80">
      <w:pPr>
        <w:rPr>
          <w:sz w:val="16"/>
          <w:szCs w:val="16"/>
        </w:rPr>
      </w:pPr>
      <w:r w:rsidRPr="006F12BA">
        <w:rPr>
          <w:sz w:val="16"/>
          <w:szCs w:val="16"/>
        </w:rPr>
        <w:t>// Created by Kirill Danilchuk &lt;kirill.danilchuk01@gmail.com&gt; on 28/06/2021.</w:t>
      </w:r>
    </w:p>
    <w:p w14:paraId="2389DB51" w14:textId="77777777" w:rsidR="001C2D80" w:rsidRPr="006F12BA" w:rsidRDefault="001C2D80" w:rsidP="001C2D80">
      <w:pPr>
        <w:rPr>
          <w:sz w:val="16"/>
          <w:szCs w:val="16"/>
        </w:rPr>
      </w:pPr>
      <w:r w:rsidRPr="006F12BA">
        <w:rPr>
          <w:sz w:val="16"/>
          <w:szCs w:val="16"/>
        </w:rPr>
        <w:t>//</w:t>
      </w:r>
    </w:p>
    <w:p w14:paraId="7AAF7196" w14:textId="77777777" w:rsidR="001C2D80" w:rsidRPr="006F12BA" w:rsidRDefault="001C2D80" w:rsidP="001C2D80">
      <w:pPr>
        <w:rPr>
          <w:sz w:val="16"/>
          <w:szCs w:val="16"/>
        </w:rPr>
      </w:pPr>
    </w:p>
    <w:p w14:paraId="37A58C6A" w14:textId="77777777" w:rsidR="001C2D80" w:rsidRPr="006F12BA" w:rsidRDefault="001C2D80" w:rsidP="001C2D80">
      <w:pPr>
        <w:rPr>
          <w:sz w:val="16"/>
          <w:szCs w:val="16"/>
        </w:rPr>
      </w:pPr>
      <w:r w:rsidRPr="006F12BA">
        <w:rPr>
          <w:sz w:val="16"/>
          <w:szCs w:val="16"/>
        </w:rPr>
        <w:t>#include "SearcherBot.hpp"</w:t>
      </w:r>
    </w:p>
    <w:p w14:paraId="6508A156" w14:textId="77777777" w:rsidR="001C2D80" w:rsidRPr="006F12BA" w:rsidRDefault="001C2D80" w:rsidP="001C2D80">
      <w:pPr>
        <w:rPr>
          <w:sz w:val="16"/>
          <w:szCs w:val="16"/>
        </w:rPr>
      </w:pPr>
      <w:r w:rsidRPr="006F12BA">
        <w:rPr>
          <w:sz w:val="16"/>
          <w:szCs w:val="16"/>
        </w:rPr>
        <w:t>#include &lt;BotUI.hpp&gt;</w:t>
      </w:r>
    </w:p>
    <w:p w14:paraId="1722507D" w14:textId="77777777" w:rsidR="001C2D80" w:rsidRPr="006F12BA" w:rsidRDefault="001C2D80" w:rsidP="001C2D80">
      <w:pPr>
        <w:rPr>
          <w:sz w:val="16"/>
          <w:szCs w:val="16"/>
        </w:rPr>
      </w:pPr>
    </w:p>
    <w:p w14:paraId="1A7682A3" w14:textId="77777777" w:rsidR="001C2D80" w:rsidRPr="006F12BA" w:rsidRDefault="001C2D80" w:rsidP="001C2D80">
      <w:pPr>
        <w:rPr>
          <w:sz w:val="16"/>
          <w:szCs w:val="16"/>
        </w:rPr>
      </w:pPr>
      <w:r w:rsidRPr="006F12BA">
        <w:rPr>
          <w:sz w:val="16"/>
          <w:szCs w:val="16"/>
        </w:rPr>
        <w:t>#include &lt;utility.hpp&gt;</w:t>
      </w:r>
    </w:p>
    <w:p w14:paraId="4F7E55AB" w14:textId="77777777" w:rsidR="001C2D80" w:rsidRPr="006F12BA" w:rsidRDefault="001C2D80" w:rsidP="001C2D80">
      <w:pPr>
        <w:rPr>
          <w:sz w:val="16"/>
          <w:szCs w:val="16"/>
        </w:rPr>
      </w:pPr>
      <w:r w:rsidRPr="006F12BA">
        <w:rPr>
          <w:sz w:val="16"/>
          <w:szCs w:val="16"/>
        </w:rPr>
        <w:t>#include &lt;utility&gt;</w:t>
      </w:r>
    </w:p>
    <w:p w14:paraId="3CA972A3" w14:textId="77777777" w:rsidR="001C2D80" w:rsidRPr="006F12BA" w:rsidRDefault="001C2D80" w:rsidP="001C2D80">
      <w:pPr>
        <w:rPr>
          <w:sz w:val="16"/>
          <w:szCs w:val="16"/>
        </w:rPr>
      </w:pPr>
    </w:p>
    <w:p w14:paraId="4B9FB82C" w14:textId="77777777" w:rsidR="001C2D80" w:rsidRPr="006F12BA" w:rsidRDefault="001C2D80" w:rsidP="001C2D80">
      <w:pPr>
        <w:rPr>
          <w:sz w:val="16"/>
          <w:szCs w:val="16"/>
        </w:rPr>
      </w:pPr>
      <w:r w:rsidRPr="006F12BA">
        <w:rPr>
          <w:sz w:val="16"/>
          <w:szCs w:val="16"/>
        </w:rPr>
        <w:t>SearcherBot::SearcherBot() : bot_{test_token} {</w:t>
      </w:r>
    </w:p>
    <w:p w14:paraId="49694B79" w14:textId="77777777" w:rsidR="001C2D80" w:rsidRPr="006F12BA" w:rsidRDefault="001C2D80" w:rsidP="001C2D80">
      <w:pPr>
        <w:rPr>
          <w:sz w:val="16"/>
          <w:szCs w:val="16"/>
        </w:rPr>
      </w:pPr>
      <w:r w:rsidRPr="006F12BA">
        <w:rPr>
          <w:sz w:val="16"/>
          <w:szCs w:val="16"/>
        </w:rPr>
        <w:t xml:space="preserve">  InitUserCommands();</w:t>
      </w:r>
    </w:p>
    <w:p w14:paraId="6781327A" w14:textId="77777777" w:rsidR="001C2D80" w:rsidRPr="006F12BA" w:rsidRDefault="001C2D80" w:rsidP="001C2D80">
      <w:pPr>
        <w:rPr>
          <w:sz w:val="16"/>
          <w:szCs w:val="16"/>
        </w:rPr>
      </w:pPr>
      <w:r w:rsidRPr="006F12BA">
        <w:rPr>
          <w:sz w:val="16"/>
          <w:szCs w:val="16"/>
        </w:rPr>
        <w:t xml:space="preserve">  InitAdminCommands();</w:t>
      </w:r>
    </w:p>
    <w:p w14:paraId="627A6422" w14:textId="77777777" w:rsidR="001C2D80" w:rsidRPr="006F12BA" w:rsidRDefault="001C2D80" w:rsidP="001C2D80">
      <w:pPr>
        <w:rPr>
          <w:sz w:val="16"/>
          <w:szCs w:val="16"/>
        </w:rPr>
      </w:pPr>
      <w:r w:rsidRPr="006F12BA">
        <w:rPr>
          <w:sz w:val="16"/>
          <w:szCs w:val="16"/>
        </w:rPr>
        <w:t xml:space="preserve">  InitDatabase();</w:t>
      </w:r>
    </w:p>
    <w:p w14:paraId="0C606930" w14:textId="77777777" w:rsidR="001C2D80" w:rsidRPr="006F12BA" w:rsidRDefault="001C2D80" w:rsidP="001C2D80">
      <w:pPr>
        <w:rPr>
          <w:sz w:val="16"/>
          <w:szCs w:val="16"/>
        </w:rPr>
      </w:pPr>
      <w:r w:rsidRPr="006F12BA">
        <w:rPr>
          <w:sz w:val="16"/>
          <w:szCs w:val="16"/>
        </w:rPr>
        <w:t xml:space="preserve">  InitBot();</w:t>
      </w:r>
    </w:p>
    <w:p w14:paraId="69AFFB13" w14:textId="77777777" w:rsidR="001C2D80" w:rsidRPr="006F12BA" w:rsidRDefault="001C2D80" w:rsidP="001C2D80">
      <w:pPr>
        <w:rPr>
          <w:sz w:val="16"/>
          <w:szCs w:val="16"/>
        </w:rPr>
      </w:pPr>
      <w:r w:rsidRPr="006F12BA">
        <w:rPr>
          <w:sz w:val="16"/>
          <w:szCs w:val="16"/>
        </w:rPr>
        <w:t xml:space="preserve">  InitEngine();</w:t>
      </w:r>
    </w:p>
    <w:p w14:paraId="1F40014A" w14:textId="77777777" w:rsidR="001C2D80" w:rsidRPr="006F12BA" w:rsidRDefault="001C2D80" w:rsidP="001C2D80">
      <w:pPr>
        <w:rPr>
          <w:sz w:val="16"/>
          <w:szCs w:val="16"/>
        </w:rPr>
      </w:pPr>
      <w:r w:rsidRPr="006F12BA">
        <w:rPr>
          <w:sz w:val="16"/>
          <w:szCs w:val="16"/>
        </w:rPr>
        <w:t xml:space="preserve">  StartLongPoll();</w:t>
      </w:r>
    </w:p>
    <w:p w14:paraId="757E313F" w14:textId="77777777" w:rsidR="001C2D80" w:rsidRPr="006F12BA" w:rsidRDefault="001C2D80" w:rsidP="001C2D80">
      <w:pPr>
        <w:rPr>
          <w:sz w:val="16"/>
          <w:szCs w:val="16"/>
        </w:rPr>
      </w:pPr>
      <w:r w:rsidRPr="006F12BA">
        <w:rPr>
          <w:sz w:val="16"/>
          <w:szCs w:val="16"/>
        </w:rPr>
        <w:t>}</w:t>
      </w:r>
    </w:p>
    <w:p w14:paraId="05343507" w14:textId="77777777" w:rsidR="001C2D80" w:rsidRPr="006F12BA" w:rsidRDefault="001C2D80" w:rsidP="001C2D80">
      <w:pPr>
        <w:rPr>
          <w:sz w:val="16"/>
          <w:szCs w:val="16"/>
        </w:rPr>
      </w:pPr>
    </w:p>
    <w:p w14:paraId="3EE2F9D3" w14:textId="77777777" w:rsidR="001C2D80" w:rsidRPr="006F12BA" w:rsidRDefault="001C2D80" w:rsidP="001C2D80">
      <w:pPr>
        <w:rPr>
          <w:sz w:val="16"/>
          <w:szCs w:val="16"/>
        </w:rPr>
      </w:pPr>
      <w:r w:rsidRPr="006F12BA">
        <w:rPr>
          <w:sz w:val="16"/>
          <w:szCs w:val="16"/>
        </w:rPr>
        <w:t>void SearcherBot::InitDatabase() noexcept {</w:t>
      </w:r>
    </w:p>
    <w:p w14:paraId="2496FAE8" w14:textId="77777777" w:rsidR="001C2D80" w:rsidRPr="006F12BA" w:rsidRDefault="001C2D80" w:rsidP="001C2D80">
      <w:pPr>
        <w:rPr>
          <w:sz w:val="16"/>
          <w:szCs w:val="16"/>
        </w:rPr>
      </w:pPr>
      <w:r w:rsidRPr="006F12BA">
        <w:rPr>
          <w:sz w:val="16"/>
          <w:szCs w:val="16"/>
        </w:rPr>
        <w:t xml:space="preserve">  db::ConnectionParams connection_params;</w:t>
      </w:r>
    </w:p>
    <w:p w14:paraId="4F24554C" w14:textId="77777777" w:rsidR="001C2D80" w:rsidRPr="006F12BA" w:rsidRDefault="001C2D80" w:rsidP="001C2D80">
      <w:pPr>
        <w:rPr>
          <w:sz w:val="16"/>
          <w:szCs w:val="16"/>
        </w:rPr>
      </w:pPr>
      <w:r w:rsidRPr="006F12BA">
        <w:rPr>
          <w:sz w:val="16"/>
          <w:szCs w:val="16"/>
        </w:rPr>
        <w:t xml:space="preserve">  connection_params.host = "194.87.92.205";</w:t>
      </w:r>
    </w:p>
    <w:p w14:paraId="3FE9153C" w14:textId="77777777" w:rsidR="001C2D80" w:rsidRPr="006F12BA" w:rsidRDefault="001C2D80" w:rsidP="001C2D80">
      <w:pPr>
        <w:rPr>
          <w:sz w:val="16"/>
          <w:szCs w:val="16"/>
        </w:rPr>
      </w:pPr>
      <w:r w:rsidRPr="006F12BA">
        <w:rPr>
          <w:sz w:val="16"/>
          <w:szCs w:val="16"/>
        </w:rPr>
        <w:t xml:space="preserve">  connection_params.port = "51001";</w:t>
      </w:r>
    </w:p>
    <w:p w14:paraId="6BE0635B" w14:textId="77777777" w:rsidR="001C2D80" w:rsidRPr="006F12BA" w:rsidRDefault="001C2D80" w:rsidP="001C2D80">
      <w:pPr>
        <w:rPr>
          <w:sz w:val="16"/>
          <w:szCs w:val="16"/>
        </w:rPr>
      </w:pPr>
      <w:r w:rsidRPr="006F12BA">
        <w:rPr>
          <w:sz w:val="16"/>
          <w:szCs w:val="16"/>
        </w:rPr>
        <w:t xml:space="preserve">  connection_params.user = "postgres";</w:t>
      </w:r>
    </w:p>
    <w:p w14:paraId="1A507B9E" w14:textId="77777777" w:rsidR="001C2D80" w:rsidRPr="006F12BA" w:rsidRDefault="001C2D80" w:rsidP="001C2D80">
      <w:pPr>
        <w:rPr>
          <w:sz w:val="16"/>
          <w:szCs w:val="16"/>
        </w:rPr>
      </w:pPr>
      <w:r w:rsidRPr="006F12BA">
        <w:rPr>
          <w:sz w:val="16"/>
          <w:szCs w:val="16"/>
        </w:rPr>
        <w:t xml:space="preserve">  connection_params.password = "1234";</w:t>
      </w:r>
    </w:p>
    <w:p w14:paraId="1CA3230F" w14:textId="77777777" w:rsidR="001C2D80" w:rsidRPr="006F12BA" w:rsidRDefault="001C2D80" w:rsidP="001C2D80">
      <w:pPr>
        <w:rPr>
          <w:sz w:val="16"/>
          <w:szCs w:val="16"/>
        </w:rPr>
      </w:pPr>
      <w:r w:rsidRPr="006F12BA">
        <w:rPr>
          <w:sz w:val="16"/>
          <w:szCs w:val="16"/>
        </w:rPr>
        <w:t xml:space="preserve">  if (!database_.Open(std::move(connection_params))) {</w:t>
      </w:r>
    </w:p>
    <w:p w14:paraId="3984B4F1" w14:textId="77777777" w:rsidR="001C2D80" w:rsidRPr="006F12BA" w:rsidRDefault="001C2D80" w:rsidP="001C2D80">
      <w:pPr>
        <w:rPr>
          <w:sz w:val="16"/>
          <w:szCs w:val="16"/>
        </w:rPr>
      </w:pPr>
      <w:r w:rsidRPr="006F12BA">
        <w:rPr>
          <w:sz w:val="16"/>
          <w:szCs w:val="16"/>
        </w:rPr>
        <w:t xml:space="preserve">    std::terminate();</w:t>
      </w:r>
    </w:p>
    <w:p w14:paraId="331E47C2" w14:textId="77777777" w:rsidR="001C2D80" w:rsidRPr="006F12BA" w:rsidRDefault="001C2D80" w:rsidP="001C2D80">
      <w:pPr>
        <w:rPr>
          <w:sz w:val="16"/>
          <w:szCs w:val="16"/>
        </w:rPr>
      </w:pPr>
      <w:r w:rsidRPr="006F12BA">
        <w:rPr>
          <w:sz w:val="16"/>
          <w:szCs w:val="16"/>
        </w:rPr>
        <w:t xml:space="preserve">  }</w:t>
      </w:r>
    </w:p>
    <w:p w14:paraId="2BB3BEE3" w14:textId="77777777" w:rsidR="001C2D80" w:rsidRPr="006F12BA" w:rsidRDefault="001C2D80" w:rsidP="001C2D80">
      <w:pPr>
        <w:rPr>
          <w:sz w:val="16"/>
          <w:szCs w:val="16"/>
        </w:rPr>
      </w:pPr>
      <w:r w:rsidRPr="006F12BA">
        <w:rPr>
          <w:sz w:val="16"/>
          <w:szCs w:val="16"/>
        </w:rPr>
        <w:t>}</w:t>
      </w:r>
    </w:p>
    <w:p w14:paraId="29AEC30A" w14:textId="77777777" w:rsidR="001C2D80" w:rsidRPr="006F12BA" w:rsidRDefault="001C2D80" w:rsidP="001C2D80">
      <w:pPr>
        <w:rPr>
          <w:sz w:val="16"/>
          <w:szCs w:val="16"/>
        </w:rPr>
      </w:pPr>
    </w:p>
    <w:p w14:paraId="307D0F6E" w14:textId="77777777" w:rsidR="001C2D80" w:rsidRPr="006F12BA" w:rsidRDefault="001C2D80" w:rsidP="001C2D80">
      <w:pPr>
        <w:rPr>
          <w:sz w:val="16"/>
          <w:szCs w:val="16"/>
        </w:rPr>
      </w:pPr>
      <w:r w:rsidRPr="006F12BA">
        <w:rPr>
          <w:sz w:val="16"/>
          <w:szCs w:val="16"/>
        </w:rPr>
        <w:t>void SearcherBot::InitBot() {</w:t>
      </w:r>
    </w:p>
    <w:p w14:paraId="48C5BCA9" w14:textId="77777777" w:rsidR="001C2D80" w:rsidRPr="006F12BA" w:rsidRDefault="001C2D80" w:rsidP="001C2D80">
      <w:pPr>
        <w:rPr>
          <w:sz w:val="16"/>
          <w:szCs w:val="16"/>
        </w:rPr>
      </w:pPr>
      <w:r w:rsidRPr="006F12BA">
        <w:rPr>
          <w:sz w:val="16"/>
          <w:szCs w:val="16"/>
        </w:rPr>
        <w:t xml:space="preserve">  SetCommands();</w:t>
      </w:r>
    </w:p>
    <w:p w14:paraId="64E38718" w14:textId="77777777" w:rsidR="001C2D80" w:rsidRPr="006F12BA" w:rsidRDefault="001C2D80" w:rsidP="001C2D80">
      <w:pPr>
        <w:rPr>
          <w:sz w:val="16"/>
          <w:szCs w:val="16"/>
        </w:rPr>
      </w:pPr>
      <w:r w:rsidRPr="006F12BA">
        <w:rPr>
          <w:sz w:val="16"/>
          <w:szCs w:val="16"/>
        </w:rPr>
        <w:t xml:space="preserve">  bot_.getEvents().onAnyMessage([this](const MessagePtr&amp; message) {</w:t>
      </w:r>
    </w:p>
    <w:p w14:paraId="07C28C8C" w14:textId="77777777" w:rsidR="001C2D80" w:rsidRPr="006F12BA" w:rsidRDefault="001C2D80" w:rsidP="001C2D80">
      <w:pPr>
        <w:rPr>
          <w:sz w:val="16"/>
          <w:szCs w:val="16"/>
        </w:rPr>
      </w:pPr>
      <w:r w:rsidRPr="006F12BA">
        <w:rPr>
          <w:sz w:val="16"/>
          <w:szCs w:val="16"/>
        </w:rPr>
        <w:t xml:space="preserve">    try {</w:t>
      </w:r>
    </w:p>
    <w:p w14:paraId="4D968EC1" w14:textId="77777777" w:rsidR="001C2D80" w:rsidRPr="006F12BA" w:rsidRDefault="001C2D80" w:rsidP="001C2D80">
      <w:pPr>
        <w:rPr>
          <w:sz w:val="16"/>
          <w:szCs w:val="16"/>
        </w:rPr>
      </w:pPr>
      <w:r w:rsidRPr="006F12BA">
        <w:rPr>
          <w:sz w:val="16"/>
          <w:szCs w:val="16"/>
        </w:rPr>
        <w:t xml:space="preserve">      database_.CreateLog(message-&gt;from-&gt;id, db::MESSAGE_TYPE::USER_MESSAGE,</w:t>
      </w:r>
    </w:p>
    <w:p w14:paraId="23EF6F49" w14:textId="77777777" w:rsidR="001C2D80" w:rsidRPr="006F12BA" w:rsidRDefault="001C2D80" w:rsidP="001C2D80">
      <w:pPr>
        <w:rPr>
          <w:sz w:val="16"/>
          <w:szCs w:val="16"/>
        </w:rPr>
      </w:pPr>
      <w:r w:rsidRPr="006F12BA">
        <w:rPr>
          <w:sz w:val="16"/>
          <w:szCs w:val="16"/>
        </w:rPr>
        <w:t xml:space="preserve">                          message-&gt;text);</w:t>
      </w:r>
    </w:p>
    <w:p w14:paraId="338D0FF3" w14:textId="77777777" w:rsidR="001C2D80" w:rsidRPr="006F12BA" w:rsidRDefault="001C2D80" w:rsidP="001C2D80">
      <w:pPr>
        <w:rPr>
          <w:sz w:val="16"/>
          <w:szCs w:val="16"/>
        </w:rPr>
      </w:pPr>
      <w:r w:rsidRPr="006F12BA">
        <w:rPr>
          <w:sz w:val="16"/>
          <w:szCs w:val="16"/>
        </w:rPr>
        <w:t xml:space="preserve">    } catch (...) {</w:t>
      </w:r>
    </w:p>
    <w:p w14:paraId="45A99B3E" w14:textId="77777777" w:rsidR="001C2D80" w:rsidRPr="006F12BA" w:rsidRDefault="001C2D80" w:rsidP="001C2D80">
      <w:pPr>
        <w:rPr>
          <w:sz w:val="16"/>
          <w:szCs w:val="16"/>
        </w:rPr>
      </w:pPr>
      <w:r w:rsidRPr="006F12BA">
        <w:rPr>
          <w:sz w:val="16"/>
          <w:szCs w:val="16"/>
        </w:rPr>
        <w:t xml:space="preserve">    }</w:t>
      </w:r>
    </w:p>
    <w:p w14:paraId="16B57BAF" w14:textId="77777777" w:rsidR="001C2D80" w:rsidRPr="006F12BA" w:rsidRDefault="001C2D80" w:rsidP="001C2D80">
      <w:pPr>
        <w:rPr>
          <w:sz w:val="16"/>
          <w:szCs w:val="16"/>
        </w:rPr>
      </w:pPr>
      <w:r w:rsidRPr="006F12BA">
        <w:rPr>
          <w:sz w:val="16"/>
          <w:szCs w:val="16"/>
        </w:rPr>
        <w:t xml:space="preserve">  });</w:t>
      </w:r>
    </w:p>
    <w:p w14:paraId="4B569A1A" w14:textId="77777777" w:rsidR="001C2D80" w:rsidRPr="006F12BA" w:rsidRDefault="001C2D80" w:rsidP="001C2D80">
      <w:pPr>
        <w:rPr>
          <w:sz w:val="16"/>
          <w:szCs w:val="16"/>
        </w:rPr>
      </w:pPr>
      <w:r w:rsidRPr="006F12BA">
        <w:rPr>
          <w:sz w:val="16"/>
          <w:szCs w:val="16"/>
        </w:rPr>
        <w:t xml:space="preserve">  bot_.getEvents().onCommand("start", [this](const MessagePtr&amp; message) {</w:t>
      </w:r>
    </w:p>
    <w:p w14:paraId="5462B3C2" w14:textId="77777777" w:rsidR="001C2D80" w:rsidRPr="006F12BA" w:rsidRDefault="001C2D80" w:rsidP="001C2D80">
      <w:pPr>
        <w:rPr>
          <w:sz w:val="16"/>
          <w:szCs w:val="16"/>
        </w:rPr>
      </w:pPr>
      <w:r w:rsidRPr="006F12BA">
        <w:rPr>
          <w:sz w:val="16"/>
          <w:szCs w:val="16"/>
        </w:rPr>
        <w:t xml:space="preserve">    on_start_command(message);</w:t>
      </w:r>
    </w:p>
    <w:p w14:paraId="6996EAEC" w14:textId="77777777" w:rsidR="001C2D80" w:rsidRPr="006F12BA" w:rsidRDefault="001C2D80" w:rsidP="001C2D80">
      <w:pPr>
        <w:rPr>
          <w:sz w:val="16"/>
          <w:szCs w:val="16"/>
        </w:rPr>
      </w:pPr>
      <w:r w:rsidRPr="006F12BA">
        <w:rPr>
          <w:sz w:val="16"/>
          <w:szCs w:val="16"/>
        </w:rPr>
        <w:t xml:space="preserve">  });</w:t>
      </w:r>
    </w:p>
    <w:p w14:paraId="5DBF4A95" w14:textId="77777777" w:rsidR="001C2D80" w:rsidRPr="006F12BA" w:rsidRDefault="001C2D80" w:rsidP="001C2D80">
      <w:pPr>
        <w:rPr>
          <w:sz w:val="16"/>
          <w:szCs w:val="16"/>
        </w:rPr>
      </w:pPr>
      <w:r w:rsidRPr="006F12BA">
        <w:rPr>
          <w:sz w:val="16"/>
          <w:szCs w:val="16"/>
        </w:rPr>
        <w:t xml:space="preserve">  bot_.getEvents().onCommand("help", [this](const MessagePtr&amp; message) {</w:t>
      </w:r>
    </w:p>
    <w:p w14:paraId="0E9D10B8" w14:textId="77777777" w:rsidR="001C2D80" w:rsidRPr="006F12BA" w:rsidRDefault="001C2D80" w:rsidP="001C2D80">
      <w:pPr>
        <w:rPr>
          <w:sz w:val="16"/>
          <w:szCs w:val="16"/>
        </w:rPr>
      </w:pPr>
      <w:r w:rsidRPr="006F12BA">
        <w:rPr>
          <w:sz w:val="16"/>
          <w:szCs w:val="16"/>
        </w:rPr>
        <w:t xml:space="preserve">    on_help_command(message);</w:t>
      </w:r>
    </w:p>
    <w:p w14:paraId="3A972D79" w14:textId="77777777" w:rsidR="001C2D80" w:rsidRPr="006F12BA" w:rsidRDefault="001C2D80" w:rsidP="001C2D80">
      <w:pPr>
        <w:rPr>
          <w:sz w:val="16"/>
          <w:szCs w:val="16"/>
        </w:rPr>
      </w:pPr>
      <w:r w:rsidRPr="006F12BA">
        <w:rPr>
          <w:sz w:val="16"/>
          <w:szCs w:val="16"/>
        </w:rPr>
        <w:t xml:space="preserve">  });</w:t>
      </w:r>
    </w:p>
    <w:p w14:paraId="54B85180" w14:textId="77777777" w:rsidR="001C2D80" w:rsidRPr="006F12BA" w:rsidRDefault="001C2D80" w:rsidP="001C2D80">
      <w:pPr>
        <w:rPr>
          <w:sz w:val="16"/>
          <w:szCs w:val="16"/>
        </w:rPr>
      </w:pPr>
      <w:r w:rsidRPr="006F12BA">
        <w:rPr>
          <w:sz w:val="16"/>
          <w:szCs w:val="16"/>
        </w:rPr>
        <w:t xml:space="preserve">  bot_.getEvents().onCommand("feedback", [this](const MessagePtr&amp; message) {</w:t>
      </w:r>
    </w:p>
    <w:p w14:paraId="3E1B6D79" w14:textId="77777777" w:rsidR="001C2D80" w:rsidRPr="006F12BA" w:rsidRDefault="001C2D80" w:rsidP="001C2D80">
      <w:pPr>
        <w:rPr>
          <w:sz w:val="16"/>
          <w:szCs w:val="16"/>
        </w:rPr>
      </w:pPr>
      <w:r w:rsidRPr="006F12BA">
        <w:rPr>
          <w:sz w:val="16"/>
          <w:szCs w:val="16"/>
        </w:rPr>
        <w:t xml:space="preserve">    on_feedback_command(message);</w:t>
      </w:r>
    </w:p>
    <w:p w14:paraId="3D4389DB" w14:textId="77777777" w:rsidR="001C2D80" w:rsidRPr="006F12BA" w:rsidRDefault="001C2D80" w:rsidP="001C2D80">
      <w:pPr>
        <w:rPr>
          <w:sz w:val="16"/>
          <w:szCs w:val="16"/>
        </w:rPr>
      </w:pPr>
      <w:r w:rsidRPr="006F12BA">
        <w:rPr>
          <w:sz w:val="16"/>
          <w:szCs w:val="16"/>
        </w:rPr>
        <w:t xml:space="preserve">  });</w:t>
      </w:r>
    </w:p>
    <w:p w14:paraId="630C7AA9" w14:textId="77777777" w:rsidR="001C2D80" w:rsidRPr="006F12BA" w:rsidRDefault="001C2D80" w:rsidP="001C2D80">
      <w:pPr>
        <w:rPr>
          <w:sz w:val="16"/>
          <w:szCs w:val="16"/>
        </w:rPr>
      </w:pPr>
    </w:p>
    <w:p w14:paraId="70CA9902" w14:textId="77777777" w:rsidR="001C2D80" w:rsidRPr="006F12BA" w:rsidRDefault="001C2D80" w:rsidP="001C2D80">
      <w:pPr>
        <w:rPr>
          <w:sz w:val="16"/>
          <w:szCs w:val="16"/>
        </w:rPr>
      </w:pPr>
      <w:r w:rsidRPr="006F12BA">
        <w:rPr>
          <w:sz w:val="16"/>
          <w:szCs w:val="16"/>
        </w:rPr>
        <w:t xml:space="preserve">  bot_.getEvents().onNonCommandMessage([this](const MessagePtr&amp; message) {</w:t>
      </w:r>
    </w:p>
    <w:p w14:paraId="275CC5FC" w14:textId="77777777" w:rsidR="001C2D80" w:rsidRPr="006F12BA" w:rsidRDefault="001C2D80" w:rsidP="001C2D80">
      <w:pPr>
        <w:rPr>
          <w:sz w:val="16"/>
          <w:szCs w:val="16"/>
        </w:rPr>
      </w:pPr>
      <w:r w:rsidRPr="006F12BA">
        <w:rPr>
          <w:sz w:val="16"/>
          <w:szCs w:val="16"/>
        </w:rPr>
        <w:t xml:space="preserve">    on_non_command_message(message);</w:t>
      </w:r>
    </w:p>
    <w:p w14:paraId="2D240986" w14:textId="77777777" w:rsidR="001C2D80" w:rsidRPr="006F12BA" w:rsidRDefault="001C2D80" w:rsidP="001C2D80">
      <w:pPr>
        <w:rPr>
          <w:sz w:val="16"/>
          <w:szCs w:val="16"/>
        </w:rPr>
      </w:pPr>
      <w:r w:rsidRPr="006F12BA">
        <w:rPr>
          <w:sz w:val="16"/>
          <w:szCs w:val="16"/>
        </w:rPr>
        <w:t xml:space="preserve">  });</w:t>
      </w:r>
    </w:p>
    <w:p w14:paraId="5A8E1D44" w14:textId="77777777" w:rsidR="001C2D80" w:rsidRPr="006F12BA" w:rsidRDefault="001C2D80" w:rsidP="001C2D80">
      <w:pPr>
        <w:rPr>
          <w:sz w:val="16"/>
          <w:szCs w:val="16"/>
        </w:rPr>
      </w:pPr>
    </w:p>
    <w:p w14:paraId="19058D67" w14:textId="77777777" w:rsidR="001C2D80" w:rsidRPr="006F12BA" w:rsidRDefault="001C2D80" w:rsidP="001C2D80">
      <w:pPr>
        <w:rPr>
          <w:sz w:val="16"/>
          <w:szCs w:val="16"/>
        </w:rPr>
      </w:pPr>
      <w:r w:rsidRPr="006F12BA">
        <w:rPr>
          <w:sz w:val="16"/>
          <w:szCs w:val="16"/>
        </w:rPr>
        <w:t xml:space="preserve">  bot_.getEvents().onCallbackQuery(</w:t>
      </w:r>
    </w:p>
    <w:p w14:paraId="050E57C7" w14:textId="77777777" w:rsidR="001C2D80" w:rsidRPr="006F12BA" w:rsidRDefault="001C2D80" w:rsidP="001C2D80">
      <w:pPr>
        <w:rPr>
          <w:sz w:val="16"/>
          <w:szCs w:val="16"/>
        </w:rPr>
      </w:pPr>
      <w:r w:rsidRPr="006F12BA">
        <w:rPr>
          <w:sz w:val="16"/>
          <w:szCs w:val="16"/>
        </w:rPr>
        <w:t xml:space="preserve">      [this](const TgBot::CallbackQuery::Ptr&amp; callback_query) {</w:t>
      </w:r>
    </w:p>
    <w:p w14:paraId="124A18FB" w14:textId="77777777" w:rsidR="001C2D80" w:rsidRPr="006F12BA" w:rsidRDefault="001C2D80" w:rsidP="001C2D80">
      <w:pPr>
        <w:rPr>
          <w:sz w:val="16"/>
          <w:szCs w:val="16"/>
        </w:rPr>
      </w:pPr>
      <w:r w:rsidRPr="006F12BA">
        <w:rPr>
          <w:sz w:val="16"/>
          <w:szCs w:val="16"/>
        </w:rPr>
        <w:t xml:space="preserve">        auto&amp; data = callback_query-&gt;data;</w:t>
      </w:r>
    </w:p>
    <w:p w14:paraId="3FAD04B0" w14:textId="77777777" w:rsidR="001C2D80" w:rsidRPr="006F12BA" w:rsidRDefault="001C2D80" w:rsidP="001C2D80">
      <w:pPr>
        <w:rPr>
          <w:sz w:val="16"/>
          <w:szCs w:val="16"/>
        </w:rPr>
      </w:pPr>
      <w:r w:rsidRPr="006F12BA">
        <w:rPr>
          <w:sz w:val="16"/>
          <w:szCs w:val="16"/>
        </w:rPr>
        <w:t xml:space="preserve">        if (StringTools::startsWith(data, "page_")) {</w:t>
      </w:r>
    </w:p>
    <w:p w14:paraId="6B99B3EB" w14:textId="77777777" w:rsidR="001C2D80" w:rsidRPr="006F12BA" w:rsidRDefault="001C2D80" w:rsidP="001C2D80">
      <w:pPr>
        <w:rPr>
          <w:sz w:val="16"/>
          <w:szCs w:val="16"/>
        </w:rPr>
      </w:pPr>
      <w:r w:rsidRPr="006F12BA">
        <w:rPr>
          <w:sz w:val="16"/>
          <w:szCs w:val="16"/>
        </w:rPr>
        <w:t xml:space="preserve">          on_change_page(callback_query);</w:t>
      </w:r>
    </w:p>
    <w:p w14:paraId="0298325D" w14:textId="77777777" w:rsidR="001C2D80" w:rsidRPr="006F12BA" w:rsidRDefault="001C2D80" w:rsidP="001C2D80">
      <w:pPr>
        <w:rPr>
          <w:sz w:val="16"/>
          <w:szCs w:val="16"/>
        </w:rPr>
      </w:pPr>
      <w:r w:rsidRPr="006F12BA">
        <w:rPr>
          <w:sz w:val="16"/>
          <w:szCs w:val="16"/>
        </w:rPr>
        <w:t xml:space="preserve">        } else if (data == "left") {</w:t>
      </w:r>
    </w:p>
    <w:p w14:paraId="23D0D428" w14:textId="77777777" w:rsidR="001C2D80" w:rsidRPr="006F12BA" w:rsidRDefault="001C2D80" w:rsidP="001C2D80">
      <w:pPr>
        <w:rPr>
          <w:sz w:val="16"/>
          <w:szCs w:val="16"/>
        </w:rPr>
      </w:pPr>
      <w:r w:rsidRPr="006F12BA">
        <w:rPr>
          <w:sz w:val="16"/>
          <w:szCs w:val="16"/>
        </w:rPr>
        <w:t xml:space="preserve">          on_left_rotate(callback_query);</w:t>
      </w:r>
    </w:p>
    <w:p w14:paraId="1D67C91E" w14:textId="77777777" w:rsidR="001C2D80" w:rsidRPr="006F12BA" w:rsidRDefault="001C2D80" w:rsidP="001C2D80">
      <w:pPr>
        <w:rPr>
          <w:sz w:val="16"/>
          <w:szCs w:val="16"/>
        </w:rPr>
      </w:pPr>
      <w:r w:rsidRPr="006F12BA">
        <w:rPr>
          <w:sz w:val="16"/>
          <w:szCs w:val="16"/>
        </w:rPr>
        <w:t xml:space="preserve">        } else if (data == "right") {</w:t>
      </w:r>
    </w:p>
    <w:p w14:paraId="319B526D" w14:textId="77777777" w:rsidR="001C2D80" w:rsidRPr="006F12BA" w:rsidRDefault="001C2D80" w:rsidP="001C2D80">
      <w:pPr>
        <w:rPr>
          <w:sz w:val="16"/>
          <w:szCs w:val="16"/>
        </w:rPr>
      </w:pPr>
      <w:r w:rsidRPr="006F12BA">
        <w:rPr>
          <w:sz w:val="16"/>
          <w:szCs w:val="16"/>
        </w:rPr>
        <w:t xml:space="preserve">          on_right_rotate(callback_query);</w:t>
      </w:r>
    </w:p>
    <w:p w14:paraId="2EB5E0DD" w14:textId="77777777" w:rsidR="001C2D80" w:rsidRPr="006F12BA" w:rsidRDefault="001C2D80" w:rsidP="001C2D80">
      <w:pPr>
        <w:rPr>
          <w:sz w:val="16"/>
          <w:szCs w:val="16"/>
        </w:rPr>
      </w:pPr>
      <w:r w:rsidRPr="006F12BA">
        <w:rPr>
          <w:sz w:val="16"/>
          <w:szCs w:val="16"/>
        </w:rPr>
        <w:t xml:space="preserve">        }</w:t>
      </w:r>
    </w:p>
    <w:p w14:paraId="128039C8" w14:textId="77777777" w:rsidR="001C2D80" w:rsidRPr="006F12BA" w:rsidRDefault="001C2D80" w:rsidP="001C2D80">
      <w:pPr>
        <w:rPr>
          <w:sz w:val="16"/>
          <w:szCs w:val="16"/>
        </w:rPr>
      </w:pPr>
      <w:r w:rsidRPr="006F12BA">
        <w:rPr>
          <w:sz w:val="16"/>
          <w:szCs w:val="16"/>
        </w:rPr>
        <w:t xml:space="preserve">      });</w:t>
      </w:r>
    </w:p>
    <w:p w14:paraId="5C3569AC" w14:textId="77777777" w:rsidR="001C2D80" w:rsidRPr="006F12BA" w:rsidRDefault="001C2D80" w:rsidP="001C2D80">
      <w:pPr>
        <w:rPr>
          <w:sz w:val="16"/>
          <w:szCs w:val="16"/>
        </w:rPr>
      </w:pPr>
      <w:r w:rsidRPr="006F12BA">
        <w:rPr>
          <w:sz w:val="16"/>
          <w:szCs w:val="16"/>
        </w:rPr>
        <w:t>}</w:t>
      </w:r>
    </w:p>
    <w:p w14:paraId="0823D849" w14:textId="77777777" w:rsidR="001C2D80" w:rsidRPr="006F12BA" w:rsidRDefault="001C2D80" w:rsidP="001C2D80">
      <w:pPr>
        <w:rPr>
          <w:sz w:val="16"/>
          <w:szCs w:val="16"/>
        </w:rPr>
      </w:pPr>
    </w:p>
    <w:p w14:paraId="622D121A" w14:textId="77777777" w:rsidR="001C2D80" w:rsidRPr="006F12BA" w:rsidRDefault="001C2D80" w:rsidP="001C2D80">
      <w:pPr>
        <w:rPr>
          <w:sz w:val="16"/>
          <w:szCs w:val="16"/>
        </w:rPr>
      </w:pPr>
      <w:r w:rsidRPr="006F12BA">
        <w:rPr>
          <w:sz w:val="16"/>
          <w:szCs w:val="16"/>
        </w:rPr>
        <w:t>void SearcherBot::StartLongPoll() {</w:t>
      </w:r>
    </w:p>
    <w:p w14:paraId="761C6860" w14:textId="77777777" w:rsidR="001C2D80" w:rsidRPr="006F12BA" w:rsidRDefault="001C2D80" w:rsidP="001C2D80">
      <w:pPr>
        <w:rPr>
          <w:sz w:val="16"/>
          <w:szCs w:val="16"/>
        </w:rPr>
      </w:pPr>
      <w:r w:rsidRPr="006F12BA">
        <w:rPr>
          <w:sz w:val="16"/>
          <w:szCs w:val="16"/>
        </w:rPr>
        <w:t xml:space="preserve">  TgBot::TgLongPoll long_poll{bot_};</w:t>
      </w:r>
    </w:p>
    <w:p w14:paraId="3ADD3186" w14:textId="77777777" w:rsidR="001C2D80" w:rsidRPr="006F12BA" w:rsidRDefault="001C2D80" w:rsidP="001C2D80">
      <w:pPr>
        <w:rPr>
          <w:sz w:val="16"/>
          <w:szCs w:val="16"/>
        </w:rPr>
      </w:pPr>
      <w:r w:rsidRPr="006F12BA">
        <w:rPr>
          <w:sz w:val="16"/>
          <w:szCs w:val="16"/>
        </w:rPr>
        <w:t xml:space="preserve">  while (true) try {</w:t>
      </w:r>
    </w:p>
    <w:p w14:paraId="52C1A4E4" w14:textId="77777777" w:rsidR="001C2D80" w:rsidRPr="006F12BA" w:rsidRDefault="001C2D80" w:rsidP="001C2D80">
      <w:pPr>
        <w:rPr>
          <w:sz w:val="16"/>
          <w:szCs w:val="16"/>
        </w:rPr>
      </w:pPr>
      <w:r w:rsidRPr="006F12BA">
        <w:rPr>
          <w:sz w:val="16"/>
          <w:szCs w:val="16"/>
        </w:rPr>
        <w:t xml:space="preserve">      long_poll.start();</w:t>
      </w:r>
    </w:p>
    <w:p w14:paraId="69DF960B" w14:textId="77777777" w:rsidR="001C2D80" w:rsidRPr="006F12BA" w:rsidRDefault="001C2D80" w:rsidP="001C2D80">
      <w:pPr>
        <w:rPr>
          <w:sz w:val="16"/>
          <w:szCs w:val="16"/>
        </w:rPr>
      </w:pPr>
      <w:r w:rsidRPr="006F12BA">
        <w:rPr>
          <w:sz w:val="16"/>
          <w:szCs w:val="16"/>
        </w:rPr>
        <w:t xml:space="preserve">    } catch (std::exception&amp; exception) {</w:t>
      </w:r>
    </w:p>
    <w:p w14:paraId="418C0E52" w14:textId="77777777" w:rsidR="001C2D80" w:rsidRPr="006F12BA" w:rsidRDefault="001C2D80" w:rsidP="001C2D80">
      <w:pPr>
        <w:rPr>
          <w:sz w:val="16"/>
          <w:szCs w:val="16"/>
        </w:rPr>
      </w:pPr>
      <w:r w:rsidRPr="006F12BA">
        <w:rPr>
          <w:sz w:val="16"/>
          <w:szCs w:val="16"/>
        </w:rPr>
        <w:t xml:space="preserve">      std::cout &lt;&lt; exception.what() &lt;&lt; std::endl;</w:t>
      </w:r>
    </w:p>
    <w:p w14:paraId="350E2FF7" w14:textId="77777777" w:rsidR="001C2D80" w:rsidRPr="006F12BA" w:rsidRDefault="001C2D80" w:rsidP="001C2D80">
      <w:pPr>
        <w:rPr>
          <w:sz w:val="16"/>
          <w:szCs w:val="16"/>
        </w:rPr>
      </w:pPr>
      <w:r w:rsidRPr="006F12BA">
        <w:rPr>
          <w:sz w:val="16"/>
          <w:szCs w:val="16"/>
        </w:rPr>
        <w:t xml:space="preserve">    }</w:t>
      </w:r>
    </w:p>
    <w:p w14:paraId="7C52D7D7" w14:textId="77777777" w:rsidR="001C2D80" w:rsidRPr="006F12BA" w:rsidRDefault="001C2D80" w:rsidP="001C2D80">
      <w:pPr>
        <w:rPr>
          <w:sz w:val="16"/>
          <w:szCs w:val="16"/>
        </w:rPr>
      </w:pPr>
      <w:r w:rsidRPr="006F12BA">
        <w:rPr>
          <w:sz w:val="16"/>
          <w:szCs w:val="16"/>
        </w:rPr>
        <w:t>}</w:t>
      </w:r>
    </w:p>
    <w:p w14:paraId="112F4D64" w14:textId="77777777" w:rsidR="001C2D80" w:rsidRPr="006F12BA" w:rsidRDefault="001C2D80" w:rsidP="001C2D80">
      <w:pPr>
        <w:rPr>
          <w:sz w:val="16"/>
          <w:szCs w:val="16"/>
        </w:rPr>
      </w:pPr>
    </w:p>
    <w:p w14:paraId="5EB8B996" w14:textId="77777777" w:rsidR="001C2D80" w:rsidRPr="006F12BA" w:rsidRDefault="001C2D80" w:rsidP="001C2D80">
      <w:pPr>
        <w:rPr>
          <w:sz w:val="16"/>
          <w:szCs w:val="16"/>
        </w:rPr>
      </w:pPr>
      <w:r w:rsidRPr="006F12BA">
        <w:rPr>
          <w:sz w:val="16"/>
          <w:szCs w:val="16"/>
        </w:rPr>
        <w:t>void SearcherBot::SetCommands() {</w:t>
      </w:r>
    </w:p>
    <w:p w14:paraId="6FB49B89" w14:textId="77777777" w:rsidR="001C2D80" w:rsidRPr="006F12BA" w:rsidRDefault="001C2D80" w:rsidP="001C2D80">
      <w:pPr>
        <w:rPr>
          <w:sz w:val="16"/>
          <w:szCs w:val="16"/>
        </w:rPr>
      </w:pPr>
      <w:r w:rsidRPr="006F12BA">
        <w:rPr>
          <w:sz w:val="16"/>
          <w:szCs w:val="16"/>
        </w:rPr>
        <w:t xml:space="preserve">  std::vector&lt;TgBot::BotCommand::Ptr&gt; commands;</w:t>
      </w:r>
    </w:p>
    <w:p w14:paraId="7EBFD41F" w14:textId="77777777" w:rsidR="001C2D80" w:rsidRPr="006F12BA" w:rsidRDefault="001C2D80" w:rsidP="001C2D80">
      <w:pPr>
        <w:rPr>
          <w:sz w:val="16"/>
          <w:szCs w:val="16"/>
        </w:rPr>
      </w:pPr>
    </w:p>
    <w:p w14:paraId="2039A51F" w14:textId="77777777" w:rsidR="001C2D80" w:rsidRPr="006F12BA" w:rsidRDefault="001C2D80" w:rsidP="001C2D80">
      <w:pPr>
        <w:rPr>
          <w:sz w:val="16"/>
          <w:szCs w:val="16"/>
        </w:rPr>
      </w:pPr>
      <w:r w:rsidRPr="006F12BA">
        <w:rPr>
          <w:sz w:val="16"/>
          <w:szCs w:val="16"/>
        </w:rPr>
        <w:t xml:space="preserve">  auto CreateCommand = [](const std::string&amp; command,</w:t>
      </w:r>
    </w:p>
    <w:p w14:paraId="5E80537A" w14:textId="77777777" w:rsidR="001C2D80" w:rsidRPr="006F12BA" w:rsidRDefault="001C2D80" w:rsidP="001C2D80">
      <w:pPr>
        <w:rPr>
          <w:sz w:val="16"/>
          <w:szCs w:val="16"/>
        </w:rPr>
      </w:pPr>
      <w:r w:rsidRPr="006F12BA">
        <w:rPr>
          <w:sz w:val="16"/>
          <w:szCs w:val="16"/>
        </w:rPr>
        <w:t xml:space="preserve">                          const std::string&amp; description) {</w:t>
      </w:r>
    </w:p>
    <w:p w14:paraId="7C0F5884" w14:textId="77777777" w:rsidR="001C2D80" w:rsidRPr="006F12BA" w:rsidRDefault="001C2D80" w:rsidP="001C2D80">
      <w:pPr>
        <w:rPr>
          <w:sz w:val="16"/>
          <w:szCs w:val="16"/>
        </w:rPr>
      </w:pPr>
      <w:r w:rsidRPr="006F12BA">
        <w:rPr>
          <w:sz w:val="16"/>
          <w:szCs w:val="16"/>
        </w:rPr>
        <w:t xml:space="preserve">    auto bot_command = std::make_shared&lt;TgBot::BotCommand&gt;();</w:t>
      </w:r>
    </w:p>
    <w:p w14:paraId="73C3C10D" w14:textId="77777777" w:rsidR="001C2D80" w:rsidRPr="006F12BA" w:rsidRDefault="001C2D80" w:rsidP="001C2D80">
      <w:pPr>
        <w:rPr>
          <w:sz w:val="16"/>
          <w:szCs w:val="16"/>
        </w:rPr>
      </w:pPr>
      <w:r w:rsidRPr="006F12BA">
        <w:rPr>
          <w:sz w:val="16"/>
          <w:szCs w:val="16"/>
        </w:rPr>
        <w:t xml:space="preserve">    bot_command-&gt;command = command;</w:t>
      </w:r>
    </w:p>
    <w:p w14:paraId="37D20EBA" w14:textId="77777777" w:rsidR="001C2D80" w:rsidRPr="006F12BA" w:rsidRDefault="001C2D80" w:rsidP="001C2D80">
      <w:pPr>
        <w:rPr>
          <w:sz w:val="16"/>
          <w:szCs w:val="16"/>
        </w:rPr>
      </w:pPr>
      <w:r w:rsidRPr="006F12BA">
        <w:rPr>
          <w:sz w:val="16"/>
          <w:szCs w:val="16"/>
        </w:rPr>
        <w:t xml:space="preserve">    bot_command-&gt;description = description;</w:t>
      </w:r>
    </w:p>
    <w:p w14:paraId="108BCAEB" w14:textId="77777777" w:rsidR="001C2D80" w:rsidRPr="006F12BA" w:rsidRDefault="001C2D80" w:rsidP="001C2D80">
      <w:pPr>
        <w:rPr>
          <w:sz w:val="16"/>
          <w:szCs w:val="16"/>
        </w:rPr>
      </w:pPr>
      <w:r w:rsidRPr="006F12BA">
        <w:rPr>
          <w:sz w:val="16"/>
          <w:szCs w:val="16"/>
        </w:rPr>
        <w:t xml:space="preserve">    return bot_command;</w:t>
      </w:r>
    </w:p>
    <w:p w14:paraId="5DF44893" w14:textId="77777777" w:rsidR="001C2D80" w:rsidRPr="006F12BA" w:rsidRDefault="001C2D80" w:rsidP="001C2D80">
      <w:pPr>
        <w:rPr>
          <w:sz w:val="16"/>
          <w:szCs w:val="16"/>
        </w:rPr>
      </w:pPr>
      <w:r w:rsidRPr="006F12BA">
        <w:rPr>
          <w:sz w:val="16"/>
          <w:szCs w:val="16"/>
        </w:rPr>
        <w:t xml:space="preserve">  };</w:t>
      </w:r>
    </w:p>
    <w:p w14:paraId="7F9119DF" w14:textId="77777777" w:rsidR="001C2D80" w:rsidRPr="006F12BA" w:rsidRDefault="001C2D80" w:rsidP="001C2D80">
      <w:pPr>
        <w:rPr>
          <w:sz w:val="16"/>
          <w:szCs w:val="16"/>
        </w:rPr>
      </w:pPr>
    </w:p>
    <w:p w14:paraId="7C9A847B" w14:textId="77777777" w:rsidR="001C2D80" w:rsidRPr="006F12BA" w:rsidRDefault="001C2D80" w:rsidP="001C2D80">
      <w:pPr>
        <w:rPr>
          <w:sz w:val="16"/>
          <w:szCs w:val="16"/>
        </w:rPr>
      </w:pPr>
      <w:r w:rsidRPr="006F12BA">
        <w:rPr>
          <w:sz w:val="16"/>
          <w:szCs w:val="16"/>
        </w:rPr>
        <w:t xml:space="preserve">  commands.push_back(CreateCommand("help", "Отобразить помощь"));</w:t>
      </w:r>
    </w:p>
    <w:p w14:paraId="4ED96848" w14:textId="77777777" w:rsidR="001C2D80" w:rsidRPr="006F12BA" w:rsidRDefault="001C2D80" w:rsidP="001C2D80">
      <w:pPr>
        <w:rPr>
          <w:sz w:val="16"/>
          <w:szCs w:val="16"/>
        </w:rPr>
      </w:pPr>
      <w:r w:rsidRPr="006F12BA">
        <w:rPr>
          <w:sz w:val="16"/>
          <w:szCs w:val="16"/>
        </w:rPr>
        <w:t xml:space="preserve">  commands.push_back(CreateCommand("feedback", "Оставить отзыв"));</w:t>
      </w:r>
    </w:p>
    <w:p w14:paraId="058266E7" w14:textId="77777777" w:rsidR="001C2D80" w:rsidRPr="006F12BA" w:rsidRDefault="001C2D80" w:rsidP="001C2D80">
      <w:pPr>
        <w:rPr>
          <w:sz w:val="16"/>
          <w:szCs w:val="16"/>
        </w:rPr>
      </w:pPr>
    </w:p>
    <w:p w14:paraId="76B2701A" w14:textId="77777777" w:rsidR="001C2D80" w:rsidRPr="006F12BA" w:rsidRDefault="001C2D80" w:rsidP="001C2D80">
      <w:pPr>
        <w:rPr>
          <w:sz w:val="16"/>
          <w:szCs w:val="16"/>
        </w:rPr>
      </w:pPr>
      <w:r w:rsidRPr="006F12BA">
        <w:rPr>
          <w:sz w:val="16"/>
          <w:szCs w:val="16"/>
        </w:rPr>
        <w:t xml:space="preserve">  bot_.getApi().setMyCommands(commands);</w:t>
      </w:r>
    </w:p>
    <w:p w14:paraId="36837A86" w14:textId="77777777" w:rsidR="001C2D80" w:rsidRPr="006F12BA" w:rsidRDefault="001C2D80" w:rsidP="001C2D80">
      <w:pPr>
        <w:rPr>
          <w:sz w:val="16"/>
          <w:szCs w:val="16"/>
        </w:rPr>
      </w:pPr>
      <w:r w:rsidRPr="006F12BA">
        <w:rPr>
          <w:sz w:val="16"/>
          <w:szCs w:val="16"/>
        </w:rPr>
        <w:t>}</w:t>
      </w:r>
    </w:p>
    <w:p w14:paraId="6D0041DD" w14:textId="77777777" w:rsidR="001C2D80" w:rsidRPr="006F12BA" w:rsidRDefault="001C2D80" w:rsidP="001C2D80">
      <w:pPr>
        <w:rPr>
          <w:sz w:val="16"/>
          <w:szCs w:val="16"/>
        </w:rPr>
      </w:pPr>
    </w:p>
    <w:p w14:paraId="3DEBBDA9" w14:textId="77777777" w:rsidR="001C2D80" w:rsidRPr="006F12BA" w:rsidRDefault="001C2D80" w:rsidP="001C2D80">
      <w:pPr>
        <w:rPr>
          <w:sz w:val="16"/>
          <w:szCs w:val="16"/>
        </w:rPr>
      </w:pPr>
      <w:r w:rsidRPr="006F12BA">
        <w:rPr>
          <w:sz w:val="16"/>
          <w:szCs w:val="16"/>
        </w:rPr>
        <w:t>void SearcherBot::on_non_command_message(const MessagePtr&amp; message) {</w:t>
      </w:r>
    </w:p>
    <w:p w14:paraId="17D7D856" w14:textId="77777777" w:rsidR="001C2D80" w:rsidRPr="006F12BA" w:rsidRDefault="001C2D80" w:rsidP="001C2D80">
      <w:pPr>
        <w:rPr>
          <w:sz w:val="16"/>
          <w:szCs w:val="16"/>
        </w:rPr>
      </w:pPr>
      <w:r w:rsidRPr="006F12BA">
        <w:rPr>
          <w:sz w:val="16"/>
          <w:szCs w:val="16"/>
        </w:rPr>
        <w:t xml:space="preserve">  if (CreatingFirstAdmin(message)) {</w:t>
      </w:r>
    </w:p>
    <w:p w14:paraId="4E9309D9" w14:textId="77777777" w:rsidR="001C2D80" w:rsidRPr="006F12BA" w:rsidRDefault="001C2D80" w:rsidP="001C2D80">
      <w:pPr>
        <w:rPr>
          <w:sz w:val="16"/>
          <w:szCs w:val="16"/>
        </w:rPr>
      </w:pPr>
      <w:r w:rsidRPr="006F12BA">
        <w:rPr>
          <w:sz w:val="16"/>
          <w:szCs w:val="16"/>
        </w:rPr>
        <w:t xml:space="preserve">    return;</w:t>
      </w:r>
    </w:p>
    <w:p w14:paraId="79EDA2EB" w14:textId="77777777" w:rsidR="001C2D80" w:rsidRPr="006F12BA" w:rsidRDefault="001C2D80" w:rsidP="001C2D80">
      <w:pPr>
        <w:rPr>
          <w:sz w:val="16"/>
          <w:szCs w:val="16"/>
        </w:rPr>
      </w:pPr>
      <w:r w:rsidRPr="006F12BA">
        <w:rPr>
          <w:sz w:val="16"/>
          <w:szCs w:val="16"/>
        </w:rPr>
        <w:t xml:space="preserve">  }</w:t>
      </w:r>
    </w:p>
    <w:p w14:paraId="2C901073" w14:textId="77777777" w:rsidR="001C2D80" w:rsidRPr="006F12BA" w:rsidRDefault="001C2D80" w:rsidP="001C2D80">
      <w:pPr>
        <w:rPr>
          <w:sz w:val="16"/>
          <w:szCs w:val="16"/>
        </w:rPr>
      </w:pPr>
    </w:p>
    <w:p w14:paraId="2DD3E804" w14:textId="77777777" w:rsidR="001C2D80" w:rsidRPr="006F12BA" w:rsidRDefault="001C2D80" w:rsidP="001C2D80">
      <w:pPr>
        <w:rPr>
          <w:sz w:val="16"/>
          <w:szCs w:val="16"/>
        </w:rPr>
      </w:pPr>
      <w:r w:rsidRPr="006F12BA">
        <w:rPr>
          <w:sz w:val="16"/>
          <w:szCs w:val="16"/>
        </w:rPr>
        <w:t xml:space="preserve">  if (bot_.TryNextStep(message)) {</w:t>
      </w:r>
    </w:p>
    <w:p w14:paraId="3578ABEF" w14:textId="77777777" w:rsidR="001C2D80" w:rsidRPr="006F12BA" w:rsidRDefault="001C2D80" w:rsidP="001C2D80">
      <w:pPr>
        <w:rPr>
          <w:sz w:val="16"/>
          <w:szCs w:val="16"/>
        </w:rPr>
      </w:pPr>
      <w:r w:rsidRPr="006F12BA">
        <w:rPr>
          <w:sz w:val="16"/>
          <w:szCs w:val="16"/>
        </w:rPr>
        <w:t xml:space="preserve">    return;</w:t>
      </w:r>
    </w:p>
    <w:p w14:paraId="7168B86D" w14:textId="77777777" w:rsidR="001C2D80" w:rsidRPr="006F12BA" w:rsidRDefault="001C2D80" w:rsidP="001C2D80">
      <w:pPr>
        <w:rPr>
          <w:sz w:val="16"/>
          <w:szCs w:val="16"/>
        </w:rPr>
      </w:pPr>
      <w:r w:rsidRPr="006F12BA">
        <w:rPr>
          <w:sz w:val="16"/>
          <w:szCs w:val="16"/>
        </w:rPr>
        <w:t xml:space="preserve">  }</w:t>
      </w:r>
    </w:p>
    <w:p w14:paraId="59782E2C" w14:textId="77777777" w:rsidR="001C2D80" w:rsidRPr="006F12BA" w:rsidRDefault="001C2D80" w:rsidP="001C2D80">
      <w:pPr>
        <w:rPr>
          <w:sz w:val="16"/>
          <w:szCs w:val="16"/>
        </w:rPr>
      </w:pPr>
    </w:p>
    <w:p w14:paraId="7290427F" w14:textId="77777777" w:rsidR="001C2D80" w:rsidRPr="006F12BA" w:rsidRDefault="001C2D80" w:rsidP="001C2D80">
      <w:pPr>
        <w:rPr>
          <w:sz w:val="16"/>
          <w:szCs w:val="16"/>
        </w:rPr>
      </w:pPr>
      <w:r w:rsidRPr="006F12BA">
        <w:rPr>
          <w:sz w:val="16"/>
          <w:szCs w:val="16"/>
        </w:rPr>
        <w:t xml:space="preserve">  db::User::ROLE role = database_.GetRole(message-&gt;from-&gt;id);</w:t>
      </w:r>
    </w:p>
    <w:p w14:paraId="2353ED49" w14:textId="77777777" w:rsidR="001C2D80" w:rsidRPr="006F12BA" w:rsidRDefault="001C2D80" w:rsidP="001C2D80">
      <w:pPr>
        <w:rPr>
          <w:sz w:val="16"/>
          <w:szCs w:val="16"/>
        </w:rPr>
      </w:pPr>
      <w:r w:rsidRPr="006F12BA">
        <w:rPr>
          <w:sz w:val="16"/>
          <w:szCs w:val="16"/>
        </w:rPr>
        <w:t xml:space="preserve">  bool is_invoke{false};</w:t>
      </w:r>
    </w:p>
    <w:p w14:paraId="65C2D9C4" w14:textId="77777777" w:rsidR="001C2D80" w:rsidRPr="006F12BA" w:rsidRDefault="001C2D80" w:rsidP="001C2D80">
      <w:pPr>
        <w:rPr>
          <w:sz w:val="16"/>
          <w:szCs w:val="16"/>
        </w:rPr>
      </w:pPr>
      <w:r w:rsidRPr="006F12BA">
        <w:rPr>
          <w:sz w:val="16"/>
          <w:szCs w:val="16"/>
        </w:rPr>
        <w:t xml:space="preserve">  switch (role) {</w:t>
      </w:r>
    </w:p>
    <w:p w14:paraId="7F2922A5" w14:textId="77777777" w:rsidR="001C2D80" w:rsidRPr="006F12BA" w:rsidRDefault="001C2D80" w:rsidP="001C2D80">
      <w:pPr>
        <w:rPr>
          <w:sz w:val="16"/>
          <w:szCs w:val="16"/>
        </w:rPr>
      </w:pPr>
      <w:r w:rsidRPr="006F12BA">
        <w:rPr>
          <w:sz w:val="16"/>
          <w:szCs w:val="16"/>
        </w:rPr>
        <w:t xml:space="preserve">    case db::User::ROLE::UNREGISTER:</w:t>
      </w:r>
    </w:p>
    <w:p w14:paraId="68230A1A" w14:textId="77777777" w:rsidR="001C2D80" w:rsidRPr="006F12BA" w:rsidRDefault="001C2D80" w:rsidP="001C2D80">
      <w:pPr>
        <w:rPr>
          <w:sz w:val="16"/>
          <w:szCs w:val="16"/>
        </w:rPr>
      </w:pPr>
      <w:r w:rsidRPr="006F12BA">
        <w:rPr>
          <w:sz w:val="16"/>
          <w:szCs w:val="16"/>
        </w:rPr>
        <w:t xml:space="preserve">      SendMessage(message-&gt;chat-&gt;id, "Ожидайте. Ваша заявка обрабатывается.");</w:t>
      </w:r>
    </w:p>
    <w:p w14:paraId="23477285" w14:textId="77777777" w:rsidR="001C2D80" w:rsidRPr="006F12BA" w:rsidRDefault="001C2D80" w:rsidP="001C2D80">
      <w:pPr>
        <w:rPr>
          <w:sz w:val="16"/>
          <w:szCs w:val="16"/>
        </w:rPr>
      </w:pPr>
      <w:r w:rsidRPr="006F12BA">
        <w:rPr>
          <w:sz w:val="16"/>
          <w:szCs w:val="16"/>
        </w:rPr>
        <w:t xml:space="preserve">      bot_.getApi().sendSticker(message-&gt;chat-&gt;id,</w:t>
      </w:r>
    </w:p>
    <w:p w14:paraId="07012173" w14:textId="77777777" w:rsidR="001C2D80" w:rsidRPr="006F12BA" w:rsidRDefault="001C2D80" w:rsidP="001C2D80">
      <w:pPr>
        <w:rPr>
          <w:sz w:val="16"/>
          <w:szCs w:val="16"/>
        </w:rPr>
      </w:pPr>
      <w:r w:rsidRPr="006F12BA">
        <w:rPr>
          <w:sz w:val="16"/>
          <w:szCs w:val="16"/>
        </w:rPr>
        <w:t xml:space="preserve">                                "CAACAgIAAxkBAAECjKZg5qowYcTG_rwGkTq_V5Sf2s-"</w:t>
      </w:r>
    </w:p>
    <w:p w14:paraId="516CF70B" w14:textId="77777777" w:rsidR="001C2D80" w:rsidRPr="006F12BA" w:rsidRDefault="001C2D80" w:rsidP="001C2D80">
      <w:pPr>
        <w:rPr>
          <w:sz w:val="16"/>
          <w:szCs w:val="16"/>
        </w:rPr>
      </w:pPr>
      <w:r w:rsidRPr="006F12BA">
        <w:rPr>
          <w:sz w:val="16"/>
          <w:szCs w:val="16"/>
        </w:rPr>
        <w:t xml:space="preserve">                                "jYwACLAADJHFiGsUg5gPvePzkIAQ");</w:t>
      </w:r>
    </w:p>
    <w:p w14:paraId="5C4E38A9" w14:textId="77777777" w:rsidR="001C2D80" w:rsidRPr="006F12BA" w:rsidRDefault="001C2D80" w:rsidP="001C2D80">
      <w:pPr>
        <w:rPr>
          <w:sz w:val="16"/>
          <w:szCs w:val="16"/>
        </w:rPr>
      </w:pPr>
      <w:r w:rsidRPr="006F12BA">
        <w:rPr>
          <w:sz w:val="16"/>
          <w:szCs w:val="16"/>
        </w:rPr>
        <w:t xml:space="preserve">      is_invoke = true;</w:t>
      </w:r>
    </w:p>
    <w:p w14:paraId="3FE0992A" w14:textId="77777777" w:rsidR="001C2D80" w:rsidRPr="006F12BA" w:rsidRDefault="001C2D80" w:rsidP="001C2D80">
      <w:pPr>
        <w:rPr>
          <w:sz w:val="16"/>
          <w:szCs w:val="16"/>
        </w:rPr>
      </w:pPr>
      <w:r w:rsidRPr="006F12BA">
        <w:rPr>
          <w:sz w:val="16"/>
          <w:szCs w:val="16"/>
        </w:rPr>
        <w:t xml:space="preserve">      break;</w:t>
      </w:r>
    </w:p>
    <w:p w14:paraId="2660BE12" w14:textId="77777777" w:rsidR="001C2D80" w:rsidRPr="006F12BA" w:rsidRDefault="001C2D80" w:rsidP="001C2D80">
      <w:pPr>
        <w:rPr>
          <w:sz w:val="16"/>
          <w:szCs w:val="16"/>
        </w:rPr>
      </w:pPr>
      <w:r w:rsidRPr="006F12BA">
        <w:rPr>
          <w:sz w:val="16"/>
          <w:szCs w:val="16"/>
        </w:rPr>
        <w:t xml:space="preserve">    case db::User::ROLE::NONE:</w:t>
      </w:r>
    </w:p>
    <w:p w14:paraId="68687BE6" w14:textId="77777777" w:rsidR="001C2D80" w:rsidRPr="006F12BA" w:rsidRDefault="001C2D80" w:rsidP="001C2D80">
      <w:pPr>
        <w:rPr>
          <w:sz w:val="16"/>
          <w:szCs w:val="16"/>
        </w:rPr>
      </w:pPr>
      <w:r w:rsidRPr="006F12BA">
        <w:rPr>
          <w:sz w:val="16"/>
          <w:szCs w:val="16"/>
        </w:rPr>
        <w:t xml:space="preserve">      if (message-&gt;text == "</w:t>
      </w:r>
      <w:r w:rsidRPr="006F12BA">
        <w:rPr>
          <w:rFonts w:ascii="Apple Color Emoji" w:hAnsi="Apple Color Emoji" w:cs="Apple Color Emoji"/>
          <w:sz w:val="16"/>
          <w:szCs w:val="16"/>
        </w:rPr>
        <w:t>📝</w:t>
      </w:r>
      <w:r w:rsidRPr="006F12BA">
        <w:rPr>
          <w:sz w:val="16"/>
          <w:szCs w:val="16"/>
        </w:rPr>
        <w:t xml:space="preserve"> Оставить заявку") {</w:t>
      </w:r>
    </w:p>
    <w:p w14:paraId="0B660BB6" w14:textId="77777777" w:rsidR="001C2D80" w:rsidRPr="006F12BA" w:rsidRDefault="001C2D80" w:rsidP="001C2D80">
      <w:pPr>
        <w:rPr>
          <w:sz w:val="16"/>
          <w:szCs w:val="16"/>
        </w:rPr>
      </w:pPr>
      <w:r w:rsidRPr="006F12BA">
        <w:rPr>
          <w:sz w:val="16"/>
          <w:szCs w:val="16"/>
        </w:rPr>
        <w:t xml:space="preserve">        SubmitYourApplication(message);</w:t>
      </w:r>
    </w:p>
    <w:p w14:paraId="64DC00D5" w14:textId="77777777" w:rsidR="001C2D80" w:rsidRPr="006F12BA" w:rsidRDefault="001C2D80" w:rsidP="001C2D80">
      <w:pPr>
        <w:rPr>
          <w:sz w:val="16"/>
          <w:szCs w:val="16"/>
        </w:rPr>
      </w:pPr>
      <w:r w:rsidRPr="006F12BA">
        <w:rPr>
          <w:sz w:val="16"/>
          <w:szCs w:val="16"/>
        </w:rPr>
        <w:t xml:space="preserve">      } else {</w:t>
      </w:r>
    </w:p>
    <w:p w14:paraId="6718E2AA" w14:textId="77777777" w:rsidR="001C2D80" w:rsidRPr="006F12BA" w:rsidRDefault="001C2D80" w:rsidP="001C2D80">
      <w:pPr>
        <w:rPr>
          <w:sz w:val="16"/>
          <w:szCs w:val="16"/>
        </w:rPr>
      </w:pPr>
      <w:r w:rsidRPr="006F12BA">
        <w:rPr>
          <w:sz w:val="16"/>
          <w:szCs w:val="16"/>
        </w:rPr>
        <w:t xml:space="preserve">        SendMessage(message-&gt;chat-&gt;id,</w:t>
      </w:r>
    </w:p>
    <w:p w14:paraId="40BC7431"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"Здравствуйте, " + </w:t>
      </w:r>
      <w:r w:rsidRPr="006F12BA">
        <w:rPr>
          <w:sz w:val="16"/>
          <w:szCs w:val="16"/>
        </w:rPr>
        <w:t>message</w:t>
      </w:r>
      <w:r w:rsidRPr="006F12BA">
        <w:rPr>
          <w:sz w:val="16"/>
          <w:szCs w:val="16"/>
          <w:lang w:val="ru-RU"/>
        </w:rPr>
        <w:t>-&gt;</w:t>
      </w:r>
      <w:r w:rsidRPr="006F12BA">
        <w:rPr>
          <w:sz w:val="16"/>
          <w:szCs w:val="16"/>
        </w:rPr>
        <w:t>from</w:t>
      </w:r>
      <w:r w:rsidRPr="006F12BA">
        <w:rPr>
          <w:sz w:val="16"/>
          <w:szCs w:val="16"/>
          <w:lang w:val="ru-RU"/>
        </w:rPr>
        <w:t>-&gt;</w:t>
      </w:r>
      <w:r w:rsidRPr="006F12BA">
        <w:rPr>
          <w:sz w:val="16"/>
          <w:szCs w:val="16"/>
        </w:rPr>
        <w:t>firstName</w:t>
      </w:r>
      <w:r w:rsidRPr="006F12BA">
        <w:rPr>
          <w:sz w:val="16"/>
          <w:szCs w:val="16"/>
          <w:lang w:val="ru-RU"/>
        </w:rPr>
        <w:t xml:space="preserve"> +</w:t>
      </w:r>
    </w:p>
    <w:p w14:paraId="18C24CE0" w14:textId="77777777" w:rsidR="001C2D80" w:rsidRPr="006F12BA" w:rsidRDefault="001C2D80" w:rsidP="001C2D80">
      <w:pPr>
        <w:rPr>
          <w:sz w:val="16"/>
          <w:szCs w:val="16"/>
          <w:lang w:val="ru-RU"/>
        </w:rPr>
      </w:pPr>
      <w:r w:rsidRPr="006F12BA">
        <w:rPr>
          <w:sz w:val="16"/>
          <w:szCs w:val="16"/>
          <w:lang w:val="ru-RU"/>
        </w:rPr>
        <w:t xml:space="preserve">                        ". Оставьте заявку для регистрации",</w:t>
      </w:r>
    </w:p>
    <w:p w14:paraId="710BF561"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ui::RegistrationMarkup());</w:t>
      </w:r>
    </w:p>
    <w:p w14:paraId="72D1796E" w14:textId="77777777" w:rsidR="001C2D80" w:rsidRPr="006F12BA" w:rsidRDefault="001C2D80" w:rsidP="001C2D80">
      <w:pPr>
        <w:rPr>
          <w:sz w:val="16"/>
          <w:szCs w:val="16"/>
        </w:rPr>
      </w:pPr>
      <w:r w:rsidRPr="006F12BA">
        <w:rPr>
          <w:sz w:val="16"/>
          <w:szCs w:val="16"/>
        </w:rPr>
        <w:t xml:space="preserve">      }</w:t>
      </w:r>
    </w:p>
    <w:p w14:paraId="692C6014" w14:textId="77777777" w:rsidR="001C2D80" w:rsidRPr="006F12BA" w:rsidRDefault="001C2D80" w:rsidP="001C2D80">
      <w:pPr>
        <w:rPr>
          <w:sz w:val="16"/>
          <w:szCs w:val="16"/>
        </w:rPr>
      </w:pPr>
      <w:r w:rsidRPr="006F12BA">
        <w:rPr>
          <w:sz w:val="16"/>
          <w:szCs w:val="16"/>
        </w:rPr>
        <w:t xml:space="preserve">      is_invoke = true;</w:t>
      </w:r>
    </w:p>
    <w:p w14:paraId="666EC77D" w14:textId="77777777" w:rsidR="001C2D80" w:rsidRPr="006F12BA" w:rsidRDefault="001C2D80" w:rsidP="001C2D80">
      <w:pPr>
        <w:rPr>
          <w:sz w:val="16"/>
          <w:szCs w:val="16"/>
        </w:rPr>
      </w:pPr>
      <w:r w:rsidRPr="006F12BA">
        <w:rPr>
          <w:sz w:val="16"/>
          <w:szCs w:val="16"/>
        </w:rPr>
        <w:t xml:space="preserve">      break;</w:t>
      </w:r>
    </w:p>
    <w:p w14:paraId="42E7F9A6" w14:textId="77777777" w:rsidR="001C2D80" w:rsidRPr="006F12BA" w:rsidRDefault="001C2D80" w:rsidP="001C2D80">
      <w:pPr>
        <w:rPr>
          <w:sz w:val="16"/>
          <w:szCs w:val="16"/>
        </w:rPr>
      </w:pPr>
      <w:r w:rsidRPr="006F12BA">
        <w:rPr>
          <w:sz w:val="16"/>
          <w:szCs w:val="16"/>
        </w:rPr>
        <w:t xml:space="preserve">    case db::User::ROLE::ADMIN:</w:t>
      </w:r>
    </w:p>
    <w:p w14:paraId="58613D14" w14:textId="77777777" w:rsidR="001C2D80" w:rsidRPr="006F12BA" w:rsidRDefault="001C2D80" w:rsidP="001C2D80">
      <w:pPr>
        <w:rPr>
          <w:sz w:val="16"/>
          <w:szCs w:val="16"/>
        </w:rPr>
      </w:pPr>
      <w:r w:rsidRPr="006F12BA">
        <w:rPr>
          <w:sz w:val="16"/>
          <w:szCs w:val="16"/>
        </w:rPr>
        <w:t xml:space="preserve">      is_invoke = InvokeCommand(message, admin_commands_) ||</w:t>
      </w:r>
    </w:p>
    <w:p w14:paraId="25711810" w14:textId="77777777" w:rsidR="001C2D80" w:rsidRPr="006F12BA" w:rsidRDefault="001C2D80" w:rsidP="001C2D80">
      <w:pPr>
        <w:rPr>
          <w:sz w:val="16"/>
          <w:szCs w:val="16"/>
        </w:rPr>
      </w:pPr>
      <w:r w:rsidRPr="006F12BA">
        <w:rPr>
          <w:sz w:val="16"/>
          <w:szCs w:val="16"/>
        </w:rPr>
        <w:t xml:space="preserve">                  InvokeCommand(message, user_commands_);</w:t>
      </w:r>
    </w:p>
    <w:p w14:paraId="7EB4D196" w14:textId="77777777" w:rsidR="001C2D80" w:rsidRPr="006F12BA" w:rsidRDefault="001C2D80" w:rsidP="001C2D80">
      <w:pPr>
        <w:rPr>
          <w:sz w:val="16"/>
          <w:szCs w:val="16"/>
        </w:rPr>
      </w:pPr>
      <w:r w:rsidRPr="006F12BA">
        <w:rPr>
          <w:sz w:val="16"/>
          <w:szCs w:val="16"/>
        </w:rPr>
        <w:t xml:space="preserve">      break;</w:t>
      </w:r>
    </w:p>
    <w:p w14:paraId="79D95509" w14:textId="77777777" w:rsidR="001C2D80" w:rsidRPr="006F12BA" w:rsidRDefault="001C2D80" w:rsidP="001C2D80">
      <w:pPr>
        <w:rPr>
          <w:sz w:val="16"/>
          <w:szCs w:val="16"/>
        </w:rPr>
      </w:pPr>
      <w:r w:rsidRPr="006F12BA">
        <w:rPr>
          <w:sz w:val="16"/>
          <w:szCs w:val="16"/>
        </w:rPr>
        <w:t xml:space="preserve">    case db::User::ROLE::USER:</w:t>
      </w:r>
    </w:p>
    <w:p w14:paraId="21A029B1" w14:textId="77777777" w:rsidR="001C2D80" w:rsidRPr="006F12BA" w:rsidRDefault="001C2D80" w:rsidP="001C2D80">
      <w:pPr>
        <w:rPr>
          <w:sz w:val="16"/>
          <w:szCs w:val="16"/>
        </w:rPr>
      </w:pPr>
      <w:r w:rsidRPr="006F12BA">
        <w:rPr>
          <w:sz w:val="16"/>
          <w:szCs w:val="16"/>
        </w:rPr>
        <w:t xml:space="preserve">      if (!IsRentExpired(message-&gt;from-&gt;id)) {</w:t>
      </w:r>
    </w:p>
    <w:p w14:paraId="186C22AD"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w:t>
      </w:r>
    </w:p>
    <w:p w14:paraId="077B033E" w14:textId="77777777" w:rsidR="001C2D80" w:rsidRPr="006F12BA" w:rsidRDefault="001C2D80" w:rsidP="001C2D80">
      <w:pPr>
        <w:rPr>
          <w:sz w:val="16"/>
          <w:szCs w:val="16"/>
          <w:lang w:val="ru-RU"/>
        </w:rPr>
      </w:pPr>
      <w:r w:rsidRPr="006F12BA">
        <w:rPr>
          <w:sz w:val="16"/>
          <w:szCs w:val="16"/>
          <w:lang w:val="ru-RU"/>
        </w:rPr>
        <w:t xml:space="preserve">                    "Подписка закончилась, продлите аренду.");</w:t>
      </w:r>
    </w:p>
    <w:p w14:paraId="15382470"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25DA9808" w14:textId="77777777" w:rsidR="001C2D80" w:rsidRPr="006F12BA" w:rsidRDefault="001C2D80" w:rsidP="001C2D80">
      <w:pPr>
        <w:rPr>
          <w:sz w:val="16"/>
          <w:szCs w:val="16"/>
        </w:rPr>
      </w:pPr>
      <w:r w:rsidRPr="006F12BA">
        <w:rPr>
          <w:sz w:val="16"/>
          <w:szCs w:val="16"/>
        </w:rPr>
        <w:t xml:space="preserve">      }</w:t>
      </w:r>
    </w:p>
    <w:p w14:paraId="4E073F5A" w14:textId="77777777" w:rsidR="001C2D80" w:rsidRPr="006F12BA" w:rsidRDefault="001C2D80" w:rsidP="001C2D80">
      <w:pPr>
        <w:rPr>
          <w:sz w:val="16"/>
          <w:szCs w:val="16"/>
        </w:rPr>
      </w:pPr>
      <w:r w:rsidRPr="006F12BA">
        <w:rPr>
          <w:sz w:val="16"/>
          <w:szCs w:val="16"/>
        </w:rPr>
        <w:t xml:space="preserve">      is_invoke = InvokeCommand(message, user_commands_);</w:t>
      </w:r>
    </w:p>
    <w:p w14:paraId="07162E60" w14:textId="77777777" w:rsidR="001C2D80" w:rsidRPr="006F12BA" w:rsidRDefault="001C2D80" w:rsidP="001C2D80">
      <w:pPr>
        <w:rPr>
          <w:sz w:val="16"/>
          <w:szCs w:val="16"/>
        </w:rPr>
      </w:pPr>
      <w:r w:rsidRPr="006F12BA">
        <w:rPr>
          <w:sz w:val="16"/>
          <w:szCs w:val="16"/>
        </w:rPr>
        <w:t xml:space="preserve">      break;</w:t>
      </w:r>
    </w:p>
    <w:p w14:paraId="78FDC1B5" w14:textId="77777777" w:rsidR="001C2D80" w:rsidRPr="006F12BA" w:rsidRDefault="001C2D80" w:rsidP="001C2D80">
      <w:pPr>
        <w:rPr>
          <w:sz w:val="16"/>
          <w:szCs w:val="16"/>
        </w:rPr>
      </w:pPr>
      <w:r w:rsidRPr="006F12BA">
        <w:rPr>
          <w:sz w:val="16"/>
          <w:szCs w:val="16"/>
        </w:rPr>
        <w:t xml:space="preserve">  }</w:t>
      </w:r>
    </w:p>
    <w:p w14:paraId="39FD3CBB" w14:textId="77777777" w:rsidR="001C2D80" w:rsidRPr="006F12BA" w:rsidRDefault="001C2D80" w:rsidP="001C2D80">
      <w:pPr>
        <w:rPr>
          <w:sz w:val="16"/>
          <w:szCs w:val="16"/>
        </w:rPr>
      </w:pPr>
      <w:r w:rsidRPr="006F12BA">
        <w:rPr>
          <w:sz w:val="16"/>
          <w:szCs w:val="16"/>
        </w:rPr>
        <w:t xml:space="preserve">  if (!is_invoke) {</w:t>
      </w:r>
    </w:p>
    <w:p w14:paraId="430FB510" w14:textId="77777777" w:rsidR="001C2D80" w:rsidRPr="006F12BA" w:rsidRDefault="001C2D80" w:rsidP="001C2D80">
      <w:pPr>
        <w:rPr>
          <w:sz w:val="16"/>
          <w:szCs w:val="16"/>
        </w:rPr>
      </w:pPr>
      <w:r w:rsidRPr="006F12BA">
        <w:rPr>
          <w:sz w:val="16"/>
          <w:szCs w:val="16"/>
        </w:rPr>
        <w:t xml:space="preserve">    SendMessage(message-&gt;chat-&gt;id, "Неизвестная команда", GetStartMarkup(role));</w:t>
      </w:r>
    </w:p>
    <w:p w14:paraId="4CA20C91" w14:textId="77777777" w:rsidR="001C2D80" w:rsidRPr="006F12BA" w:rsidRDefault="001C2D80" w:rsidP="001C2D80">
      <w:pPr>
        <w:rPr>
          <w:sz w:val="16"/>
          <w:szCs w:val="16"/>
        </w:rPr>
      </w:pPr>
      <w:r w:rsidRPr="006F12BA">
        <w:rPr>
          <w:sz w:val="16"/>
          <w:szCs w:val="16"/>
        </w:rPr>
        <w:t xml:space="preserve">    bot_.getApi().sendSticker(message-&gt;chat-&gt;id,</w:t>
      </w:r>
    </w:p>
    <w:p w14:paraId="7FC8E3C6" w14:textId="77777777" w:rsidR="001C2D80" w:rsidRPr="006F12BA" w:rsidRDefault="001C2D80" w:rsidP="001C2D80">
      <w:pPr>
        <w:rPr>
          <w:sz w:val="16"/>
          <w:szCs w:val="16"/>
        </w:rPr>
      </w:pPr>
      <w:r w:rsidRPr="006F12BA">
        <w:rPr>
          <w:sz w:val="16"/>
          <w:szCs w:val="16"/>
        </w:rPr>
        <w:t xml:space="preserve">                              "CAACAgIAAxkBAAECgdtg23a5ZyJnJC2aAqufM7LsBYm6"</w:t>
      </w:r>
    </w:p>
    <w:p w14:paraId="58D71F9C" w14:textId="77777777" w:rsidR="001C2D80" w:rsidRPr="006F12BA" w:rsidRDefault="001C2D80" w:rsidP="001C2D80">
      <w:pPr>
        <w:rPr>
          <w:sz w:val="16"/>
          <w:szCs w:val="16"/>
        </w:rPr>
      </w:pPr>
      <w:r w:rsidRPr="006F12BA">
        <w:rPr>
          <w:sz w:val="16"/>
          <w:szCs w:val="16"/>
        </w:rPr>
        <w:t xml:space="preserve">                              "8AACMwADJHFiGkNsrGPTFqfgIAQ");</w:t>
      </w:r>
    </w:p>
    <w:p w14:paraId="4FE4871A" w14:textId="77777777" w:rsidR="001C2D80" w:rsidRPr="006F12BA" w:rsidRDefault="001C2D80" w:rsidP="001C2D80">
      <w:pPr>
        <w:rPr>
          <w:sz w:val="16"/>
          <w:szCs w:val="16"/>
        </w:rPr>
      </w:pPr>
      <w:r w:rsidRPr="006F12BA">
        <w:rPr>
          <w:sz w:val="16"/>
          <w:szCs w:val="16"/>
        </w:rPr>
        <w:t xml:space="preserve">  }</w:t>
      </w:r>
    </w:p>
    <w:p w14:paraId="0D1FCBB6" w14:textId="77777777" w:rsidR="001C2D80" w:rsidRPr="006F12BA" w:rsidRDefault="001C2D80" w:rsidP="001C2D80">
      <w:pPr>
        <w:rPr>
          <w:sz w:val="16"/>
          <w:szCs w:val="16"/>
        </w:rPr>
      </w:pPr>
      <w:r w:rsidRPr="006F12BA">
        <w:rPr>
          <w:sz w:val="16"/>
          <w:szCs w:val="16"/>
        </w:rPr>
        <w:t>}</w:t>
      </w:r>
    </w:p>
    <w:p w14:paraId="17D6C1BD" w14:textId="77777777" w:rsidR="001C2D80" w:rsidRPr="006F12BA" w:rsidRDefault="001C2D80" w:rsidP="001C2D80">
      <w:pPr>
        <w:rPr>
          <w:sz w:val="16"/>
          <w:szCs w:val="16"/>
        </w:rPr>
      </w:pPr>
    </w:p>
    <w:p w14:paraId="24D3211D" w14:textId="77777777" w:rsidR="001C2D80" w:rsidRPr="006F12BA" w:rsidRDefault="001C2D80" w:rsidP="001C2D80">
      <w:pPr>
        <w:rPr>
          <w:sz w:val="16"/>
          <w:szCs w:val="16"/>
        </w:rPr>
      </w:pPr>
      <w:r w:rsidRPr="006F12BA">
        <w:rPr>
          <w:sz w:val="16"/>
          <w:szCs w:val="16"/>
        </w:rPr>
        <w:t>void SearcherBot::InsertUser(UserID telegram_user_id, db::User::ROLE role,</w:t>
      </w:r>
    </w:p>
    <w:p w14:paraId="52AA2AE1" w14:textId="77777777" w:rsidR="001C2D80" w:rsidRPr="006F12BA" w:rsidRDefault="001C2D80" w:rsidP="001C2D80">
      <w:pPr>
        <w:rPr>
          <w:sz w:val="16"/>
          <w:szCs w:val="16"/>
        </w:rPr>
      </w:pPr>
      <w:r w:rsidRPr="006F12BA">
        <w:rPr>
          <w:sz w:val="16"/>
          <w:szCs w:val="16"/>
        </w:rPr>
        <w:t xml:space="preserve">                             const std::string&amp; first_name,</w:t>
      </w:r>
    </w:p>
    <w:p w14:paraId="653BCF4E" w14:textId="77777777" w:rsidR="001C2D80" w:rsidRPr="006F12BA" w:rsidRDefault="001C2D80" w:rsidP="001C2D80">
      <w:pPr>
        <w:rPr>
          <w:sz w:val="16"/>
          <w:szCs w:val="16"/>
        </w:rPr>
      </w:pPr>
      <w:r w:rsidRPr="006F12BA">
        <w:rPr>
          <w:sz w:val="16"/>
          <w:szCs w:val="16"/>
        </w:rPr>
        <w:t xml:space="preserve">                             const std::string&amp; second_name,</w:t>
      </w:r>
    </w:p>
    <w:p w14:paraId="428CCDCF" w14:textId="77777777" w:rsidR="001C2D80" w:rsidRPr="006F12BA" w:rsidRDefault="001C2D80" w:rsidP="001C2D80">
      <w:pPr>
        <w:rPr>
          <w:sz w:val="16"/>
          <w:szCs w:val="16"/>
        </w:rPr>
      </w:pPr>
      <w:r w:rsidRPr="006F12BA">
        <w:rPr>
          <w:sz w:val="16"/>
          <w:szCs w:val="16"/>
        </w:rPr>
        <w:t xml:space="preserve">                             const std::string&amp; username) {</w:t>
      </w:r>
    </w:p>
    <w:p w14:paraId="2EC05C4F" w14:textId="77777777" w:rsidR="001C2D80" w:rsidRPr="006F12BA" w:rsidRDefault="001C2D80" w:rsidP="001C2D80">
      <w:pPr>
        <w:rPr>
          <w:sz w:val="16"/>
          <w:szCs w:val="16"/>
        </w:rPr>
      </w:pPr>
      <w:r w:rsidRPr="006F12BA">
        <w:rPr>
          <w:sz w:val="16"/>
          <w:szCs w:val="16"/>
        </w:rPr>
        <w:t xml:space="preserve">  if (database_.GetRole(telegram_user_id) != db::User::ROLE::NONE) {</w:t>
      </w:r>
    </w:p>
    <w:p w14:paraId="24A221EF" w14:textId="77777777" w:rsidR="001C2D80" w:rsidRPr="006F12BA" w:rsidRDefault="001C2D80" w:rsidP="001C2D80">
      <w:pPr>
        <w:rPr>
          <w:sz w:val="16"/>
          <w:szCs w:val="16"/>
        </w:rPr>
      </w:pPr>
      <w:r w:rsidRPr="006F12BA">
        <w:rPr>
          <w:sz w:val="16"/>
          <w:szCs w:val="16"/>
        </w:rPr>
        <w:t xml:space="preserve">    return;</w:t>
      </w:r>
    </w:p>
    <w:p w14:paraId="7AFCA27D" w14:textId="77777777" w:rsidR="001C2D80" w:rsidRPr="006F12BA" w:rsidRDefault="001C2D80" w:rsidP="001C2D80">
      <w:pPr>
        <w:rPr>
          <w:sz w:val="16"/>
          <w:szCs w:val="16"/>
        </w:rPr>
      </w:pPr>
      <w:r w:rsidRPr="006F12BA">
        <w:rPr>
          <w:sz w:val="16"/>
          <w:szCs w:val="16"/>
        </w:rPr>
        <w:t xml:space="preserve">  }</w:t>
      </w:r>
    </w:p>
    <w:p w14:paraId="48F29F5A" w14:textId="77777777" w:rsidR="001C2D80" w:rsidRPr="006F12BA" w:rsidRDefault="001C2D80" w:rsidP="001C2D80">
      <w:pPr>
        <w:rPr>
          <w:sz w:val="16"/>
          <w:szCs w:val="16"/>
        </w:rPr>
      </w:pPr>
      <w:r w:rsidRPr="006F12BA">
        <w:rPr>
          <w:sz w:val="16"/>
          <w:szCs w:val="16"/>
        </w:rPr>
        <w:t xml:space="preserve">  db::User user;</w:t>
      </w:r>
    </w:p>
    <w:p w14:paraId="1ED828F9" w14:textId="77777777" w:rsidR="001C2D80" w:rsidRPr="006F12BA" w:rsidRDefault="001C2D80" w:rsidP="001C2D80">
      <w:pPr>
        <w:rPr>
          <w:sz w:val="16"/>
          <w:szCs w:val="16"/>
        </w:rPr>
      </w:pPr>
      <w:r w:rsidRPr="006F12BA">
        <w:rPr>
          <w:sz w:val="16"/>
          <w:szCs w:val="16"/>
        </w:rPr>
        <w:t xml:space="preserve">  user.user_id = telegram_user_id;</w:t>
      </w:r>
    </w:p>
    <w:p w14:paraId="65A893CC" w14:textId="77777777" w:rsidR="001C2D80" w:rsidRPr="006F12BA" w:rsidRDefault="001C2D80" w:rsidP="001C2D80">
      <w:pPr>
        <w:rPr>
          <w:sz w:val="16"/>
          <w:szCs w:val="16"/>
        </w:rPr>
      </w:pPr>
      <w:r w:rsidRPr="006F12BA">
        <w:rPr>
          <w:sz w:val="16"/>
          <w:szCs w:val="16"/>
        </w:rPr>
        <w:t xml:space="preserve">  user.name = first_name;</w:t>
      </w:r>
    </w:p>
    <w:p w14:paraId="0F3AF3EC" w14:textId="77777777" w:rsidR="001C2D80" w:rsidRPr="006F12BA" w:rsidRDefault="001C2D80" w:rsidP="001C2D80">
      <w:pPr>
        <w:rPr>
          <w:sz w:val="16"/>
          <w:szCs w:val="16"/>
        </w:rPr>
      </w:pPr>
      <w:r w:rsidRPr="006F12BA">
        <w:rPr>
          <w:sz w:val="16"/>
          <w:szCs w:val="16"/>
        </w:rPr>
        <w:t xml:space="preserve">  user.surname = second_name;</w:t>
      </w:r>
    </w:p>
    <w:p w14:paraId="63AC4D0B" w14:textId="77777777" w:rsidR="001C2D80" w:rsidRPr="006F12BA" w:rsidRDefault="001C2D80" w:rsidP="001C2D80">
      <w:pPr>
        <w:rPr>
          <w:sz w:val="16"/>
          <w:szCs w:val="16"/>
        </w:rPr>
      </w:pPr>
      <w:r w:rsidRPr="006F12BA">
        <w:rPr>
          <w:sz w:val="16"/>
          <w:szCs w:val="16"/>
        </w:rPr>
        <w:t xml:space="preserve">  user.username = username;</w:t>
      </w:r>
    </w:p>
    <w:p w14:paraId="6414948F" w14:textId="77777777" w:rsidR="001C2D80" w:rsidRPr="006F12BA" w:rsidRDefault="001C2D80" w:rsidP="001C2D80">
      <w:pPr>
        <w:rPr>
          <w:sz w:val="16"/>
          <w:szCs w:val="16"/>
        </w:rPr>
      </w:pPr>
      <w:r w:rsidRPr="006F12BA">
        <w:rPr>
          <w:sz w:val="16"/>
          <w:szCs w:val="16"/>
        </w:rPr>
        <w:t xml:space="preserve">  user.is_admin = (role == db::User::ROLE::ADMIN);</w:t>
      </w:r>
    </w:p>
    <w:p w14:paraId="04940B91" w14:textId="77777777" w:rsidR="001C2D80" w:rsidRPr="006F12BA" w:rsidRDefault="001C2D80" w:rsidP="001C2D80">
      <w:pPr>
        <w:rPr>
          <w:sz w:val="16"/>
          <w:szCs w:val="16"/>
        </w:rPr>
      </w:pPr>
      <w:r w:rsidRPr="006F12BA">
        <w:rPr>
          <w:sz w:val="16"/>
          <w:szCs w:val="16"/>
        </w:rPr>
        <w:t xml:space="preserve">  user.is_info_valid = true;</w:t>
      </w:r>
    </w:p>
    <w:p w14:paraId="3E8C7671" w14:textId="77777777" w:rsidR="001C2D80" w:rsidRPr="006F12BA" w:rsidRDefault="001C2D80" w:rsidP="001C2D80">
      <w:pPr>
        <w:rPr>
          <w:sz w:val="16"/>
          <w:szCs w:val="16"/>
        </w:rPr>
      </w:pPr>
    </w:p>
    <w:p w14:paraId="2DA8B2CE" w14:textId="77777777" w:rsidR="001C2D80" w:rsidRPr="006F12BA" w:rsidRDefault="001C2D80" w:rsidP="001C2D80">
      <w:pPr>
        <w:rPr>
          <w:sz w:val="16"/>
          <w:szCs w:val="16"/>
        </w:rPr>
      </w:pPr>
      <w:r w:rsidRPr="006F12BA">
        <w:rPr>
          <w:sz w:val="16"/>
          <w:szCs w:val="16"/>
        </w:rPr>
        <w:t xml:space="preserve">  database_.InsertUser(user);</w:t>
      </w:r>
    </w:p>
    <w:p w14:paraId="3BE055F0" w14:textId="77777777" w:rsidR="001C2D80" w:rsidRPr="006F12BA" w:rsidRDefault="001C2D80" w:rsidP="001C2D80">
      <w:pPr>
        <w:rPr>
          <w:sz w:val="16"/>
          <w:szCs w:val="16"/>
        </w:rPr>
      </w:pPr>
      <w:r w:rsidRPr="006F12BA">
        <w:rPr>
          <w:sz w:val="16"/>
          <w:szCs w:val="16"/>
        </w:rPr>
        <w:t>}</w:t>
      </w:r>
    </w:p>
    <w:p w14:paraId="284DAE82" w14:textId="77777777" w:rsidR="001C2D80" w:rsidRPr="006F12BA" w:rsidRDefault="001C2D80" w:rsidP="001C2D80">
      <w:pPr>
        <w:rPr>
          <w:sz w:val="16"/>
          <w:szCs w:val="16"/>
        </w:rPr>
      </w:pPr>
    </w:p>
    <w:p w14:paraId="472C6E4B" w14:textId="77777777" w:rsidR="001C2D80" w:rsidRPr="006F12BA" w:rsidRDefault="001C2D80" w:rsidP="001C2D80">
      <w:pPr>
        <w:rPr>
          <w:sz w:val="16"/>
          <w:szCs w:val="16"/>
        </w:rPr>
      </w:pPr>
      <w:r w:rsidRPr="006F12BA">
        <w:rPr>
          <w:sz w:val="16"/>
          <w:szCs w:val="16"/>
        </w:rPr>
        <w:t>bool SearcherBot::CreatingFirstAdmin(const MessagePtr&amp; message) {</w:t>
      </w:r>
    </w:p>
    <w:p w14:paraId="0E900E83" w14:textId="77777777" w:rsidR="001C2D80" w:rsidRPr="006F12BA" w:rsidRDefault="001C2D80" w:rsidP="001C2D80">
      <w:pPr>
        <w:rPr>
          <w:sz w:val="16"/>
          <w:szCs w:val="16"/>
        </w:rPr>
      </w:pPr>
      <w:r w:rsidRPr="006F12BA">
        <w:rPr>
          <w:sz w:val="16"/>
          <w:szCs w:val="16"/>
        </w:rPr>
        <w:t xml:space="preserve">  if (!database_.IsFirstUser()) {</w:t>
      </w:r>
    </w:p>
    <w:p w14:paraId="47897435" w14:textId="77777777" w:rsidR="001C2D80" w:rsidRPr="006F12BA" w:rsidRDefault="001C2D80" w:rsidP="001C2D80">
      <w:pPr>
        <w:rPr>
          <w:sz w:val="16"/>
          <w:szCs w:val="16"/>
        </w:rPr>
      </w:pPr>
      <w:r w:rsidRPr="006F12BA">
        <w:rPr>
          <w:sz w:val="16"/>
          <w:szCs w:val="16"/>
        </w:rPr>
        <w:t xml:space="preserve">    return false;</w:t>
      </w:r>
    </w:p>
    <w:p w14:paraId="7F3BED11" w14:textId="77777777" w:rsidR="001C2D80" w:rsidRPr="006F12BA" w:rsidRDefault="001C2D80" w:rsidP="001C2D80">
      <w:pPr>
        <w:rPr>
          <w:sz w:val="16"/>
          <w:szCs w:val="16"/>
        </w:rPr>
      </w:pPr>
      <w:r w:rsidRPr="006F12BA">
        <w:rPr>
          <w:sz w:val="16"/>
          <w:szCs w:val="16"/>
        </w:rPr>
        <w:t xml:space="preserve">  }</w:t>
      </w:r>
    </w:p>
    <w:p w14:paraId="3902A0E2" w14:textId="77777777" w:rsidR="001C2D80" w:rsidRPr="006F12BA" w:rsidRDefault="001C2D80" w:rsidP="001C2D80">
      <w:pPr>
        <w:rPr>
          <w:sz w:val="16"/>
          <w:szCs w:val="16"/>
        </w:rPr>
      </w:pPr>
      <w:r w:rsidRPr="006F12BA">
        <w:rPr>
          <w:sz w:val="16"/>
          <w:szCs w:val="16"/>
        </w:rPr>
        <w:t xml:space="preserve">  if (message-&gt;text == "</w:t>
      </w:r>
      <w:r w:rsidRPr="006F12BA">
        <w:rPr>
          <w:rFonts w:ascii="Apple Color Emoji" w:hAnsi="Apple Color Emoji" w:cs="Apple Color Emoji"/>
          <w:sz w:val="16"/>
          <w:szCs w:val="16"/>
        </w:rPr>
        <w:t>🥇</w:t>
      </w:r>
      <w:r w:rsidRPr="006F12BA">
        <w:rPr>
          <w:sz w:val="16"/>
          <w:szCs w:val="16"/>
        </w:rPr>
        <w:t xml:space="preserve"> Добавить меня") {</w:t>
      </w:r>
    </w:p>
    <w:p w14:paraId="34E2D3BF" w14:textId="77777777" w:rsidR="001C2D80" w:rsidRPr="006F12BA" w:rsidRDefault="001C2D80" w:rsidP="001C2D80">
      <w:pPr>
        <w:rPr>
          <w:sz w:val="16"/>
          <w:szCs w:val="16"/>
        </w:rPr>
      </w:pPr>
      <w:r w:rsidRPr="006F12BA">
        <w:rPr>
          <w:sz w:val="16"/>
          <w:szCs w:val="16"/>
        </w:rPr>
        <w:t xml:space="preserve">    auto&amp; user = message-&gt;from;</w:t>
      </w:r>
    </w:p>
    <w:p w14:paraId="7CE21176" w14:textId="77777777" w:rsidR="001C2D80" w:rsidRPr="006F12BA" w:rsidRDefault="001C2D80" w:rsidP="001C2D80">
      <w:pPr>
        <w:rPr>
          <w:sz w:val="16"/>
          <w:szCs w:val="16"/>
        </w:rPr>
      </w:pPr>
      <w:r w:rsidRPr="006F12BA">
        <w:rPr>
          <w:sz w:val="16"/>
          <w:szCs w:val="16"/>
        </w:rPr>
        <w:t xml:space="preserve">    InsertUser(user-&gt;id, db::User::ROLE::ADMIN, user-&gt;firstName, user-&gt;lastName,</w:t>
      </w:r>
    </w:p>
    <w:p w14:paraId="07C4DC39" w14:textId="77777777" w:rsidR="001C2D80" w:rsidRPr="006F12BA" w:rsidRDefault="001C2D80" w:rsidP="001C2D80">
      <w:pPr>
        <w:rPr>
          <w:sz w:val="16"/>
          <w:szCs w:val="16"/>
        </w:rPr>
      </w:pPr>
      <w:r w:rsidRPr="006F12BA">
        <w:rPr>
          <w:sz w:val="16"/>
          <w:szCs w:val="16"/>
        </w:rPr>
        <w:t xml:space="preserve">               user-&gt;username);</w:t>
      </w:r>
    </w:p>
    <w:p w14:paraId="26413007" w14:textId="77777777" w:rsidR="001C2D80" w:rsidRPr="006F12BA" w:rsidRDefault="001C2D80" w:rsidP="001C2D80">
      <w:pPr>
        <w:rPr>
          <w:sz w:val="16"/>
          <w:szCs w:val="16"/>
        </w:rPr>
      </w:pPr>
      <w:r w:rsidRPr="006F12BA">
        <w:rPr>
          <w:sz w:val="16"/>
          <w:szCs w:val="16"/>
        </w:rPr>
        <w:t xml:space="preserve">    SendMessage(message-&gt;chat-&gt;id, "Поздравляю, Вы первый администратор.",</w:t>
      </w:r>
    </w:p>
    <w:p w14:paraId="2DDC54A9" w14:textId="77777777" w:rsidR="001C2D80" w:rsidRPr="006F12BA" w:rsidRDefault="001C2D80" w:rsidP="001C2D80">
      <w:pPr>
        <w:rPr>
          <w:sz w:val="16"/>
          <w:szCs w:val="16"/>
        </w:rPr>
      </w:pPr>
      <w:r w:rsidRPr="006F12BA">
        <w:rPr>
          <w:sz w:val="16"/>
          <w:szCs w:val="16"/>
        </w:rPr>
        <w:t xml:space="preserve">                ui::AdminStartMarkup());</w:t>
      </w:r>
    </w:p>
    <w:p w14:paraId="78A8A23F" w14:textId="77777777" w:rsidR="001C2D80" w:rsidRPr="006F12BA" w:rsidRDefault="001C2D80" w:rsidP="001C2D80">
      <w:pPr>
        <w:rPr>
          <w:sz w:val="16"/>
          <w:szCs w:val="16"/>
        </w:rPr>
      </w:pPr>
      <w:r w:rsidRPr="006F12BA">
        <w:rPr>
          <w:sz w:val="16"/>
          <w:szCs w:val="16"/>
        </w:rPr>
        <w:t xml:space="preserve">  } else {</w:t>
      </w:r>
    </w:p>
    <w:p w14:paraId="78653655" w14:textId="77777777" w:rsidR="001C2D80" w:rsidRPr="006F12BA" w:rsidRDefault="001C2D80" w:rsidP="001C2D80">
      <w:pPr>
        <w:rPr>
          <w:sz w:val="16"/>
          <w:szCs w:val="16"/>
        </w:rPr>
      </w:pPr>
      <w:r w:rsidRPr="006F12BA">
        <w:rPr>
          <w:sz w:val="16"/>
          <w:szCs w:val="16"/>
        </w:rPr>
        <w:t xml:space="preserve">    SendMessage(message-&gt;chat-&gt;id,</w:t>
      </w:r>
    </w:p>
    <w:p w14:paraId="5DE24700"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"Здравствуй, " + </w:t>
      </w:r>
      <w:r w:rsidRPr="006F12BA">
        <w:rPr>
          <w:sz w:val="16"/>
          <w:szCs w:val="16"/>
        </w:rPr>
        <w:t>message</w:t>
      </w:r>
      <w:r w:rsidRPr="006F12BA">
        <w:rPr>
          <w:sz w:val="16"/>
          <w:szCs w:val="16"/>
          <w:lang w:val="ru-RU"/>
        </w:rPr>
        <w:t>-&gt;</w:t>
      </w:r>
      <w:r w:rsidRPr="006F12BA">
        <w:rPr>
          <w:sz w:val="16"/>
          <w:szCs w:val="16"/>
        </w:rPr>
        <w:t>from</w:t>
      </w:r>
      <w:r w:rsidRPr="006F12BA">
        <w:rPr>
          <w:sz w:val="16"/>
          <w:szCs w:val="16"/>
          <w:lang w:val="ru-RU"/>
        </w:rPr>
        <w:t>-&gt;</w:t>
      </w:r>
      <w:r w:rsidRPr="006F12BA">
        <w:rPr>
          <w:sz w:val="16"/>
          <w:szCs w:val="16"/>
        </w:rPr>
        <w:t>firstName</w:t>
      </w:r>
      <w:r w:rsidRPr="006F12BA">
        <w:rPr>
          <w:sz w:val="16"/>
          <w:szCs w:val="16"/>
          <w:lang w:val="ru-RU"/>
        </w:rPr>
        <w:t xml:space="preserve"> +</w:t>
      </w:r>
    </w:p>
    <w:p w14:paraId="4CCAA909" w14:textId="77777777" w:rsidR="001C2D80" w:rsidRPr="006F12BA" w:rsidRDefault="001C2D80" w:rsidP="001C2D80">
      <w:pPr>
        <w:rPr>
          <w:sz w:val="16"/>
          <w:szCs w:val="16"/>
          <w:lang w:val="ru-RU"/>
        </w:rPr>
      </w:pPr>
      <w:r w:rsidRPr="006F12BA">
        <w:rPr>
          <w:sz w:val="16"/>
          <w:szCs w:val="16"/>
          <w:lang w:val="ru-RU"/>
        </w:rPr>
        <w:t xml:space="preserve">                    ". Если Вы первый администратор, то добавьте себя.",</w:t>
      </w:r>
    </w:p>
    <w:p w14:paraId="15C3968A"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ui::FirstAdminMarkup());</w:t>
      </w:r>
    </w:p>
    <w:p w14:paraId="0B72DE90" w14:textId="77777777" w:rsidR="001C2D80" w:rsidRPr="006F12BA" w:rsidRDefault="001C2D80" w:rsidP="001C2D80">
      <w:pPr>
        <w:rPr>
          <w:sz w:val="16"/>
          <w:szCs w:val="16"/>
        </w:rPr>
      </w:pPr>
      <w:r w:rsidRPr="006F12BA">
        <w:rPr>
          <w:sz w:val="16"/>
          <w:szCs w:val="16"/>
        </w:rPr>
        <w:t xml:space="preserve">  }</w:t>
      </w:r>
    </w:p>
    <w:p w14:paraId="50D0F727" w14:textId="77777777" w:rsidR="001C2D80" w:rsidRPr="006F12BA" w:rsidRDefault="001C2D80" w:rsidP="001C2D80">
      <w:pPr>
        <w:rPr>
          <w:sz w:val="16"/>
          <w:szCs w:val="16"/>
        </w:rPr>
      </w:pPr>
      <w:r w:rsidRPr="006F12BA">
        <w:rPr>
          <w:sz w:val="16"/>
          <w:szCs w:val="16"/>
        </w:rPr>
        <w:t xml:space="preserve">  return true;</w:t>
      </w:r>
    </w:p>
    <w:p w14:paraId="7BA67FE3" w14:textId="77777777" w:rsidR="001C2D80" w:rsidRPr="006F12BA" w:rsidRDefault="001C2D80" w:rsidP="001C2D80">
      <w:pPr>
        <w:rPr>
          <w:sz w:val="16"/>
          <w:szCs w:val="16"/>
        </w:rPr>
      </w:pPr>
      <w:r w:rsidRPr="006F12BA">
        <w:rPr>
          <w:sz w:val="16"/>
          <w:szCs w:val="16"/>
        </w:rPr>
        <w:t>}</w:t>
      </w:r>
    </w:p>
    <w:p w14:paraId="3D8516CF" w14:textId="77777777" w:rsidR="001C2D80" w:rsidRPr="006F12BA" w:rsidRDefault="001C2D80" w:rsidP="001C2D80">
      <w:pPr>
        <w:rPr>
          <w:sz w:val="16"/>
          <w:szCs w:val="16"/>
        </w:rPr>
      </w:pPr>
    </w:p>
    <w:p w14:paraId="35C8DA0B" w14:textId="77777777" w:rsidR="001C2D80" w:rsidRPr="006F12BA" w:rsidRDefault="001C2D80" w:rsidP="001C2D80">
      <w:pPr>
        <w:rPr>
          <w:sz w:val="16"/>
          <w:szCs w:val="16"/>
        </w:rPr>
      </w:pPr>
      <w:r w:rsidRPr="006F12BA">
        <w:rPr>
          <w:sz w:val="16"/>
          <w:szCs w:val="16"/>
        </w:rPr>
        <w:t>void SearcherBot::SubmitYourApplication(const MessagePtr&amp; message) {</w:t>
      </w:r>
    </w:p>
    <w:p w14:paraId="75619F7A" w14:textId="77777777" w:rsidR="001C2D80" w:rsidRPr="006F12BA" w:rsidRDefault="001C2D80" w:rsidP="001C2D80">
      <w:pPr>
        <w:rPr>
          <w:sz w:val="16"/>
          <w:szCs w:val="16"/>
        </w:rPr>
      </w:pPr>
      <w:r w:rsidRPr="006F12BA">
        <w:rPr>
          <w:sz w:val="16"/>
          <w:szCs w:val="16"/>
        </w:rPr>
        <w:t xml:space="preserve">  if (database_.GetRole(message-&gt;from-&gt;id) == db::User::ROLE::NONE) {</w:t>
      </w:r>
    </w:p>
    <w:p w14:paraId="3D2FF019" w14:textId="77777777" w:rsidR="001C2D80" w:rsidRPr="006F12BA" w:rsidRDefault="001C2D80" w:rsidP="001C2D80">
      <w:pPr>
        <w:rPr>
          <w:sz w:val="16"/>
          <w:szCs w:val="16"/>
        </w:rPr>
      </w:pPr>
      <w:r w:rsidRPr="006F12BA">
        <w:rPr>
          <w:sz w:val="16"/>
          <w:szCs w:val="16"/>
        </w:rPr>
        <w:t xml:space="preserve">    auto user = message-&gt;from;</w:t>
      </w:r>
    </w:p>
    <w:p w14:paraId="731AD4C2" w14:textId="77777777" w:rsidR="001C2D80" w:rsidRPr="006F12BA" w:rsidRDefault="001C2D80" w:rsidP="001C2D80">
      <w:pPr>
        <w:rPr>
          <w:sz w:val="16"/>
          <w:szCs w:val="16"/>
        </w:rPr>
      </w:pPr>
      <w:r w:rsidRPr="006F12BA">
        <w:rPr>
          <w:sz w:val="16"/>
          <w:szCs w:val="16"/>
        </w:rPr>
        <w:t xml:space="preserve">    db::Application application;</w:t>
      </w:r>
    </w:p>
    <w:p w14:paraId="676102F8" w14:textId="77777777" w:rsidR="001C2D80" w:rsidRPr="006F12BA" w:rsidRDefault="001C2D80" w:rsidP="001C2D80">
      <w:pPr>
        <w:rPr>
          <w:sz w:val="16"/>
          <w:szCs w:val="16"/>
        </w:rPr>
      </w:pPr>
      <w:r w:rsidRPr="006F12BA">
        <w:rPr>
          <w:sz w:val="16"/>
          <w:szCs w:val="16"/>
        </w:rPr>
        <w:t xml:space="preserve">    application.user_id = user-&gt;id;</w:t>
      </w:r>
    </w:p>
    <w:p w14:paraId="0FBBE4E6" w14:textId="77777777" w:rsidR="001C2D80" w:rsidRPr="006F12BA" w:rsidRDefault="001C2D80" w:rsidP="001C2D80">
      <w:pPr>
        <w:rPr>
          <w:sz w:val="16"/>
          <w:szCs w:val="16"/>
        </w:rPr>
      </w:pPr>
      <w:r w:rsidRPr="006F12BA">
        <w:rPr>
          <w:sz w:val="16"/>
          <w:szCs w:val="16"/>
        </w:rPr>
        <w:t xml:space="preserve">    application.name = user-&gt;firstName;</w:t>
      </w:r>
    </w:p>
    <w:p w14:paraId="3649083F" w14:textId="77777777" w:rsidR="001C2D80" w:rsidRPr="006F12BA" w:rsidRDefault="001C2D80" w:rsidP="001C2D80">
      <w:pPr>
        <w:rPr>
          <w:sz w:val="16"/>
          <w:szCs w:val="16"/>
        </w:rPr>
      </w:pPr>
      <w:r w:rsidRPr="006F12BA">
        <w:rPr>
          <w:sz w:val="16"/>
          <w:szCs w:val="16"/>
        </w:rPr>
        <w:t xml:space="preserve">    application.surname = user-&gt;lastName;</w:t>
      </w:r>
    </w:p>
    <w:p w14:paraId="2ACE37AC" w14:textId="77777777" w:rsidR="001C2D80" w:rsidRPr="006F12BA" w:rsidRDefault="001C2D80" w:rsidP="001C2D80">
      <w:pPr>
        <w:rPr>
          <w:sz w:val="16"/>
          <w:szCs w:val="16"/>
        </w:rPr>
      </w:pPr>
      <w:r w:rsidRPr="006F12BA">
        <w:rPr>
          <w:sz w:val="16"/>
          <w:szCs w:val="16"/>
        </w:rPr>
        <w:t xml:space="preserve">    application.username = user-&gt;username;</w:t>
      </w:r>
    </w:p>
    <w:p w14:paraId="443A92B5" w14:textId="77777777" w:rsidR="001C2D80" w:rsidRPr="006F12BA" w:rsidRDefault="001C2D80" w:rsidP="001C2D80">
      <w:pPr>
        <w:rPr>
          <w:sz w:val="16"/>
          <w:szCs w:val="16"/>
        </w:rPr>
      </w:pPr>
      <w:r w:rsidRPr="006F12BA">
        <w:rPr>
          <w:sz w:val="16"/>
          <w:szCs w:val="16"/>
        </w:rPr>
        <w:t xml:space="preserve">    database_.SubmitApplication(application);</w:t>
      </w:r>
    </w:p>
    <w:p w14:paraId="161AFFB3" w14:textId="77777777" w:rsidR="001C2D80" w:rsidRPr="006F12BA" w:rsidRDefault="001C2D80" w:rsidP="001C2D80">
      <w:pPr>
        <w:rPr>
          <w:sz w:val="16"/>
          <w:szCs w:val="16"/>
        </w:rPr>
      </w:pPr>
      <w:r w:rsidRPr="006F12BA">
        <w:rPr>
          <w:sz w:val="16"/>
          <w:szCs w:val="16"/>
        </w:rPr>
        <w:t xml:space="preserve">    NotifyAdmins(application);</w:t>
      </w:r>
    </w:p>
    <w:p w14:paraId="24D0369E" w14:textId="77777777" w:rsidR="001C2D80" w:rsidRPr="006F12BA" w:rsidRDefault="001C2D80" w:rsidP="001C2D80">
      <w:pPr>
        <w:rPr>
          <w:sz w:val="16"/>
          <w:szCs w:val="16"/>
        </w:rPr>
      </w:pPr>
      <w:r w:rsidRPr="006F12BA">
        <w:rPr>
          <w:sz w:val="16"/>
          <w:szCs w:val="16"/>
        </w:rPr>
        <w:t xml:space="preserve">    SendMessage(message-&gt;from-&gt;id, "Заявка успешно оставлена.");</w:t>
      </w:r>
    </w:p>
    <w:p w14:paraId="62CC14E7" w14:textId="77777777" w:rsidR="001C2D80" w:rsidRPr="006F12BA" w:rsidRDefault="001C2D80" w:rsidP="001C2D80">
      <w:pPr>
        <w:rPr>
          <w:sz w:val="16"/>
          <w:szCs w:val="16"/>
        </w:rPr>
      </w:pPr>
      <w:r w:rsidRPr="006F12BA">
        <w:rPr>
          <w:sz w:val="16"/>
          <w:szCs w:val="16"/>
        </w:rPr>
        <w:t xml:space="preserve">  } else {</w:t>
      </w:r>
    </w:p>
    <w:p w14:paraId="4A4AC306" w14:textId="77777777" w:rsidR="001C2D80" w:rsidRPr="006F12BA" w:rsidRDefault="001C2D80" w:rsidP="001C2D80">
      <w:pPr>
        <w:rPr>
          <w:sz w:val="16"/>
          <w:szCs w:val="16"/>
        </w:rPr>
      </w:pPr>
      <w:r w:rsidRPr="006F12BA">
        <w:rPr>
          <w:sz w:val="16"/>
          <w:szCs w:val="16"/>
        </w:rPr>
        <w:t xml:space="preserve">    SendMessage(message-&gt;from-&gt;id, "Вы уже оставили заявку.");</w:t>
      </w:r>
    </w:p>
    <w:p w14:paraId="3128A69B" w14:textId="77777777" w:rsidR="001C2D80" w:rsidRPr="006F12BA" w:rsidRDefault="001C2D80" w:rsidP="001C2D80">
      <w:pPr>
        <w:rPr>
          <w:sz w:val="16"/>
          <w:szCs w:val="16"/>
        </w:rPr>
      </w:pPr>
      <w:r w:rsidRPr="006F12BA">
        <w:rPr>
          <w:sz w:val="16"/>
          <w:szCs w:val="16"/>
        </w:rPr>
        <w:t xml:space="preserve">  }</w:t>
      </w:r>
    </w:p>
    <w:p w14:paraId="7F8C5196" w14:textId="77777777" w:rsidR="001C2D80" w:rsidRPr="006F12BA" w:rsidRDefault="001C2D80" w:rsidP="001C2D80">
      <w:pPr>
        <w:rPr>
          <w:sz w:val="16"/>
          <w:szCs w:val="16"/>
        </w:rPr>
      </w:pPr>
      <w:r w:rsidRPr="006F12BA">
        <w:rPr>
          <w:sz w:val="16"/>
          <w:szCs w:val="16"/>
        </w:rPr>
        <w:t>}</w:t>
      </w:r>
    </w:p>
    <w:p w14:paraId="4522DA0F" w14:textId="77777777" w:rsidR="001C2D80" w:rsidRPr="006F12BA" w:rsidRDefault="001C2D80" w:rsidP="001C2D80">
      <w:pPr>
        <w:rPr>
          <w:sz w:val="16"/>
          <w:szCs w:val="16"/>
        </w:rPr>
      </w:pPr>
    </w:p>
    <w:p w14:paraId="651440F2" w14:textId="77777777" w:rsidR="001C2D80" w:rsidRPr="006F12BA" w:rsidRDefault="001C2D80" w:rsidP="001C2D80">
      <w:pPr>
        <w:rPr>
          <w:sz w:val="16"/>
          <w:szCs w:val="16"/>
        </w:rPr>
      </w:pPr>
      <w:r w:rsidRPr="006F12BA">
        <w:rPr>
          <w:sz w:val="16"/>
          <w:szCs w:val="16"/>
        </w:rPr>
        <w:t>void SearcherBot::NotifyAdmins(const db::Application&amp; application) {</w:t>
      </w:r>
    </w:p>
    <w:p w14:paraId="550C7967" w14:textId="77777777" w:rsidR="001C2D80" w:rsidRPr="006F12BA" w:rsidRDefault="001C2D80" w:rsidP="001C2D80">
      <w:pPr>
        <w:rPr>
          <w:sz w:val="16"/>
          <w:szCs w:val="16"/>
        </w:rPr>
      </w:pPr>
      <w:r w:rsidRPr="006F12BA">
        <w:rPr>
          <w:sz w:val="16"/>
          <w:szCs w:val="16"/>
        </w:rPr>
        <w:t xml:space="preserve">  for (const db::Admin&amp; admin : database_.Admins()) {</w:t>
      </w:r>
    </w:p>
    <w:p w14:paraId="5A9A3710" w14:textId="77777777" w:rsidR="001C2D80" w:rsidRPr="006F12BA" w:rsidRDefault="001C2D80" w:rsidP="001C2D80">
      <w:pPr>
        <w:rPr>
          <w:sz w:val="16"/>
          <w:szCs w:val="16"/>
        </w:rPr>
      </w:pPr>
      <w:r w:rsidRPr="006F12BA">
        <w:rPr>
          <w:sz w:val="16"/>
          <w:szCs w:val="16"/>
        </w:rPr>
        <w:t xml:space="preserve">    SendMessage(admin.user_id,</w:t>
      </w:r>
    </w:p>
    <w:p w14:paraId="693F4810" w14:textId="77777777" w:rsidR="001C2D80" w:rsidRPr="006F12BA" w:rsidRDefault="001C2D80" w:rsidP="001C2D80">
      <w:pPr>
        <w:rPr>
          <w:sz w:val="16"/>
          <w:szCs w:val="16"/>
        </w:rPr>
      </w:pPr>
      <w:r w:rsidRPr="006F12BA">
        <w:rPr>
          <w:sz w:val="16"/>
          <w:szCs w:val="16"/>
        </w:rPr>
        <w:t xml:space="preserve">                "Новая заявка!"</w:t>
      </w:r>
    </w:p>
    <w:p w14:paraId="3BBC7331" w14:textId="77777777" w:rsidR="001C2D80" w:rsidRPr="006F12BA" w:rsidRDefault="001C2D80" w:rsidP="001C2D80">
      <w:pPr>
        <w:rPr>
          <w:sz w:val="16"/>
          <w:szCs w:val="16"/>
        </w:rPr>
      </w:pPr>
      <w:r w:rsidRPr="006F12BA">
        <w:rPr>
          <w:sz w:val="16"/>
          <w:szCs w:val="16"/>
        </w:rPr>
        <w:t xml:space="preserve">                "\nID: " +</w:t>
      </w:r>
    </w:p>
    <w:p w14:paraId="479BEF6C" w14:textId="77777777" w:rsidR="001C2D80" w:rsidRPr="006F12BA" w:rsidRDefault="001C2D80" w:rsidP="001C2D80">
      <w:pPr>
        <w:rPr>
          <w:sz w:val="16"/>
          <w:szCs w:val="16"/>
        </w:rPr>
      </w:pPr>
      <w:r w:rsidRPr="006F12BA">
        <w:rPr>
          <w:sz w:val="16"/>
          <w:szCs w:val="16"/>
        </w:rPr>
        <w:t xml:space="preserve">                    std::to_string(application.user_id) + "\nИмя: " +</w:t>
      </w:r>
    </w:p>
    <w:p w14:paraId="443CED28" w14:textId="77777777" w:rsidR="001C2D80" w:rsidRPr="006F12BA" w:rsidRDefault="001C2D80" w:rsidP="001C2D80">
      <w:pPr>
        <w:rPr>
          <w:sz w:val="16"/>
          <w:szCs w:val="16"/>
        </w:rPr>
      </w:pPr>
      <w:r w:rsidRPr="006F12BA">
        <w:rPr>
          <w:sz w:val="16"/>
          <w:szCs w:val="16"/>
        </w:rPr>
        <w:t xml:space="preserve">                    application.name + "\nФамилия: " + application.surname +</w:t>
      </w:r>
    </w:p>
    <w:p w14:paraId="7062F916" w14:textId="77777777" w:rsidR="001C2D80" w:rsidRPr="006F12BA" w:rsidRDefault="001C2D80" w:rsidP="001C2D80">
      <w:pPr>
        <w:rPr>
          <w:sz w:val="16"/>
          <w:szCs w:val="16"/>
        </w:rPr>
      </w:pPr>
      <w:r w:rsidRPr="006F12BA">
        <w:rPr>
          <w:sz w:val="16"/>
          <w:szCs w:val="16"/>
        </w:rPr>
        <w:t xml:space="preserve">                    "\nUsername: " + application.username +</w:t>
      </w:r>
    </w:p>
    <w:p w14:paraId="1FFAADDE" w14:textId="77777777" w:rsidR="001C2D80" w:rsidRPr="006F12BA" w:rsidRDefault="001C2D80" w:rsidP="001C2D80">
      <w:pPr>
        <w:rPr>
          <w:sz w:val="16"/>
          <w:szCs w:val="16"/>
        </w:rPr>
      </w:pPr>
      <w:r w:rsidRPr="006F12BA">
        <w:rPr>
          <w:sz w:val="16"/>
          <w:szCs w:val="16"/>
        </w:rPr>
        <w:t xml:space="preserve">                    "\nВремя: " + application.submit_date);</w:t>
      </w:r>
    </w:p>
    <w:p w14:paraId="6EECCE46" w14:textId="77777777" w:rsidR="001C2D80" w:rsidRPr="006F12BA" w:rsidRDefault="001C2D80" w:rsidP="001C2D80">
      <w:pPr>
        <w:rPr>
          <w:sz w:val="16"/>
          <w:szCs w:val="16"/>
        </w:rPr>
      </w:pPr>
      <w:r w:rsidRPr="006F12BA">
        <w:rPr>
          <w:sz w:val="16"/>
          <w:szCs w:val="16"/>
        </w:rPr>
        <w:t xml:space="preserve">  }</w:t>
      </w:r>
    </w:p>
    <w:p w14:paraId="0DB24F37" w14:textId="77777777" w:rsidR="001C2D80" w:rsidRPr="006F12BA" w:rsidRDefault="001C2D80" w:rsidP="001C2D80">
      <w:pPr>
        <w:rPr>
          <w:sz w:val="16"/>
          <w:szCs w:val="16"/>
        </w:rPr>
      </w:pPr>
      <w:r w:rsidRPr="006F12BA">
        <w:rPr>
          <w:sz w:val="16"/>
          <w:szCs w:val="16"/>
        </w:rPr>
        <w:t>}</w:t>
      </w:r>
    </w:p>
    <w:p w14:paraId="0C95A728" w14:textId="77777777" w:rsidR="001C2D80" w:rsidRPr="006F12BA" w:rsidRDefault="001C2D80" w:rsidP="001C2D80">
      <w:pPr>
        <w:rPr>
          <w:sz w:val="16"/>
          <w:szCs w:val="16"/>
        </w:rPr>
      </w:pPr>
    </w:p>
    <w:p w14:paraId="643A6985" w14:textId="77777777" w:rsidR="001C2D80" w:rsidRPr="006F12BA" w:rsidRDefault="001C2D80" w:rsidP="001C2D80">
      <w:pPr>
        <w:rPr>
          <w:sz w:val="16"/>
          <w:szCs w:val="16"/>
        </w:rPr>
      </w:pPr>
      <w:r w:rsidRPr="006F12BA">
        <w:rPr>
          <w:sz w:val="16"/>
          <w:szCs w:val="16"/>
        </w:rPr>
        <w:t>bool SearcherBot::InvokeCommand(</w:t>
      </w:r>
    </w:p>
    <w:p w14:paraId="2FEEF1CD" w14:textId="77777777" w:rsidR="001C2D80" w:rsidRPr="006F12BA" w:rsidRDefault="001C2D80" w:rsidP="001C2D80">
      <w:pPr>
        <w:rPr>
          <w:sz w:val="16"/>
          <w:szCs w:val="16"/>
        </w:rPr>
      </w:pPr>
      <w:r w:rsidRPr="006F12BA">
        <w:rPr>
          <w:sz w:val="16"/>
          <w:szCs w:val="16"/>
        </w:rPr>
        <w:t xml:space="preserve">    const MessagePtr&amp; message,</w:t>
      </w:r>
    </w:p>
    <w:p w14:paraId="7CBF212E" w14:textId="77777777" w:rsidR="001C2D80" w:rsidRPr="006F12BA" w:rsidRDefault="001C2D80" w:rsidP="001C2D80">
      <w:pPr>
        <w:rPr>
          <w:sz w:val="16"/>
          <w:szCs w:val="16"/>
        </w:rPr>
      </w:pPr>
      <w:r w:rsidRPr="006F12BA">
        <w:rPr>
          <w:sz w:val="16"/>
          <w:szCs w:val="16"/>
        </w:rPr>
        <w:t xml:space="preserve">    const std::unordered_map&lt;std::string, SearcherBot::Step&gt;&amp; commands) {</w:t>
      </w:r>
    </w:p>
    <w:p w14:paraId="4B68EE80" w14:textId="77777777" w:rsidR="001C2D80" w:rsidRPr="006F12BA" w:rsidRDefault="001C2D80" w:rsidP="001C2D80">
      <w:pPr>
        <w:rPr>
          <w:sz w:val="16"/>
          <w:szCs w:val="16"/>
        </w:rPr>
      </w:pPr>
      <w:r w:rsidRPr="006F12BA">
        <w:rPr>
          <w:sz w:val="16"/>
          <w:szCs w:val="16"/>
        </w:rPr>
        <w:t xml:space="preserve">  auto it = commands.find(message-&gt;text);</w:t>
      </w:r>
    </w:p>
    <w:p w14:paraId="13928A08" w14:textId="77777777" w:rsidR="001C2D80" w:rsidRPr="006F12BA" w:rsidRDefault="001C2D80" w:rsidP="001C2D80">
      <w:pPr>
        <w:rPr>
          <w:sz w:val="16"/>
          <w:szCs w:val="16"/>
        </w:rPr>
      </w:pPr>
      <w:r w:rsidRPr="006F12BA">
        <w:rPr>
          <w:sz w:val="16"/>
          <w:szCs w:val="16"/>
        </w:rPr>
        <w:t xml:space="preserve">  if (it == commands.end()) {</w:t>
      </w:r>
    </w:p>
    <w:p w14:paraId="77C60D19" w14:textId="77777777" w:rsidR="001C2D80" w:rsidRPr="006F12BA" w:rsidRDefault="001C2D80" w:rsidP="001C2D80">
      <w:pPr>
        <w:rPr>
          <w:sz w:val="16"/>
          <w:szCs w:val="16"/>
        </w:rPr>
      </w:pPr>
      <w:r w:rsidRPr="006F12BA">
        <w:rPr>
          <w:sz w:val="16"/>
          <w:szCs w:val="16"/>
        </w:rPr>
        <w:t xml:space="preserve">    return false;</w:t>
      </w:r>
    </w:p>
    <w:p w14:paraId="03F18121" w14:textId="77777777" w:rsidR="001C2D80" w:rsidRPr="006F12BA" w:rsidRDefault="001C2D80" w:rsidP="001C2D80">
      <w:pPr>
        <w:rPr>
          <w:sz w:val="16"/>
          <w:szCs w:val="16"/>
        </w:rPr>
      </w:pPr>
      <w:r w:rsidRPr="006F12BA">
        <w:rPr>
          <w:sz w:val="16"/>
          <w:szCs w:val="16"/>
        </w:rPr>
        <w:t xml:space="preserve">  }</w:t>
      </w:r>
    </w:p>
    <w:p w14:paraId="62F38B01" w14:textId="77777777" w:rsidR="001C2D80" w:rsidRPr="006F12BA" w:rsidRDefault="001C2D80" w:rsidP="001C2D80">
      <w:pPr>
        <w:rPr>
          <w:sz w:val="16"/>
          <w:szCs w:val="16"/>
        </w:rPr>
      </w:pPr>
      <w:r w:rsidRPr="006F12BA">
        <w:rPr>
          <w:sz w:val="16"/>
          <w:szCs w:val="16"/>
        </w:rPr>
        <w:t xml:space="preserve">  it-&gt;second(message);</w:t>
      </w:r>
    </w:p>
    <w:p w14:paraId="34289229" w14:textId="77777777" w:rsidR="001C2D80" w:rsidRPr="006F12BA" w:rsidRDefault="001C2D80" w:rsidP="001C2D80">
      <w:pPr>
        <w:rPr>
          <w:sz w:val="16"/>
          <w:szCs w:val="16"/>
        </w:rPr>
      </w:pPr>
      <w:r w:rsidRPr="006F12BA">
        <w:rPr>
          <w:sz w:val="16"/>
          <w:szCs w:val="16"/>
        </w:rPr>
        <w:t xml:space="preserve">  return true;</w:t>
      </w:r>
    </w:p>
    <w:p w14:paraId="137BFED9" w14:textId="77777777" w:rsidR="001C2D80" w:rsidRPr="006F12BA" w:rsidRDefault="001C2D80" w:rsidP="001C2D80">
      <w:pPr>
        <w:rPr>
          <w:sz w:val="16"/>
          <w:szCs w:val="16"/>
        </w:rPr>
      </w:pPr>
      <w:r w:rsidRPr="006F12BA">
        <w:rPr>
          <w:sz w:val="16"/>
          <w:szCs w:val="16"/>
        </w:rPr>
        <w:t>}</w:t>
      </w:r>
    </w:p>
    <w:p w14:paraId="16EC770B" w14:textId="77777777" w:rsidR="001C2D80" w:rsidRPr="006F12BA" w:rsidRDefault="001C2D80" w:rsidP="001C2D80">
      <w:pPr>
        <w:rPr>
          <w:sz w:val="16"/>
          <w:szCs w:val="16"/>
        </w:rPr>
      </w:pPr>
    </w:p>
    <w:p w14:paraId="089F9AEB" w14:textId="77777777" w:rsidR="001C2D80" w:rsidRPr="006F12BA" w:rsidRDefault="001C2D80" w:rsidP="001C2D80">
      <w:pPr>
        <w:rPr>
          <w:sz w:val="16"/>
          <w:szCs w:val="16"/>
        </w:rPr>
      </w:pPr>
      <w:r w:rsidRPr="006F12BA">
        <w:rPr>
          <w:sz w:val="16"/>
          <w:szCs w:val="16"/>
        </w:rPr>
        <w:t>TgBot::ReplyKeyboardMarkup::Ptr SearcherBot::GetStartMarkup(</w:t>
      </w:r>
    </w:p>
    <w:p w14:paraId="6E06EC81" w14:textId="77777777" w:rsidR="001C2D80" w:rsidRPr="006F12BA" w:rsidRDefault="001C2D80" w:rsidP="001C2D80">
      <w:pPr>
        <w:rPr>
          <w:sz w:val="16"/>
          <w:szCs w:val="16"/>
        </w:rPr>
      </w:pPr>
      <w:r w:rsidRPr="006F12BA">
        <w:rPr>
          <w:sz w:val="16"/>
          <w:szCs w:val="16"/>
        </w:rPr>
        <w:t xml:space="preserve">    db::User::ROLE role) {</w:t>
      </w:r>
    </w:p>
    <w:p w14:paraId="1AAC077A" w14:textId="77777777" w:rsidR="001C2D80" w:rsidRPr="006F12BA" w:rsidRDefault="001C2D80" w:rsidP="001C2D80">
      <w:pPr>
        <w:rPr>
          <w:sz w:val="16"/>
          <w:szCs w:val="16"/>
        </w:rPr>
      </w:pPr>
      <w:r w:rsidRPr="006F12BA">
        <w:rPr>
          <w:sz w:val="16"/>
          <w:szCs w:val="16"/>
        </w:rPr>
        <w:t xml:space="preserve">  switch (role) {</w:t>
      </w:r>
    </w:p>
    <w:p w14:paraId="54A79B7A" w14:textId="77777777" w:rsidR="001C2D80" w:rsidRPr="006F12BA" w:rsidRDefault="001C2D80" w:rsidP="001C2D80">
      <w:pPr>
        <w:rPr>
          <w:sz w:val="16"/>
          <w:szCs w:val="16"/>
        </w:rPr>
      </w:pPr>
      <w:r w:rsidRPr="006F12BA">
        <w:rPr>
          <w:sz w:val="16"/>
          <w:szCs w:val="16"/>
        </w:rPr>
        <w:t xml:space="preserve">    case db::User::ROLE::ADMIN:</w:t>
      </w:r>
    </w:p>
    <w:p w14:paraId="3D046E16" w14:textId="77777777" w:rsidR="001C2D80" w:rsidRPr="006F12BA" w:rsidRDefault="001C2D80" w:rsidP="001C2D80">
      <w:pPr>
        <w:rPr>
          <w:sz w:val="16"/>
          <w:szCs w:val="16"/>
        </w:rPr>
      </w:pPr>
      <w:r w:rsidRPr="006F12BA">
        <w:rPr>
          <w:sz w:val="16"/>
          <w:szCs w:val="16"/>
        </w:rPr>
        <w:t xml:space="preserve">      return ui::AdminStartMarkup();</w:t>
      </w:r>
    </w:p>
    <w:p w14:paraId="6E0028DE" w14:textId="77777777" w:rsidR="001C2D80" w:rsidRPr="006F12BA" w:rsidRDefault="001C2D80" w:rsidP="001C2D80">
      <w:pPr>
        <w:rPr>
          <w:sz w:val="16"/>
          <w:szCs w:val="16"/>
        </w:rPr>
      </w:pPr>
      <w:r w:rsidRPr="006F12BA">
        <w:rPr>
          <w:sz w:val="16"/>
          <w:szCs w:val="16"/>
        </w:rPr>
        <w:t xml:space="preserve">    case db::User::ROLE::USER:</w:t>
      </w:r>
    </w:p>
    <w:p w14:paraId="172CB58D" w14:textId="77777777" w:rsidR="001C2D80" w:rsidRPr="006F12BA" w:rsidRDefault="001C2D80" w:rsidP="001C2D80">
      <w:pPr>
        <w:rPr>
          <w:sz w:val="16"/>
          <w:szCs w:val="16"/>
        </w:rPr>
      </w:pPr>
      <w:r w:rsidRPr="006F12BA">
        <w:rPr>
          <w:sz w:val="16"/>
          <w:szCs w:val="16"/>
        </w:rPr>
        <w:t xml:space="preserve">      return ui::UserStartMarkup();</w:t>
      </w:r>
    </w:p>
    <w:p w14:paraId="293DA117" w14:textId="77777777" w:rsidR="001C2D80" w:rsidRPr="006F12BA" w:rsidRDefault="001C2D80" w:rsidP="001C2D80">
      <w:pPr>
        <w:rPr>
          <w:sz w:val="16"/>
          <w:szCs w:val="16"/>
        </w:rPr>
      </w:pPr>
      <w:r w:rsidRPr="006F12BA">
        <w:rPr>
          <w:sz w:val="16"/>
          <w:szCs w:val="16"/>
        </w:rPr>
        <w:t xml:space="preserve">    case db::User::ROLE::NONE:</w:t>
      </w:r>
    </w:p>
    <w:p w14:paraId="3C59B20B" w14:textId="77777777" w:rsidR="001C2D80" w:rsidRPr="006F12BA" w:rsidRDefault="001C2D80" w:rsidP="001C2D80">
      <w:pPr>
        <w:rPr>
          <w:sz w:val="16"/>
          <w:szCs w:val="16"/>
        </w:rPr>
      </w:pPr>
      <w:r w:rsidRPr="006F12BA">
        <w:rPr>
          <w:sz w:val="16"/>
          <w:szCs w:val="16"/>
        </w:rPr>
        <w:t xml:space="preserve">    case db::User::ROLE::UNREGISTER:</w:t>
      </w:r>
    </w:p>
    <w:p w14:paraId="58101CCC" w14:textId="77777777" w:rsidR="001C2D80" w:rsidRPr="006F12BA" w:rsidRDefault="001C2D80" w:rsidP="001C2D80">
      <w:pPr>
        <w:rPr>
          <w:sz w:val="16"/>
          <w:szCs w:val="16"/>
        </w:rPr>
      </w:pPr>
      <w:r w:rsidRPr="006F12BA">
        <w:rPr>
          <w:sz w:val="16"/>
          <w:szCs w:val="16"/>
        </w:rPr>
        <w:t xml:space="preserve">    default:</w:t>
      </w:r>
    </w:p>
    <w:p w14:paraId="7D2D9EEA" w14:textId="77777777" w:rsidR="001C2D80" w:rsidRPr="006F12BA" w:rsidRDefault="001C2D80" w:rsidP="001C2D80">
      <w:pPr>
        <w:rPr>
          <w:sz w:val="16"/>
          <w:szCs w:val="16"/>
        </w:rPr>
      </w:pPr>
      <w:r w:rsidRPr="006F12BA">
        <w:rPr>
          <w:sz w:val="16"/>
          <w:szCs w:val="16"/>
        </w:rPr>
        <w:t xml:space="preserve">      return ui::RegistrationMarkup();</w:t>
      </w:r>
    </w:p>
    <w:p w14:paraId="5A366AEC" w14:textId="77777777" w:rsidR="001C2D80" w:rsidRPr="006F12BA" w:rsidRDefault="001C2D80" w:rsidP="001C2D80">
      <w:pPr>
        <w:rPr>
          <w:sz w:val="16"/>
          <w:szCs w:val="16"/>
        </w:rPr>
      </w:pPr>
      <w:r w:rsidRPr="006F12BA">
        <w:rPr>
          <w:sz w:val="16"/>
          <w:szCs w:val="16"/>
        </w:rPr>
        <w:t xml:space="preserve">  }</w:t>
      </w:r>
    </w:p>
    <w:p w14:paraId="74B0B992" w14:textId="77777777" w:rsidR="001C2D80" w:rsidRPr="006F12BA" w:rsidRDefault="001C2D80" w:rsidP="001C2D80">
      <w:pPr>
        <w:rPr>
          <w:sz w:val="16"/>
          <w:szCs w:val="16"/>
        </w:rPr>
      </w:pPr>
      <w:r w:rsidRPr="006F12BA">
        <w:rPr>
          <w:sz w:val="16"/>
          <w:szCs w:val="16"/>
        </w:rPr>
        <w:t>}</w:t>
      </w:r>
    </w:p>
    <w:p w14:paraId="3ACC0E13" w14:textId="77777777" w:rsidR="001C2D80" w:rsidRPr="006F12BA" w:rsidRDefault="001C2D80" w:rsidP="001C2D80">
      <w:pPr>
        <w:rPr>
          <w:sz w:val="16"/>
          <w:szCs w:val="16"/>
        </w:rPr>
      </w:pPr>
    </w:p>
    <w:p w14:paraId="4144C871" w14:textId="77777777" w:rsidR="001C2D80" w:rsidRPr="006F12BA" w:rsidRDefault="001C2D80" w:rsidP="001C2D80">
      <w:pPr>
        <w:rPr>
          <w:sz w:val="16"/>
          <w:szCs w:val="16"/>
        </w:rPr>
      </w:pPr>
      <w:r w:rsidRPr="006F12BA">
        <w:rPr>
          <w:sz w:val="16"/>
          <w:szCs w:val="16"/>
        </w:rPr>
        <w:t>bool SearcherBot::AcceptApplication(std::int32_t telegram_user_id,</w:t>
      </w:r>
    </w:p>
    <w:p w14:paraId="06CA7337" w14:textId="77777777" w:rsidR="001C2D80" w:rsidRPr="006F12BA" w:rsidRDefault="001C2D80" w:rsidP="001C2D80">
      <w:pPr>
        <w:rPr>
          <w:sz w:val="16"/>
          <w:szCs w:val="16"/>
        </w:rPr>
      </w:pPr>
      <w:r w:rsidRPr="006F12BA">
        <w:rPr>
          <w:sz w:val="16"/>
          <w:szCs w:val="16"/>
        </w:rPr>
        <w:t xml:space="preserve">                                    db::User::ROLE role) {</w:t>
      </w:r>
    </w:p>
    <w:p w14:paraId="1FB2C87E" w14:textId="77777777" w:rsidR="001C2D80" w:rsidRPr="006F12BA" w:rsidRDefault="001C2D80" w:rsidP="001C2D80">
      <w:pPr>
        <w:rPr>
          <w:sz w:val="16"/>
          <w:szCs w:val="16"/>
        </w:rPr>
      </w:pPr>
      <w:r w:rsidRPr="006F12BA">
        <w:rPr>
          <w:sz w:val="16"/>
          <w:szCs w:val="16"/>
        </w:rPr>
        <w:t xml:space="preserve">  auto application_optional = database_.DeleteApplication(telegram_user_id);</w:t>
      </w:r>
    </w:p>
    <w:p w14:paraId="28C25680" w14:textId="77777777" w:rsidR="001C2D80" w:rsidRPr="006F12BA" w:rsidRDefault="001C2D80" w:rsidP="001C2D80">
      <w:pPr>
        <w:rPr>
          <w:sz w:val="16"/>
          <w:szCs w:val="16"/>
        </w:rPr>
      </w:pPr>
      <w:r w:rsidRPr="006F12BA">
        <w:rPr>
          <w:sz w:val="16"/>
          <w:szCs w:val="16"/>
        </w:rPr>
        <w:t xml:space="preserve">  if (!application_optional.has_value()) {</w:t>
      </w:r>
    </w:p>
    <w:p w14:paraId="427D4657" w14:textId="77777777" w:rsidR="001C2D80" w:rsidRPr="006F12BA" w:rsidRDefault="001C2D80" w:rsidP="001C2D80">
      <w:pPr>
        <w:rPr>
          <w:sz w:val="16"/>
          <w:szCs w:val="16"/>
        </w:rPr>
      </w:pPr>
      <w:r w:rsidRPr="006F12BA">
        <w:rPr>
          <w:sz w:val="16"/>
          <w:szCs w:val="16"/>
        </w:rPr>
        <w:t xml:space="preserve">    return false;</w:t>
      </w:r>
    </w:p>
    <w:p w14:paraId="5B004947" w14:textId="77777777" w:rsidR="001C2D80" w:rsidRPr="006F12BA" w:rsidRDefault="001C2D80" w:rsidP="001C2D80">
      <w:pPr>
        <w:rPr>
          <w:sz w:val="16"/>
          <w:szCs w:val="16"/>
        </w:rPr>
      </w:pPr>
      <w:r w:rsidRPr="006F12BA">
        <w:rPr>
          <w:sz w:val="16"/>
          <w:szCs w:val="16"/>
        </w:rPr>
        <w:t xml:space="preserve">  }</w:t>
      </w:r>
    </w:p>
    <w:p w14:paraId="3508022F" w14:textId="77777777" w:rsidR="001C2D80" w:rsidRPr="006F12BA" w:rsidRDefault="001C2D80" w:rsidP="001C2D80">
      <w:pPr>
        <w:rPr>
          <w:sz w:val="16"/>
          <w:szCs w:val="16"/>
        </w:rPr>
      </w:pPr>
    </w:p>
    <w:p w14:paraId="0F48934D" w14:textId="77777777" w:rsidR="001C2D80" w:rsidRPr="006F12BA" w:rsidRDefault="001C2D80" w:rsidP="001C2D80">
      <w:pPr>
        <w:rPr>
          <w:sz w:val="16"/>
          <w:szCs w:val="16"/>
        </w:rPr>
      </w:pPr>
      <w:r w:rsidRPr="006F12BA">
        <w:rPr>
          <w:sz w:val="16"/>
          <w:szCs w:val="16"/>
        </w:rPr>
        <w:t xml:space="preserve">  db::Application application = std::move(application_optional.value());</w:t>
      </w:r>
    </w:p>
    <w:p w14:paraId="6E47BCB9" w14:textId="77777777" w:rsidR="001C2D80" w:rsidRPr="006F12BA" w:rsidRDefault="001C2D80" w:rsidP="001C2D80">
      <w:pPr>
        <w:rPr>
          <w:sz w:val="16"/>
          <w:szCs w:val="16"/>
        </w:rPr>
      </w:pPr>
      <w:r w:rsidRPr="006F12BA">
        <w:rPr>
          <w:sz w:val="16"/>
          <w:szCs w:val="16"/>
        </w:rPr>
        <w:t xml:space="preserve">  InsertUser(telegram_user_id, role, application.name, application.surname,</w:t>
      </w:r>
    </w:p>
    <w:p w14:paraId="511FF78C" w14:textId="77777777" w:rsidR="001C2D80" w:rsidRPr="006F12BA" w:rsidRDefault="001C2D80" w:rsidP="001C2D80">
      <w:pPr>
        <w:rPr>
          <w:sz w:val="16"/>
          <w:szCs w:val="16"/>
        </w:rPr>
      </w:pPr>
      <w:r w:rsidRPr="006F12BA">
        <w:rPr>
          <w:sz w:val="16"/>
          <w:szCs w:val="16"/>
        </w:rPr>
        <w:t xml:space="preserve">             application.username);</w:t>
      </w:r>
    </w:p>
    <w:p w14:paraId="526896E4" w14:textId="77777777" w:rsidR="001C2D80" w:rsidRPr="006F12BA" w:rsidRDefault="001C2D80" w:rsidP="001C2D80">
      <w:pPr>
        <w:rPr>
          <w:sz w:val="16"/>
          <w:szCs w:val="16"/>
        </w:rPr>
      </w:pPr>
      <w:r w:rsidRPr="006F12BA">
        <w:rPr>
          <w:sz w:val="16"/>
          <w:szCs w:val="16"/>
        </w:rPr>
        <w:t xml:space="preserve">  SendMessage(telegram_user_id, "Добро пожаловать!", GetStartMarkup(role));</w:t>
      </w:r>
    </w:p>
    <w:p w14:paraId="11718B49" w14:textId="77777777" w:rsidR="001C2D80" w:rsidRPr="006F12BA" w:rsidRDefault="001C2D80" w:rsidP="001C2D80">
      <w:pPr>
        <w:rPr>
          <w:sz w:val="16"/>
          <w:szCs w:val="16"/>
        </w:rPr>
      </w:pPr>
      <w:r w:rsidRPr="006F12BA">
        <w:rPr>
          <w:sz w:val="16"/>
          <w:szCs w:val="16"/>
        </w:rPr>
        <w:t xml:space="preserve">  bot_.getApi().sendSticker(telegram_user_id,</w:t>
      </w:r>
    </w:p>
    <w:p w14:paraId="4BF93CEC" w14:textId="77777777" w:rsidR="001C2D80" w:rsidRPr="006F12BA" w:rsidRDefault="001C2D80" w:rsidP="001C2D80">
      <w:pPr>
        <w:rPr>
          <w:sz w:val="16"/>
          <w:szCs w:val="16"/>
        </w:rPr>
      </w:pPr>
      <w:r w:rsidRPr="006F12BA">
        <w:rPr>
          <w:sz w:val="16"/>
          <w:szCs w:val="16"/>
        </w:rPr>
        <w:t xml:space="preserve">                            "CAACAgIAAxkBAAECjV9g5wMDUOGkgaTwvii1ePsWCHvSXwACLg"</w:t>
      </w:r>
    </w:p>
    <w:p w14:paraId="33A2F590" w14:textId="77777777" w:rsidR="001C2D80" w:rsidRPr="006F12BA" w:rsidRDefault="001C2D80" w:rsidP="001C2D80">
      <w:pPr>
        <w:rPr>
          <w:sz w:val="16"/>
          <w:szCs w:val="16"/>
        </w:rPr>
      </w:pPr>
      <w:r w:rsidRPr="006F12BA">
        <w:rPr>
          <w:sz w:val="16"/>
          <w:szCs w:val="16"/>
        </w:rPr>
        <w:t xml:space="preserve">                            "ADJHFiGojoNkNqQEMUIAQ");</w:t>
      </w:r>
    </w:p>
    <w:p w14:paraId="0DB36843" w14:textId="77777777" w:rsidR="001C2D80" w:rsidRPr="006F12BA" w:rsidRDefault="001C2D80" w:rsidP="001C2D80">
      <w:pPr>
        <w:rPr>
          <w:sz w:val="16"/>
          <w:szCs w:val="16"/>
        </w:rPr>
      </w:pPr>
      <w:r w:rsidRPr="006F12BA">
        <w:rPr>
          <w:sz w:val="16"/>
          <w:szCs w:val="16"/>
        </w:rPr>
        <w:t xml:space="preserve">  return true;</w:t>
      </w:r>
    </w:p>
    <w:p w14:paraId="36B388BD" w14:textId="77777777" w:rsidR="001C2D80" w:rsidRPr="006F12BA" w:rsidRDefault="001C2D80" w:rsidP="001C2D80">
      <w:pPr>
        <w:rPr>
          <w:sz w:val="16"/>
          <w:szCs w:val="16"/>
        </w:rPr>
      </w:pPr>
      <w:r w:rsidRPr="006F12BA">
        <w:rPr>
          <w:sz w:val="16"/>
          <w:szCs w:val="16"/>
        </w:rPr>
        <w:t>}</w:t>
      </w:r>
    </w:p>
    <w:p w14:paraId="20918F8E" w14:textId="77777777" w:rsidR="001C2D80" w:rsidRPr="006F12BA" w:rsidRDefault="001C2D80" w:rsidP="001C2D80">
      <w:pPr>
        <w:rPr>
          <w:sz w:val="16"/>
          <w:szCs w:val="16"/>
        </w:rPr>
      </w:pPr>
    </w:p>
    <w:p w14:paraId="0B3D0CB6" w14:textId="77777777" w:rsidR="001C2D80" w:rsidRPr="006F12BA" w:rsidRDefault="001C2D80" w:rsidP="001C2D80">
      <w:pPr>
        <w:rPr>
          <w:sz w:val="16"/>
          <w:szCs w:val="16"/>
        </w:rPr>
      </w:pPr>
      <w:r w:rsidRPr="006F12BA">
        <w:rPr>
          <w:sz w:val="16"/>
          <w:szCs w:val="16"/>
        </w:rPr>
        <w:t>bool SearcherBot::DeleteUser(UserID telegram_user_id) {</w:t>
      </w:r>
    </w:p>
    <w:p w14:paraId="401D5897" w14:textId="77777777" w:rsidR="001C2D80" w:rsidRPr="006F12BA" w:rsidRDefault="001C2D80" w:rsidP="001C2D80">
      <w:pPr>
        <w:rPr>
          <w:sz w:val="16"/>
          <w:szCs w:val="16"/>
        </w:rPr>
      </w:pPr>
      <w:r w:rsidRPr="006F12BA">
        <w:rPr>
          <w:sz w:val="16"/>
          <w:szCs w:val="16"/>
        </w:rPr>
        <w:t xml:space="preserve">  if (database_.DeleteUser(telegram_user_id)) {</w:t>
      </w:r>
    </w:p>
    <w:p w14:paraId="40DC74B8" w14:textId="77777777" w:rsidR="001C2D80" w:rsidRPr="006F12BA" w:rsidRDefault="001C2D80" w:rsidP="001C2D80">
      <w:pPr>
        <w:rPr>
          <w:sz w:val="16"/>
          <w:szCs w:val="16"/>
        </w:rPr>
      </w:pPr>
      <w:r w:rsidRPr="006F12BA">
        <w:rPr>
          <w:sz w:val="16"/>
          <w:szCs w:val="16"/>
        </w:rPr>
        <w:t xml:space="preserve">    SendMessage(telegram_user_id, "Вы были удалены.", ui::RegistrationMarkup());</w:t>
      </w:r>
    </w:p>
    <w:p w14:paraId="647684D8" w14:textId="77777777" w:rsidR="001C2D80" w:rsidRPr="006F12BA" w:rsidRDefault="001C2D80" w:rsidP="001C2D80">
      <w:pPr>
        <w:rPr>
          <w:sz w:val="16"/>
          <w:szCs w:val="16"/>
        </w:rPr>
      </w:pPr>
      <w:r w:rsidRPr="006F12BA">
        <w:rPr>
          <w:sz w:val="16"/>
          <w:szCs w:val="16"/>
        </w:rPr>
        <w:t xml:space="preserve">    bot_.getApi().sendSticker(telegram_user_id,</w:t>
      </w:r>
    </w:p>
    <w:p w14:paraId="31D32FAE" w14:textId="77777777" w:rsidR="001C2D80" w:rsidRPr="006F12BA" w:rsidRDefault="001C2D80" w:rsidP="001C2D80">
      <w:pPr>
        <w:rPr>
          <w:sz w:val="16"/>
          <w:szCs w:val="16"/>
        </w:rPr>
      </w:pPr>
      <w:r w:rsidRPr="006F12BA">
        <w:rPr>
          <w:sz w:val="16"/>
          <w:szCs w:val="16"/>
        </w:rPr>
        <w:t xml:space="preserve">                              "CAACAgIAAxkBAAECjWFg5xV0DUxab0VMQEqG7AABG4dN9rMA"</w:t>
      </w:r>
    </w:p>
    <w:p w14:paraId="0DD8FE8E" w14:textId="77777777" w:rsidR="001C2D80" w:rsidRPr="006F12BA" w:rsidRDefault="001C2D80" w:rsidP="001C2D80">
      <w:pPr>
        <w:rPr>
          <w:sz w:val="16"/>
          <w:szCs w:val="16"/>
        </w:rPr>
      </w:pPr>
      <w:r w:rsidRPr="006F12BA">
        <w:rPr>
          <w:sz w:val="16"/>
          <w:szCs w:val="16"/>
        </w:rPr>
        <w:t xml:space="preserve">                              "AioAAyRxYhpL1dVk2ohqnCAE");</w:t>
      </w:r>
    </w:p>
    <w:p w14:paraId="58AA46FB" w14:textId="77777777" w:rsidR="001C2D80" w:rsidRPr="006F12BA" w:rsidRDefault="001C2D80" w:rsidP="001C2D80">
      <w:pPr>
        <w:rPr>
          <w:sz w:val="16"/>
          <w:szCs w:val="16"/>
        </w:rPr>
      </w:pPr>
      <w:r w:rsidRPr="006F12BA">
        <w:rPr>
          <w:sz w:val="16"/>
          <w:szCs w:val="16"/>
        </w:rPr>
        <w:t xml:space="preserve">    return true;</w:t>
      </w:r>
    </w:p>
    <w:p w14:paraId="1771EA45" w14:textId="77777777" w:rsidR="001C2D80" w:rsidRPr="006F12BA" w:rsidRDefault="001C2D80" w:rsidP="001C2D80">
      <w:pPr>
        <w:rPr>
          <w:sz w:val="16"/>
          <w:szCs w:val="16"/>
        </w:rPr>
      </w:pPr>
      <w:r w:rsidRPr="006F12BA">
        <w:rPr>
          <w:sz w:val="16"/>
          <w:szCs w:val="16"/>
        </w:rPr>
        <w:t xml:space="preserve">  }</w:t>
      </w:r>
    </w:p>
    <w:p w14:paraId="08351FCD" w14:textId="77777777" w:rsidR="001C2D80" w:rsidRPr="006F12BA" w:rsidRDefault="001C2D80" w:rsidP="001C2D80">
      <w:pPr>
        <w:rPr>
          <w:sz w:val="16"/>
          <w:szCs w:val="16"/>
        </w:rPr>
      </w:pPr>
      <w:r w:rsidRPr="006F12BA">
        <w:rPr>
          <w:sz w:val="16"/>
          <w:szCs w:val="16"/>
        </w:rPr>
        <w:t xml:space="preserve">  return false;</w:t>
      </w:r>
    </w:p>
    <w:p w14:paraId="7911C0EE" w14:textId="77777777" w:rsidR="001C2D80" w:rsidRPr="006F12BA" w:rsidRDefault="001C2D80" w:rsidP="001C2D80">
      <w:pPr>
        <w:rPr>
          <w:sz w:val="16"/>
          <w:szCs w:val="16"/>
        </w:rPr>
      </w:pPr>
      <w:r w:rsidRPr="006F12BA">
        <w:rPr>
          <w:sz w:val="16"/>
          <w:szCs w:val="16"/>
        </w:rPr>
        <w:t>}</w:t>
      </w:r>
    </w:p>
    <w:p w14:paraId="392352E9" w14:textId="77777777" w:rsidR="001C2D80" w:rsidRPr="006F12BA" w:rsidRDefault="001C2D80" w:rsidP="001C2D80">
      <w:pPr>
        <w:rPr>
          <w:sz w:val="16"/>
          <w:szCs w:val="16"/>
        </w:rPr>
      </w:pPr>
    </w:p>
    <w:p w14:paraId="1B309694" w14:textId="77777777" w:rsidR="001C2D80" w:rsidRPr="006F12BA" w:rsidRDefault="001C2D80" w:rsidP="001C2D80">
      <w:pPr>
        <w:rPr>
          <w:sz w:val="16"/>
          <w:szCs w:val="16"/>
        </w:rPr>
      </w:pPr>
      <w:r w:rsidRPr="006F12BA">
        <w:rPr>
          <w:sz w:val="16"/>
          <w:szCs w:val="16"/>
        </w:rPr>
        <w:t>bool SearcherBot::RenewLease(UserID telegram_user_id, int32_t number_of_days) {</w:t>
      </w:r>
    </w:p>
    <w:p w14:paraId="320D6EC1" w14:textId="77777777" w:rsidR="001C2D80" w:rsidRPr="006F12BA" w:rsidRDefault="001C2D80" w:rsidP="001C2D80">
      <w:pPr>
        <w:rPr>
          <w:sz w:val="16"/>
          <w:szCs w:val="16"/>
        </w:rPr>
      </w:pPr>
      <w:r w:rsidRPr="006F12BA">
        <w:rPr>
          <w:sz w:val="16"/>
          <w:szCs w:val="16"/>
        </w:rPr>
        <w:t xml:space="preserve">  std::string new_date = database_.RenewLeast(telegram_user_id, number_of_days);</w:t>
      </w:r>
    </w:p>
    <w:p w14:paraId="485EA46D" w14:textId="77777777" w:rsidR="001C2D80" w:rsidRPr="006F12BA" w:rsidRDefault="001C2D80" w:rsidP="001C2D80">
      <w:pPr>
        <w:rPr>
          <w:sz w:val="16"/>
          <w:szCs w:val="16"/>
        </w:rPr>
      </w:pPr>
      <w:r w:rsidRPr="006F12BA">
        <w:rPr>
          <w:sz w:val="16"/>
          <w:szCs w:val="16"/>
        </w:rPr>
        <w:t xml:space="preserve">  if (!new_date.empty()) {</w:t>
      </w:r>
    </w:p>
    <w:p w14:paraId="71D6B9EB" w14:textId="77777777" w:rsidR="001C2D80" w:rsidRPr="006F12BA" w:rsidRDefault="001C2D80" w:rsidP="001C2D80">
      <w:pPr>
        <w:rPr>
          <w:sz w:val="16"/>
          <w:szCs w:val="16"/>
        </w:rPr>
      </w:pPr>
      <w:r w:rsidRPr="006F12BA">
        <w:rPr>
          <w:sz w:val="16"/>
          <w:szCs w:val="16"/>
        </w:rPr>
        <w:t xml:space="preserve">    SendMessage(telegram_user_id, "Изменение срока аренды -&gt; " + new_date);</w:t>
      </w:r>
    </w:p>
    <w:p w14:paraId="55A761C8" w14:textId="77777777" w:rsidR="001C2D80" w:rsidRPr="006F12BA" w:rsidRDefault="001C2D80" w:rsidP="001C2D80">
      <w:pPr>
        <w:rPr>
          <w:sz w:val="16"/>
          <w:szCs w:val="16"/>
        </w:rPr>
      </w:pPr>
      <w:r w:rsidRPr="006F12BA">
        <w:rPr>
          <w:sz w:val="16"/>
          <w:szCs w:val="16"/>
        </w:rPr>
        <w:t xml:space="preserve">  }</w:t>
      </w:r>
    </w:p>
    <w:p w14:paraId="115F27C6" w14:textId="77777777" w:rsidR="001C2D80" w:rsidRPr="006F12BA" w:rsidRDefault="001C2D80" w:rsidP="001C2D80">
      <w:pPr>
        <w:rPr>
          <w:sz w:val="16"/>
          <w:szCs w:val="16"/>
        </w:rPr>
      </w:pPr>
      <w:r w:rsidRPr="006F12BA">
        <w:rPr>
          <w:sz w:val="16"/>
          <w:szCs w:val="16"/>
        </w:rPr>
        <w:t xml:space="preserve">  return !new_date.empty();</w:t>
      </w:r>
    </w:p>
    <w:p w14:paraId="0A85A2E9" w14:textId="77777777" w:rsidR="001C2D80" w:rsidRPr="006F12BA" w:rsidRDefault="001C2D80" w:rsidP="001C2D80">
      <w:pPr>
        <w:rPr>
          <w:sz w:val="16"/>
          <w:szCs w:val="16"/>
        </w:rPr>
      </w:pPr>
      <w:r w:rsidRPr="006F12BA">
        <w:rPr>
          <w:sz w:val="16"/>
          <w:szCs w:val="16"/>
        </w:rPr>
        <w:t>}</w:t>
      </w:r>
    </w:p>
    <w:p w14:paraId="43C77F2A" w14:textId="77777777" w:rsidR="001C2D80" w:rsidRPr="006F12BA" w:rsidRDefault="001C2D80" w:rsidP="001C2D80">
      <w:pPr>
        <w:rPr>
          <w:sz w:val="16"/>
          <w:szCs w:val="16"/>
        </w:rPr>
      </w:pPr>
    </w:p>
    <w:p w14:paraId="576642C7" w14:textId="77777777" w:rsidR="001C2D80" w:rsidRPr="006F12BA" w:rsidRDefault="001C2D80" w:rsidP="001C2D80">
      <w:pPr>
        <w:rPr>
          <w:sz w:val="16"/>
          <w:szCs w:val="16"/>
        </w:rPr>
      </w:pPr>
      <w:r w:rsidRPr="006F12BA">
        <w:rPr>
          <w:sz w:val="16"/>
          <w:szCs w:val="16"/>
        </w:rPr>
        <w:t>std::string SearcherBot::ToString(const db::User&amp; user) {</w:t>
      </w:r>
    </w:p>
    <w:p w14:paraId="091CA1F1" w14:textId="77777777" w:rsidR="001C2D80" w:rsidRPr="006F12BA" w:rsidRDefault="001C2D80" w:rsidP="001C2D80">
      <w:pPr>
        <w:rPr>
          <w:sz w:val="16"/>
          <w:szCs w:val="16"/>
        </w:rPr>
      </w:pPr>
      <w:r w:rsidRPr="006F12BA">
        <w:rPr>
          <w:sz w:val="16"/>
          <w:szCs w:val="16"/>
        </w:rPr>
        <w:t xml:space="preserve">  std::string user_format_info;</w:t>
      </w:r>
    </w:p>
    <w:p w14:paraId="2A7D3F44" w14:textId="77777777" w:rsidR="001C2D80" w:rsidRPr="006F12BA" w:rsidRDefault="001C2D80" w:rsidP="001C2D80">
      <w:pPr>
        <w:rPr>
          <w:sz w:val="16"/>
          <w:szCs w:val="16"/>
        </w:rPr>
      </w:pPr>
      <w:r w:rsidRPr="006F12BA">
        <w:rPr>
          <w:sz w:val="16"/>
          <w:szCs w:val="16"/>
        </w:rPr>
        <w:t xml:space="preserve">  if (user.is_admin) {</w:t>
      </w:r>
    </w:p>
    <w:p w14:paraId="21F0EDB2" w14:textId="77777777" w:rsidR="001C2D80" w:rsidRPr="006F12BA" w:rsidRDefault="001C2D80" w:rsidP="001C2D80">
      <w:pPr>
        <w:rPr>
          <w:sz w:val="16"/>
          <w:szCs w:val="16"/>
        </w:rPr>
      </w:pPr>
      <w:r w:rsidRPr="006F12BA">
        <w:rPr>
          <w:sz w:val="16"/>
          <w:szCs w:val="16"/>
        </w:rPr>
        <w:t xml:space="preserve">    user_format_info += "</w:t>
      </w:r>
      <w:r w:rsidRPr="006F12BA">
        <w:rPr>
          <w:rFonts w:ascii="Apple Color Emoji" w:hAnsi="Apple Color Emoji" w:cs="Apple Color Emoji"/>
          <w:sz w:val="16"/>
          <w:szCs w:val="16"/>
        </w:rPr>
        <w:t>👑</w:t>
      </w:r>
      <w:r w:rsidRPr="006F12BA">
        <w:rPr>
          <w:sz w:val="16"/>
          <w:szCs w:val="16"/>
        </w:rPr>
        <w:t xml:space="preserve"> Администратор </w:t>
      </w:r>
      <w:r w:rsidRPr="006F12BA">
        <w:rPr>
          <w:rFonts w:ascii="Apple Color Emoji" w:hAnsi="Apple Color Emoji" w:cs="Apple Color Emoji"/>
          <w:sz w:val="16"/>
          <w:szCs w:val="16"/>
        </w:rPr>
        <w:t>👑</w:t>
      </w:r>
      <w:r w:rsidRPr="006F12BA">
        <w:rPr>
          <w:sz w:val="16"/>
          <w:szCs w:val="16"/>
        </w:rPr>
        <w:t>";</w:t>
      </w:r>
    </w:p>
    <w:p w14:paraId="32DB7EE9" w14:textId="77777777" w:rsidR="001C2D80" w:rsidRPr="006F12BA" w:rsidRDefault="001C2D80" w:rsidP="001C2D80">
      <w:pPr>
        <w:rPr>
          <w:sz w:val="16"/>
          <w:szCs w:val="16"/>
        </w:rPr>
      </w:pPr>
      <w:r w:rsidRPr="006F12BA">
        <w:rPr>
          <w:sz w:val="16"/>
          <w:szCs w:val="16"/>
        </w:rPr>
        <w:t xml:space="preserve">  }</w:t>
      </w:r>
    </w:p>
    <w:p w14:paraId="29A081CB" w14:textId="77777777" w:rsidR="001C2D80" w:rsidRPr="006F12BA" w:rsidRDefault="001C2D80" w:rsidP="001C2D80">
      <w:pPr>
        <w:rPr>
          <w:sz w:val="16"/>
          <w:szCs w:val="16"/>
        </w:rPr>
      </w:pPr>
      <w:r w:rsidRPr="006F12BA">
        <w:rPr>
          <w:sz w:val="16"/>
          <w:szCs w:val="16"/>
        </w:rPr>
        <w:t xml:space="preserve">  user_format_info.append("\nID: ").append(std::to_string(user.user_id));</w:t>
      </w:r>
    </w:p>
    <w:p w14:paraId="0DA017B9" w14:textId="77777777" w:rsidR="001C2D80" w:rsidRPr="006F12BA" w:rsidRDefault="001C2D80" w:rsidP="001C2D80">
      <w:pPr>
        <w:rPr>
          <w:sz w:val="16"/>
          <w:szCs w:val="16"/>
        </w:rPr>
      </w:pPr>
      <w:r w:rsidRPr="006F12BA">
        <w:rPr>
          <w:sz w:val="16"/>
          <w:szCs w:val="16"/>
        </w:rPr>
        <w:t xml:space="preserve">  user_format_info.append("\nФамилия: ").append(user.surname);</w:t>
      </w:r>
    </w:p>
    <w:p w14:paraId="51BAD8EA" w14:textId="77777777" w:rsidR="001C2D80" w:rsidRPr="006F12BA" w:rsidRDefault="001C2D80" w:rsidP="001C2D80">
      <w:pPr>
        <w:rPr>
          <w:sz w:val="16"/>
          <w:szCs w:val="16"/>
        </w:rPr>
      </w:pPr>
      <w:r w:rsidRPr="006F12BA">
        <w:rPr>
          <w:sz w:val="16"/>
          <w:szCs w:val="16"/>
        </w:rPr>
        <w:t xml:space="preserve">  user_format_info.append("\nИмя: ").append(user.name);</w:t>
      </w:r>
    </w:p>
    <w:p w14:paraId="08207881" w14:textId="77777777" w:rsidR="001C2D80" w:rsidRPr="006F12BA" w:rsidRDefault="001C2D80" w:rsidP="001C2D80">
      <w:pPr>
        <w:rPr>
          <w:sz w:val="16"/>
          <w:szCs w:val="16"/>
        </w:rPr>
      </w:pPr>
      <w:r w:rsidRPr="006F12BA">
        <w:rPr>
          <w:sz w:val="16"/>
          <w:szCs w:val="16"/>
        </w:rPr>
        <w:t xml:space="preserve">  user_format_info.append("\nUsername: ").append(user.username);</w:t>
      </w:r>
    </w:p>
    <w:p w14:paraId="60BBAB21" w14:textId="77777777" w:rsidR="001C2D80" w:rsidRPr="006F12BA" w:rsidRDefault="001C2D80" w:rsidP="001C2D80">
      <w:pPr>
        <w:rPr>
          <w:sz w:val="16"/>
          <w:szCs w:val="16"/>
        </w:rPr>
      </w:pPr>
      <w:r w:rsidRPr="006F12BA">
        <w:rPr>
          <w:sz w:val="16"/>
          <w:szCs w:val="16"/>
        </w:rPr>
        <w:t xml:space="preserve">  user_format_info.append("\nВалидные данные: ")</w:t>
      </w:r>
    </w:p>
    <w:p w14:paraId="1AA0E8A8" w14:textId="77777777" w:rsidR="001C2D80" w:rsidRPr="006F12BA" w:rsidRDefault="001C2D80" w:rsidP="001C2D80">
      <w:pPr>
        <w:rPr>
          <w:sz w:val="16"/>
          <w:szCs w:val="16"/>
        </w:rPr>
      </w:pPr>
      <w:r w:rsidRPr="006F12BA">
        <w:rPr>
          <w:sz w:val="16"/>
          <w:szCs w:val="16"/>
        </w:rPr>
        <w:t xml:space="preserve">      .append(user.is_info_valid ? "Да" : "Нет");</w:t>
      </w:r>
    </w:p>
    <w:p w14:paraId="2A0A3C71" w14:textId="77777777" w:rsidR="001C2D80" w:rsidRPr="006F12BA" w:rsidRDefault="001C2D80" w:rsidP="001C2D80">
      <w:pPr>
        <w:rPr>
          <w:sz w:val="16"/>
          <w:szCs w:val="16"/>
        </w:rPr>
      </w:pPr>
      <w:r w:rsidRPr="006F12BA">
        <w:rPr>
          <w:sz w:val="16"/>
          <w:szCs w:val="16"/>
        </w:rPr>
        <w:t xml:space="preserve">  if (user.is_admin) {</w:t>
      </w:r>
    </w:p>
    <w:p w14:paraId="65BD727F" w14:textId="77777777" w:rsidR="001C2D80" w:rsidRPr="006F12BA" w:rsidRDefault="001C2D80" w:rsidP="001C2D80">
      <w:pPr>
        <w:rPr>
          <w:sz w:val="16"/>
          <w:szCs w:val="16"/>
        </w:rPr>
      </w:pPr>
      <w:r w:rsidRPr="006F12BA">
        <w:rPr>
          <w:sz w:val="16"/>
          <w:szCs w:val="16"/>
        </w:rPr>
        <w:t xml:space="preserve">    user_format_info += "\nДата регистрации: ";</w:t>
      </w:r>
    </w:p>
    <w:p w14:paraId="2FDE5BDD" w14:textId="77777777" w:rsidR="001C2D80" w:rsidRPr="006F12BA" w:rsidRDefault="001C2D80" w:rsidP="001C2D80">
      <w:pPr>
        <w:rPr>
          <w:sz w:val="16"/>
          <w:szCs w:val="16"/>
        </w:rPr>
      </w:pPr>
      <w:r w:rsidRPr="006F12BA">
        <w:rPr>
          <w:sz w:val="16"/>
          <w:szCs w:val="16"/>
        </w:rPr>
        <w:t xml:space="preserve">  } else {</w:t>
      </w:r>
    </w:p>
    <w:p w14:paraId="0076EC14" w14:textId="77777777" w:rsidR="001C2D80" w:rsidRPr="006F12BA" w:rsidRDefault="001C2D80" w:rsidP="001C2D80">
      <w:pPr>
        <w:rPr>
          <w:sz w:val="16"/>
          <w:szCs w:val="16"/>
          <w:lang w:val="ru-RU"/>
        </w:rPr>
      </w:pPr>
      <w:r w:rsidRPr="006F12BA">
        <w:rPr>
          <w:sz w:val="16"/>
          <w:szCs w:val="16"/>
        </w:rPr>
        <w:t xml:space="preserve">    user</w:t>
      </w:r>
      <w:r w:rsidRPr="006F12BA">
        <w:rPr>
          <w:sz w:val="16"/>
          <w:szCs w:val="16"/>
          <w:lang w:val="ru-RU"/>
        </w:rPr>
        <w:t>_</w:t>
      </w:r>
      <w:r w:rsidRPr="006F12BA">
        <w:rPr>
          <w:sz w:val="16"/>
          <w:szCs w:val="16"/>
        </w:rPr>
        <w:t>format</w:t>
      </w:r>
      <w:r w:rsidRPr="006F12BA">
        <w:rPr>
          <w:sz w:val="16"/>
          <w:szCs w:val="16"/>
          <w:lang w:val="ru-RU"/>
        </w:rPr>
        <w:t>_</w:t>
      </w:r>
      <w:r w:rsidRPr="006F12BA">
        <w:rPr>
          <w:sz w:val="16"/>
          <w:szCs w:val="16"/>
        </w:rPr>
        <w:t>info</w:t>
      </w:r>
      <w:r w:rsidRPr="006F12BA">
        <w:rPr>
          <w:sz w:val="16"/>
          <w:szCs w:val="16"/>
          <w:lang w:val="ru-RU"/>
        </w:rPr>
        <w:t xml:space="preserve"> += "\</w:t>
      </w:r>
      <w:r w:rsidRPr="006F12BA">
        <w:rPr>
          <w:sz w:val="16"/>
          <w:szCs w:val="16"/>
        </w:rPr>
        <w:t>n</w:t>
      </w:r>
      <w:r w:rsidRPr="006F12BA">
        <w:rPr>
          <w:sz w:val="16"/>
          <w:szCs w:val="16"/>
          <w:lang w:val="ru-RU"/>
        </w:rPr>
        <w:t>Дата окончания аренды: ";</w:t>
      </w:r>
    </w:p>
    <w:p w14:paraId="6D4B76FB"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0320727A" w14:textId="77777777" w:rsidR="001C2D80" w:rsidRPr="006F12BA" w:rsidRDefault="001C2D80" w:rsidP="001C2D80">
      <w:pPr>
        <w:rPr>
          <w:sz w:val="16"/>
          <w:szCs w:val="16"/>
        </w:rPr>
      </w:pPr>
      <w:r w:rsidRPr="006F12BA">
        <w:rPr>
          <w:sz w:val="16"/>
          <w:szCs w:val="16"/>
        </w:rPr>
        <w:t xml:space="preserve">  user_format_info += user.rent_to;</w:t>
      </w:r>
    </w:p>
    <w:p w14:paraId="0ED45192" w14:textId="77777777" w:rsidR="001C2D80" w:rsidRPr="006F12BA" w:rsidRDefault="001C2D80" w:rsidP="001C2D80">
      <w:pPr>
        <w:rPr>
          <w:sz w:val="16"/>
          <w:szCs w:val="16"/>
        </w:rPr>
      </w:pPr>
      <w:r w:rsidRPr="006F12BA">
        <w:rPr>
          <w:sz w:val="16"/>
          <w:szCs w:val="16"/>
        </w:rPr>
        <w:t xml:space="preserve">  return user_format_info;</w:t>
      </w:r>
    </w:p>
    <w:p w14:paraId="0249F7B5" w14:textId="77777777" w:rsidR="001C2D80" w:rsidRPr="006F12BA" w:rsidRDefault="001C2D80" w:rsidP="001C2D80">
      <w:pPr>
        <w:rPr>
          <w:sz w:val="16"/>
          <w:szCs w:val="16"/>
        </w:rPr>
      </w:pPr>
      <w:r w:rsidRPr="006F12BA">
        <w:rPr>
          <w:sz w:val="16"/>
          <w:szCs w:val="16"/>
        </w:rPr>
        <w:t>}</w:t>
      </w:r>
    </w:p>
    <w:p w14:paraId="6AB07E91" w14:textId="77777777" w:rsidR="001C2D80" w:rsidRPr="006F12BA" w:rsidRDefault="001C2D80" w:rsidP="001C2D80">
      <w:pPr>
        <w:rPr>
          <w:sz w:val="16"/>
          <w:szCs w:val="16"/>
        </w:rPr>
      </w:pPr>
    </w:p>
    <w:p w14:paraId="0FF47A24" w14:textId="77777777" w:rsidR="001C2D80" w:rsidRPr="006F12BA" w:rsidRDefault="001C2D80" w:rsidP="001C2D80">
      <w:pPr>
        <w:rPr>
          <w:sz w:val="16"/>
          <w:szCs w:val="16"/>
        </w:rPr>
      </w:pPr>
      <w:r w:rsidRPr="006F12BA">
        <w:rPr>
          <w:sz w:val="16"/>
          <w:szCs w:val="16"/>
        </w:rPr>
        <w:t>void SearcherBot::on_applications_list(const SearcherBot::MessagePtr&amp; message) {</w:t>
      </w:r>
    </w:p>
    <w:p w14:paraId="30FE6C0E" w14:textId="77777777" w:rsidR="001C2D80" w:rsidRPr="006F12BA" w:rsidRDefault="001C2D80" w:rsidP="001C2D80">
      <w:pPr>
        <w:rPr>
          <w:sz w:val="16"/>
          <w:szCs w:val="16"/>
        </w:rPr>
      </w:pPr>
      <w:r w:rsidRPr="006F12BA">
        <w:rPr>
          <w:sz w:val="16"/>
          <w:szCs w:val="16"/>
        </w:rPr>
        <w:t xml:space="preserve">  std::vector&lt;db::Application&gt; applications = database_.Applications();</w:t>
      </w:r>
    </w:p>
    <w:p w14:paraId="2B8418AC" w14:textId="77777777" w:rsidR="001C2D80" w:rsidRPr="006F12BA" w:rsidRDefault="001C2D80" w:rsidP="001C2D80">
      <w:pPr>
        <w:rPr>
          <w:sz w:val="16"/>
          <w:szCs w:val="16"/>
        </w:rPr>
      </w:pPr>
      <w:r w:rsidRPr="006F12BA">
        <w:rPr>
          <w:sz w:val="16"/>
          <w:szCs w:val="16"/>
        </w:rPr>
        <w:t xml:space="preserve">  if (applications.empty()) {</w:t>
      </w:r>
    </w:p>
    <w:p w14:paraId="05B3522F" w14:textId="77777777" w:rsidR="001C2D80" w:rsidRPr="006F12BA" w:rsidRDefault="001C2D80" w:rsidP="001C2D80">
      <w:pPr>
        <w:rPr>
          <w:sz w:val="16"/>
          <w:szCs w:val="16"/>
        </w:rPr>
      </w:pPr>
      <w:r w:rsidRPr="006F12BA">
        <w:rPr>
          <w:sz w:val="16"/>
          <w:szCs w:val="16"/>
        </w:rPr>
        <w:t xml:space="preserve">    SendMessage(message-&gt;chat-&gt;id, "Новых заявок нет.");</w:t>
      </w:r>
    </w:p>
    <w:p w14:paraId="4B64846E" w14:textId="77777777" w:rsidR="001C2D80" w:rsidRPr="006F12BA" w:rsidRDefault="001C2D80" w:rsidP="001C2D80">
      <w:pPr>
        <w:rPr>
          <w:sz w:val="16"/>
          <w:szCs w:val="16"/>
        </w:rPr>
      </w:pPr>
      <w:r w:rsidRPr="006F12BA">
        <w:rPr>
          <w:sz w:val="16"/>
          <w:szCs w:val="16"/>
        </w:rPr>
        <w:t xml:space="preserve">    return;</w:t>
      </w:r>
    </w:p>
    <w:p w14:paraId="6A394201" w14:textId="77777777" w:rsidR="001C2D80" w:rsidRPr="006F12BA" w:rsidRDefault="001C2D80" w:rsidP="001C2D80">
      <w:pPr>
        <w:rPr>
          <w:sz w:val="16"/>
          <w:szCs w:val="16"/>
        </w:rPr>
      </w:pPr>
      <w:r w:rsidRPr="006F12BA">
        <w:rPr>
          <w:sz w:val="16"/>
          <w:szCs w:val="16"/>
        </w:rPr>
        <w:t xml:space="preserve">  }</w:t>
      </w:r>
    </w:p>
    <w:p w14:paraId="31A61C98" w14:textId="77777777" w:rsidR="001C2D80" w:rsidRPr="006F12BA" w:rsidRDefault="001C2D80" w:rsidP="001C2D80">
      <w:pPr>
        <w:rPr>
          <w:sz w:val="16"/>
          <w:szCs w:val="16"/>
        </w:rPr>
      </w:pPr>
      <w:r w:rsidRPr="006F12BA">
        <w:rPr>
          <w:sz w:val="16"/>
          <w:szCs w:val="16"/>
        </w:rPr>
        <w:t xml:space="preserve">  for (std::size_t i = 1; const db::Application&amp; application : applications) {</w:t>
      </w:r>
    </w:p>
    <w:p w14:paraId="4CA3D334" w14:textId="77777777" w:rsidR="001C2D80" w:rsidRPr="006F12BA" w:rsidRDefault="001C2D80" w:rsidP="001C2D80">
      <w:pPr>
        <w:rPr>
          <w:sz w:val="16"/>
          <w:szCs w:val="16"/>
        </w:rPr>
      </w:pPr>
      <w:r w:rsidRPr="006F12BA">
        <w:rPr>
          <w:sz w:val="16"/>
          <w:szCs w:val="16"/>
        </w:rPr>
        <w:t xml:space="preserve">    SendMessage(message-&gt;chat-&gt;id,</w:t>
      </w:r>
    </w:p>
    <w:p w14:paraId="43EA3F84" w14:textId="77777777" w:rsidR="001C2D80" w:rsidRPr="006F12BA" w:rsidRDefault="001C2D80" w:rsidP="001C2D80">
      <w:pPr>
        <w:rPr>
          <w:sz w:val="16"/>
          <w:szCs w:val="16"/>
        </w:rPr>
      </w:pPr>
      <w:r w:rsidRPr="006F12BA">
        <w:rPr>
          <w:sz w:val="16"/>
          <w:szCs w:val="16"/>
        </w:rPr>
        <w:t xml:space="preserve">                "Заявка №" + std::to_string(i) + std::string{"\nID: "} +</w:t>
      </w:r>
    </w:p>
    <w:p w14:paraId="0C938BB0" w14:textId="77777777" w:rsidR="001C2D80" w:rsidRPr="006F12BA" w:rsidRDefault="001C2D80" w:rsidP="001C2D80">
      <w:pPr>
        <w:rPr>
          <w:sz w:val="16"/>
          <w:szCs w:val="16"/>
        </w:rPr>
      </w:pPr>
      <w:r w:rsidRPr="006F12BA">
        <w:rPr>
          <w:sz w:val="16"/>
          <w:szCs w:val="16"/>
        </w:rPr>
        <w:t xml:space="preserve">                    std::to_string(application.user_id) + "\nИмя: " +</w:t>
      </w:r>
    </w:p>
    <w:p w14:paraId="1362A586" w14:textId="77777777" w:rsidR="001C2D80" w:rsidRPr="006F12BA" w:rsidRDefault="001C2D80" w:rsidP="001C2D80">
      <w:pPr>
        <w:rPr>
          <w:sz w:val="16"/>
          <w:szCs w:val="16"/>
        </w:rPr>
      </w:pPr>
      <w:r w:rsidRPr="006F12BA">
        <w:rPr>
          <w:sz w:val="16"/>
          <w:szCs w:val="16"/>
        </w:rPr>
        <w:t xml:space="preserve">                    application.name + "\nФамилия: " + application.surname +</w:t>
      </w:r>
    </w:p>
    <w:p w14:paraId="4A74BD34" w14:textId="77777777" w:rsidR="001C2D80" w:rsidRPr="006F12BA" w:rsidRDefault="001C2D80" w:rsidP="001C2D80">
      <w:pPr>
        <w:rPr>
          <w:sz w:val="16"/>
          <w:szCs w:val="16"/>
        </w:rPr>
      </w:pPr>
      <w:r w:rsidRPr="006F12BA">
        <w:rPr>
          <w:sz w:val="16"/>
          <w:szCs w:val="16"/>
        </w:rPr>
        <w:t xml:space="preserve">                    "\nUsername: " + application.username +</w:t>
      </w:r>
    </w:p>
    <w:p w14:paraId="7B8B3E37" w14:textId="77777777" w:rsidR="001C2D80" w:rsidRPr="006F12BA" w:rsidRDefault="001C2D80" w:rsidP="001C2D80">
      <w:pPr>
        <w:rPr>
          <w:sz w:val="16"/>
          <w:szCs w:val="16"/>
        </w:rPr>
      </w:pPr>
      <w:r w:rsidRPr="006F12BA">
        <w:rPr>
          <w:sz w:val="16"/>
          <w:szCs w:val="16"/>
        </w:rPr>
        <w:t xml:space="preserve">                    "\nДата подачи заявки: " + application.submit_date);</w:t>
      </w:r>
    </w:p>
    <w:p w14:paraId="27DECB61" w14:textId="77777777" w:rsidR="001C2D80" w:rsidRPr="006F12BA" w:rsidRDefault="001C2D80" w:rsidP="001C2D80">
      <w:pPr>
        <w:rPr>
          <w:sz w:val="16"/>
          <w:szCs w:val="16"/>
        </w:rPr>
      </w:pPr>
      <w:r w:rsidRPr="006F12BA">
        <w:rPr>
          <w:sz w:val="16"/>
          <w:szCs w:val="16"/>
        </w:rPr>
        <w:t xml:space="preserve">    ++i;</w:t>
      </w:r>
    </w:p>
    <w:p w14:paraId="292D0468" w14:textId="77777777" w:rsidR="001C2D80" w:rsidRPr="006F12BA" w:rsidRDefault="001C2D80" w:rsidP="001C2D80">
      <w:pPr>
        <w:rPr>
          <w:sz w:val="16"/>
          <w:szCs w:val="16"/>
        </w:rPr>
      </w:pPr>
      <w:r w:rsidRPr="006F12BA">
        <w:rPr>
          <w:sz w:val="16"/>
          <w:szCs w:val="16"/>
        </w:rPr>
        <w:t xml:space="preserve">  }</w:t>
      </w:r>
    </w:p>
    <w:p w14:paraId="3F0EDE27" w14:textId="77777777" w:rsidR="001C2D80" w:rsidRPr="006F12BA" w:rsidRDefault="001C2D80" w:rsidP="001C2D80">
      <w:pPr>
        <w:rPr>
          <w:sz w:val="16"/>
          <w:szCs w:val="16"/>
        </w:rPr>
      </w:pPr>
      <w:r w:rsidRPr="006F12BA">
        <w:rPr>
          <w:sz w:val="16"/>
          <w:szCs w:val="16"/>
        </w:rPr>
        <w:t>}</w:t>
      </w:r>
    </w:p>
    <w:p w14:paraId="386D45E0" w14:textId="77777777" w:rsidR="001C2D80" w:rsidRPr="006F12BA" w:rsidRDefault="001C2D80" w:rsidP="001C2D80">
      <w:pPr>
        <w:rPr>
          <w:sz w:val="16"/>
          <w:szCs w:val="16"/>
        </w:rPr>
      </w:pPr>
    </w:p>
    <w:p w14:paraId="531E75B2" w14:textId="77777777" w:rsidR="001C2D80" w:rsidRPr="006F12BA" w:rsidRDefault="001C2D80" w:rsidP="001C2D80">
      <w:pPr>
        <w:rPr>
          <w:sz w:val="16"/>
          <w:szCs w:val="16"/>
        </w:rPr>
      </w:pPr>
      <w:r w:rsidRPr="006F12BA">
        <w:rPr>
          <w:sz w:val="16"/>
          <w:szCs w:val="16"/>
        </w:rPr>
        <w:t>void SearcherBot::on_insert_admin(const SearcherBot::MessagePtr&amp; message) {</w:t>
      </w:r>
    </w:p>
    <w:p w14:paraId="529606E7" w14:textId="77777777" w:rsidR="001C2D80" w:rsidRPr="006F12BA" w:rsidRDefault="001C2D80" w:rsidP="001C2D80">
      <w:pPr>
        <w:rPr>
          <w:sz w:val="16"/>
          <w:szCs w:val="16"/>
        </w:rPr>
      </w:pPr>
      <w:r w:rsidRPr="006F12BA">
        <w:rPr>
          <w:sz w:val="16"/>
          <w:szCs w:val="16"/>
        </w:rPr>
        <w:t xml:space="preserve">  SendMessage(message-&gt;chat-&gt;id, "Введите ID администратора:");</w:t>
      </w:r>
    </w:p>
    <w:p w14:paraId="6093B291"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1D365F09" w14:textId="77777777" w:rsidR="001C2D80" w:rsidRPr="006F12BA" w:rsidRDefault="001C2D80" w:rsidP="001C2D80">
      <w:pPr>
        <w:rPr>
          <w:sz w:val="16"/>
          <w:szCs w:val="16"/>
        </w:rPr>
      </w:pPr>
      <w:r w:rsidRPr="006F12BA">
        <w:rPr>
          <w:sz w:val="16"/>
          <w:szCs w:val="16"/>
        </w:rPr>
        <w:t xml:space="preserve">    bool is_ok;</w:t>
      </w:r>
    </w:p>
    <w:p w14:paraId="49E8A77F" w14:textId="77777777" w:rsidR="001C2D80" w:rsidRPr="006F12BA" w:rsidRDefault="001C2D80" w:rsidP="001C2D80">
      <w:pPr>
        <w:rPr>
          <w:sz w:val="16"/>
          <w:szCs w:val="16"/>
        </w:rPr>
      </w:pPr>
      <w:r w:rsidRPr="006F12BA">
        <w:rPr>
          <w:sz w:val="16"/>
          <w:szCs w:val="16"/>
        </w:rPr>
        <w:t xml:space="preserve">    try {</w:t>
      </w:r>
    </w:p>
    <w:p w14:paraId="7D6E9B0F" w14:textId="77777777" w:rsidR="001C2D80" w:rsidRPr="006F12BA" w:rsidRDefault="001C2D80" w:rsidP="001C2D80">
      <w:pPr>
        <w:rPr>
          <w:sz w:val="16"/>
          <w:szCs w:val="16"/>
        </w:rPr>
      </w:pPr>
      <w:r w:rsidRPr="006F12BA">
        <w:rPr>
          <w:sz w:val="16"/>
          <w:szCs w:val="16"/>
        </w:rPr>
        <w:t xml:space="preserve">      is_ok =</w:t>
      </w:r>
    </w:p>
    <w:p w14:paraId="173F8C2F" w14:textId="77777777" w:rsidR="001C2D80" w:rsidRPr="006F12BA" w:rsidRDefault="001C2D80" w:rsidP="001C2D80">
      <w:pPr>
        <w:rPr>
          <w:sz w:val="16"/>
          <w:szCs w:val="16"/>
        </w:rPr>
      </w:pPr>
      <w:r w:rsidRPr="006F12BA">
        <w:rPr>
          <w:sz w:val="16"/>
          <w:szCs w:val="16"/>
        </w:rPr>
        <w:t xml:space="preserve">          AcceptApplication(std::stoi(message-&gt;text), db::User::ROLE::ADMIN);</w:t>
      </w:r>
    </w:p>
    <w:p w14:paraId="7BF192C1" w14:textId="77777777" w:rsidR="001C2D80" w:rsidRPr="006F12BA" w:rsidRDefault="001C2D80" w:rsidP="001C2D80">
      <w:pPr>
        <w:rPr>
          <w:sz w:val="16"/>
          <w:szCs w:val="16"/>
        </w:rPr>
      </w:pPr>
      <w:r w:rsidRPr="006F12BA">
        <w:rPr>
          <w:sz w:val="16"/>
          <w:szCs w:val="16"/>
        </w:rPr>
        <w:t xml:space="preserve">    } catch (std::invalid_argument&amp; exception) {</w:t>
      </w:r>
    </w:p>
    <w:p w14:paraId="7D97F257" w14:textId="77777777" w:rsidR="001C2D80" w:rsidRPr="006F12BA" w:rsidRDefault="001C2D80" w:rsidP="001C2D80">
      <w:pPr>
        <w:rPr>
          <w:sz w:val="16"/>
          <w:szCs w:val="16"/>
        </w:rPr>
      </w:pPr>
      <w:r w:rsidRPr="006F12BA">
        <w:rPr>
          <w:sz w:val="16"/>
          <w:szCs w:val="16"/>
        </w:rPr>
        <w:t xml:space="preserve">      SendMessage(message-&gt;chat-&gt;id, "Аргумент не является числом");</w:t>
      </w:r>
    </w:p>
    <w:p w14:paraId="4938FA1A" w14:textId="77777777" w:rsidR="001C2D80" w:rsidRPr="006F12BA" w:rsidRDefault="001C2D80" w:rsidP="001C2D80">
      <w:pPr>
        <w:rPr>
          <w:sz w:val="16"/>
          <w:szCs w:val="16"/>
        </w:rPr>
      </w:pPr>
      <w:r w:rsidRPr="006F12BA">
        <w:rPr>
          <w:sz w:val="16"/>
          <w:szCs w:val="16"/>
        </w:rPr>
        <w:t xml:space="preserve">      return;</w:t>
      </w:r>
    </w:p>
    <w:p w14:paraId="29DF9316" w14:textId="77777777" w:rsidR="001C2D80" w:rsidRPr="006F12BA" w:rsidRDefault="001C2D80" w:rsidP="001C2D80">
      <w:pPr>
        <w:rPr>
          <w:sz w:val="16"/>
          <w:szCs w:val="16"/>
        </w:rPr>
      </w:pPr>
      <w:r w:rsidRPr="006F12BA">
        <w:rPr>
          <w:sz w:val="16"/>
          <w:szCs w:val="16"/>
        </w:rPr>
        <w:t xml:space="preserve">    }</w:t>
      </w:r>
    </w:p>
    <w:p w14:paraId="011A6C17" w14:textId="77777777" w:rsidR="001C2D80" w:rsidRPr="006F12BA" w:rsidRDefault="001C2D80" w:rsidP="001C2D80">
      <w:pPr>
        <w:rPr>
          <w:sz w:val="16"/>
          <w:szCs w:val="16"/>
        </w:rPr>
      </w:pPr>
      <w:r w:rsidRPr="006F12BA">
        <w:rPr>
          <w:sz w:val="16"/>
          <w:szCs w:val="16"/>
        </w:rPr>
        <w:t xml:space="preserve">    if (is_ok) {</w:t>
      </w:r>
    </w:p>
    <w:p w14:paraId="6DB17190" w14:textId="77777777" w:rsidR="001C2D80" w:rsidRPr="006F12BA" w:rsidRDefault="001C2D80" w:rsidP="001C2D80">
      <w:pPr>
        <w:rPr>
          <w:sz w:val="16"/>
          <w:szCs w:val="16"/>
        </w:rPr>
      </w:pPr>
      <w:r w:rsidRPr="006F12BA">
        <w:rPr>
          <w:sz w:val="16"/>
          <w:szCs w:val="16"/>
        </w:rPr>
        <w:t xml:space="preserve">      SendMessage(message-&gt;chat-&gt;id, "Заявка принята.");</w:t>
      </w:r>
    </w:p>
    <w:p w14:paraId="4B5E9EE5" w14:textId="77777777" w:rsidR="001C2D80" w:rsidRPr="006F12BA" w:rsidRDefault="001C2D80" w:rsidP="001C2D80">
      <w:pPr>
        <w:rPr>
          <w:sz w:val="16"/>
          <w:szCs w:val="16"/>
        </w:rPr>
      </w:pPr>
      <w:r w:rsidRPr="006F12BA">
        <w:rPr>
          <w:sz w:val="16"/>
          <w:szCs w:val="16"/>
        </w:rPr>
        <w:t xml:space="preserve">    } else {</w:t>
      </w:r>
    </w:p>
    <w:p w14:paraId="080286B2" w14:textId="77777777" w:rsidR="001C2D80" w:rsidRPr="006F12BA" w:rsidRDefault="001C2D80" w:rsidP="001C2D80">
      <w:pPr>
        <w:rPr>
          <w:sz w:val="16"/>
          <w:szCs w:val="16"/>
        </w:rPr>
      </w:pPr>
      <w:r w:rsidRPr="006F12BA">
        <w:rPr>
          <w:sz w:val="16"/>
          <w:szCs w:val="16"/>
        </w:rPr>
        <w:t xml:space="preserve">      SendMessage(message-&gt;chat-&gt;id, "Заявка не принята.");</w:t>
      </w:r>
    </w:p>
    <w:p w14:paraId="63F6036C" w14:textId="77777777" w:rsidR="001C2D80" w:rsidRPr="006F12BA" w:rsidRDefault="001C2D80" w:rsidP="001C2D80">
      <w:pPr>
        <w:rPr>
          <w:sz w:val="16"/>
          <w:szCs w:val="16"/>
        </w:rPr>
      </w:pPr>
      <w:r w:rsidRPr="006F12BA">
        <w:rPr>
          <w:sz w:val="16"/>
          <w:szCs w:val="16"/>
        </w:rPr>
        <w:t xml:space="preserve">    }</w:t>
      </w:r>
    </w:p>
    <w:p w14:paraId="6FEE3F3E" w14:textId="77777777" w:rsidR="001C2D80" w:rsidRPr="006F12BA" w:rsidRDefault="001C2D80" w:rsidP="001C2D80">
      <w:pPr>
        <w:rPr>
          <w:sz w:val="16"/>
          <w:szCs w:val="16"/>
        </w:rPr>
      </w:pPr>
      <w:r w:rsidRPr="006F12BA">
        <w:rPr>
          <w:sz w:val="16"/>
          <w:szCs w:val="16"/>
        </w:rPr>
        <w:t xml:space="preserve">  });</w:t>
      </w:r>
    </w:p>
    <w:p w14:paraId="21FD14C7" w14:textId="77777777" w:rsidR="001C2D80" w:rsidRPr="006F12BA" w:rsidRDefault="001C2D80" w:rsidP="001C2D80">
      <w:pPr>
        <w:rPr>
          <w:sz w:val="16"/>
          <w:szCs w:val="16"/>
        </w:rPr>
      </w:pPr>
      <w:r w:rsidRPr="006F12BA">
        <w:rPr>
          <w:sz w:val="16"/>
          <w:szCs w:val="16"/>
        </w:rPr>
        <w:t>}</w:t>
      </w:r>
    </w:p>
    <w:p w14:paraId="0512D576" w14:textId="77777777" w:rsidR="001C2D80" w:rsidRPr="006F12BA" w:rsidRDefault="001C2D80" w:rsidP="001C2D80">
      <w:pPr>
        <w:rPr>
          <w:sz w:val="16"/>
          <w:szCs w:val="16"/>
        </w:rPr>
      </w:pPr>
    </w:p>
    <w:p w14:paraId="3E93C810" w14:textId="77777777" w:rsidR="001C2D80" w:rsidRPr="006F12BA" w:rsidRDefault="001C2D80" w:rsidP="001C2D80">
      <w:pPr>
        <w:rPr>
          <w:sz w:val="16"/>
          <w:szCs w:val="16"/>
        </w:rPr>
      </w:pPr>
      <w:r w:rsidRPr="006F12BA">
        <w:rPr>
          <w:sz w:val="16"/>
          <w:szCs w:val="16"/>
        </w:rPr>
        <w:t>void SearcherBot::on_insert_user(const SearcherBot::MessagePtr&amp; message) {</w:t>
      </w:r>
    </w:p>
    <w:p w14:paraId="466EF07E" w14:textId="77777777" w:rsidR="001C2D80" w:rsidRPr="006F12BA" w:rsidRDefault="001C2D80" w:rsidP="001C2D80">
      <w:pPr>
        <w:rPr>
          <w:sz w:val="16"/>
          <w:szCs w:val="16"/>
        </w:rPr>
      </w:pPr>
      <w:r w:rsidRPr="006F12BA">
        <w:rPr>
          <w:sz w:val="16"/>
          <w:szCs w:val="16"/>
        </w:rPr>
        <w:t xml:space="preserve">  SendMessage(message-&gt;chat-&gt;id, "Введите ID пользователя:");</w:t>
      </w:r>
    </w:p>
    <w:p w14:paraId="290CF415"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70FC8917" w14:textId="77777777" w:rsidR="001C2D80" w:rsidRPr="006F12BA" w:rsidRDefault="001C2D80" w:rsidP="001C2D80">
      <w:pPr>
        <w:rPr>
          <w:sz w:val="16"/>
          <w:szCs w:val="16"/>
        </w:rPr>
      </w:pPr>
      <w:r w:rsidRPr="006F12BA">
        <w:rPr>
          <w:sz w:val="16"/>
          <w:szCs w:val="16"/>
        </w:rPr>
        <w:t xml:space="preserve">    bool is_ok;</w:t>
      </w:r>
    </w:p>
    <w:p w14:paraId="232431CA" w14:textId="77777777" w:rsidR="001C2D80" w:rsidRPr="006F12BA" w:rsidRDefault="001C2D80" w:rsidP="001C2D80">
      <w:pPr>
        <w:rPr>
          <w:sz w:val="16"/>
          <w:szCs w:val="16"/>
        </w:rPr>
      </w:pPr>
      <w:r w:rsidRPr="006F12BA">
        <w:rPr>
          <w:sz w:val="16"/>
          <w:szCs w:val="16"/>
        </w:rPr>
        <w:t xml:space="preserve">    try {</w:t>
      </w:r>
    </w:p>
    <w:p w14:paraId="3E96E4BB" w14:textId="77777777" w:rsidR="001C2D80" w:rsidRPr="006F12BA" w:rsidRDefault="001C2D80" w:rsidP="001C2D80">
      <w:pPr>
        <w:rPr>
          <w:sz w:val="16"/>
          <w:szCs w:val="16"/>
        </w:rPr>
      </w:pPr>
      <w:r w:rsidRPr="006F12BA">
        <w:rPr>
          <w:sz w:val="16"/>
          <w:szCs w:val="16"/>
        </w:rPr>
        <w:t xml:space="preserve">      is_ok = AcceptApplication(std::stoi(message-&gt;text), db::User::ROLE::USER);</w:t>
      </w:r>
    </w:p>
    <w:p w14:paraId="3DD1A550" w14:textId="77777777" w:rsidR="001C2D80" w:rsidRPr="006F12BA" w:rsidRDefault="001C2D80" w:rsidP="001C2D80">
      <w:pPr>
        <w:rPr>
          <w:sz w:val="16"/>
          <w:szCs w:val="16"/>
        </w:rPr>
      </w:pPr>
      <w:r w:rsidRPr="006F12BA">
        <w:rPr>
          <w:sz w:val="16"/>
          <w:szCs w:val="16"/>
        </w:rPr>
        <w:t xml:space="preserve">    } catch (std::invalid_argument&amp; exception) {</w:t>
      </w:r>
    </w:p>
    <w:p w14:paraId="2EBFBD90" w14:textId="77777777" w:rsidR="001C2D80" w:rsidRPr="006F12BA" w:rsidRDefault="001C2D80" w:rsidP="001C2D80">
      <w:pPr>
        <w:rPr>
          <w:sz w:val="16"/>
          <w:szCs w:val="16"/>
        </w:rPr>
      </w:pPr>
      <w:r w:rsidRPr="006F12BA">
        <w:rPr>
          <w:sz w:val="16"/>
          <w:szCs w:val="16"/>
        </w:rPr>
        <w:t xml:space="preserve">      SendMessage(message-&gt;chat-&gt;id, "Аргумент не является числом");</w:t>
      </w:r>
    </w:p>
    <w:p w14:paraId="0CD80C71" w14:textId="77777777" w:rsidR="001C2D80" w:rsidRPr="006F12BA" w:rsidRDefault="001C2D80" w:rsidP="001C2D80">
      <w:pPr>
        <w:rPr>
          <w:sz w:val="16"/>
          <w:szCs w:val="16"/>
        </w:rPr>
      </w:pPr>
      <w:r w:rsidRPr="006F12BA">
        <w:rPr>
          <w:sz w:val="16"/>
          <w:szCs w:val="16"/>
        </w:rPr>
        <w:t xml:space="preserve">      return;</w:t>
      </w:r>
    </w:p>
    <w:p w14:paraId="5761F755" w14:textId="77777777" w:rsidR="001C2D80" w:rsidRPr="006F12BA" w:rsidRDefault="001C2D80" w:rsidP="001C2D80">
      <w:pPr>
        <w:rPr>
          <w:sz w:val="16"/>
          <w:szCs w:val="16"/>
        </w:rPr>
      </w:pPr>
      <w:r w:rsidRPr="006F12BA">
        <w:rPr>
          <w:sz w:val="16"/>
          <w:szCs w:val="16"/>
        </w:rPr>
        <w:t xml:space="preserve">    }</w:t>
      </w:r>
    </w:p>
    <w:p w14:paraId="645A5F21" w14:textId="77777777" w:rsidR="001C2D80" w:rsidRPr="006F12BA" w:rsidRDefault="001C2D80" w:rsidP="001C2D80">
      <w:pPr>
        <w:rPr>
          <w:sz w:val="16"/>
          <w:szCs w:val="16"/>
        </w:rPr>
      </w:pPr>
      <w:r w:rsidRPr="006F12BA">
        <w:rPr>
          <w:sz w:val="16"/>
          <w:szCs w:val="16"/>
        </w:rPr>
        <w:t xml:space="preserve">    if (is_ok) {</w:t>
      </w:r>
    </w:p>
    <w:p w14:paraId="7A005A5D" w14:textId="77777777" w:rsidR="001C2D80" w:rsidRPr="006F12BA" w:rsidRDefault="001C2D80" w:rsidP="001C2D80">
      <w:pPr>
        <w:rPr>
          <w:sz w:val="16"/>
          <w:szCs w:val="16"/>
        </w:rPr>
      </w:pPr>
      <w:r w:rsidRPr="006F12BA">
        <w:rPr>
          <w:sz w:val="16"/>
          <w:szCs w:val="16"/>
        </w:rPr>
        <w:t xml:space="preserve">      SendMessage(message-&gt;chat-&gt;id, "Заявка принята.");</w:t>
      </w:r>
    </w:p>
    <w:p w14:paraId="7A9798C5" w14:textId="77777777" w:rsidR="001C2D80" w:rsidRPr="006F12BA" w:rsidRDefault="001C2D80" w:rsidP="001C2D80">
      <w:pPr>
        <w:rPr>
          <w:sz w:val="16"/>
          <w:szCs w:val="16"/>
        </w:rPr>
      </w:pPr>
      <w:r w:rsidRPr="006F12BA">
        <w:rPr>
          <w:sz w:val="16"/>
          <w:szCs w:val="16"/>
        </w:rPr>
        <w:t xml:space="preserve">    } else {</w:t>
      </w:r>
    </w:p>
    <w:p w14:paraId="24CCA87E" w14:textId="77777777" w:rsidR="001C2D80" w:rsidRPr="006F12BA" w:rsidRDefault="001C2D80" w:rsidP="001C2D80">
      <w:pPr>
        <w:rPr>
          <w:sz w:val="16"/>
          <w:szCs w:val="16"/>
        </w:rPr>
      </w:pPr>
      <w:r w:rsidRPr="006F12BA">
        <w:rPr>
          <w:sz w:val="16"/>
          <w:szCs w:val="16"/>
        </w:rPr>
        <w:t xml:space="preserve">      SendMessage(message-&gt;chat-&gt;id, "Заявка не принята.");</w:t>
      </w:r>
    </w:p>
    <w:p w14:paraId="5A68A50A" w14:textId="77777777" w:rsidR="001C2D80" w:rsidRPr="006F12BA" w:rsidRDefault="001C2D80" w:rsidP="001C2D80">
      <w:pPr>
        <w:rPr>
          <w:sz w:val="16"/>
          <w:szCs w:val="16"/>
        </w:rPr>
      </w:pPr>
      <w:r w:rsidRPr="006F12BA">
        <w:rPr>
          <w:sz w:val="16"/>
          <w:szCs w:val="16"/>
        </w:rPr>
        <w:t xml:space="preserve">    }</w:t>
      </w:r>
    </w:p>
    <w:p w14:paraId="7B906478" w14:textId="77777777" w:rsidR="001C2D80" w:rsidRPr="006F12BA" w:rsidRDefault="001C2D80" w:rsidP="001C2D80">
      <w:pPr>
        <w:rPr>
          <w:sz w:val="16"/>
          <w:szCs w:val="16"/>
        </w:rPr>
      </w:pPr>
      <w:r w:rsidRPr="006F12BA">
        <w:rPr>
          <w:sz w:val="16"/>
          <w:szCs w:val="16"/>
        </w:rPr>
        <w:t xml:space="preserve">  });</w:t>
      </w:r>
    </w:p>
    <w:p w14:paraId="6D6B48C0" w14:textId="77777777" w:rsidR="001C2D80" w:rsidRPr="006F12BA" w:rsidRDefault="001C2D80" w:rsidP="001C2D80">
      <w:pPr>
        <w:rPr>
          <w:sz w:val="16"/>
          <w:szCs w:val="16"/>
        </w:rPr>
      </w:pPr>
      <w:r w:rsidRPr="006F12BA">
        <w:rPr>
          <w:sz w:val="16"/>
          <w:szCs w:val="16"/>
        </w:rPr>
        <w:t>}</w:t>
      </w:r>
    </w:p>
    <w:p w14:paraId="47D2E303" w14:textId="77777777" w:rsidR="001C2D80" w:rsidRPr="006F12BA" w:rsidRDefault="001C2D80" w:rsidP="001C2D80">
      <w:pPr>
        <w:rPr>
          <w:sz w:val="16"/>
          <w:szCs w:val="16"/>
        </w:rPr>
      </w:pPr>
    </w:p>
    <w:p w14:paraId="005BCE46" w14:textId="77777777" w:rsidR="001C2D80" w:rsidRPr="006F12BA" w:rsidRDefault="001C2D80" w:rsidP="001C2D80">
      <w:pPr>
        <w:rPr>
          <w:sz w:val="16"/>
          <w:szCs w:val="16"/>
        </w:rPr>
      </w:pPr>
      <w:r w:rsidRPr="006F12BA">
        <w:rPr>
          <w:sz w:val="16"/>
          <w:szCs w:val="16"/>
        </w:rPr>
        <w:t>void SearcherBot::on_users_list(const SearcherBot::MessagePtr&amp; message) {</w:t>
      </w:r>
    </w:p>
    <w:p w14:paraId="5D050149" w14:textId="77777777" w:rsidR="001C2D80" w:rsidRPr="006F12BA" w:rsidRDefault="001C2D80" w:rsidP="001C2D80">
      <w:pPr>
        <w:rPr>
          <w:sz w:val="16"/>
          <w:szCs w:val="16"/>
        </w:rPr>
      </w:pPr>
      <w:r w:rsidRPr="006F12BA">
        <w:rPr>
          <w:sz w:val="16"/>
          <w:szCs w:val="16"/>
        </w:rPr>
        <w:t xml:space="preserve">  std::vector&lt;db::User&gt; users = database_.Users();</w:t>
      </w:r>
    </w:p>
    <w:p w14:paraId="240F2DA8" w14:textId="77777777" w:rsidR="001C2D80" w:rsidRPr="006F12BA" w:rsidRDefault="001C2D80" w:rsidP="001C2D80">
      <w:pPr>
        <w:rPr>
          <w:sz w:val="16"/>
          <w:szCs w:val="16"/>
        </w:rPr>
      </w:pPr>
      <w:r w:rsidRPr="006F12BA">
        <w:rPr>
          <w:sz w:val="16"/>
          <w:szCs w:val="16"/>
        </w:rPr>
        <w:t xml:space="preserve">  for (const db::User&amp; user : users) {</w:t>
      </w:r>
    </w:p>
    <w:p w14:paraId="7557499D" w14:textId="77777777" w:rsidR="001C2D80" w:rsidRPr="006F12BA" w:rsidRDefault="001C2D80" w:rsidP="001C2D80">
      <w:pPr>
        <w:rPr>
          <w:sz w:val="16"/>
          <w:szCs w:val="16"/>
        </w:rPr>
      </w:pPr>
      <w:r w:rsidRPr="006F12BA">
        <w:rPr>
          <w:sz w:val="16"/>
          <w:szCs w:val="16"/>
        </w:rPr>
        <w:t xml:space="preserve">    SendMessage(message-&gt;chat-&gt;id, ToString(user));</w:t>
      </w:r>
    </w:p>
    <w:p w14:paraId="30B00618" w14:textId="77777777" w:rsidR="001C2D80" w:rsidRPr="006F12BA" w:rsidRDefault="001C2D80" w:rsidP="001C2D80">
      <w:pPr>
        <w:rPr>
          <w:sz w:val="16"/>
          <w:szCs w:val="16"/>
        </w:rPr>
      </w:pPr>
      <w:r w:rsidRPr="006F12BA">
        <w:rPr>
          <w:sz w:val="16"/>
          <w:szCs w:val="16"/>
        </w:rPr>
        <w:t xml:space="preserve">  }</w:t>
      </w:r>
    </w:p>
    <w:p w14:paraId="6BE69C82" w14:textId="77777777" w:rsidR="001C2D80" w:rsidRPr="006F12BA" w:rsidRDefault="001C2D80" w:rsidP="001C2D80">
      <w:pPr>
        <w:rPr>
          <w:sz w:val="16"/>
          <w:szCs w:val="16"/>
        </w:rPr>
      </w:pPr>
      <w:r w:rsidRPr="006F12BA">
        <w:rPr>
          <w:sz w:val="16"/>
          <w:szCs w:val="16"/>
        </w:rPr>
        <w:t>}</w:t>
      </w:r>
    </w:p>
    <w:p w14:paraId="090F269C" w14:textId="77777777" w:rsidR="001C2D80" w:rsidRPr="006F12BA" w:rsidRDefault="001C2D80" w:rsidP="001C2D80">
      <w:pPr>
        <w:rPr>
          <w:sz w:val="16"/>
          <w:szCs w:val="16"/>
        </w:rPr>
      </w:pPr>
    </w:p>
    <w:p w14:paraId="2548DA0F" w14:textId="77777777" w:rsidR="001C2D80" w:rsidRPr="006F12BA" w:rsidRDefault="001C2D80" w:rsidP="001C2D80">
      <w:pPr>
        <w:rPr>
          <w:sz w:val="16"/>
          <w:szCs w:val="16"/>
        </w:rPr>
      </w:pPr>
      <w:r w:rsidRPr="006F12BA">
        <w:rPr>
          <w:sz w:val="16"/>
          <w:szCs w:val="16"/>
        </w:rPr>
        <w:t>void SearcherBot::on_delete_user(const SearcherBot::MessagePtr&amp; message) {</w:t>
      </w:r>
    </w:p>
    <w:p w14:paraId="76E22B71" w14:textId="77777777" w:rsidR="001C2D80" w:rsidRPr="006F12BA" w:rsidRDefault="001C2D80" w:rsidP="001C2D80">
      <w:pPr>
        <w:rPr>
          <w:sz w:val="16"/>
          <w:szCs w:val="16"/>
        </w:rPr>
      </w:pPr>
      <w:r w:rsidRPr="006F12BA">
        <w:rPr>
          <w:sz w:val="16"/>
          <w:szCs w:val="16"/>
        </w:rPr>
        <w:t xml:space="preserve">  SendMessage(message-&gt;chat-&gt;id, "Введите ID пользователя:");</w:t>
      </w:r>
    </w:p>
    <w:p w14:paraId="5DA97E84" w14:textId="77777777" w:rsidR="001C2D80" w:rsidRPr="006F12BA" w:rsidRDefault="001C2D80" w:rsidP="001C2D80">
      <w:pPr>
        <w:rPr>
          <w:sz w:val="16"/>
          <w:szCs w:val="16"/>
        </w:rPr>
      </w:pPr>
      <w:r w:rsidRPr="006F12BA">
        <w:rPr>
          <w:sz w:val="16"/>
          <w:szCs w:val="16"/>
        </w:rPr>
        <w:t xml:space="preserve">  auto delete_user = [this](const MessagePtr&amp; message) {</w:t>
      </w:r>
    </w:p>
    <w:p w14:paraId="4A678085" w14:textId="77777777" w:rsidR="001C2D80" w:rsidRPr="006F12BA" w:rsidRDefault="001C2D80" w:rsidP="001C2D80">
      <w:pPr>
        <w:rPr>
          <w:sz w:val="16"/>
          <w:szCs w:val="16"/>
        </w:rPr>
      </w:pPr>
      <w:r w:rsidRPr="006F12BA">
        <w:rPr>
          <w:sz w:val="16"/>
          <w:szCs w:val="16"/>
        </w:rPr>
        <w:t xml:space="preserve">    try {</w:t>
      </w:r>
    </w:p>
    <w:p w14:paraId="7FBA3DBD" w14:textId="77777777" w:rsidR="001C2D80" w:rsidRPr="006F12BA" w:rsidRDefault="001C2D80" w:rsidP="001C2D80">
      <w:pPr>
        <w:rPr>
          <w:sz w:val="16"/>
          <w:szCs w:val="16"/>
        </w:rPr>
      </w:pPr>
      <w:r w:rsidRPr="006F12BA">
        <w:rPr>
          <w:sz w:val="16"/>
          <w:szCs w:val="16"/>
        </w:rPr>
        <w:t xml:space="preserve">      bool is_ok = DeleteUser(std::stoi(message-&gt;text));</w:t>
      </w:r>
    </w:p>
    <w:p w14:paraId="26DF6A2E" w14:textId="77777777" w:rsidR="001C2D80" w:rsidRPr="006F12BA" w:rsidRDefault="001C2D80" w:rsidP="001C2D80">
      <w:pPr>
        <w:rPr>
          <w:sz w:val="16"/>
          <w:szCs w:val="16"/>
          <w:lang w:val="ru-RU"/>
        </w:rPr>
      </w:pPr>
      <w:r w:rsidRPr="006F12BA">
        <w:rPr>
          <w:sz w:val="16"/>
          <w:szCs w:val="16"/>
        </w:rPr>
        <w:t xml:space="preserve">      SendMessage(message-&gt;chat-&gt;id, is_ok ? </w:t>
      </w:r>
      <w:r w:rsidRPr="006F12BA">
        <w:rPr>
          <w:sz w:val="16"/>
          <w:szCs w:val="16"/>
          <w:lang w:val="ru-RU"/>
        </w:rPr>
        <w:t>"Пользователь успешно удален."</w:t>
      </w:r>
    </w:p>
    <w:p w14:paraId="63F93D8D" w14:textId="77777777" w:rsidR="001C2D80" w:rsidRPr="006F12BA" w:rsidRDefault="001C2D80" w:rsidP="001C2D80">
      <w:pPr>
        <w:rPr>
          <w:sz w:val="16"/>
          <w:szCs w:val="16"/>
          <w:lang w:val="ru-RU"/>
        </w:rPr>
      </w:pPr>
      <w:r w:rsidRPr="006F12BA">
        <w:rPr>
          <w:sz w:val="16"/>
          <w:szCs w:val="16"/>
          <w:lang w:val="ru-RU"/>
        </w:rPr>
        <w:t xml:space="preserve">                                           : "Пользователь не удален.");</w:t>
      </w:r>
    </w:p>
    <w:p w14:paraId="6BBB3811"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 catch (std::invalid_argument&amp; exception) {</w:t>
      </w:r>
    </w:p>
    <w:p w14:paraId="0862C8F5" w14:textId="77777777" w:rsidR="001C2D80" w:rsidRPr="006F12BA" w:rsidRDefault="001C2D80" w:rsidP="001C2D80">
      <w:pPr>
        <w:rPr>
          <w:sz w:val="16"/>
          <w:szCs w:val="16"/>
        </w:rPr>
      </w:pPr>
      <w:r w:rsidRPr="006F12BA">
        <w:rPr>
          <w:sz w:val="16"/>
          <w:szCs w:val="16"/>
        </w:rPr>
        <w:t xml:space="preserve">      SendMessage(message-&gt;chat-&gt;id, "Вы ввели не число.");</w:t>
      </w:r>
    </w:p>
    <w:p w14:paraId="50C41E51" w14:textId="77777777" w:rsidR="001C2D80" w:rsidRPr="006F12BA" w:rsidRDefault="001C2D80" w:rsidP="001C2D80">
      <w:pPr>
        <w:rPr>
          <w:sz w:val="16"/>
          <w:szCs w:val="16"/>
        </w:rPr>
      </w:pPr>
      <w:r w:rsidRPr="006F12BA">
        <w:rPr>
          <w:sz w:val="16"/>
          <w:szCs w:val="16"/>
        </w:rPr>
        <w:t xml:space="preserve">      return;</w:t>
      </w:r>
    </w:p>
    <w:p w14:paraId="0ECBF5ED" w14:textId="77777777" w:rsidR="001C2D80" w:rsidRPr="006F12BA" w:rsidRDefault="001C2D80" w:rsidP="001C2D80">
      <w:pPr>
        <w:rPr>
          <w:sz w:val="16"/>
          <w:szCs w:val="16"/>
        </w:rPr>
      </w:pPr>
      <w:r w:rsidRPr="006F12BA">
        <w:rPr>
          <w:sz w:val="16"/>
          <w:szCs w:val="16"/>
        </w:rPr>
        <w:t xml:space="preserve">    }</w:t>
      </w:r>
    </w:p>
    <w:p w14:paraId="41A6392C" w14:textId="77777777" w:rsidR="001C2D80" w:rsidRPr="006F12BA" w:rsidRDefault="001C2D80" w:rsidP="001C2D80">
      <w:pPr>
        <w:rPr>
          <w:sz w:val="16"/>
          <w:szCs w:val="16"/>
        </w:rPr>
      </w:pPr>
      <w:r w:rsidRPr="006F12BA">
        <w:rPr>
          <w:sz w:val="16"/>
          <w:szCs w:val="16"/>
        </w:rPr>
        <w:t xml:space="preserve">  };</w:t>
      </w:r>
    </w:p>
    <w:p w14:paraId="20EC300B" w14:textId="77777777" w:rsidR="001C2D80" w:rsidRPr="006F12BA" w:rsidRDefault="001C2D80" w:rsidP="001C2D80">
      <w:pPr>
        <w:rPr>
          <w:sz w:val="16"/>
          <w:szCs w:val="16"/>
        </w:rPr>
      </w:pPr>
      <w:r w:rsidRPr="006F12BA">
        <w:rPr>
          <w:sz w:val="16"/>
          <w:szCs w:val="16"/>
        </w:rPr>
        <w:t xml:space="preserve">  bot_.RegistryNextStep(message-&gt;chat-&gt;id, delete_user);</w:t>
      </w:r>
    </w:p>
    <w:p w14:paraId="1FFBCE6B" w14:textId="77777777" w:rsidR="001C2D80" w:rsidRPr="006F12BA" w:rsidRDefault="001C2D80" w:rsidP="001C2D80">
      <w:pPr>
        <w:rPr>
          <w:sz w:val="16"/>
          <w:szCs w:val="16"/>
        </w:rPr>
      </w:pPr>
      <w:r w:rsidRPr="006F12BA">
        <w:rPr>
          <w:sz w:val="16"/>
          <w:szCs w:val="16"/>
        </w:rPr>
        <w:t>}</w:t>
      </w:r>
    </w:p>
    <w:p w14:paraId="1A2AB019" w14:textId="77777777" w:rsidR="001C2D80" w:rsidRPr="006F12BA" w:rsidRDefault="001C2D80" w:rsidP="001C2D80">
      <w:pPr>
        <w:rPr>
          <w:sz w:val="16"/>
          <w:szCs w:val="16"/>
        </w:rPr>
      </w:pPr>
    </w:p>
    <w:p w14:paraId="72B25EA9" w14:textId="77777777" w:rsidR="001C2D80" w:rsidRPr="006F12BA" w:rsidRDefault="001C2D80" w:rsidP="001C2D80">
      <w:pPr>
        <w:rPr>
          <w:sz w:val="16"/>
          <w:szCs w:val="16"/>
        </w:rPr>
      </w:pPr>
      <w:r w:rsidRPr="006F12BA">
        <w:rPr>
          <w:sz w:val="16"/>
          <w:szCs w:val="16"/>
        </w:rPr>
        <w:t>void SearcherBot::on_renew_lease(const SearcherBot::MessagePtr&amp; message) {</w:t>
      </w:r>
    </w:p>
    <w:p w14:paraId="3FE66059" w14:textId="77777777" w:rsidR="001C2D80" w:rsidRPr="006F12BA" w:rsidRDefault="001C2D80" w:rsidP="001C2D80">
      <w:pPr>
        <w:rPr>
          <w:sz w:val="16"/>
          <w:szCs w:val="16"/>
        </w:rPr>
      </w:pPr>
      <w:r w:rsidRPr="006F12BA">
        <w:rPr>
          <w:sz w:val="16"/>
          <w:szCs w:val="16"/>
        </w:rPr>
        <w:t xml:space="preserve">  SendMessage(message-&gt;chat-&gt;id, "Введите ID пользователя:");</w:t>
      </w:r>
    </w:p>
    <w:p w14:paraId="040AFFFE"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350B5597" w14:textId="77777777" w:rsidR="001C2D80" w:rsidRPr="006F12BA" w:rsidRDefault="001C2D80" w:rsidP="001C2D80">
      <w:pPr>
        <w:rPr>
          <w:sz w:val="16"/>
          <w:szCs w:val="16"/>
        </w:rPr>
      </w:pPr>
      <w:r w:rsidRPr="006F12BA">
        <w:rPr>
          <w:sz w:val="16"/>
          <w:szCs w:val="16"/>
        </w:rPr>
        <w:t xml:space="preserve">    std::int32_t user_id;</w:t>
      </w:r>
    </w:p>
    <w:p w14:paraId="0EDF630A" w14:textId="77777777" w:rsidR="001C2D80" w:rsidRPr="006F12BA" w:rsidRDefault="001C2D80" w:rsidP="001C2D80">
      <w:pPr>
        <w:rPr>
          <w:sz w:val="16"/>
          <w:szCs w:val="16"/>
        </w:rPr>
      </w:pPr>
      <w:r w:rsidRPr="006F12BA">
        <w:rPr>
          <w:sz w:val="16"/>
          <w:szCs w:val="16"/>
        </w:rPr>
        <w:t xml:space="preserve">    try {</w:t>
      </w:r>
    </w:p>
    <w:p w14:paraId="2AE740AA" w14:textId="77777777" w:rsidR="001C2D80" w:rsidRPr="006F12BA" w:rsidRDefault="001C2D80" w:rsidP="001C2D80">
      <w:pPr>
        <w:rPr>
          <w:sz w:val="16"/>
          <w:szCs w:val="16"/>
        </w:rPr>
      </w:pPr>
      <w:r w:rsidRPr="006F12BA">
        <w:rPr>
          <w:sz w:val="16"/>
          <w:szCs w:val="16"/>
        </w:rPr>
        <w:t xml:space="preserve">      user_id = std::stoi(message-&gt;text);</w:t>
      </w:r>
    </w:p>
    <w:p w14:paraId="04A87EEC" w14:textId="77777777" w:rsidR="001C2D80" w:rsidRPr="006F12BA" w:rsidRDefault="001C2D80" w:rsidP="001C2D80">
      <w:pPr>
        <w:rPr>
          <w:sz w:val="16"/>
          <w:szCs w:val="16"/>
        </w:rPr>
      </w:pPr>
      <w:r w:rsidRPr="006F12BA">
        <w:rPr>
          <w:sz w:val="16"/>
          <w:szCs w:val="16"/>
        </w:rPr>
        <w:t xml:space="preserve">    } catch (std::invalid_argument&amp;) {</w:t>
      </w:r>
    </w:p>
    <w:p w14:paraId="4F19C9F2" w14:textId="77777777" w:rsidR="001C2D80" w:rsidRPr="006F12BA" w:rsidRDefault="001C2D80" w:rsidP="001C2D80">
      <w:pPr>
        <w:rPr>
          <w:sz w:val="16"/>
          <w:szCs w:val="16"/>
        </w:rPr>
      </w:pPr>
      <w:r w:rsidRPr="006F12BA">
        <w:rPr>
          <w:sz w:val="16"/>
          <w:szCs w:val="16"/>
        </w:rPr>
        <w:t xml:space="preserve">      SendMessage(message-&gt;chat-&gt;id, "Вы ввели не число.");</w:t>
      </w:r>
    </w:p>
    <w:p w14:paraId="2B653B2E" w14:textId="77777777" w:rsidR="001C2D80" w:rsidRPr="006F12BA" w:rsidRDefault="001C2D80" w:rsidP="001C2D80">
      <w:pPr>
        <w:rPr>
          <w:sz w:val="16"/>
          <w:szCs w:val="16"/>
        </w:rPr>
      </w:pPr>
      <w:r w:rsidRPr="006F12BA">
        <w:rPr>
          <w:sz w:val="16"/>
          <w:szCs w:val="16"/>
        </w:rPr>
        <w:t xml:space="preserve">      return;</w:t>
      </w:r>
    </w:p>
    <w:p w14:paraId="659C2D9F" w14:textId="77777777" w:rsidR="001C2D80" w:rsidRPr="006F12BA" w:rsidRDefault="001C2D80" w:rsidP="001C2D80">
      <w:pPr>
        <w:rPr>
          <w:sz w:val="16"/>
          <w:szCs w:val="16"/>
        </w:rPr>
      </w:pPr>
      <w:r w:rsidRPr="006F12BA">
        <w:rPr>
          <w:sz w:val="16"/>
          <w:szCs w:val="16"/>
        </w:rPr>
        <w:t xml:space="preserve">    }</w:t>
      </w:r>
    </w:p>
    <w:p w14:paraId="338F2BC4" w14:textId="77777777" w:rsidR="001C2D80" w:rsidRPr="006F12BA" w:rsidRDefault="001C2D80" w:rsidP="001C2D80">
      <w:pPr>
        <w:rPr>
          <w:sz w:val="16"/>
          <w:szCs w:val="16"/>
        </w:rPr>
      </w:pPr>
      <w:r w:rsidRPr="006F12BA">
        <w:rPr>
          <w:sz w:val="16"/>
          <w:szCs w:val="16"/>
        </w:rPr>
        <w:t xml:space="preserve">    SendMessage(message-&gt;chat-&gt;id, "Введите количество дней:");</w:t>
      </w:r>
    </w:p>
    <w:p w14:paraId="168ED379" w14:textId="77777777" w:rsidR="001C2D80" w:rsidRPr="006F12BA" w:rsidRDefault="001C2D80" w:rsidP="001C2D80">
      <w:pPr>
        <w:rPr>
          <w:sz w:val="16"/>
          <w:szCs w:val="16"/>
        </w:rPr>
      </w:pPr>
      <w:r w:rsidRPr="006F12BA">
        <w:rPr>
          <w:sz w:val="16"/>
          <w:szCs w:val="16"/>
        </w:rPr>
        <w:t xml:space="preserve">    bot_.RegistryNextStep(</w:t>
      </w:r>
    </w:p>
    <w:p w14:paraId="00539790" w14:textId="77777777" w:rsidR="001C2D80" w:rsidRPr="006F12BA" w:rsidRDefault="001C2D80" w:rsidP="001C2D80">
      <w:pPr>
        <w:rPr>
          <w:sz w:val="16"/>
          <w:szCs w:val="16"/>
        </w:rPr>
      </w:pPr>
      <w:r w:rsidRPr="006F12BA">
        <w:rPr>
          <w:sz w:val="16"/>
          <w:szCs w:val="16"/>
        </w:rPr>
        <w:t xml:space="preserve">        message-&gt;chat-&gt;id, [this, user_id](const MessagePtr&amp; message) {</w:t>
      </w:r>
    </w:p>
    <w:p w14:paraId="21EA112F" w14:textId="77777777" w:rsidR="001C2D80" w:rsidRPr="006F12BA" w:rsidRDefault="001C2D80" w:rsidP="001C2D80">
      <w:pPr>
        <w:rPr>
          <w:sz w:val="16"/>
          <w:szCs w:val="16"/>
        </w:rPr>
      </w:pPr>
      <w:r w:rsidRPr="006F12BA">
        <w:rPr>
          <w:sz w:val="16"/>
          <w:szCs w:val="16"/>
        </w:rPr>
        <w:t xml:space="preserve">          std::int32_t number_of_days;</w:t>
      </w:r>
    </w:p>
    <w:p w14:paraId="2BA1EF73" w14:textId="77777777" w:rsidR="001C2D80" w:rsidRPr="006F12BA" w:rsidRDefault="001C2D80" w:rsidP="001C2D80">
      <w:pPr>
        <w:rPr>
          <w:sz w:val="16"/>
          <w:szCs w:val="16"/>
        </w:rPr>
      </w:pPr>
      <w:r w:rsidRPr="006F12BA">
        <w:rPr>
          <w:sz w:val="16"/>
          <w:szCs w:val="16"/>
        </w:rPr>
        <w:t xml:space="preserve">          try {</w:t>
      </w:r>
    </w:p>
    <w:p w14:paraId="7E6BD98D" w14:textId="77777777" w:rsidR="001C2D80" w:rsidRPr="006F12BA" w:rsidRDefault="001C2D80" w:rsidP="001C2D80">
      <w:pPr>
        <w:rPr>
          <w:sz w:val="16"/>
          <w:szCs w:val="16"/>
        </w:rPr>
      </w:pPr>
      <w:r w:rsidRPr="006F12BA">
        <w:rPr>
          <w:sz w:val="16"/>
          <w:szCs w:val="16"/>
        </w:rPr>
        <w:t xml:space="preserve">            number_of_days = std::stoi(message-&gt;text);</w:t>
      </w:r>
    </w:p>
    <w:p w14:paraId="0A860112" w14:textId="77777777" w:rsidR="001C2D80" w:rsidRPr="006F12BA" w:rsidRDefault="001C2D80" w:rsidP="001C2D80">
      <w:pPr>
        <w:rPr>
          <w:sz w:val="16"/>
          <w:szCs w:val="16"/>
        </w:rPr>
      </w:pPr>
      <w:r w:rsidRPr="006F12BA">
        <w:rPr>
          <w:sz w:val="16"/>
          <w:szCs w:val="16"/>
        </w:rPr>
        <w:t xml:space="preserve">          } catch (std::invalid_argument&amp;) {</w:t>
      </w:r>
    </w:p>
    <w:p w14:paraId="51E3B2FB" w14:textId="77777777" w:rsidR="001C2D80" w:rsidRPr="006F12BA" w:rsidRDefault="001C2D80" w:rsidP="001C2D80">
      <w:pPr>
        <w:rPr>
          <w:sz w:val="16"/>
          <w:szCs w:val="16"/>
        </w:rPr>
      </w:pPr>
      <w:r w:rsidRPr="006F12BA">
        <w:rPr>
          <w:sz w:val="16"/>
          <w:szCs w:val="16"/>
        </w:rPr>
        <w:t xml:space="preserve">            SendMessage(message-&gt;from-&gt;id, "Вы ввели не число");</w:t>
      </w:r>
    </w:p>
    <w:p w14:paraId="27561DCD" w14:textId="77777777" w:rsidR="001C2D80" w:rsidRPr="006F12BA" w:rsidRDefault="001C2D80" w:rsidP="001C2D80">
      <w:pPr>
        <w:rPr>
          <w:sz w:val="16"/>
          <w:szCs w:val="16"/>
        </w:rPr>
      </w:pPr>
      <w:r w:rsidRPr="006F12BA">
        <w:rPr>
          <w:sz w:val="16"/>
          <w:szCs w:val="16"/>
        </w:rPr>
        <w:t xml:space="preserve">            return;</w:t>
      </w:r>
    </w:p>
    <w:p w14:paraId="2DC21A6A" w14:textId="77777777" w:rsidR="001C2D80" w:rsidRPr="006F12BA" w:rsidRDefault="001C2D80" w:rsidP="001C2D80">
      <w:pPr>
        <w:rPr>
          <w:sz w:val="16"/>
          <w:szCs w:val="16"/>
        </w:rPr>
      </w:pPr>
      <w:r w:rsidRPr="006F12BA">
        <w:rPr>
          <w:sz w:val="16"/>
          <w:szCs w:val="16"/>
        </w:rPr>
        <w:t xml:space="preserve">          }</w:t>
      </w:r>
    </w:p>
    <w:p w14:paraId="0A7C1F4A" w14:textId="77777777" w:rsidR="001C2D80" w:rsidRPr="006F12BA" w:rsidRDefault="001C2D80" w:rsidP="001C2D80">
      <w:pPr>
        <w:rPr>
          <w:sz w:val="16"/>
          <w:szCs w:val="16"/>
        </w:rPr>
      </w:pPr>
      <w:r w:rsidRPr="006F12BA">
        <w:rPr>
          <w:sz w:val="16"/>
          <w:szCs w:val="16"/>
        </w:rPr>
        <w:t xml:space="preserve">          if (RenewLease(user_id, number_of_days)) {</w:t>
      </w:r>
    </w:p>
    <w:p w14:paraId="56C917FF" w14:textId="77777777" w:rsidR="001C2D80" w:rsidRPr="006F12BA" w:rsidRDefault="001C2D80" w:rsidP="001C2D80">
      <w:pPr>
        <w:rPr>
          <w:sz w:val="16"/>
          <w:szCs w:val="16"/>
        </w:rPr>
      </w:pPr>
      <w:r w:rsidRPr="006F12BA">
        <w:rPr>
          <w:sz w:val="16"/>
          <w:szCs w:val="16"/>
        </w:rPr>
        <w:t xml:space="preserve">            SendMessage(message-&gt;chat-&gt;id, "Аренда успешно обновлена.");</w:t>
      </w:r>
    </w:p>
    <w:p w14:paraId="7BAA81BA" w14:textId="77777777" w:rsidR="001C2D80" w:rsidRPr="006F12BA" w:rsidRDefault="001C2D80" w:rsidP="001C2D80">
      <w:pPr>
        <w:rPr>
          <w:sz w:val="16"/>
          <w:szCs w:val="16"/>
        </w:rPr>
      </w:pPr>
      <w:r w:rsidRPr="006F12BA">
        <w:rPr>
          <w:sz w:val="16"/>
          <w:szCs w:val="16"/>
        </w:rPr>
        <w:t xml:space="preserve">          } else {</w:t>
      </w:r>
    </w:p>
    <w:p w14:paraId="573FB295" w14:textId="77777777" w:rsidR="001C2D80" w:rsidRPr="006F12BA" w:rsidRDefault="001C2D80" w:rsidP="001C2D80">
      <w:pPr>
        <w:rPr>
          <w:sz w:val="16"/>
          <w:szCs w:val="16"/>
        </w:rPr>
      </w:pPr>
      <w:r w:rsidRPr="006F12BA">
        <w:rPr>
          <w:sz w:val="16"/>
          <w:szCs w:val="16"/>
        </w:rPr>
        <w:t xml:space="preserve">            SendMessage(message-&gt;chat-&gt;id, "Ошибка. Аренда не обновлена.");</w:t>
      </w:r>
    </w:p>
    <w:p w14:paraId="41B2DB44" w14:textId="77777777" w:rsidR="001C2D80" w:rsidRPr="006F12BA" w:rsidRDefault="001C2D80" w:rsidP="001C2D80">
      <w:pPr>
        <w:rPr>
          <w:sz w:val="16"/>
          <w:szCs w:val="16"/>
        </w:rPr>
      </w:pPr>
      <w:r w:rsidRPr="006F12BA">
        <w:rPr>
          <w:sz w:val="16"/>
          <w:szCs w:val="16"/>
        </w:rPr>
        <w:t xml:space="preserve">          }</w:t>
      </w:r>
    </w:p>
    <w:p w14:paraId="05929114" w14:textId="77777777" w:rsidR="001C2D80" w:rsidRPr="006F12BA" w:rsidRDefault="001C2D80" w:rsidP="001C2D80">
      <w:pPr>
        <w:rPr>
          <w:sz w:val="16"/>
          <w:szCs w:val="16"/>
        </w:rPr>
      </w:pPr>
      <w:r w:rsidRPr="006F12BA">
        <w:rPr>
          <w:sz w:val="16"/>
          <w:szCs w:val="16"/>
        </w:rPr>
        <w:t xml:space="preserve">        });</w:t>
      </w:r>
    </w:p>
    <w:p w14:paraId="62D469C8" w14:textId="77777777" w:rsidR="001C2D80" w:rsidRPr="006F12BA" w:rsidRDefault="001C2D80" w:rsidP="001C2D80">
      <w:pPr>
        <w:rPr>
          <w:sz w:val="16"/>
          <w:szCs w:val="16"/>
        </w:rPr>
      </w:pPr>
      <w:r w:rsidRPr="006F12BA">
        <w:rPr>
          <w:sz w:val="16"/>
          <w:szCs w:val="16"/>
        </w:rPr>
        <w:t xml:space="preserve">  });</w:t>
      </w:r>
    </w:p>
    <w:p w14:paraId="09EAFC5F" w14:textId="77777777" w:rsidR="001C2D80" w:rsidRPr="006F12BA" w:rsidRDefault="001C2D80" w:rsidP="001C2D80">
      <w:pPr>
        <w:rPr>
          <w:sz w:val="16"/>
          <w:szCs w:val="16"/>
        </w:rPr>
      </w:pPr>
      <w:r w:rsidRPr="006F12BA">
        <w:rPr>
          <w:sz w:val="16"/>
          <w:szCs w:val="16"/>
        </w:rPr>
        <w:t>}</w:t>
      </w:r>
    </w:p>
    <w:p w14:paraId="16E06C68" w14:textId="77777777" w:rsidR="001C2D80" w:rsidRPr="006F12BA" w:rsidRDefault="001C2D80" w:rsidP="001C2D80">
      <w:pPr>
        <w:rPr>
          <w:sz w:val="16"/>
          <w:szCs w:val="16"/>
        </w:rPr>
      </w:pPr>
    </w:p>
    <w:p w14:paraId="3AAB857C" w14:textId="77777777" w:rsidR="001C2D80" w:rsidRPr="006F12BA" w:rsidRDefault="001C2D80" w:rsidP="001C2D80">
      <w:pPr>
        <w:rPr>
          <w:sz w:val="16"/>
          <w:szCs w:val="16"/>
        </w:rPr>
      </w:pPr>
      <w:r w:rsidRPr="006F12BA">
        <w:rPr>
          <w:sz w:val="16"/>
          <w:szCs w:val="16"/>
        </w:rPr>
        <w:t>void SearcherBot::on_back_to_start_markup(</w:t>
      </w:r>
    </w:p>
    <w:p w14:paraId="612CA642" w14:textId="77777777" w:rsidR="001C2D80" w:rsidRPr="006F12BA" w:rsidRDefault="001C2D80" w:rsidP="001C2D80">
      <w:pPr>
        <w:rPr>
          <w:sz w:val="16"/>
          <w:szCs w:val="16"/>
        </w:rPr>
      </w:pPr>
      <w:r w:rsidRPr="006F12BA">
        <w:rPr>
          <w:sz w:val="16"/>
          <w:szCs w:val="16"/>
        </w:rPr>
        <w:t xml:space="preserve">    const SearcherBot::MessagePtr&amp; message) {</w:t>
      </w:r>
    </w:p>
    <w:p w14:paraId="08F3255F" w14:textId="77777777" w:rsidR="001C2D80" w:rsidRPr="006F12BA" w:rsidRDefault="001C2D80" w:rsidP="001C2D80">
      <w:pPr>
        <w:rPr>
          <w:sz w:val="16"/>
          <w:szCs w:val="16"/>
        </w:rPr>
      </w:pPr>
      <w:r w:rsidRPr="006F12BA">
        <w:rPr>
          <w:sz w:val="16"/>
          <w:szCs w:val="16"/>
        </w:rPr>
        <w:t xml:space="preserve">  SendMessage(message-&gt;chat-&gt;id,</w:t>
      </w:r>
    </w:p>
    <w:p w14:paraId="72ED567F" w14:textId="77777777" w:rsidR="001C2D80" w:rsidRPr="006F12BA" w:rsidRDefault="001C2D80" w:rsidP="001C2D80">
      <w:pPr>
        <w:rPr>
          <w:sz w:val="16"/>
          <w:szCs w:val="16"/>
        </w:rPr>
      </w:pPr>
      <w:r w:rsidRPr="006F12BA">
        <w:rPr>
          <w:sz w:val="16"/>
          <w:szCs w:val="16"/>
        </w:rPr>
        <w:t xml:space="preserve">              message-&gt;from-&gt;firstName + ", выберите действие.",</w:t>
      </w:r>
    </w:p>
    <w:p w14:paraId="161C2DB1" w14:textId="77777777" w:rsidR="001C2D80" w:rsidRPr="006F12BA" w:rsidRDefault="001C2D80" w:rsidP="001C2D80">
      <w:pPr>
        <w:rPr>
          <w:sz w:val="16"/>
          <w:szCs w:val="16"/>
        </w:rPr>
      </w:pPr>
      <w:r w:rsidRPr="006F12BA">
        <w:rPr>
          <w:sz w:val="16"/>
          <w:szCs w:val="16"/>
        </w:rPr>
        <w:t xml:space="preserve">              ui::AdminStartMarkup());</w:t>
      </w:r>
    </w:p>
    <w:p w14:paraId="521193F9" w14:textId="77777777" w:rsidR="001C2D80" w:rsidRPr="006F12BA" w:rsidRDefault="001C2D80" w:rsidP="001C2D80">
      <w:pPr>
        <w:rPr>
          <w:sz w:val="16"/>
          <w:szCs w:val="16"/>
        </w:rPr>
      </w:pPr>
      <w:r w:rsidRPr="006F12BA">
        <w:rPr>
          <w:sz w:val="16"/>
          <w:szCs w:val="16"/>
        </w:rPr>
        <w:t>}</w:t>
      </w:r>
    </w:p>
    <w:p w14:paraId="0766ABE6" w14:textId="77777777" w:rsidR="001C2D80" w:rsidRPr="006F12BA" w:rsidRDefault="001C2D80" w:rsidP="001C2D80">
      <w:pPr>
        <w:rPr>
          <w:sz w:val="16"/>
          <w:szCs w:val="16"/>
        </w:rPr>
      </w:pPr>
    </w:p>
    <w:p w14:paraId="08DD5460" w14:textId="77777777" w:rsidR="001C2D80" w:rsidRPr="006F12BA" w:rsidRDefault="001C2D80" w:rsidP="001C2D80">
      <w:pPr>
        <w:rPr>
          <w:sz w:val="16"/>
          <w:szCs w:val="16"/>
        </w:rPr>
      </w:pPr>
      <w:r w:rsidRPr="006F12BA">
        <w:rPr>
          <w:sz w:val="16"/>
          <w:szCs w:val="16"/>
        </w:rPr>
        <w:t>void SearcherBot::InitAdminCommands() {</w:t>
      </w:r>
    </w:p>
    <w:p w14:paraId="2DFA94BC" w14:textId="77777777" w:rsidR="001C2D80" w:rsidRPr="006F12BA" w:rsidRDefault="001C2D80" w:rsidP="001C2D80">
      <w:pPr>
        <w:rPr>
          <w:sz w:val="16"/>
          <w:szCs w:val="16"/>
        </w:rPr>
      </w:pPr>
      <w:r w:rsidRPr="006F12BA">
        <w:rPr>
          <w:sz w:val="16"/>
          <w:szCs w:val="16"/>
        </w:rPr>
        <w:t xml:space="preserve">  admin_commands_ = {{"</w:t>
      </w:r>
      <w:r w:rsidRPr="006F12BA">
        <w:rPr>
          <w:rFonts w:ascii="Apple Color Emoji" w:hAnsi="Apple Color Emoji" w:cs="Apple Color Emoji"/>
          <w:sz w:val="16"/>
          <w:szCs w:val="16"/>
        </w:rPr>
        <w:t>📣📣📣</w:t>
      </w:r>
      <w:r w:rsidRPr="006F12BA">
        <w:rPr>
          <w:sz w:val="16"/>
          <w:szCs w:val="16"/>
        </w:rPr>
        <w:t xml:space="preserve"> Групповая рассылка </w:t>
      </w:r>
      <w:r w:rsidRPr="006F12BA">
        <w:rPr>
          <w:rFonts w:ascii="Apple Color Emoji" w:hAnsi="Apple Color Emoji" w:cs="Apple Color Emoji"/>
          <w:sz w:val="16"/>
          <w:szCs w:val="16"/>
        </w:rPr>
        <w:t>📣📣📣</w:t>
      </w:r>
      <w:r w:rsidRPr="006F12BA">
        <w:rPr>
          <w:sz w:val="16"/>
          <w:szCs w:val="16"/>
        </w:rPr>
        <w:t>",</w:t>
      </w:r>
    </w:p>
    <w:p w14:paraId="0128AA12" w14:textId="77777777" w:rsidR="001C2D80" w:rsidRPr="006F12BA" w:rsidRDefault="001C2D80" w:rsidP="001C2D80">
      <w:pPr>
        <w:rPr>
          <w:sz w:val="16"/>
          <w:szCs w:val="16"/>
        </w:rPr>
      </w:pPr>
      <w:r w:rsidRPr="006F12BA">
        <w:rPr>
          <w:sz w:val="16"/>
          <w:szCs w:val="16"/>
        </w:rPr>
        <w:t xml:space="preserve">                      [this](const MessagePtr&amp; message) {</w:t>
      </w:r>
    </w:p>
    <w:p w14:paraId="101129BE" w14:textId="77777777" w:rsidR="001C2D80" w:rsidRPr="006F12BA" w:rsidRDefault="001C2D80" w:rsidP="001C2D80">
      <w:pPr>
        <w:rPr>
          <w:sz w:val="16"/>
          <w:szCs w:val="16"/>
        </w:rPr>
      </w:pPr>
      <w:r w:rsidRPr="006F12BA">
        <w:rPr>
          <w:sz w:val="16"/>
          <w:szCs w:val="16"/>
        </w:rPr>
        <w:t xml:space="preserve">                        on_broadcast(message);</w:t>
      </w:r>
    </w:p>
    <w:p w14:paraId="7D7B1026" w14:textId="77777777" w:rsidR="001C2D80" w:rsidRPr="006F12BA" w:rsidRDefault="001C2D80" w:rsidP="001C2D80">
      <w:pPr>
        <w:rPr>
          <w:sz w:val="16"/>
          <w:szCs w:val="16"/>
        </w:rPr>
      </w:pPr>
      <w:r w:rsidRPr="006F12BA">
        <w:rPr>
          <w:sz w:val="16"/>
          <w:szCs w:val="16"/>
        </w:rPr>
        <w:t xml:space="preserve">                      }},</w:t>
      </w:r>
    </w:p>
    <w:p w14:paraId="75277B00"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w:t>
      </w:r>
      <w:r w:rsidRPr="006F12BA">
        <w:rPr>
          <w:rFonts w:ascii="Apple Color Emoji" w:hAnsi="Apple Color Emoji" w:cs="Apple Color Emoji"/>
          <w:sz w:val="16"/>
          <w:szCs w:val="16"/>
        </w:rPr>
        <w:t>💻</w:t>
      </w:r>
      <w:r w:rsidRPr="006F12BA">
        <w:rPr>
          <w:sz w:val="16"/>
          <w:szCs w:val="16"/>
        </w:rPr>
        <w:t xml:space="preserve"> ‍Панель пользователя",</w:t>
      </w:r>
    </w:p>
    <w:p w14:paraId="06A69488" w14:textId="77777777" w:rsidR="001C2D80" w:rsidRPr="006F12BA" w:rsidRDefault="001C2D80" w:rsidP="001C2D80">
      <w:pPr>
        <w:rPr>
          <w:sz w:val="16"/>
          <w:szCs w:val="16"/>
        </w:rPr>
      </w:pPr>
      <w:r w:rsidRPr="006F12BA">
        <w:rPr>
          <w:sz w:val="16"/>
          <w:szCs w:val="16"/>
        </w:rPr>
        <w:t xml:space="preserve">                      [this](const MessagePtr&amp; message) {</w:t>
      </w:r>
    </w:p>
    <w:p w14:paraId="3F9CDDAE" w14:textId="77777777" w:rsidR="001C2D80" w:rsidRPr="006F12BA" w:rsidRDefault="001C2D80" w:rsidP="001C2D80">
      <w:pPr>
        <w:rPr>
          <w:sz w:val="16"/>
          <w:szCs w:val="16"/>
        </w:rPr>
      </w:pPr>
      <w:r w:rsidRPr="006F12BA">
        <w:rPr>
          <w:sz w:val="16"/>
          <w:szCs w:val="16"/>
        </w:rPr>
        <w:t xml:space="preserve">                        SendMessage(message-&gt;chat-&gt;id, "Выберите действие.",</w:t>
      </w:r>
    </w:p>
    <w:p w14:paraId="7FF11F7E" w14:textId="77777777" w:rsidR="001C2D80" w:rsidRPr="006F12BA" w:rsidRDefault="001C2D80" w:rsidP="001C2D80">
      <w:pPr>
        <w:rPr>
          <w:sz w:val="16"/>
          <w:szCs w:val="16"/>
        </w:rPr>
      </w:pPr>
      <w:r w:rsidRPr="006F12BA">
        <w:rPr>
          <w:sz w:val="16"/>
          <w:szCs w:val="16"/>
        </w:rPr>
        <w:t xml:space="preserve">                                    ui::UserStartMarkupForAdmin());</w:t>
      </w:r>
    </w:p>
    <w:p w14:paraId="60522952" w14:textId="77777777" w:rsidR="001C2D80" w:rsidRPr="006F12BA" w:rsidRDefault="001C2D80" w:rsidP="001C2D80">
      <w:pPr>
        <w:rPr>
          <w:sz w:val="16"/>
          <w:szCs w:val="16"/>
        </w:rPr>
      </w:pPr>
      <w:r w:rsidRPr="006F12BA">
        <w:rPr>
          <w:sz w:val="16"/>
          <w:szCs w:val="16"/>
        </w:rPr>
        <w:t xml:space="preserve">                      }},</w:t>
      </w:r>
    </w:p>
    <w:p w14:paraId="4B081511"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Панель администратора",</w:t>
      </w:r>
    </w:p>
    <w:p w14:paraId="101D04B2" w14:textId="77777777" w:rsidR="001C2D80" w:rsidRPr="006F12BA" w:rsidRDefault="001C2D80" w:rsidP="001C2D80">
      <w:pPr>
        <w:rPr>
          <w:sz w:val="16"/>
          <w:szCs w:val="16"/>
        </w:rPr>
      </w:pPr>
      <w:r w:rsidRPr="006F12BA">
        <w:rPr>
          <w:sz w:val="16"/>
          <w:szCs w:val="16"/>
        </w:rPr>
        <w:t xml:space="preserve">                      [this](const MessagePtr&amp; message) {</w:t>
      </w:r>
    </w:p>
    <w:p w14:paraId="4449DA22" w14:textId="77777777" w:rsidR="001C2D80" w:rsidRPr="006F12BA" w:rsidRDefault="001C2D80" w:rsidP="001C2D80">
      <w:pPr>
        <w:rPr>
          <w:sz w:val="16"/>
          <w:szCs w:val="16"/>
        </w:rPr>
      </w:pPr>
      <w:r w:rsidRPr="006F12BA">
        <w:rPr>
          <w:sz w:val="16"/>
          <w:szCs w:val="16"/>
        </w:rPr>
        <w:t xml:space="preserve">                        SendMessage(message-&gt;chat-&gt;id, "Доступ открыт.",</w:t>
      </w:r>
    </w:p>
    <w:p w14:paraId="60423067" w14:textId="77777777" w:rsidR="001C2D80" w:rsidRPr="006F12BA" w:rsidRDefault="001C2D80" w:rsidP="001C2D80">
      <w:pPr>
        <w:rPr>
          <w:sz w:val="16"/>
          <w:szCs w:val="16"/>
        </w:rPr>
      </w:pPr>
      <w:r w:rsidRPr="006F12BA">
        <w:rPr>
          <w:sz w:val="16"/>
          <w:szCs w:val="16"/>
        </w:rPr>
        <w:t xml:space="preserve">                                    ui::AdminMarkup());</w:t>
      </w:r>
    </w:p>
    <w:p w14:paraId="6647C864" w14:textId="77777777" w:rsidR="001C2D80" w:rsidRPr="006F12BA" w:rsidRDefault="001C2D80" w:rsidP="001C2D80">
      <w:pPr>
        <w:rPr>
          <w:sz w:val="16"/>
          <w:szCs w:val="16"/>
        </w:rPr>
      </w:pPr>
      <w:r w:rsidRPr="006F12BA">
        <w:rPr>
          <w:sz w:val="16"/>
          <w:szCs w:val="16"/>
        </w:rPr>
        <w:t xml:space="preserve">                      }},</w:t>
      </w:r>
    </w:p>
    <w:p w14:paraId="6ADF9086"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Список заявок",</w:t>
      </w:r>
    </w:p>
    <w:p w14:paraId="1DB8499C" w14:textId="77777777" w:rsidR="001C2D80" w:rsidRPr="006F12BA" w:rsidRDefault="001C2D80" w:rsidP="001C2D80">
      <w:pPr>
        <w:rPr>
          <w:sz w:val="16"/>
          <w:szCs w:val="16"/>
        </w:rPr>
      </w:pPr>
      <w:r w:rsidRPr="006F12BA">
        <w:rPr>
          <w:sz w:val="16"/>
          <w:szCs w:val="16"/>
        </w:rPr>
        <w:t xml:space="preserve">                      [this](const MessagePtr&amp; message) {</w:t>
      </w:r>
    </w:p>
    <w:p w14:paraId="41ECB2EC" w14:textId="77777777" w:rsidR="001C2D80" w:rsidRPr="006F12BA" w:rsidRDefault="001C2D80" w:rsidP="001C2D80">
      <w:pPr>
        <w:rPr>
          <w:sz w:val="16"/>
          <w:szCs w:val="16"/>
        </w:rPr>
      </w:pPr>
      <w:r w:rsidRPr="006F12BA">
        <w:rPr>
          <w:sz w:val="16"/>
          <w:szCs w:val="16"/>
        </w:rPr>
        <w:t xml:space="preserve">                        on_applications_list(message);</w:t>
      </w:r>
    </w:p>
    <w:p w14:paraId="3098EBFD" w14:textId="77777777" w:rsidR="001C2D80" w:rsidRPr="006F12BA" w:rsidRDefault="001C2D80" w:rsidP="001C2D80">
      <w:pPr>
        <w:rPr>
          <w:sz w:val="16"/>
          <w:szCs w:val="16"/>
        </w:rPr>
      </w:pPr>
      <w:r w:rsidRPr="006F12BA">
        <w:rPr>
          <w:sz w:val="16"/>
          <w:szCs w:val="16"/>
        </w:rPr>
        <w:t xml:space="preserve">                      }},</w:t>
      </w:r>
    </w:p>
    <w:p w14:paraId="75A22418"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Добавить администратора",</w:t>
      </w:r>
    </w:p>
    <w:p w14:paraId="684FAF18" w14:textId="77777777" w:rsidR="001C2D80" w:rsidRPr="006F12BA" w:rsidRDefault="001C2D80" w:rsidP="001C2D80">
      <w:pPr>
        <w:rPr>
          <w:sz w:val="16"/>
          <w:szCs w:val="16"/>
        </w:rPr>
      </w:pPr>
      <w:r w:rsidRPr="006F12BA">
        <w:rPr>
          <w:sz w:val="16"/>
          <w:szCs w:val="16"/>
        </w:rPr>
        <w:t xml:space="preserve">                      [this](const MessagePtr&amp; message) {</w:t>
      </w:r>
    </w:p>
    <w:p w14:paraId="53FD07A8" w14:textId="77777777" w:rsidR="001C2D80" w:rsidRPr="006F12BA" w:rsidRDefault="001C2D80" w:rsidP="001C2D80">
      <w:pPr>
        <w:rPr>
          <w:sz w:val="16"/>
          <w:szCs w:val="16"/>
        </w:rPr>
      </w:pPr>
      <w:r w:rsidRPr="006F12BA">
        <w:rPr>
          <w:sz w:val="16"/>
          <w:szCs w:val="16"/>
        </w:rPr>
        <w:t xml:space="preserve">                        on_insert_admin(message);</w:t>
      </w:r>
    </w:p>
    <w:p w14:paraId="2D1B8D00" w14:textId="77777777" w:rsidR="001C2D80" w:rsidRPr="006F12BA" w:rsidRDefault="001C2D80" w:rsidP="001C2D80">
      <w:pPr>
        <w:rPr>
          <w:sz w:val="16"/>
          <w:szCs w:val="16"/>
        </w:rPr>
      </w:pPr>
      <w:r w:rsidRPr="006F12BA">
        <w:rPr>
          <w:sz w:val="16"/>
          <w:szCs w:val="16"/>
        </w:rPr>
        <w:t xml:space="preserve">                      }},</w:t>
      </w:r>
    </w:p>
    <w:p w14:paraId="14FD1218"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Добавить пользователя",</w:t>
      </w:r>
    </w:p>
    <w:p w14:paraId="4BABD512" w14:textId="77777777" w:rsidR="001C2D80" w:rsidRPr="006F12BA" w:rsidRDefault="001C2D80" w:rsidP="001C2D80">
      <w:pPr>
        <w:rPr>
          <w:sz w:val="16"/>
          <w:szCs w:val="16"/>
        </w:rPr>
      </w:pPr>
      <w:r w:rsidRPr="006F12BA">
        <w:rPr>
          <w:sz w:val="16"/>
          <w:szCs w:val="16"/>
        </w:rPr>
        <w:t xml:space="preserve">                      [this](const MessagePtr&amp; message) {</w:t>
      </w:r>
    </w:p>
    <w:p w14:paraId="1A19EFC7" w14:textId="77777777" w:rsidR="001C2D80" w:rsidRPr="006F12BA" w:rsidRDefault="001C2D80" w:rsidP="001C2D80">
      <w:pPr>
        <w:rPr>
          <w:sz w:val="16"/>
          <w:szCs w:val="16"/>
        </w:rPr>
      </w:pPr>
      <w:r w:rsidRPr="006F12BA">
        <w:rPr>
          <w:sz w:val="16"/>
          <w:szCs w:val="16"/>
        </w:rPr>
        <w:t xml:space="preserve">                        on_insert_user(message);</w:t>
      </w:r>
    </w:p>
    <w:p w14:paraId="70106FC5" w14:textId="77777777" w:rsidR="001C2D80" w:rsidRPr="006F12BA" w:rsidRDefault="001C2D80" w:rsidP="001C2D80">
      <w:pPr>
        <w:rPr>
          <w:sz w:val="16"/>
          <w:szCs w:val="16"/>
        </w:rPr>
      </w:pPr>
      <w:r w:rsidRPr="006F12BA">
        <w:rPr>
          <w:sz w:val="16"/>
          <w:szCs w:val="16"/>
        </w:rPr>
        <w:t xml:space="preserve">                      }},</w:t>
      </w:r>
    </w:p>
    <w:p w14:paraId="419CC789"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Список пользователей",</w:t>
      </w:r>
    </w:p>
    <w:p w14:paraId="369FAD0F" w14:textId="77777777" w:rsidR="001C2D80" w:rsidRPr="006F12BA" w:rsidRDefault="001C2D80" w:rsidP="001C2D80">
      <w:pPr>
        <w:rPr>
          <w:sz w:val="16"/>
          <w:szCs w:val="16"/>
        </w:rPr>
      </w:pPr>
      <w:r w:rsidRPr="006F12BA">
        <w:rPr>
          <w:sz w:val="16"/>
          <w:szCs w:val="16"/>
        </w:rPr>
        <w:t xml:space="preserve">                      [this](const MessagePtr&amp; message) {</w:t>
      </w:r>
    </w:p>
    <w:p w14:paraId="26BEED92" w14:textId="77777777" w:rsidR="001C2D80" w:rsidRPr="006F12BA" w:rsidRDefault="001C2D80" w:rsidP="001C2D80">
      <w:pPr>
        <w:rPr>
          <w:sz w:val="16"/>
          <w:szCs w:val="16"/>
        </w:rPr>
      </w:pPr>
      <w:r w:rsidRPr="006F12BA">
        <w:rPr>
          <w:sz w:val="16"/>
          <w:szCs w:val="16"/>
        </w:rPr>
        <w:t xml:space="preserve">                        on_users_list(message);</w:t>
      </w:r>
    </w:p>
    <w:p w14:paraId="05ACBAB5" w14:textId="77777777" w:rsidR="001C2D80" w:rsidRPr="006F12BA" w:rsidRDefault="001C2D80" w:rsidP="001C2D80">
      <w:pPr>
        <w:rPr>
          <w:sz w:val="16"/>
          <w:szCs w:val="16"/>
        </w:rPr>
      </w:pPr>
      <w:r w:rsidRPr="006F12BA">
        <w:rPr>
          <w:sz w:val="16"/>
          <w:szCs w:val="16"/>
        </w:rPr>
        <w:t xml:space="preserve">                      }},</w:t>
      </w:r>
    </w:p>
    <w:p w14:paraId="4E835BDD"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Удалить пользователя",</w:t>
      </w:r>
    </w:p>
    <w:p w14:paraId="20680A46" w14:textId="77777777" w:rsidR="001C2D80" w:rsidRPr="006F12BA" w:rsidRDefault="001C2D80" w:rsidP="001C2D80">
      <w:pPr>
        <w:rPr>
          <w:sz w:val="16"/>
          <w:szCs w:val="16"/>
        </w:rPr>
      </w:pPr>
      <w:r w:rsidRPr="006F12BA">
        <w:rPr>
          <w:sz w:val="16"/>
          <w:szCs w:val="16"/>
        </w:rPr>
        <w:t xml:space="preserve">                      [this](const MessagePtr&amp; message) {</w:t>
      </w:r>
    </w:p>
    <w:p w14:paraId="525EE2DD" w14:textId="77777777" w:rsidR="001C2D80" w:rsidRPr="006F12BA" w:rsidRDefault="001C2D80" w:rsidP="001C2D80">
      <w:pPr>
        <w:rPr>
          <w:sz w:val="16"/>
          <w:szCs w:val="16"/>
        </w:rPr>
      </w:pPr>
      <w:r w:rsidRPr="006F12BA">
        <w:rPr>
          <w:sz w:val="16"/>
          <w:szCs w:val="16"/>
        </w:rPr>
        <w:t xml:space="preserve">                        on_delete_user(message);</w:t>
      </w:r>
    </w:p>
    <w:p w14:paraId="1D322469" w14:textId="77777777" w:rsidR="001C2D80" w:rsidRPr="006F12BA" w:rsidRDefault="001C2D80" w:rsidP="001C2D80">
      <w:pPr>
        <w:rPr>
          <w:sz w:val="16"/>
          <w:szCs w:val="16"/>
        </w:rPr>
      </w:pPr>
      <w:r w:rsidRPr="006F12BA">
        <w:rPr>
          <w:sz w:val="16"/>
          <w:szCs w:val="16"/>
        </w:rPr>
        <w:t xml:space="preserve">                      }},</w:t>
      </w:r>
    </w:p>
    <w:p w14:paraId="27AB87BE"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Продлить аренду",</w:t>
      </w:r>
    </w:p>
    <w:p w14:paraId="7A835551" w14:textId="77777777" w:rsidR="001C2D80" w:rsidRPr="006F12BA" w:rsidRDefault="001C2D80" w:rsidP="001C2D80">
      <w:pPr>
        <w:rPr>
          <w:sz w:val="16"/>
          <w:szCs w:val="16"/>
        </w:rPr>
      </w:pPr>
      <w:r w:rsidRPr="006F12BA">
        <w:rPr>
          <w:sz w:val="16"/>
          <w:szCs w:val="16"/>
        </w:rPr>
        <w:t xml:space="preserve">                      [this](const MessagePtr&amp; message) {</w:t>
      </w:r>
    </w:p>
    <w:p w14:paraId="1B6D07B4" w14:textId="77777777" w:rsidR="001C2D80" w:rsidRPr="006F12BA" w:rsidRDefault="001C2D80" w:rsidP="001C2D80">
      <w:pPr>
        <w:rPr>
          <w:sz w:val="16"/>
          <w:szCs w:val="16"/>
        </w:rPr>
      </w:pPr>
      <w:r w:rsidRPr="006F12BA">
        <w:rPr>
          <w:sz w:val="16"/>
          <w:szCs w:val="16"/>
        </w:rPr>
        <w:t xml:space="preserve">                        on_renew_lease(message);</w:t>
      </w:r>
    </w:p>
    <w:p w14:paraId="40CD40DC" w14:textId="77777777" w:rsidR="001C2D80" w:rsidRPr="006F12BA" w:rsidRDefault="001C2D80" w:rsidP="001C2D80">
      <w:pPr>
        <w:rPr>
          <w:sz w:val="16"/>
          <w:szCs w:val="16"/>
        </w:rPr>
      </w:pPr>
      <w:r w:rsidRPr="006F12BA">
        <w:rPr>
          <w:sz w:val="16"/>
          <w:szCs w:val="16"/>
        </w:rPr>
        <w:t xml:space="preserve">                      }},</w:t>
      </w:r>
    </w:p>
    <w:p w14:paraId="1D3E01CE"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На главную",</w:t>
      </w:r>
    </w:p>
    <w:p w14:paraId="6ED7F30E" w14:textId="77777777" w:rsidR="001C2D80" w:rsidRPr="006F12BA" w:rsidRDefault="001C2D80" w:rsidP="001C2D80">
      <w:pPr>
        <w:rPr>
          <w:sz w:val="16"/>
          <w:szCs w:val="16"/>
        </w:rPr>
      </w:pPr>
      <w:r w:rsidRPr="006F12BA">
        <w:rPr>
          <w:sz w:val="16"/>
          <w:szCs w:val="16"/>
        </w:rPr>
        <w:t xml:space="preserve">                      [this](const MessagePtr&amp; message) {</w:t>
      </w:r>
    </w:p>
    <w:p w14:paraId="6D945B44" w14:textId="77777777" w:rsidR="001C2D80" w:rsidRPr="006F12BA" w:rsidRDefault="001C2D80" w:rsidP="001C2D80">
      <w:pPr>
        <w:rPr>
          <w:sz w:val="16"/>
          <w:szCs w:val="16"/>
        </w:rPr>
      </w:pPr>
      <w:r w:rsidRPr="006F12BA">
        <w:rPr>
          <w:sz w:val="16"/>
          <w:szCs w:val="16"/>
        </w:rPr>
        <w:t xml:space="preserve">                        on_back_to_start_markup(message);</w:t>
      </w:r>
    </w:p>
    <w:p w14:paraId="6F7E3138" w14:textId="77777777" w:rsidR="001C2D80" w:rsidRPr="006F12BA" w:rsidRDefault="001C2D80" w:rsidP="001C2D80">
      <w:pPr>
        <w:rPr>
          <w:sz w:val="16"/>
          <w:szCs w:val="16"/>
        </w:rPr>
      </w:pPr>
      <w:r w:rsidRPr="006F12BA">
        <w:rPr>
          <w:sz w:val="16"/>
          <w:szCs w:val="16"/>
        </w:rPr>
        <w:t xml:space="preserve">                      }},</w:t>
      </w:r>
    </w:p>
    <w:p w14:paraId="57331260"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Выбор функции", [this](const MessagePtr&amp; message) {</w:t>
      </w:r>
    </w:p>
    <w:p w14:paraId="5D54CF67" w14:textId="77777777" w:rsidR="001C2D80" w:rsidRPr="006F12BA" w:rsidRDefault="001C2D80" w:rsidP="001C2D80">
      <w:pPr>
        <w:rPr>
          <w:sz w:val="16"/>
          <w:szCs w:val="16"/>
        </w:rPr>
      </w:pPr>
      <w:r w:rsidRPr="006F12BA">
        <w:rPr>
          <w:sz w:val="16"/>
          <w:szCs w:val="16"/>
        </w:rPr>
        <w:t xml:space="preserve">                        SendMessage(message-&gt;chat-&gt;id, "Выберите действие.",</w:t>
      </w:r>
    </w:p>
    <w:p w14:paraId="19A59D27" w14:textId="77777777" w:rsidR="001C2D80" w:rsidRPr="006F12BA" w:rsidRDefault="001C2D80" w:rsidP="001C2D80">
      <w:pPr>
        <w:rPr>
          <w:sz w:val="16"/>
          <w:szCs w:val="16"/>
        </w:rPr>
      </w:pPr>
      <w:r w:rsidRPr="006F12BA">
        <w:rPr>
          <w:sz w:val="16"/>
          <w:szCs w:val="16"/>
        </w:rPr>
        <w:t xml:space="preserve">                                    ui::UserStartMarkupForAdmin());</w:t>
      </w:r>
    </w:p>
    <w:p w14:paraId="018AA8E1" w14:textId="77777777" w:rsidR="001C2D80" w:rsidRPr="006F12BA" w:rsidRDefault="001C2D80" w:rsidP="001C2D80">
      <w:pPr>
        <w:rPr>
          <w:sz w:val="16"/>
          <w:szCs w:val="16"/>
        </w:rPr>
      </w:pPr>
      <w:r w:rsidRPr="006F12BA">
        <w:rPr>
          <w:sz w:val="16"/>
          <w:szCs w:val="16"/>
        </w:rPr>
        <w:t xml:space="preserve">                      }}};</w:t>
      </w:r>
    </w:p>
    <w:p w14:paraId="3F7D6CB2" w14:textId="77777777" w:rsidR="001C2D80" w:rsidRPr="006F12BA" w:rsidRDefault="001C2D80" w:rsidP="001C2D80">
      <w:pPr>
        <w:rPr>
          <w:sz w:val="16"/>
          <w:szCs w:val="16"/>
        </w:rPr>
      </w:pPr>
      <w:r w:rsidRPr="006F12BA">
        <w:rPr>
          <w:sz w:val="16"/>
          <w:szCs w:val="16"/>
        </w:rPr>
        <w:t>}</w:t>
      </w:r>
    </w:p>
    <w:p w14:paraId="49BFC1E8" w14:textId="77777777" w:rsidR="001C2D80" w:rsidRPr="006F12BA" w:rsidRDefault="001C2D80" w:rsidP="001C2D80">
      <w:pPr>
        <w:rPr>
          <w:sz w:val="16"/>
          <w:szCs w:val="16"/>
        </w:rPr>
      </w:pPr>
    </w:p>
    <w:p w14:paraId="5C7EAD08" w14:textId="77777777" w:rsidR="001C2D80" w:rsidRPr="006F12BA" w:rsidRDefault="001C2D80" w:rsidP="001C2D80">
      <w:pPr>
        <w:rPr>
          <w:sz w:val="16"/>
          <w:szCs w:val="16"/>
        </w:rPr>
      </w:pPr>
      <w:r w:rsidRPr="006F12BA">
        <w:rPr>
          <w:sz w:val="16"/>
          <w:szCs w:val="16"/>
        </w:rPr>
        <w:t>void SearcherBot::InitUserCommands() {</w:t>
      </w:r>
    </w:p>
    <w:p w14:paraId="02C0FE40" w14:textId="77777777" w:rsidR="001C2D80" w:rsidRPr="006F12BA" w:rsidRDefault="001C2D80" w:rsidP="001C2D80">
      <w:pPr>
        <w:rPr>
          <w:sz w:val="16"/>
          <w:szCs w:val="16"/>
          <w:lang w:val="ru-RU"/>
        </w:rPr>
      </w:pPr>
      <w:r w:rsidRPr="006F12BA">
        <w:rPr>
          <w:sz w:val="16"/>
          <w:szCs w:val="16"/>
        </w:rPr>
        <w:t xml:space="preserve">  user</w:t>
      </w:r>
      <w:r w:rsidRPr="006F12BA">
        <w:rPr>
          <w:sz w:val="16"/>
          <w:szCs w:val="16"/>
          <w:lang w:val="ru-RU"/>
        </w:rPr>
        <w:t>_</w:t>
      </w:r>
      <w:r w:rsidRPr="006F12BA">
        <w:rPr>
          <w:sz w:val="16"/>
          <w:szCs w:val="16"/>
        </w:rPr>
        <w:t>commands</w:t>
      </w:r>
      <w:r w:rsidRPr="006F12BA">
        <w:rPr>
          <w:sz w:val="16"/>
          <w:szCs w:val="16"/>
          <w:lang w:val="ru-RU"/>
        </w:rPr>
        <w:t>_ = {{"</w:t>
      </w:r>
      <w:r w:rsidRPr="006F12BA">
        <w:rPr>
          <w:rFonts w:ascii="Apple Color Emoji" w:hAnsi="Apple Color Emoji" w:cs="Apple Color Emoji"/>
          <w:sz w:val="16"/>
          <w:szCs w:val="16"/>
          <w:lang w:val="ru-RU"/>
        </w:rPr>
        <w:t>➖</w:t>
      </w:r>
      <w:r w:rsidRPr="006F12BA">
        <w:rPr>
          <w:sz w:val="16"/>
          <w:szCs w:val="16"/>
          <w:lang w:val="ru-RU"/>
        </w:rPr>
        <w:t xml:space="preserve"> Удалить ключевую фразу для подписки",</w:t>
      </w:r>
    </w:p>
    <w:p w14:paraId="40E697C5"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[this](const MessagePtr&amp; message) {</w:t>
      </w:r>
    </w:p>
    <w:p w14:paraId="69593516" w14:textId="77777777" w:rsidR="001C2D80" w:rsidRPr="006F12BA" w:rsidRDefault="001C2D80" w:rsidP="001C2D80">
      <w:pPr>
        <w:rPr>
          <w:sz w:val="16"/>
          <w:szCs w:val="16"/>
        </w:rPr>
      </w:pPr>
      <w:r w:rsidRPr="006F12BA">
        <w:rPr>
          <w:sz w:val="16"/>
          <w:szCs w:val="16"/>
        </w:rPr>
        <w:t xml:space="preserve">                       on_remove_key_phrase_for_subscribe(message);</w:t>
      </w:r>
    </w:p>
    <w:p w14:paraId="1E5679A4"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p>
    <w:p w14:paraId="76854A96"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Добавить ключевую фразу для подписки",</w:t>
      </w:r>
    </w:p>
    <w:p w14:paraId="728B5DAA"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[this](const MessagePtr&amp; message) {</w:t>
      </w:r>
    </w:p>
    <w:p w14:paraId="679548A7" w14:textId="77777777" w:rsidR="001C2D80" w:rsidRPr="006F12BA" w:rsidRDefault="001C2D80" w:rsidP="001C2D80">
      <w:pPr>
        <w:rPr>
          <w:sz w:val="16"/>
          <w:szCs w:val="16"/>
        </w:rPr>
      </w:pPr>
      <w:r w:rsidRPr="006F12BA">
        <w:rPr>
          <w:sz w:val="16"/>
          <w:szCs w:val="16"/>
        </w:rPr>
        <w:t xml:space="preserve">                       on_append_key_phrase_for_subscribe(message);</w:t>
      </w:r>
    </w:p>
    <w:p w14:paraId="65111F49"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p>
    <w:p w14:paraId="5CEA0D95"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Удалить ключевую фразу для канала",</w:t>
      </w:r>
    </w:p>
    <w:p w14:paraId="1A17F3B5"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[this](const MessagePtr&amp; message) {</w:t>
      </w:r>
    </w:p>
    <w:p w14:paraId="23ED33C8" w14:textId="77777777" w:rsidR="001C2D80" w:rsidRPr="006F12BA" w:rsidRDefault="001C2D80" w:rsidP="001C2D80">
      <w:pPr>
        <w:rPr>
          <w:sz w:val="16"/>
          <w:szCs w:val="16"/>
        </w:rPr>
      </w:pPr>
      <w:r w:rsidRPr="006F12BA">
        <w:rPr>
          <w:sz w:val="16"/>
          <w:szCs w:val="16"/>
        </w:rPr>
        <w:t xml:space="preserve">                       on_remove_key_phrase_for_channel(message);</w:t>
      </w:r>
    </w:p>
    <w:p w14:paraId="5DE84F01"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w:t>
      </w:r>
    </w:p>
    <w:p w14:paraId="342BC0EA" w14:textId="77777777" w:rsidR="001C2D80" w:rsidRPr="006F12BA" w:rsidRDefault="001C2D80" w:rsidP="001C2D80">
      <w:pPr>
        <w:rPr>
          <w:sz w:val="16"/>
          <w:szCs w:val="16"/>
          <w:lang w:val="ru-RU"/>
        </w:rPr>
      </w:pPr>
      <w:r w:rsidRPr="006F12BA">
        <w:rPr>
          <w:sz w:val="16"/>
          <w:szCs w:val="16"/>
          <w:lang w:val="ru-RU"/>
        </w:rPr>
        <w:t xml:space="preserve">                    {"</w:t>
      </w:r>
      <w:r w:rsidRPr="006F12BA">
        <w:rPr>
          <w:rFonts w:ascii="Apple Color Emoji" w:hAnsi="Apple Color Emoji" w:cs="Apple Color Emoji"/>
          <w:sz w:val="16"/>
          <w:szCs w:val="16"/>
          <w:lang w:val="ru-RU"/>
        </w:rPr>
        <w:t>➕</w:t>
      </w:r>
      <w:r w:rsidRPr="006F12BA">
        <w:rPr>
          <w:sz w:val="16"/>
          <w:szCs w:val="16"/>
          <w:lang w:val="ru-RU"/>
        </w:rPr>
        <w:t xml:space="preserve"> Добавить ключевую фразу для канала",</w:t>
      </w:r>
    </w:p>
    <w:p w14:paraId="0D94ABE6"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[this](const MessagePtr&amp; message) {</w:t>
      </w:r>
    </w:p>
    <w:p w14:paraId="1B9356B2" w14:textId="77777777" w:rsidR="001C2D80" w:rsidRPr="006F12BA" w:rsidRDefault="001C2D80" w:rsidP="001C2D80">
      <w:pPr>
        <w:rPr>
          <w:sz w:val="16"/>
          <w:szCs w:val="16"/>
        </w:rPr>
      </w:pPr>
      <w:r w:rsidRPr="006F12BA">
        <w:rPr>
          <w:sz w:val="16"/>
          <w:szCs w:val="16"/>
        </w:rPr>
        <w:t xml:space="preserve">                       on_append_key_phrase_for_channel(message);</w:t>
      </w:r>
    </w:p>
    <w:p w14:paraId="7E71B0B8" w14:textId="77777777" w:rsidR="001C2D80" w:rsidRPr="006F12BA" w:rsidRDefault="001C2D80" w:rsidP="001C2D80">
      <w:pPr>
        <w:rPr>
          <w:sz w:val="16"/>
          <w:szCs w:val="16"/>
        </w:rPr>
      </w:pPr>
      <w:r w:rsidRPr="006F12BA">
        <w:rPr>
          <w:sz w:val="16"/>
          <w:szCs w:val="16"/>
        </w:rPr>
        <w:t xml:space="preserve">                     }},</w:t>
      </w:r>
    </w:p>
    <w:p w14:paraId="6A957CAD"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Просмотреть подписки",</w:t>
      </w:r>
    </w:p>
    <w:p w14:paraId="03DCE02E" w14:textId="77777777" w:rsidR="001C2D80" w:rsidRPr="006F12BA" w:rsidRDefault="001C2D80" w:rsidP="001C2D80">
      <w:pPr>
        <w:rPr>
          <w:sz w:val="16"/>
          <w:szCs w:val="16"/>
        </w:rPr>
      </w:pPr>
      <w:r w:rsidRPr="006F12BA">
        <w:rPr>
          <w:sz w:val="16"/>
          <w:szCs w:val="16"/>
        </w:rPr>
        <w:t xml:space="preserve">                     [this](const MessagePtr&amp; message) {</w:t>
      </w:r>
    </w:p>
    <w:p w14:paraId="4B90E455" w14:textId="77777777" w:rsidR="001C2D80" w:rsidRPr="006F12BA" w:rsidRDefault="001C2D80" w:rsidP="001C2D80">
      <w:pPr>
        <w:rPr>
          <w:sz w:val="16"/>
          <w:szCs w:val="16"/>
        </w:rPr>
      </w:pPr>
      <w:r w:rsidRPr="006F12BA">
        <w:rPr>
          <w:sz w:val="16"/>
          <w:szCs w:val="16"/>
        </w:rPr>
        <w:t xml:space="preserve">                       on_show_subscribes(message);</w:t>
      </w:r>
    </w:p>
    <w:p w14:paraId="10945D62" w14:textId="77777777" w:rsidR="001C2D80" w:rsidRPr="006F12BA" w:rsidRDefault="001C2D80" w:rsidP="001C2D80">
      <w:pPr>
        <w:rPr>
          <w:sz w:val="16"/>
          <w:szCs w:val="16"/>
        </w:rPr>
      </w:pPr>
      <w:r w:rsidRPr="006F12BA">
        <w:rPr>
          <w:sz w:val="16"/>
          <w:szCs w:val="16"/>
        </w:rPr>
        <w:t xml:space="preserve">                     }},</w:t>
      </w:r>
    </w:p>
    <w:p w14:paraId="26CF3D8A"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Удалить подписку",</w:t>
      </w:r>
    </w:p>
    <w:p w14:paraId="77788ECD" w14:textId="77777777" w:rsidR="001C2D80" w:rsidRPr="006F12BA" w:rsidRDefault="001C2D80" w:rsidP="001C2D80">
      <w:pPr>
        <w:rPr>
          <w:sz w:val="16"/>
          <w:szCs w:val="16"/>
        </w:rPr>
      </w:pPr>
      <w:r w:rsidRPr="006F12BA">
        <w:rPr>
          <w:sz w:val="16"/>
          <w:szCs w:val="16"/>
        </w:rPr>
        <w:t xml:space="preserve">                     [this](const MessagePtr&amp; message) {</w:t>
      </w:r>
    </w:p>
    <w:p w14:paraId="670B4D19" w14:textId="77777777" w:rsidR="001C2D80" w:rsidRPr="006F12BA" w:rsidRDefault="001C2D80" w:rsidP="001C2D80">
      <w:pPr>
        <w:rPr>
          <w:sz w:val="16"/>
          <w:szCs w:val="16"/>
        </w:rPr>
      </w:pPr>
      <w:r w:rsidRPr="006F12BA">
        <w:rPr>
          <w:sz w:val="16"/>
          <w:szCs w:val="16"/>
        </w:rPr>
        <w:t xml:space="preserve">                       on_delete_subscribe(message);</w:t>
      </w:r>
    </w:p>
    <w:p w14:paraId="3799B763" w14:textId="77777777" w:rsidR="001C2D80" w:rsidRPr="006F12BA" w:rsidRDefault="001C2D80" w:rsidP="001C2D80">
      <w:pPr>
        <w:rPr>
          <w:sz w:val="16"/>
          <w:szCs w:val="16"/>
        </w:rPr>
      </w:pPr>
      <w:r w:rsidRPr="006F12BA">
        <w:rPr>
          <w:sz w:val="16"/>
          <w:szCs w:val="16"/>
        </w:rPr>
        <w:t xml:space="preserve">                     }},</w:t>
      </w:r>
    </w:p>
    <w:p w14:paraId="1F1D1BBF"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Добавить подписку",</w:t>
      </w:r>
    </w:p>
    <w:p w14:paraId="3ABE2C81" w14:textId="77777777" w:rsidR="001C2D80" w:rsidRPr="006F12BA" w:rsidRDefault="001C2D80" w:rsidP="001C2D80">
      <w:pPr>
        <w:rPr>
          <w:sz w:val="16"/>
          <w:szCs w:val="16"/>
        </w:rPr>
      </w:pPr>
      <w:r w:rsidRPr="006F12BA">
        <w:rPr>
          <w:sz w:val="16"/>
          <w:szCs w:val="16"/>
        </w:rPr>
        <w:t xml:space="preserve">                     [this](const MessagePtr&amp; message) {</w:t>
      </w:r>
    </w:p>
    <w:p w14:paraId="2CBE1A98" w14:textId="77777777" w:rsidR="001C2D80" w:rsidRPr="006F12BA" w:rsidRDefault="001C2D80" w:rsidP="001C2D80">
      <w:pPr>
        <w:rPr>
          <w:sz w:val="16"/>
          <w:szCs w:val="16"/>
        </w:rPr>
      </w:pPr>
      <w:r w:rsidRPr="006F12BA">
        <w:rPr>
          <w:sz w:val="16"/>
          <w:szCs w:val="16"/>
        </w:rPr>
        <w:t xml:space="preserve">                       on_insert_subscribe(message);</w:t>
      </w:r>
    </w:p>
    <w:p w14:paraId="140F08DF" w14:textId="77777777" w:rsidR="001C2D80" w:rsidRPr="006F12BA" w:rsidRDefault="001C2D80" w:rsidP="001C2D80">
      <w:pPr>
        <w:rPr>
          <w:sz w:val="16"/>
          <w:szCs w:val="16"/>
        </w:rPr>
      </w:pPr>
      <w:r w:rsidRPr="006F12BA">
        <w:rPr>
          <w:sz w:val="16"/>
          <w:szCs w:val="16"/>
        </w:rPr>
        <w:t xml:space="preserve">                     }},</w:t>
      </w:r>
    </w:p>
    <w:p w14:paraId="1FD409B6"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Выбор функции",</w:t>
      </w:r>
    </w:p>
    <w:p w14:paraId="24855586" w14:textId="77777777" w:rsidR="001C2D80" w:rsidRPr="006F12BA" w:rsidRDefault="001C2D80" w:rsidP="001C2D80">
      <w:pPr>
        <w:rPr>
          <w:sz w:val="16"/>
          <w:szCs w:val="16"/>
        </w:rPr>
      </w:pPr>
      <w:r w:rsidRPr="006F12BA">
        <w:rPr>
          <w:sz w:val="16"/>
          <w:szCs w:val="16"/>
        </w:rPr>
        <w:t xml:space="preserve">                     [this](const MessagePtr&amp; message) {</w:t>
      </w:r>
    </w:p>
    <w:p w14:paraId="2A2EB752" w14:textId="77777777" w:rsidR="001C2D80" w:rsidRPr="006F12BA" w:rsidRDefault="001C2D80" w:rsidP="001C2D80">
      <w:pPr>
        <w:rPr>
          <w:sz w:val="16"/>
          <w:szCs w:val="16"/>
        </w:rPr>
      </w:pPr>
      <w:r w:rsidRPr="006F12BA">
        <w:rPr>
          <w:sz w:val="16"/>
          <w:szCs w:val="16"/>
        </w:rPr>
        <w:t xml:space="preserve">                       SendMessage(message-&gt;chat-&gt;id, "Выберите действие.",</w:t>
      </w:r>
    </w:p>
    <w:p w14:paraId="5D3B7CC2" w14:textId="77777777" w:rsidR="001C2D80" w:rsidRPr="006F12BA" w:rsidRDefault="001C2D80" w:rsidP="001C2D80">
      <w:pPr>
        <w:rPr>
          <w:sz w:val="16"/>
          <w:szCs w:val="16"/>
        </w:rPr>
      </w:pPr>
      <w:r w:rsidRPr="006F12BA">
        <w:rPr>
          <w:sz w:val="16"/>
          <w:szCs w:val="16"/>
        </w:rPr>
        <w:t xml:space="preserve">                                   ui::UserStartMarkup());</w:t>
      </w:r>
    </w:p>
    <w:p w14:paraId="4E2E129D" w14:textId="77777777" w:rsidR="001C2D80" w:rsidRPr="006F12BA" w:rsidRDefault="001C2D80" w:rsidP="001C2D80">
      <w:pPr>
        <w:rPr>
          <w:sz w:val="16"/>
          <w:szCs w:val="16"/>
        </w:rPr>
      </w:pPr>
      <w:r w:rsidRPr="006F12BA">
        <w:rPr>
          <w:sz w:val="16"/>
          <w:szCs w:val="16"/>
        </w:rPr>
        <w:t xml:space="preserve">                     }},</w:t>
      </w:r>
    </w:p>
    <w:p w14:paraId="588CFFB4"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Подписки",</w:t>
      </w:r>
    </w:p>
    <w:p w14:paraId="343A8118" w14:textId="77777777" w:rsidR="001C2D80" w:rsidRPr="006F12BA" w:rsidRDefault="001C2D80" w:rsidP="001C2D80">
      <w:pPr>
        <w:rPr>
          <w:sz w:val="16"/>
          <w:szCs w:val="16"/>
        </w:rPr>
      </w:pPr>
      <w:r w:rsidRPr="006F12BA">
        <w:rPr>
          <w:sz w:val="16"/>
          <w:szCs w:val="16"/>
        </w:rPr>
        <w:t xml:space="preserve">                     [this](const MessagePtr&amp; message) {</w:t>
      </w:r>
    </w:p>
    <w:p w14:paraId="4377545A" w14:textId="77777777" w:rsidR="001C2D80" w:rsidRPr="006F12BA" w:rsidRDefault="001C2D80" w:rsidP="001C2D80">
      <w:pPr>
        <w:rPr>
          <w:sz w:val="16"/>
          <w:szCs w:val="16"/>
        </w:rPr>
      </w:pPr>
      <w:r w:rsidRPr="006F12BA">
        <w:rPr>
          <w:sz w:val="16"/>
          <w:szCs w:val="16"/>
        </w:rPr>
        <w:t xml:space="preserve">                       SendMessage(message-&gt;chat-&gt;id, "Выберите действие.",</w:t>
      </w:r>
    </w:p>
    <w:p w14:paraId="53EBEA58" w14:textId="77777777" w:rsidR="001C2D80" w:rsidRPr="006F12BA" w:rsidRDefault="001C2D80" w:rsidP="001C2D80">
      <w:pPr>
        <w:rPr>
          <w:sz w:val="16"/>
          <w:szCs w:val="16"/>
        </w:rPr>
      </w:pPr>
      <w:r w:rsidRPr="006F12BA">
        <w:rPr>
          <w:sz w:val="16"/>
          <w:szCs w:val="16"/>
        </w:rPr>
        <w:t xml:space="preserve">                                   ui::UserSubscribeMarkup());</w:t>
      </w:r>
    </w:p>
    <w:p w14:paraId="1C8A1028" w14:textId="77777777" w:rsidR="001C2D80" w:rsidRPr="006F12BA" w:rsidRDefault="001C2D80" w:rsidP="001C2D80">
      <w:pPr>
        <w:rPr>
          <w:sz w:val="16"/>
          <w:szCs w:val="16"/>
        </w:rPr>
      </w:pPr>
      <w:r w:rsidRPr="006F12BA">
        <w:rPr>
          <w:sz w:val="16"/>
          <w:szCs w:val="16"/>
        </w:rPr>
        <w:t xml:space="preserve">                     }},</w:t>
      </w:r>
    </w:p>
    <w:p w14:paraId="779A8E5E"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Найти",</w:t>
      </w:r>
    </w:p>
    <w:p w14:paraId="7F54A30E" w14:textId="77777777" w:rsidR="001C2D80" w:rsidRPr="006F12BA" w:rsidRDefault="001C2D80" w:rsidP="001C2D80">
      <w:pPr>
        <w:rPr>
          <w:sz w:val="16"/>
          <w:szCs w:val="16"/>
        </w:rPr>
      </w:pPr>
      <w:r w:rsidRPr="006F12BA">
        <w:rPr>
          <w:sz w:val="16"/>
          <w:szCs w:val="16"/>
        </w:rPr>
        <w:t xml:space="preserve">                     [this](const MessagePtr&amp; message) {</w:t>
      </w:r>
    </w:p>
    <w:p w14:paraId="6D005A7A" w14:textId="77777777" w:rsidR="001C2D80" w:rsidRPr="006F12BA" w:rsidRDefault="001C2D80" w:rsidP="001C2D80">
      <w:pPr>
        <w:rPr>
          <w:sz w:val="16"/>
          <w:szCs w:val="16"/>
        </w:rPr>
      </w:pPr>
      <w:r w:rsidRPr="006F12BA">
        <w:rPr>
          <w:sz w:val="16"/>
          <w:szCs w:val="16"/>
        </w:rPr>
        <w:t xml:space="preserve">                       SendMessage(message-&gt;chat-&gt;id, "Введите запрос");</w:t>
      </w:r>
    </w:p>
    <w:p w14:paraId="419BE70B" w14:textId="77777777" w:rsidR="001C2D80" w:rsidRPr="006F12BA" w:rsidRDefault="001C2D80" w:rsidP="001C2D80">
      <w:pPr>
        <w:rPr>
          <w:sz w:val="16"/>
          <w:szCs w:val="16"/>
        </w:rPr>
      </w:pPr>
      <w:r w:rsidRPr="006F12BA">
        <w:rPr>
          <w:sz w:val="16"/>
          <w:szCs w:val="16"/>
        </w:rPr>
        <w:t xml:space="preserve">                       bot_.RegistryNextStep(message-&gt;chat-&gt;id,</w:t>
      </w:r>
    </w:p>
    <w:p w14:paraId="14FB5A0E" w14:textId="77777777" w:rsidR="001C2D80" w:rsidRPr="006F12BA" w:rsidRDefault="001C2D80" w:rsidP="001C2D80">
      <w:pPr>
        <w:rPr>
          <w:sz w:val="16"/>
          <w:szCs w:val="16"/>
        </w:rPr>
      </w:pPr>
      <w:r w:rsidRPr="006F12BA">
        <w:rPr>
          <w:sz w:val="16"/>
          <w:szCs w:val="16"/>
        </w:rPr>
        <w:t xml:space="preserve">                                             [this](const MessagePtr&amp; message) {</w:t>
      </w:r>
    </w:p>
    <w:p w14:paraId="09BA8263" w14:textId="77777777" w:rsidR="001C2D80" w:rsidRPr="006F12BA" w:rsidRDefault="001C2D80" w:rsidP="001C2D80">
      <w:pPr>
        <w:rPr>
          <w:sz w:val="16"/>
          <w:szCs w:val="16"/>
        </w:rPr>
      </w:pPr>
      <w:r w:rsidRPr="006F12BA">
        <w:rPr>
          <w:sz w:val="16"/>
          <w:szCs w:val="16"/>
        </w:rPr>
        <w:t xml:space="preserve">                                               on_search_messages(message);</w:t>
      </w:r>
    </w:p>
    <w:p w14:paraId="5328C563" w14:textId="77777777" w:rsidR="001C2D80" w:rsidRPr="006F12BA" w:rsidRDefault="001C2D80" w:rsidP="001C2D80">
      <w:pPr>
        <w:rPr>
          <w:sz w:val="16"/>
          <w:szCs w:val="16"/>
        </w:rPr>
      </w:pPr>
      <w:r w:rsidRPr="006F12BA">
        <w:rPr>
          <w:sz w:val="16"/>
          <w:szCs w:val="16"/>
        </w:rPr>
        <w:t xml:space="preserve">                                             });</w:t>
      </w:r>
    </w:p>
    <w:p w14:paraId="5E29545C" w14:textId="77777777" w:rsidR="001C2D80" w:rsidRPr="006F12BA" w:rsidRDefault="001C2D80" w:rsidP="001C2D80">
      <w:pPr>
        <w:rPr>
          <w:sz w:val="16"/>
          <w:szCs w:val="16"/>
        </w:rPr>
      </w:pPr>
      <w:r w:rsidRPr="006F12BA">
        <w:rPr>
          <w:sz w:val="16"/>
          <w:szCs w:val="16"/>
        </w:rPr>
        <w:t xml:space="preserve">                     }},</w:t>
      </w:r>
    </w:p>
    <w:p w14:paraId="72962EC0"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Список каналов",</w:t>
      </w:r>
    </w:p>
    <w:p w14:paraId="068C7A15" w14:textId="77777777" w:rsidR="001C2D80" w:rsidRPr="006F12BA" w:rsidRDefault="001C2D80" w:rsidP="001C2D80">
      <w:pPr>
        <w:rPr>
          <w:sz w:val="16"/>
          <w:szCs w:val="16"/>
        </w:rPr>
      </w:pPr>
      <w:r w:rsidRPr="006F12BA">
        <w:rPr>
          <w:sz w:val="16"/>
          <w:szCs w:val="16"/>
        </w:rPr>
        <w:t xml:space="preserve">                     [this](const MessagePtr&amp; message) {</w:t>
      </w:r>
    </w:p>
    <w:p w14:paraId="563434B2" w14:textId="77777777" w:rsidR="001C2D80" w:rsidRPr="006F12BA" w:rsidRDefault="001C2D80" w:rsidP="001C2D80">
      <w:pPr>
        <w:rPr>
          <w:sz w:val="16"/>
          <w:szCs w:val="16"/>
        </w:rPr>
      </w:pPr>
      <w:r w:rsidRPr="006F12BA">
        <w:rPr>
          <w:sz w:val="16"/>
          <w:szCs w:val="16"/>
        </w:rPr>
        <w:t xml:space="preserve">                       on_channels_for_search_show(message);</w:t>
      </w:r>
    </w:p>
    <w:p w14:paraId="2BD66BEE" w14:textId="77777777" w:rsidR="001C2D80" w:rsidRPr="006F12BA" w:rsidRDefault="001C2D80" w:rsidP="001C2D80">
      <w:pPr>
        <w:rPr>
          <w:sz w:val="16"/>
          <w:szCs w:val="16"/>
        </w:rPr>
      </w:pPr>
      <w:r w:rsidRPr="006F12BA">
        <w:rPr>
          <w:sz w:val="16"/>
          <w:szCs w:val="16"/>
        </w:rPr>
        <w:t xml:space="preserve">                     }},</w:t>
      </w:r>
    </w:p>
    <w:p w14:paraId="5BF74614"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Выйти из канала",</w:t>
      </w:r>
    </w:p>
    <w:p w14:paraId="38484515" w14:textId="77777777" w:rsidR="001C2D80" w:rsidRPr="006F12BA" w:rsidRDefault="001C2D80" w:rsidP="001C2D80">
      <w:pPr>
        <w:rPr>
          <w:sz w:val="16"/>
          <w:szCs w:val="16"/>
        </w:rPr>
      </w:pPr>
      <w:r w:rsidRPr="006F12BA">
        <w:rPr>
          <w:sz w:val="16"/>
          <w:szCs w:val="16"/>
        </w:rPr>
        <w:t xml:space="preserve">                     [this](const MessagePtr&amp; message) {</w:t>
      </w:r>
    </w:p>
    <w:p w14:paraId="478F0BF9" w14:textId="77777777" w:rsidR="001C2D80" w:rsidRPr="006F12BA" w:rsidRDefault="001C2D80" w:rsidP="001C2D80">
      <w:pPr>
        <w:rPr>
          <w:sz w:val="16"/>
          <w:szCs w:val="16"/>
        </w:rPr>
      </w:pPr>
      <w:r w:rsidRPr="006F12BA">
        <w:rPr>
          <w:sz w:val="16"/>
          <w:szCs w:val="16"/>
        </w:rPr>
        <w:t xml:space="preserve">                       on_leave_from_channel(message);</w:t>
      </w:r>
    </w:p>
    <w:p w14:paraId="55CB2506" w14:textId="77777777" w:rsidR="001C2D80" w:rsidRPr="006F12BA" w:rsidRDefault="001C2D80" w:rsidP="001C2D80">
      <w:pPr>
        <w:rPr>
          <w:sz w:val="16"/>
          <w:szCs w:val="16"/>
        </w:rPr>
      </w:pPr>
      <w:r w:rsidRPr="006F12BA">
        <w:rPr>
          <w:sz w:val="16"/>
          <w:szCs w:val="16"/>
        </w:rPr>
        <w:t xml:space="preserve">                     }},</w:t>
      </w:r>
    </w:p>
    <w:p w14:paraId="6D5841A6"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Добавить публичный канал",</w:t>
      </w:r>
    </w:p>
    <w:p w14:paraId="6DDB81C7" w14:textId="77777777" w:rsidR="001C2D80" w:rsidRPr="006F12BA" w:rsidRDefault="001C2D80" w:rsidP="001C2D80">
      <w:pPr>
        <w:rPr>
          <w:sz w:val="16"/>
          <w:szCs w:val="16"/>
        </w:rPr>
      </w:pPr>
      <w:r w:rsidRPr="006F12BA">
        <w:rPr>
          <w:sz w:val="16"/>
          <w:szCs w:val="16"/>
        </w:rPr>
        <w:t xml:space="preserve">                     [this](const MessagePtr&amp; message) {</w:t>
      </w:r>
    </w:p>
    <w:p w14:paraId="190E8E88" w14:textId="77777777" w:rsidR="001C2D80" w:rsidRPr="006F12BA" w:rsidRDefault="001C2D80" w:rsidP="001C2D80">
      <w:pPr>
        <w:rPr>
          <w:sz w:val="16"/>
          <w:szCs w:val="16"/>
        </w:rPr>
      </w:pPr>
      <w:r w:rsidRPr="006F12BA">
        <w:rPr>
          <w:sz w:val="16"/>
          <w:szCs w:val="16"/>
        </w:rPr>
        <w:t xml:space="preserve">                       on_insert_channel_for_search(message);</w:t>
      </w:r>
    </w:p>
    <w:p w14:paraId="5E7EA5C9" w14:textId="77777777" w:rsidR="001C2D80" w:rsidRPr="006F12BA" w:rsidRDefault="001C2D80" w:rsidP="001C2D80">
      <w:pPr>
        <w:rPr>
          <w:sz w:val="16"/>
          <w:szCs w:val="16"/>
        </w:rPr>
      </w:pPr>
      <w:r w:rsidRPr="006F12BA">
        <w:rPr>
          <w:sz w:val="16"/>
          <w:szCs w:val="16"/>
        </w:rPr>
        <w:t xml:space="preserve">                     }},</w:t>
      </w:r>
    </w:p>
    <w:p w14:paraId="3BAAFA91"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Поиск",</w:t>
      </w:r>
    </w:p>
    <w:p w14:paraId="295B71C1" w14:textId="77777777" w:rsidR="001C2D80" w:rsidRPr="006F12BA" w:rsidRDefault="001C2D80" w:rsidP="001C2D80">
      <w:pPr>
        <w:rPr>
          <w:sz w:val="16"/>
          <w:szCs w:val="16"/>
        </w:rPr>
      </w:pPr>
      <w:r w:rsidRPr="006F12BA">
        <w:rPr>
          <w:sz w:val="16"/>
          <w:szCs w:val="16"/>
        </w:rPr>
        <w:t xml:space="preserve">                     [this](const MessagePtr&amp; message) {</w:t>
      </w:r>
    </w:p>
    <w:p w14:paraId="3427D43A" w14:textId="77777777" w:rsidR="001C2D80" w:rsidRPr="006F12BA" w:rsidRDefault="001C2D80" w:rsidP="001C2D80">
      <w:pPr>
        <w:rPr>
          <w:sz w:val="16"/>
          <w:szCs w:val="16"/>
        </w:rPr>
      </w:pPr>
      <w:r w:rsidRPr="006F12BA">
        <w:rPr>
          <w:sz w:val="16"/>
          <w:szCs w:val="16"/>
        </w:rPr>
        <w:t xml:space="preserve">                       SendMessage(message-&gt;chat-&gt;id, "Выберите действие.",</w:t>
      </w:r>
    </w:p>
    <w:p w14:paraId="77058A1C" w14:textId="77777777" w:rsidR="001C2D80" w:rsidRPr="006F12BA" w:rsidRDefault="001C2D80" w:rsidP="001C2D80">
      <w:pPr>
        <w:rPr>
          <w:sz w:val="16"/>
          <w:szCs w:val="16"/>
        </w:rPr>
      </w:pPr>
      <w:r w:rsidRPr="006F12BA">
        <w:rPr>
          <w:sz w:val="16"/>
          <w:szCs w:val="16"/>
        </w:rPr>
        <w:t xml:space="preserve">                                   ui::UserSearchingMarkup());</w:t>
      </w:r>
    </w:p>
    <w:p w14:paraId="2A905A98" w14:textId="77777777" w:rsidR="001C2D80" w:rsidRPr="006F12BA" w:rsidRDefault="001C2D80" w:rsidP="001C2D80">
      <w:pPr>
        <w:rPr>
          <w:sz w:val="16"/>
          <w:szCs w:val="16"/>
        </w:rPr>
      </w:pPr>
      <w:r w:rsidRPr="006F12BA">
        <w:rPr>
          <w:sz w:val="16"/>
          <w:szCs w:val="16"/>
        </w:rPr>
        <w:t xml:space="preserve">                     }},</w:t>
      </w:r>
    </w:p>
    <w:p w14:paraId="7EF04DF6" w14:textId="77777777" w:rsidR="001C2D80" w:rsidRPr="006F12BA" w:rsidRDefault="001C2D80" w:rsidP="001C2D80">
      <w:pPr>
        <w:rPr>
          <w:sz w:val="16"/>
          <w:szCs w:val="16"/>
        </w:rPr>
      </w:pPr>
      <w:r w:rsidRPr="006F12BA">
        <w:rPr>
          <w:sz w:val="16"/>
          <w:szCs w:val="16"/>
        </w:rPr>
        <w:t xml:space="preserve">                    {"</w:t>
      </w:r>
      <w:r w:rsidRPr="006F12BA">
        <w:rPr>
          <w:rFonts w:ascii="Apple Color Emoji" w:hAnsi="Apple Color Emoji" w:cs="Apple Color Emoji"/>
          <w:sz w:val="16"/>
          <w:szCs w:val="16"/>
        </w:rPr>
        <w:t>🔙</w:t>
      </w:r>
      <w:r w:rsidRPr="006F12BA">
        <w:rPr>
          <w:sz w:val="16"/>
          <w:szCs w:val="16"/>
        </w:rPr>
        <w:t xml:space="preserve"> На главную", [this](const MessagePtr&amp; message) {</w:t>
      </w:r>
    </w:p>
    <w:p w14:paraId="63EBC0EA" w14:textId="77777777" w:rsidR="001C2D80" w:rsidRPr="006F12BA" w:rsidRDefault="001C2D80" w:rsidP="001C2D80">
      <w:pPr>
        <w:rPr>
          <w:sz w:val="16"/>
          <w:szCs w:val="16"/>
        </w:rPr>
      </w:pPr>
      <w:r w:rsidRPr="006F12BA">
        <w:rPr>
          <w:sz w:val="16"/>
          <w:szCs w:val="16"/>
        </w:rPr>
        <w:t xml:space="preserve">                       db::User::ROLE role =</w:t>
      </w:r>
    </w:p>
    <w:p w14:paraId="6654B63C" w14:textId="77777777" w:rsidR="001C2D80" w:rsidRPr="006F12BA" w:rsidRDefault="001C2D80" w:rsidP="001C2D80">
      <w:pPr>
        <w:rPr>
          <w:sz w:val="16"/>
          <w:szCs w:val="16"/>
        </w:rPr>
      </w:pPr>
      <w:r w:rsidRPr="006F12BA">
        <w:rPr>
          <w:sz w:val="16"/>
          <w:szCs w:val="16"/>
        </w:rPr>
        <w:t xml:space="preserve">                           database_.GetRole(message-&gt;from-&gt;id);</w:t>
      </w:r>
    </w:p>
    <w:p w14:paraId="5AE004D8"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"Вы на главной странице.",</w:t>
      </w:r>
    </w:p>
    <w:p w14:paraId="5F26C5A2"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GetStartMarkup(role));</w:t>
      </w:r>
    </w:p>
    <w:p w14:paraId="6D78B8A8" w14:textId="77777777" w:rsidR="001C2D80" w:rsidRPr="006F12BA" w:rsidRDefault="001C2D80" w:rsidP="001C2D80">
      <w:pPr>
        <w:rPr>
          <w:sz w:val="16"/>
          <w:szCs w:val="16"/>
        </w:rPr>
      </w:pPr>
      <w:r w:rsidRPr="006F12BA">
        <w:rPr>
          <w:sz w:val="16"/>
          <w:szCs w:val="16"/>
        </w:rPr>
        <w:t xml:space="preserve">                     }}};</w:t>
      </w:r>
    </w:p>
    <w:p w14:paraId="4B50F8F2" w14:textId="77777777" w:rsidR="001C2D80" w:rsidRPr="006F12BA" w:rsidRDefault="001C2D80" w:rsidP="001C2D80">
      <w:pPr>
        <w:rPr>
          <w:sz w:val="16"/>
          <w:szCs w:val="16"/>
        </w:rPr>
      </w:pPr>
      <w:r w:rsidRPr="006F12BA">
        <w:rPr>
          <w:sz w:val="16"/>
          <w:szCs w:val="16"/>
        </w:rPr>
        <w:t>}</w:t>
      </w:r>
    </w:p>
    <w:p w14:paraId="7C6B35C0" w14:textId="77777777" w:rsidR="001C2D80" w:rsidRPr="006F12BA" w:rsidRDefault="001C2D80" w:rsidP="001C2D80">
      <w:pPr>
        <w:rPr>
          <w:sz w:val="16"/>
          <w:szCs w:val="16"/>
        </w:rPr>
      </w:pPr>
    </w:p>
    <w:p w14:paraId="37F9FEC9" w14:textId="77777777" w:rsidR="001C2D80" w:rsidRPr="006F12BA" w:rsidRDefault="001C2D80" w:rsidP="001C2D80">
      <w:pPr>
        <w:rPr>
          <w:sz w:val="16"/>
          <w:szCs w:val="16"/>
        </w:rPr>
      </w:pPr>
      <w:r w:rsidRPr="006F12BA">
        <w:rPr>
          <w:sz w:val="16"/>
          <w:szCs w:val="16"/>
        </w:rPr>
        <w:t>bool SearcherBot::InsertChannelForSearch(SearcherBot::UserID telegram_user_id,</w:t>
      </w:r>
    </w:p>
    <w:p w14:paraId="0CB03E90" w14:textId="77777777" w:rsidR="001C2D80" w:rsidRPr="006F12BA" w:rsidRDefault="001C2D80" w:rsidP="001C2D80">
      <w:pPr>
        <w:rPr>
          <w:sz w:val="16"/>
          <w:szCs w:val="16"/>
        </w:rPr>
      </w:pPr>
      <w:r w:rsidRPr="006F12BA">
        <w:rPr>
          <w:sz w:val="16"/>
          <w:szCs w:val="16"/>
        </w:rPr>
        <w:t xml:space="preserve">                                         SearcherBot::ChatID chat_id) {</w:t>
      </w:r>
    </w:p>
    <w:p w14:paraId="605CD01C" w14:textId="77777777" w:rsidR="001C2D80" w:rsidRPr="006F12BA" w:rsidRDefault="001C2D80" w:rsidP="001C2D80">
      <w:pPr>
        <w:rPr>
          <w:sz w:val="16"/>
          <w:szCs w:val="16"/>
        </w:rPr>
      </w:pPr>
      <w:r w:rsidRPr="006F12BA">
        <w:rPr>
          <w:sz w:val="16"/>
          <w:szCs w:val="16"/>
        </w:rPr>
        <w:t xml:space="preserve">  database_.InsertChannel(chat_id);</w:t>
      </w:r>
    </w:p>
    <w:p w14:paraId="63A8AC0B" w14:textId="77777777" w:rsidR="001C2D80" w:rsidRPr="006F12BA" w:rsidRDefault="001C2D80" w:rsidP="001C2D80">
      <w:pPr>
        <w:rPr>
          <w:sz w:val="16"/>
          <w:szCs w:val="16"/>
        </w:rPr>
      </w:pPr>
      <w:r w:rsidRPr="006F12BA">
        <w:rPr>
          <w:sz w:val="16"/>
          <w:szCs w:val="16"/>
        </w:rPr>
        <w:t xml:space="preserve">  return database_.InsertChatForSearch(telegram_user_id, chat_id);</w:t>
      </w:r>
    </w:p>
    <w:p w14:paraId="58DD1516" w14:textId="77777777" w:rsidR="001C2D80" w:rsidRPr="006F12BA" w:rsidRDefault="001C2D80" w:rsidP="001C2D80">
      <w:pPr>
        <w:rPr>
          <w:sz w:val="16"/>
          <w:szCs w:val="16"/>
        </w:rPr>
      </w:pPr>
      <w:r w:rsidRPr="006F12BA">
        <w:rPr>
          <w:sz w:val="16"/>
          <w:szCs w:val="16"/>
        </w:rPr>
        <w:t>}</w:t>
      </w:r>
    </w:p>
    <w:p w14:paraId="347EC6D5" w14:textId="77777777" w:rsidR="001C2D80" w:rsidRPr="006F12BA" w:rsidRDefault="001C2D80" w:rsidP="001C2D80">
      <w:pPr>
        <w:rPr>
          <w:sz w:val="16"/>
          <w:szCs w:val="16"/>
        </w:rPr>
      </w:pPr>
    </w:p>
    <w:p w14:paraId="7E9EAB0C" w14:textId="77777777" w:rsidR="001C2D80" w:rsidRPr="006F12BA" w:rsidRDefault="001C2D80" w:rsidP="001C2D80">
      <w:pPr>
        <w:rPr>
          <w:sz w:val="16"/>
          <w:szCs w:val="16"/>
        </w:rPr>
      </w:pPr>
      <w:r w:rsidRPr="006F12BA">
        <w:rPr>
          <w:sz w:val="16"/>
          <w:szCs w:val="16"/>
        </w:rPr>
        <w:t>std::optional&lt;std::string&gt; SearcherBot::ErasePublicChatForSearch(</w:t>
      </w:r>
    </w:p>
    <w:p w14:paraId="2814EB1D" w14:textId="77777777" w:rsidR="001C2D80" w:rsidRPr="006F12BA" w:rsidRDefault="001C2D80" w:rsidP="001C2D80">
      <w:pPr>
        <w:rPr>
          <w:sz w:val="16"/>
          <w:szCs w:val="16"/>
        </w:rPr>
      </w:pPr>
      <w:r w:rsidRPr="006F12BA">
        <w:rPr>
          <w:sz w:val="16"/>
          <w:szCs w:val="16"/>
        </w:rPr>
        <w:t xml:space="preserve">    UserID telegram_user_id, const std::string&amp; channel_username) {</w:t>
      </w:r>
    </w:p>
    <w:p w14:paraId="458C85D6" w14:textId="77777777" w:rsidR="001C2D80" w:rsidRPr="006F12BA" w:rsidRDefault="001C2D80" w:rsidP="001C2D80">
      <w:pPr>
        <w:rPr>
          <w:sz w:val="16"/>
          <w:szCs w:val="16"/>
        </w:rPr>
      </w:pPr>
      <w:r w:rsidRPr="006F12BA">
        <w:rPr>
          <w:sz w:val="16"/>
          <w:szCs w:val="16"/>
        </w:rPr>
        <w:t xml:space="preserve">  std::optional&lt;std::pair&lt;std::int64_t, std::string&gt;&gt; chat =</w:t>
      </w:r>
    </w:p>
    <w:p w14:paraId="3AF73577" w14:textId="77777777" w:rsidR="001C2D80" w:rsidRPr="006F12BA" w:rsidRDefault="001C2D80" w:rsidP="001C2D80">
      <w:pPr>
        <w:rPr>
          <w:sz w:val="16"/>
          <w:szCs w:val="16"/>
        </w:rPr>
      </w:pPr>
      <w:r w:rsidRPr="006F12BA">
        <w:rPr>
          <w:sz w:val="16"/>
          <w:szCs w:val="16"/>
        </w:rPr>
        <w:t xml:space="preserve">      engine_.SearchPublicChat(channel_username);</w:t>
      </w:r>
    </w:p>
    <w:p w14:paraId="38CADE16" w14:textId="77777777" w:rsidR="001C2D80" w:rsidRPr="006F12BA" w:rsidRDefault="001C2D80" w:rsidP="001C2D80">
      <w:pPr>
        <w:rPr>
          <w:sz w:val="16"/>
          <w:szCs w:val="16"/>
        </w:rPr>
      </w:pPr>
      <w:r w:rsidRPr="006F12BA">
        <w:rPr>
          <w:sz w:val="16"/>
          <w:szCs w:val="16"/>
        </w:rPr>
        <w:t xml:space="preserve">  if (!chat.has_value()) {</w:t>
      </w:r>
    </w:p>
    <w:p w14:paraId="59B6D33F" w14:textId="77777777" w:rsidR="001C2D80" w:rsidRPr="006F12BA" w:rsidRDefault="001C2D80" w:rsidP="001C2D80">
      <w:pPr>
        <w:rPr>
          <w:sz w:val="16"/>
          <w:szCs w:val="16"/>
        </w:rPr>
      </w:pPr>
      <w:r w:rsidRPr="006F12BA">
        <w:rPr>
          <w:sz w:val="16"/>
          <w:szCs w:val="16"/>
        </w:rPr>
        <w:t xml:space="preserve">    return std::nullopt;</w:t>
      </w:r>
    </w:p>
    <w:p w14:paraId="55D30F3F" w14:textId="77777777" w:rsidR="001C2D80" w:rsidRPr="006F12BA" w:rsidRDefault="001C2D80" w:rsidP="001C2D80">
      <w:pPr>
        <w:rPr>
          <w:sz w:val="16"/>
          <w:szCs w:val="16"/>
        </w:rPr>
      </w:pPr>
      <w:r w:rsidRPr="006F12BA">
        <w:rPr>
          <w:sz w:val="16"/>
          <w:szCs w:val="16"/>
        </w:rPr>
        <w:t xml:space="preserve">  }</w:t>
      </w:r>
    </w:p>
    <w:p w14:paraId="1CFCCB4A" w14:textId="77777777" w:rsidR="001C2D80" w:rsidRPr="006F12BA" w:rsidRDefault="001C2D80" w:rsidP="001C2D80">
      <w:pPr>
        <w:rPr>
          <w:sz w:val="16"/>
          <w:szCs w:val="16"/>
        </w:rPr>
      </w:pPr>
      <w:r w:rsidRPr="006F12BA">
        <w:rPr>
          <w:sz w:val="16"/>
          <w:szCs w:val="16"/>
        </w:rPr>
        <w:t xml:space="preserve">  auto [chat_id, title] = chat.value();</w:t>
      </w:r>
    </w:p>
    <w:p w14:paraId="290FA2D6" w14:textId="77777777" w:rsidR="001C2D80" w:rsidRPr="006F12BA" w:rsidRDefault="001C2D80" w:rsidP="001C2D80">
      <w:pPr>
        <w:rPr>
          <w:sz w:val="16"/>
          <w:szCs w:val="16"/>
        </w:rPr>
      </w:pPr>
      <w:r w:rsidRPr="006F12BA">
        <w:rPr>
          <w:sz w:val="16"/>
          <w:szCs w:val="16"/>
        </w:rPr>
        <w:t xml:space="preserve">  if (!database_.DeleteChatForSearch(telegram_user_id, chat_id)) {</w:t>
      </w:r>
    </w:p>
    <w:p w14:paraId="57E6B41F" w14:textId="77777777" w:rsidR="001C2D80" w:rsidRPr="006F12BA" w:rsidRDefault="001C2D80" w:rsidP="001C2D80">
      <w:pPr>
        <w:rPr>
          <w:sz w:val="16"/>
          <w:szCs w:val="16"/>
        </w:rPr>
      </w:pPr>
      <w:r w:rsidRPr="006F12BA">
        <w:rPr>
          <w:sz w:val="16"/>
          <w:szCs w:val="16"/>
        </w:rPr>
        <w:t xml:space="preserve">    return std::nullopt;</w:t>
      </w:r>
    </w:p>
    <w:p w14:paraId="4898F4EF" w14:textId="77777777" w:rsidR="001C2D80" w:rsidRPr="006F12BA" w:rsidRDefault="001C2D80" w:rsidP="001C2D80">
      <w:pPr>
        <w:rPr>
          <w:sz w:val="16"/>
          <w:szCs w:val="16"/>
        </w:rPr>
      </w:pPr>
      <w:r w:rsidRPr="006F12BA">
        <w:rPr>
          <w:sz w:val="16"/>
          <w:szCs w:val="16"/>
        </w:rPr>
        <w:t xml:space="preserve">  }</w:t>
      </w:r>
    </w:p>
    <w:p w14:paraId="2EF94F57" w14:textId="77777777" w:rsidR="001C2D80" w:rsidRPr="006F12BA" w:rsidRDefault="001C2D80" w:rsidP="001C2D80">
      <w:pPr>
        <w:rPr>
          <w:sz w:val="16"/>
          <w:szCs w:val="16"/>
        </w:rPr>
      </w:pPr>
      <w:r w:rsidRPr="006F12BA">
        <w:rPr>
          <w:sz w:val="16"/>
          <w:szCs w:val="16"/>
        </w:rPr>
        <w:t xml:space="preserve">  return title;</w:t>
      </w:r>
    </w:p>
    <w:p w14:paraId="2D658044" w14:textId="77777777" w:rsidR="001C2D80" w:rsidRPr="006F12BA" w:rsidRDefault="001C2D80" w:rsidP="001C2D80">
      <w:pPr>
        <w:rPr>
          <w:sz w:val="16"/>
          <w:szCs w:val="16"/>
        </w:rPr>
      </w:pPr>
      <w:r w:rsidRPr="006F12BA">
        <w:rPr>
          <w:sz w:val="16"/>
          <w:szCs w:val="16"/>
        </w:rPr>
        <w:t>}</w:t>
      </w:r>
    </w:p>
    <w:p w14:paraId="29F68B5E" w14:textId="77777777" w:rsidR="001C2D80" w:rsidRPr="006F12BA" w:rsidRDefault="001C2D80" w:rsidP="001C2D80">
      <w:pPr>
        <w:rPr>
          <w:sz w:val="16"/>
          <w:szCs w:val="16"/>
        </w:rPr>
      </w:pPr>
    </w:p>
    <w:p w14:paraId="724D66BE" w14:textId="77777777" w:rsidR="001C2D80" w:rsidRPr="006F12BA" w:rsidRDefault="001C2D80" w:rsidP="001C2D80">
      <w:pPr>
        <w:rPr>
          <w:sz w:val="16"/>
          <w:szCs w:val="16"/>
        </w:rPr>
      </w:pPr>
      <w:r w:rsidRPr="006F12BA">
        <w:rPr>
          <w:sz w:val="16"/>
          <w:szCs w:val="16"/>
        </w:rPr>
        <w:t>void SearcherBot::on_channels_for_search_show(</w:t>
      </w:r>
    </w:p>
    <w:p w14:paraId="1E6B7FCF" w14:textId="77777777" w:rsidR="001C2D80" w:rsidRPr="006F12BA" w:rsidRDefault="001C2D80" w:rsidP="001C2D80">
      <w:pPr>
        <w:rPr>
          <w:sz w:val="16"/>
          <w:szCs w:val="16"/>
        </w:rPr>
      </w:pPr>
      <w:r w:rsidRPr="006F12BA">
        <w:rPr>
          <w:sz w:val="16"/>
          <w:szCs w:val="16"/>
        </w:rPr>
        <w:t xml:space="preserve">    const SearcherBot::MessagePtr&amp; message) {</w:t>
      </w:r>
    </w:p>
    <w:p w14:paraId="1D12FA8C" w14:textId="77777777" w:rsidR="001C2D80" w:rsidRPr="006F12BA" w:rsidRDefault="001C2D80" w:rsidP="001C2D80">
      <w:pPr>
        <w:rPr>
          <w:sz w:val="16"/>
          <w:szCs w:val="16"/>
        </w:rPr>
      </w:pPr>
      <w:r w:rsidRPr="006F12BA">
        <w:rPr>
          <w:sz w:val="16"/>
          <w:szCs w:val="16"/>
        </w:rPr>
        <w:t xml:space="preserve">  std::vector&lt;db::ChatID&gt; chat_ids =</w:t>
      </w:r>
    </w:p>
    <w:p w14:paraId="7C22983C" w14:textId="77777777" w:rsidR="001C2D80" w:rsidRPr="006F12BA" w:rsidRDefault="001C2D80" w:rsidP="001C2D80">
      <w:pPr>
        <w:rPr>
          <w:sz w:val="16"/>
          <w:szCs w:val="16"/>
        </w:rPr>
      </w:pPr>
      <w:r w:rsidRPr="006F12BA">
        <w:rPr>
          <w:sz w:val="16"/>
          <w:szCs w:val="16"/>
        </w:rPr>
        <w:t xml:space="preserve">      database_.GetChannelsForSearch(message-&gt;from-&gt;id);</w:t>
      </w:r>
    </w:p>
    <w:p w14:paraId="56372BA8" w14:textId="77777777" w:rsidR="001C2D80" w:rsidRPr="006F12BA" w:rsidRDefault="001C2D80" w:rsidP="001C2D80">
      <w:pPr>
        <w:rPr>
          <w:sz w:val="16"/>
          <w:szCs w:val="16"/>
        </w:rPr>
      </w:pPr>
    </w:p>
    <w:p w14:paraId="1D92C199" w14:textId="77777777" w:rsidR="001C2D80" w:rsidRPr="006F12BA" w:rsidRDefault="001C2D80" w:rsidP="001C2D80">
      <w:pPr>
        <w:rPr>
          <w:sz w:val="16"/>
          <w:szCs w:val="16"/>
        </w:rPr>
      </w:pPr>
      <w:r w:rsidRPr="006F12BA">
        <w:rPr>
          <w:sz w:val="16"/>
          <w:szCs w:val="16"/>
        </w:rPr>
        <w:t xml:space="preserve">  if (chat_ids.empty()) {</w:t>
      </w:r>
    </w:p>
    <w:p w14:paraId="2219BDD6" w14:textId="77777777" w:rsidR="001C2D80" w:rsidRPr="006F12BA" w:rsidRDefault="001C2D80" w:rsidP="001C2D80">
      <w:pPr>
        <w:rPr>
          <w:sz w:val="16"/>
          <w:szCs w:val="16"/>
        </w:rPr>
      </w:pPr>
      <w:r w:rsidRPr="006F12BA">
        <w:rPr>
          <w:sz w:val="16"/>
          <w:szCs w:val="16"/>
        </w:rPr>
        <w:t xml:space="preserve">    SendMessage(message-&gt;chat-&gt;id, "Список каналов для поиска пуст.");</w:t>
      </w:r>
    </w:p>
    <w:p w14:paraId="50947782" w14:textId="77777777" w:rsidR="001C2D80" w:rsidRPr="006F12BA" w:rsidRDefault="001C2D80" w:rsidP="001C2D80">
      <w:pPr>
        <w:rPr>
          <w:sz w:val="16"/>
          <w:szCs w:val="16"/>
        </w:rPr>
      </w:pPr>
      <w:r w:rsidRPr="006F12BA">
        <w:rPr>
          <w:sz w:val="16"/>
          <w:szCs w:val="16"/>
        </w:rPr>
        <w:t xml:space="preserve">    return;</w:t>
      </w:r>
    </w:p>
    <w:p w14:paraId="6AB99BFA" w14:textId="77777777" w:rsidR="001C2D80" w:rsidRPr="006F12BA" w:rsidRDefault="001C2D80" w:rsidP="001C2D80">
      <w:pPr>
        <w:rPr>
          <w:sz w:val="16"/>
          <w:szCs w:val="16"/>
        </w:rPr>
      </w:pPr>
      <w:r w:rsidRPr="006F12BA">
        <w:rPr>
          <w:sz w:val="16"/>
          <w:szCs w:val="16"/>
        </w:rPr>
        <w:t xml:space="preserve">  }</w:t>
      </w:r>
    </w:p>
    <w:p w14:paraId="6DA1B948" w14:textId="77777777" w:rsidR="001C2D80" w:rsidRPr="006F12BA" w:rsidRDefault="001C2D80" w:rsidP="001C2D80">
      <w:pPr>
        <w:rPr>
          <w:sz w:val="16"/>
          <w:szCs w:val="16"/>
        </w:rPr>
      </w:pPr>
    </w:p>
    <w:p w14:paraId="704DFBD6" w14:textId="77777777" w:rsidR="001C2D80" w:rsidRPr="006F12BA" w:rsidRDefault="001C2D80" w:rsidP="001C2D80">
      <w:pPr>
        <w:rPr>
          <w:sz w:val="16"/>
          <w:szCs w:val="16"/>
        </w:rPr>
      </w:pPr>
      <w:r w:rsidRPr="006F12BA">
        <w:rPr>
          <w:sz w:val="16"/>
          <w:szCs w:val="16"/>
        </w:rPr>
        <w:t xml:space="preserve">  std::string result_message{"Список каналов для поиска:\n"};</w:t>
      </w:r>
    </w:p>
    <w:p w14:paraId="7AC3242B" w14:textId="77777777" w:rsidR="001C2D80" w:rsidRPr="006F12BA" w:rsidRDefault="001C2D80" w:rsidP="001C2D80">
      <w:pPr>
        <w:rPr>
          <w:sz w:val="16"/>
          <w:szCs w:val="16"/>
        </w:rPr>
      </w:pPr>
      <w:r w:rsidRPr="006F12BA">
        <w:rPr>
          <w:sz w:val="16"/>
          <w:szCs w:val="16"/>
        </w:rPr>
        <w:t xml:space="preserve">  std::int64_t i{};</w:t>
      </w:r>
    </w:p>
    <w:p w14:paraId="2B4F8753" w14:textId="77777777" w:rsidR="001C2D80" w:rsidRPr="006F12BA" w:rsidRDefault="001C2D80" w:rsidP="001C2D80">
      <w:pPr>
        <w:rPr>
          <w:sz w:val="16"/>
          <w:szCs w:val="16"/>
        </w:rPr>
      </w:pPr>
      <w:r w:rsidRPr="006F12BA">
        <w:rPr>
          <w:sz w:val="16"/>
          <w:szCs w:val="16"/>
        </w:rPr>
        <w:t xml:space="preserve">  for (ChatID chat_id : chat_ids) {</w:t>
      </w:r>
    </w:p>
    <w:p w14:paraId="25073ED1" w14:textId="77777777" w:rsidR="001C2D80" w:rsidRPr="006F12BA" w:rsidRDefault="001C2D80" w:rsidP="001C2D80">
      <w:pPr>
        <w:rPr>
          <w:sz w:val="16"/>
          <w:szCs w:val="16"/>
        </w:rPr>
      </w:pPr>
      <w:r w:rsidRPr="006F12BA">
        <w:rPr>
          <w:sz w:val="16"/>
          <w:szCs w:val="16"/>
        </w:rPr>
        <w:t xml:space="preserve">    auto chat = engine_.GetChatInfo(chat_id);</w:t>
      </w:r>
    </w:p>
    <w:p w14:paraId="22018C3A" w14:textId="77777777" w:rsidR="001C2D80" w:rsidRPr="006F12BA" w:rsidRDefault="001C2D80" w:rsidP="001C2D80">
      <w:pPr>
        <w:rPr>
          <w:sz w:val="16"/>
          <w:szCs w:val="16"/>
        </w:rPr>
      </w:pPr>
      <w:r w:rsidRPr="006F12BA">
        <w:rPr>
          <w:sz w:val="16"/>
          <w:szCs w:val="16"/>
        </w:rPr>
        <w:t xml:space="preserve">    if (!chat) {</w:t>
      </w:r>
    </w:p>
    <w:p w14:paraId="306D5EAB" w14:textId="77777777" w:rsidR="001C2D80" w:rsidRPr="006F12BA" w:rsidRDefault="001C2D80" w:rsidP="001C2D80">
      <w:pPr>
        <w:rPr>
          <w:sz w:val="16"/>
          <w:szCs w:val="16"/>
        </w:rPr>
      </w:pPr>
      <w:r w:rsidRPr="006F12BA">
        <w:rPr>
          <w:sz w:val="16"/>
          <w:szCs w:val="16"/>
        </w:rPr>
        <w:t xml:space="preserve">      // TODO: delete chat from database</w:t>
      </w:r>
    </w:p>
    <w:p w14:paraId="6ED5988A" w14:textId="77777777" w:rsidR="001C2D80" w:rsidRPr="006F12BA" w:rsidRDefault="001C2D80" w:rsidP="001C2D80">
      <w:pPr>
        <w:rPr>
          <w:sz w:val="16"/>
          <w:szCs w:val="16"/>
        </w:rPr>
      </w:pPr>
      <w:r w:rsidRPr="006F12BA">
        <w:rPr>
          <w:sz w:val="16"/>
          <w:szCs w:val="16"/>
        </w:rPr>
        <w:t xml:space="preserve">      continue;</w:t>
      </w:r>
    </w:p>
    <w:p w14:paraId="1349DED8" w14:textId="77777777" w:rsidR="001C2D80" w:rsidRPr="006F12BA" w:rsidRDefault="001C2D80" w:rsidP="001C2D80">
      <w:pPr>
        <w:rPr>
          <w:sz w:val="16"/>
          <w:szCs w:val="16"/>
        </w:rPr>
      </w:pPr>
      <w:r w:rsidRPr="006F12BA">
        <w:rPr>
          <w:sz w:val="16"/>
          <w:szCs w:val="16"/>
        </w:rPr>
        <w:t xml:space="preserve">    }</w:t>
      </w:r>
    </w:p>
    <w:p w14:paraId="13F6CFED" w14:textId="77777777" w:rsidR="001C2D80" w:rsidRPr="006F12BA" w:rsidRDefault="001C2D80" w:rsidP="001C2D80">
      <w:pPr>
        <w:rPr>
          <w:sz w:val="16"/>
          <w:szCs w:val="16"/>
        </w:rPr>
      </w:pPr>
      <w:r w:rsidRPr="006F12BA">
        <w:rPr>
          <w:sz w:val="16"/>
          <w:szCs w:val="16"/>
        </w:rPr>
        <w:t xml:space="preserve">    result_message.append(std::to_string(++i))</w:t>
      </w:r>
    </w:p>
    <w:p w14:paraId="7E936733" w14:textId="77777777" w:rsidR="001C2D80" w:rsidRPr="006F12BA" w:rsidRDefault="001C2D80" w:rsidP="001C2D80">
      <w:pPr>
        <w:rPr>
          <w:sz w:val="16"/>
          <w:szCs w:val="16"/>
        </w:rPr>
      </w:pPr>
      <w:r w:rsidRPr="006F12BA">
        <w:rPr>
          <w:sz w:val="16"/>
          <w:szCs w:val="16"/>
        </w:rPr>
        <w:t xml:space="preserve">        .append(") ")</w:t>
      </w:r>
    </w:p>
    <w:p w14:paraId="77EB00E4" w14:textId="77777777" w:rsidR="001C2D80" w:rsidRPr="006F12BA" w:rsidRDefault="001C2D80" w:rsidP="001C2D80">
      <w:pPr>
        <w:rPr>
          <w:sz w:val="16"/>
          <w:szCs w:val="16"/>
        </w:rPr>
      </w:pPr>
      <w:r w:rsidRPr="006F12BA">
        <w:rPr>
          <w:sz w:val="16"/>
          <w:szCs w:val="16"/>
        </w:rPr>
        <w:t xml:space="preserve">        .append(chat-&gt;title_)</w:t>
      </w:r>
    </w:p>
    <w:p w14:paraId="0D8E244A" w14:textId="77777777" w:rsidR="001C2D80" w:rsidRPr="006F12BA" w:rsidRDefault="001C2D80" w:rsidP="001C2D80">
      <w:pPr>
        <w:rPr>
          <w:sz w:val="16"/>
          <w:szCs w:val="16"/>
        </w:rPr>
      </w:pPr>
      <w:r w:rsidRPr="006F12BA">
        <w:rPr>
          <w:sz w:val="16"/>
          <w:szCs w:val="16"/>
        </w:rPr>
        <w:t xml:space="preserve">        .append("\n");</w:t>
      </w:r>
    </w:p>
    <w:p w14:paraId="2112EF4B" w14:textId="77777777" w:rsidR="001C2D80" w:rsidRPr="006F12BA" w:rsidRDefault="001C2D80" w:rsidP="001C2D80">
      <w:pPr>
        <w:rPr>
          <w:sz w:val="16"/>
          <w:szCs w:val="16"/>
        </w:rPr>
      </w:pPr>
      <w:r w:rsidRPr="006F12BA">
        <w:rPr>
          <w:sz w:val="16"/>
          <w:szCs w:val="16"/>
        </w:rPr>
        <w:t xml:space="preserve">  }</w:t>
      </w:r>
    </w:p>
    <w:p w14:paraId="6E72E3DD" w14:textId="77777777" w:rsidR="001C2D80" w:rsidRPr="006F12BA" w:rsidRDefault="001C2D80" w:rsidP="001C2D80">
      <w:pPr>
        <w:rPr>
          <w:sz w:val="16"/>
          <w:szCs w:val="16"/>
        </w:rPr>
      </w:pPr>
      <w:r w:rsidRPr="006F12BA">
        <w:rPr>
          <w:sz w:val="16"/>
          <w:szCs w:val="16"/>
        </w:rPr>
        <w:t xml:space="preserve">  SendMessage(message-&gt;chat-&gt;id, result_message);</w:t>
      </w:r>
    </w:p>
    <w:p w14:paraId="489C8A66" w14:textId="77777777" w:rsidR="001C2D80" w:rsidRPr="006F12BA" w:rsidRDefault="001C2D80" w:rsidP="001C2D80">
      <w:pPr>
        <w:rPr>
          <w:sz w:val="16"/>
          <w:szCs w:val="16"/>
        </w:rPr>
      </w:pPr>
      <w:r w:rsidRPr="006F12BA">
        <w:rPr>
          <w:sz w:val="16"/>
          <w:szCs w:val="16"/>
        </w:rPr>
        <w:t>}</w:t>
      </w:r>
    </w:p>
    <w:p w14:paraId="3876414C" w14:textId="77777777" w:rsidR="001C2D80" w:rsidRPr="006F12BA" w:rsidRDefault="001C2D80" w:rsidP="001C2D80">
      <w:pPr>
        <w:rPr>
          <w:sz w:val="16"/>
          <w:szCs w:val="16"/>
        </w:rPr>
      </w:pPr>
    </w:p>
    <w:p w14:paraId="2BB3DD13" w14:textId="77777777" w:rsidR="001C2D80" w:rsidRPr="006F12BA" w:rsidRDefault="001C2D80" w:rsidP="001C2D80">
      <w:pPr>
        <w:rPr>
          <w:sz w:val="16"/>
          <w:szCs w:val="16"/>
        </w:rPr>
      </w:pPr>
      <w:r w:rsidRPr="006F12BA">
        <w:rPr>
          <w:sz w:val="16"/>
          <w:szCs w:val="16"/>
        </w:rPr>
        <w:t>void SearcherBot::on_leave_from_channel(</w:t>
      </w:r>
    </w:p>
    <w:p w14:paraId="2E34DAED" w14:textId="77777777" w:rsidR="001C2D80" w:rsidRPr="006F12BA" w:rsidRDefault="001C2D80" w:rsidP="001C2D80">
      <w:pPr>
        <w:rPr>
          <w:sz w:val="16"/>
          <w:szCs w:val="16"/>
        </w:rPr>
      </w:pPr>
      <w:r w:rsidRPr="006F12BA">
        <w:rPr>
          <w:sz w:val="16"/>
          <w:szCs w:val="16"/>
        </w:rPr>
        <w:t xml:space="preserve">    const SearcherBot::MessagePtr&amp; message) {</w:t>
      </w:r>
    </w:p>
    <w:p w14:paraId="3CBF7257" w14:textId="77777777" w:rsidR="001C2D80" w:rsidRPr="006F12BA" w:rsidRDefault="001C2D80" w:rsidP="001C2D80">
      <w:pPr>
        <w:rPr>
          <w:sz w:val="16"/>
          <w:szCs w:val="16"/>
        </w:rPr>
      </w:pPr>
      <w:r w:rsidRPr="006F12BA">
        <w:rPr>
          <w:sz w:val="16"/>
          <w:szCs w:val="16"/>
        </w:rPr>
        <w:t xml:space="preserve">  SendMessage(message-&gt;chat-&gt;id,</w:t>
      </w:r>
    </w:p>
    <w:p w14:paraId="17924EF2"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"Введите название канала, например, @</w:t>
      </w:r>
      <w:r w:rsidRPr="006F12BA">
        <w:rPr>
          <w:sz w:val="16"/>
          <w:szCs w:val="16"/>
        </w:rPr>
        <w:t>KirillDanilchuk</w:t>
      </w:r>
      <w:r w:rsidRPr="006F12BA">
        <w:rPr>
          <w:sz w:val="16"/>
          <w:szCs w:val="16"/>
          <w:lang w:val="ru-RU"/>
        </w:rPr>
        <w:t>_</w:t>
      </w:r>
      <w:r w:rsidRPr="006F12BA">
        <w:rPr>
          <w:sz w:val="16"/>
          <w:szCs w:val="16"/>
        </w:rPr>
        <w:t>channel</w:t>
      </w:r>
      <w:r w:rsidRPr="006F12BA">
        <w:rPr>
          <w:sz w:val="16"/>
          <w:szCs w:val="16"/>
          <w:lang w:val="ru-RU"/>
        </w:rPr>
        <w:t>");</w:t>
      </w:r>
    </w:p>
    <w:p w14:paraId="62EB5D7F"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bot_.RegistryNextStep(message-&gt;chat-&gt;id, [this](const MessagePtr&amp; message) {</w:t>
      </w:r>
    </w:p>
    <w:p w14:paraId="7A6ECB31" w14:textId="77777777" w:rsidR="001C2D80" w:rsidRPr="006F12BA" w:rsidRDefault="001C2D80" w:rsidP="001C2D80">
      <w:pPr>
        <w:rPr>
          <w:sz w:val="16"/>
          <w:szCs w:val="16"/>
        </w:rPr>
      </w:pPr>
      <w:r w:rsidRPr="006F12BA">
        <w:rPr>
          <w:sz w:val="16"/>
          <w:szCs w:val="16"/>
        </w:rPr>
        <w:t xml:space="preserve">    std::optional&lt;std::string&gt; title_ =</w:t>
      </w:r>
    </w:p>
    <w:p w14:paraId="077612E3" w14:textId="77777777" w:rsidR="001C2D80" w:rsidRPr="006F12BA" w:rsidRDefault="001C2D80" w:rsidP="001C2D80">
      <w:pPr>
        <w:rPr>
          <w:sz w:val="16"/>
          <w:szCs w:val="16"/>
        </w:rPr>
      </w:pPr>
      <w:r w:rsidRPr="006F12BA">
        <w:rPr>
          <w:sz w:val="16"/>
          <w:szCs w:val="16"/>
        </w:rPr>
        <w:t xml:space="preserve">        ErasePublicChatForSearch(message-&gt;from-&gt;id, message-&gt;text);</w:t>
      </w:r>
    </w:p>
    <w:p w14:paraId="57BF3A26" w14:textId="77777777" w:rsidR="001C2D80" w:rsidRPr="006F12BA" w:rsidRDefault="001C2D80" w:rsidP="001C2D80">
      <w:pPr>
        <w:rPr>
          <w:sz w:val="16"/>
          <w:szCs w:val="16"/>
        </w:rPr>
      </w:pPr>
      <w:r w:rsidRPr="006F12BA">
        <w:rPr>
          <w:sz w:val="16"/>
          <w:szCs w:val="16"/>
        </w:rPr>
        <w:t xml:space="preserve">    if (title_.has_value()) {</w:t>
      </w:r>
    </w:p>
    <w:p w14:paraId="5E2699AC" w14:textId="77777777" w:rsidR="001C2D80" w:rsidRPr="006F12BA" w:rsidRDefault="001C2D80" w:rsidP="001C2D80">
      <w:pPr>
        <w:rPr>
          <w:sz w:val="16"/>
          <w:szCs w:val="16"/>
        </w:rPr>
      </w:pPr>
      <w:r w:rsidRPr="006F12BA">
        <w:rPr>
          <w:sz w:val="16"/>
          <w:szCs w:val="16"/>
        </w:rPr>
        <w:t xml:space="preserve">      SendMessage(message-&gt;chat-&gt;id, "Канал: \"" + title_.value() +</w:t>
      </w:r>
    </w:p>
    <w:p w14:paraId="09E23B79"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удален из каналов для поиска.");</w:t>
      </w:r>
    </w:p>
    <w:p w14:paraId="47103838" w14:textId="77777777" w:rsidR="001C2D80" w:rsidRPr="006F12BA" w:rsidRDefault="001C2D80" w:rsidP="001C2D80">
      <w:pPr>
        <w:rPr>
          <w:sz w:val="16"/>
          <w:szCs w:val="16"/>
          <w:lang w:val="ru-RU"/>
        </w:rPr>
      </w:pPr>
      <w:r w:rsidRPr="006F12BA">
        <w:rPr>
          <w:sz w:val="16"/>
          <w:szCs w:val="16"/>
          <w:lang w:val="ru-RU"/>
        </w:rPr>
        <w:t xml:space="preserve">    } </w:t>
      </w:r>
      <w:r w:rsidRPr="006F12BA">
        <w:rPr>
          <w:sz w:val="16"/>
          <w:szCs w:val="16"/>
        </w:rPr>
        <w:t>else</w:t>
      </w:r>
      <w:r w:rsidRPr="006F12BA">
        <w:rPr>
          <w:sz w:val="16"/>
          <w:szCs w:val="16"/>
          <w:lang w:val="ru-RU"/>
        </w:rPr>
        <w:t xml:space="preserve"> {</w:t>
      </w:r>
    </w:p>
    <w:p w14:paraId="54499D13"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"Не удалось удалить канал.");</w:t>
      </w:r>
    </w:p>
    <w:p w14:paraId="271BCEDA" w14:textId="77777777" w:rsidR="001C2D80" w:rsidRPr="006F12BA" w:rsidRDefault="001C2D80" w:rsidP="001C2D80">
      <w:pPr>
        <w:rPr>
          <w:sz w:val="16"/>
          <w:szCs w:val="16"/>
          <w:lang w:val="ru-RU"/>
        </w:rPr>
      </w:pPr>
      <w:r w:rsidRPr="006F12BA">
        <w:rPr>
          <w:sz w:val="16"/>
          <w:szCs w:val="16"/>
          <w:lang w:val="ru-RU"/>
        </w:rPr>
        <w:t xml:space="preserve">    }</w:t>
      </w:r>
    </w:p>
    <w:p w14:paraId="70DB38B7" w14:textId="77777777" w:rsidR="001C2D80" w:rsidRPr="006F12BA" w:rsidRDefault="001C2D80" w:rsidP="001C2D80">
      <w:pPr>
        <w:rPr>
          <w:sz w:val="16"/>
          <w:szCs w:val="16"/>
          <w:lang w:val="ru-RU"/>
        </w:rPr>
      </w:pPr>
      <w:r w:rsidRPr="006F12BA">
        <w:rPr>
          <w:sz w:val="16"/>
          <w:szCs w:val="16"/>
          <w:lang w:val="ru-RU"/>
        </w:rPr>
        <w:t xml:space="preserve">  });</w:t>
      </w:r>
    </w:p>
    <w:p w14:paraId="251BB52D" w14:textId="77777777" w:rsidR="001C2D80" w:rsidRPr="006F12BA" w:rsidRDefault="001C2D80" w:rsidP="001C2D80">
      <w:pPr>
        <w:rPr>
          <w:sz w:val="16"/>
          <w:szCs w:val="16"/>
          <w:lang w:val="ru-RU"/>
        </w:rPr>
      </w:pPr>
      <w:r w:rsidRPr="006F12BA">
        <w:rPr>
          <w:sz w:val="16"/>
          <w:szCs w:val="16"/>
          <w:lang w:val="ru-RU"/>
        </w:rPr>
        <w:t>}</w:t>
      </w:r>
    </w:p>
    <w:p w14:paraId="33023A05" w14:textId="77777777" w:rsidR="001C2D80" w:rsidRPr="006F12BA" w:rsidRDefault="001C2D80" w:rsidP="001C2D80">
      <w:pPr>
        <w:rPr>
          <w:sz w:val="16"/>
          <w:szCs w:val="16"/>
          <w:lang w:val="ru-RU"/>
        </w:rPr>
      </w:pPr>
    </w:p>
    <w:p w14:paraId="77788DE8" w14:textId="77777777" w:rsidR="001C2D80" w:rsidRPr="006F12BA" w:rsidRDefault="001C2D80" w:rsidP="001C2D80">
      <w:pPr>
        <w:rPr>
          <w:sz w:val="16"/>
          <w:szCs w:val="16"/>
        </w:rPr>
      </w:pPr>
      <w:r w:rsidRPr="006F12BA">
        <w:rPr>
          <w:sz w:val="16"/>
          <w:szCs w:val="16"/>
        </w:rPr>
        <w:t>void SearcherBot::on_insert_channel_for_search(</w:t>
      </w:r>
    </w:p>
    <w:p w14:paraId="66E8F10B" w14:textId="77777777" w:rsidR="001C2D80" w:rsidRPr="006F12BA" w:rsidRDefault="001C2D80" w:rsidP="001C2D80">
      <w:pPr>
        <w:rPr>
          <w:sz w:val="16"/>
          <w:szCs w:val="16"/>
        </w:rPr>
      </w:pPr>
      <w:r w:rsidRPr="006F12BA">
        <w:rPr>
          <w:sz w:val="16"/>
          <w:szCs w:val="16"/>
        </w:rPr>
        <w:t xml:space="preserve">    const SearcherBot::MessagePtr&amp; message) {</w:t>
      </w:r>
    </w:p>
    <w:p w14:paraId="11742544" w14:textId="77777777" w:rsidR="001C2D80" w:rsidRPr="006F12BA" w:rsidRDefault="001C2D80" w:rsidP="001C2D80">
      <w:pPr>
        <w:rPr>
          <w:sz w:val="16"/>
          <w:szCs w:val="16"/>
        </w:rPr>
      </w:pPr>
      <w:r w:rsidRPr="006F12BA">
        <w:rPr>
          <w:sz w:val="16"/>
          <w:szCs w:val="16"/>
        </w:rPr>
        <w:t xml:space="preserve">  SendMessage(message-&gt;chat-&gt;id,</w:t>
      </w:r>
    </w:p>
    <w:p w14:paraId="2FC65541"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"Введите название публичного канала, "</w:t>
      </w:r>
    </w:p>
    <w:p w14:paraId="66C17740" w14:textId="77777777" w:rsidR="001C2D80" w:rsidRPr="006F12BA" w:rsidRDefault="001C2D80" w:rsidP="001C2D80">
      <w:pPr>
        <w:rPr>
          <w:sz w:val="16"/>
          <w:szCs w:val="16"/>
          <w:lang w:val="ru-RU"/>
        </w:rPr>
      </w:pPr>
      <w:r w:rsidRPr="006F12BA">
        <w:rPr>
          <w:sz w:val="16"/>
          <w:szCs w:val="16"/>
          <w:lang w:val="ru-RU"/>
        </w:rPr>
        <w:t xml:space="preserve">              "например, @</w:t>
      </w:r>
      <w:r w:rsidRPr="006F12BA">
        <w:rPr>
          <w:sz w:val="16"/>
          <w:szCs w:val="16"/>
        </w:rPr>
        <w:t>KirillDanilchuk</w:t>
      </w:r>
      <w:r w:rsidRPr="006F12BA">
        <w:rPr>
          <w:sz w:val="16"/>
          <w:szCs w:val="16"/>
          <w:lang w:val="ru-RU"/>
        </w:rPr>
        <w:t>_</w:t>
      </w:r>
      <w:r w:rsidRPr="006F12BA">
        <w:rPr>
          <w:sz w:val="16"/>
          <w:szCs w:val="16"/>
        </w:rPr>
        <w:t>channel</w:t>
      </w:r>
      <w:r w:rsidRPr="006F12BA">
        <w:rPr>
          <w:sz w:val="16"/>
          <w:szCs w:val="16"/>
          <w:lang w:val="ru-RU"/>
        </w:rPr>
        <w:t>");</w:t>
      </w:r>
    </w:p>
    <w:p w14:paraId="2708CDE2"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bot_.RegistryNextStep(message-&gt;from-&gt;id, [this](const MessagePtr&amp; message) {</w:t>
      </w:r>
    </w:p>
    <w:p w14:paraId="17CF25B4" w14:textId="77777777" w:rsidR="001C2D80" w:rsidRPr="006F12BA" w:rsidRDefault="001C2D80" w:rsidP="001C2D80">
      <w:pPr>
        <w:rPr>
          <w:sz w:val="16"/>
          <w:szCs w:val="16"/>
        </w:rPr>
      </w:pPr>
      <w:r w:rsidRPr="006F12BA">
        <w:rPr>
          <w:sz w:val="16"/>
          <w:szCs w:val="16"/>
        </w:rPr>
        <w:t xml:space="preserve">    for (auto&amp; chat_username : Split(message-&gt;text, " ")) {</w:t>
      </w:r>
    </w:p>
    <w:p w14:paraId="00E632A0" w14:textId="77777777" w:rsidR="001C2D80" w:rsidRPr="006F12BA" w:rsidRDefault="001C2D80" w:rsidP="001C2D80">
      <w:pPr>
        <w:rPr>
          <w:sz w:val="16"/>
          <w:szCs w:val="16"/>
        </w:rPr>
      </w:pPr>
      <w:r w:rsidRPr="006F12BA">
        <w:rPr>
          <w:sz w:val="16"/>
          <w:szCs w:val="16"/>
        </w:rPr>
        <w:t xml:space="preserve">      std::optional&lt;std::pair&lt;ChatID, std::string&gt;&gt; chat{</w:t>
      </w:r>
    </w:p>
    <w:p w14:paraId="1A30DB80" w14:textId="77777777" w:rsidR="001C2D80" w:rsidRPr="006F12BA" w:rsidRDefault="001C2D80" w:rsidP="001C2D80">
      <w:pPr>
        <w:rPr>
          <w:sz w:val="16"/>
          <w:szCs w:val="16"/>
        </w:rPr>
      </w:pPr>
      <w:r w:rsidRPr="006F12BA">
        <w:rPr>
          <w:sz w:val="16"/>
          <w:szCs w:val="16"/>
        </w:rPr>
        <w:t xml:space="preserve">          engine_.SearchPublicChat(chat_username)};</w:t>
      </w:r>
    </w:p>
    <w:p w14:paraId="5F6179E4" w14:textId="77777777" w:rsidR="001C2D80" w:rsidRPr="006F12BA" w:rsidRDefault="001C2D80" w:rsidP="001C2D80">
      <w:pPr>
        <w:rPr>
          <w:sz w:val="16"/>
          <w:szCs w:val="16"/>
        </w:rPr>
      </w:pPr>
      <w:r w:rsidRPr="006F12BA">
        <w:rPr>
          <w:sz w:val="16"/>
          <w:szCs w:val="16"/>
        </w:rPr>
        <w:t xml:space="preserve">      if (!chat.has_value()) {</w:t>
      </w:r>
    </w:p>
    <w:p w14:paraId="398E149B" w14:textId="77777777" w:rsidR="001C2D80" w:rsidRPr="006F12BA" w:rsidRDefault="001C2D80" w:rsidP="001C2D80">
      <w:pPr>
        <w:rPr>
          <w:sz w:val="16"/>
          <w:szCs w:val="16"/>
        </w:rPr>
      </w:pPr>
      <w:r w:rsidRPr="006F12BA">
        <w:rPr>
          <w:sz w:val="16"/>
          <w:szCs w:val="16"/>
        </w:rPr>
        <w:t xml:space="preserve">        SendMessage(message-&gt;chat-&gt;id, "Не удалось найти канал");</w:t>
      </w:r>
    </w:p>
    <w:p w14:paraId="1AB94857" w14:textId="77777777" w:rsidR="001C2D80" w:rsidRPr="006F12BA" w:rsidRDefault="001C2D80" w:rsidP="001C2D80">
      <w:pPr>
        <w:rPr>
          <w:sz w:val="16"/>
          <w:szCs w:val="16"/>
        </w:rPr>
      </w:pPr>
      <w:r w:rsidRPr="006F12BA">
        <w:rPr>
          <w:sz w:val="16"/>
          <w:szCs w:val="16"/>
        </w:rPr>
        <w:t xml:space="preserve">        continue;</w:t>
      </w:r>
    </w:p>
    <w:p w14:paraId="5118F6C3" w14:textId="77777777" w:rsidR="001C2D80" w:rsidRPr="006F12BA" w:rsidRDefault="001C2D80" w:rsidP="001C2D80">
      <w:pPr>
        <w:rPr>
          <w:sz w:val="16"/>
          <w:szCs w:val="16"/>
        </w:rPr>
      </w:pPr>
      <w:r w:rsidRPr="006F12BA">
        <w:rPr>
          <w:sz w:val="16"/>
          <w:szCs w:val="16"/>
        </w:rPr>
        <w:t xml:space="preserve">      }</w:t>
      </w:r>
    </w:p>
    <w:p w14:paraId="45BF89C8" w14:textId="77777777" w:rsidR="001C2D80" w:rsidRPr="006F12BA" w:rsidRDefault="001C2D80" w:rsidP="001C2D80">
      <w:pPr>
        <w:rPr>
          <w:sz w:val="16"/>
          <w:szCs w:val="16"/>
        </w:rPr>
      </w:pPr>
      <w:r w:rsidRPr="006F12BA">
        <w:rPr>
          <w:sz w:val="16"/>
          <w:szCs w:val="16"/>
        </w:rPr>
        <w:t xml:space="preserve">      bool is_ok =</w:t>
      </w:r>
    </w:p>
    <w:p w14:paraId="6015898F" w14:textId="77777777" w:rsidR="001C2D80" w:rsidRPr="006F12BA" w:rsidRDefault="001C2D80" w:rsidP="001C2D80">
      <w:pPr>
        <w:rPr>
          <w:sz w:val="16"/>
          <w:szCs w:val="16"/>
        </w:rPr>
      </w:pPr>
      <w:r w:rsidRPr="006F12BA">
        <w:rPr>
          <w:sz w:val="16"/>
          <w:szCs w:val="16"/>
        </w:rPr>
        <w:t xml:space="preserve">          InsertChannelForSearch(message-&gt;from-&gt;id, chat.value().first);</w:t>
      </w:r>
    </w:p>
    <w:p w14:paraId="354B0CDD" w14:textId="77777777" w:rsidR="001C2D80" w:rsidRPr="006F12BA" w:rsidRDefault="001C2D80" w:rsidP="001C2D80">
      <w:pPr>
        <w:rPr>
          <w:sz w:val="16"/>
          <w:szCs w:val="16"/>
        </w:rPr>
      </w:pPr>
      <w:r w:rsidRPr="006F12BA">
        <w:rPr>
          <w:sz w:val="16"/>
          <w:szCs w:val="16"/>
        </w:rPr>
        <w:t xml:space="preserve">      if (is_ok) {</w:t>
      </w:r>
    </w:p>
    <w:p w14:paraId="1B3952EE" w14:textId="77777777" w:rsidR="001C2D80" w:rsidRPr="006F12BA" w:rsidRDefault="001C2D80" w:rsidP="001C2D80">
      <w:pPr>
        <w:rPr>
          <w:sz w:val="16"/>
          <w:szCs w:val="16"/>
        </w:rPr>
      </w:pPr>
      <w:r w:rsidRPr="006F12BA">
        <w:rPr>
          <w:sz w:val="16"/>
          <w:szCs w:val="16"/>
        </w:rPr>
        <w:t xml:space="preserve">        SendMessage(message-&gt;chat-&gt;id,</w:t>
      </w:r>
    </w:p>
    <w:p w14:paraId="012F235F"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"Канал: \"" + </w:t>
      </w:r>
      <w:r w:rsidRPr="006F12BA">
        <w:rPr>
          <w:sz w:val="16"/>
          <w:szCs w:val="16"/>
        </w:rPr>
        <w:t>chat</w:t>
      </w:r>
      <w:r w:rsidRPr="006F12BA">
        <w:rPr>
          <w:sz w:val="16"/>
          <w:szCs w:val="16"/>
          <w:lang w:val="ru-RU"/>
        </w:rPr>
        <w:t>.</w:t>
      </w:r>
      <w:r w:rsidRPr="006F12BA">
        <w:rPr>
          <w:sz w:val="16"/>
          <w:szCs w:val="16"/>
        </w:rPr>
        <w:t>value</w:t>
      </w:r>
      <w:r w:rsidRPr="006F12BA">
        <w:rPr>
          <w:sz w:val="16"/>
          <w:szCs w:val="16"/>
          <w:lang w:val="ru-RU"/>
        </w:rPr>
        <w:t>().</w:t>
      </w:r>
      <w:r w:rsidRPr="006F12BA">
        <w:rPr>
          <w:sz w:val="16"/>
          <w:szCs w:val="16"/>
        </w:rPr>
        <w:t>second</w:t>
      </w:r>
      <w:r w:rsidRPr="006F12BA">
        <w:rPr>
          <w:sz w:val="16"/>
          <w:szCs w:val="16"/>
          <w:lang w:val="ru-RU"/>
        </w:rPr>
        <w:t xml:space="preserve"> +</w:t>
      </w:r>
    </w:p>
    <w:p w14:paraId="086C9BC0" w14:textId="77777777" w:rsidR="001C2D80" w:rsidRPr="006F12BA" w:rsidRDefault="001C2D80" w:rsidP="001C2D80">
      <w:pPr>
        <w:rPr>
          <w:sz w:val="16"/>
          <w:szCs w:val="16"/>
          <w:lang w:val="ru-RU"/>
        </w:rPr>
      </w:pPr>
      <w:r w:rsidRPr="006F12BA">
        <w:rPr>
          <w:sz w:val="16"/>
          <w:szCs w:val="16"/>
          <w:lang w:val="ru-RU"/>
        </w:rPr>
        <w:t xml:space="preserve">                        "\" успешно добавлен в список для поиска.");</w:t>
      </w:r>
    </w:p>
    <w:p w14:paraId="499FDCFB"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 else {</w:t>
      </w:r>
    </w:p>
    <w:p w14:paraId="14ED726C" w14:textId="77777777" w:rsidR="001C2D80" w:rsidRPr="006F12BA" w:rsidRDefault="001C2D80" w:rsidP="001C2D80">
      <w:pPr>
        <w:rPr>
          <w:sz w:val="16"/>
          <w:szCs w:val="16"/>
        </w:rPr>
      </w:pPr>
      <w:r w:rsidRPr="006F12BA">
        <w:rPr>
          <w:sz w:val="16"/>
          <w:szCs w:val="16"/>
        </w:rPr>
        <w:t xml:space="preserve">        SendMessage(message-&gt;chat-&gt;id,</w:t>
      </w:r>
    </w:p>
    <w:p w14:paraId="744B644F"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"Вы уже ищите в канале: \"" + </w:t>
      </w:r>
      <w:r w:rsidRPr="006F12BA">
        <w:rPr>
          <w:sz w:val="16"/>
          <w:szCs w:val="16"/>
        </w:rPr>
        <w:t>chat</w:t>
      </w:r>
      <w:r w:rsidRPr="006F12BA">
        <w:rPr>
          <w:sz w:val="16"/>
          <w:szCs w:val="16"/>
          <w:lang w:val="ru-RU"/>
        </w:rPr>
        <w:t>.</w:t>
      </w:r>
      <w:r w:rsidRPr="006F12BA">
        <w:rPr>
          <w:sz w:val="16"/>
          <w:szCs w:val="16"/>
        </w:rPr>
        <w:t>value</w:t>
      </w:r>
      <w:r w:rsidRPr="006F12BA">
        <w:rPr>
          <w:sz w:val="16"/>
          <w:szCs w:val="16"/>
          <w:lang w:val="ru-RU"/>
        </w:rPr>
        <w:t>().</w:t>
      </w:r>
      <w:r w:rsidRPr="006F12BA">
        <w:rPr>
          <w:sz w:val="16"/>
          <w:szCs w:val="16"/>
        </w:rPr>
        <w:t>second</w:t>
      </w:r>
      <w:r w:rsidRPr="006F12BA">
        <w:rPr>
          <w:sz w:val="16"/>
          <w:szCs w:val="16"/>
          <w:lang w:val="ru-RU"/>
        </w:rPr>
        <w:t xml:space="preserve"> + '.');</w:t>
      </w:r>
    </w:p>
    <w:p w14:paraId="0B542B0E"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37047168" w14:textId="77777777" w:rsidR="001C2D80" w:rsidRPr="006F12BA" w:rsidRDefault="001C2D80" w:rsidP="001C2D80">
      <w:pPr>
        <w:rPr>
          <w:sz w:val="16"/>
          <w:szCs w:val="16"/>
        </w:rPr>
      </w:pPr>
      <w:r w:rsidRPr="006F12BA">
        <w:rPr>
          <w:sz w:val="16"/>
          <w:szCs w:val="16"/>
        </w:rPr>
        <w:t xml:space="preserve">    }</w:t>
      </w:r>
    </w:p>
    <w:p w14:paraId="407F7AE6" w14:textId="77777777" w:rsidR="001C2D80" w:rsidRPr="006F12BA" w:rsidRDefault="001C2D80" w:rsidP="001C2D80">
      <w:pPr>
        <w:rPr>
          <w:sz w:val="16"/>
          <w:szCs w:val="16"/>
        </w:rPr>
      </w:pPr>
      <w:r w:rsidRPr="006F12BA">
        <w:rPr>
          <w:sz w:val="16"/>
          <w:szCs w:val="16"/>
        </w:rPr>
        <w:t xml:space="preserve">  });</w:t>
      </w:r>
    </w:p>
    <w:p w14:paraId="759A9468" w14:textId="77777777" w:rsidR="001C2D80" w:rsidRPr="006F12BA" w:rsidRDefault="001C2D80" w:rsidP="001C2D80">
      <w:pPr>
        <w:rPr>
          <w:sz w:val="16"/>
          <w:szCs w:val="16"/>
        </w:rPr>
      </w:pPr>
      <w:r w:rsidRPr="006F12BA">
        <w:rPr>
          <w:sz w:val="16"/>
          <w:szCs w:val="16"/>
        </w:rPr>
        <w:t>}</w:t>
      </w:r>
    </w:p>
    <w:p w14:paraId="463C453A" w14:textId="77777777" w:rsidR="001C2D80" w:rsidRPr="006F12BA" w:rsidRDefault="001C2D80" w:rsidP="001C2D80">
      <w:pPr>
        <w:rPr>
          <w:sz w:val="16"/>
          <w:szCs w:val="16"/>
        </w:rPr>
      </w:pPr>
    </w:p>
    <w:p w14:paraId="1138AE32" w14:textId="77777777" w:rsidR="001C2D80" w:rsidRPr="006F12BA" w:rsidRDefault="001C2D80" w:rsidP="001C2D80">
      <w:pPr>
        <w:rPr>
          <w:sz w:val="16"/>
          <w:szCs w:val="16"/>
        </w:rPr>
      </w:pPr>
      <w:r w:rsidRPr="006F12BA">
        <w:rPr>
          <w:sz w:val="16"/>
          <w:szCs w:val="16"/>
        </w:rPr>
        <w:t>void SearcherBot::on_search_messages(const SearcherBot::MessagePtr&amp; message) {</w:t>
      </w:r>
    </w:p>
    <w:p w14:paraId="467F6BC3" w14:textId="77777777" w:rsidR="001C2D80" w:rsidRPr="006F12BA" w:rsidRDefault="001C2D80" w:rsidP="001C2D80">
      <w:pPr>
        <w:rPr>
          <w:sz w:val="16"/>
          <w:szCs w:val="16"/>
        </w:rPr>
      </w:pPr>
      <w:r w:rsidRPr="006F12BA">
        <w:rPr>
          <w:sz w:val="16"/>
          <w:szCs w:val="16"/>
        </w:rPr>
        <w:t xml:space="preserve">  const std::string&amp; text = message-&gt;text;</w:t>
      </w:r>
    </w:p>
    <w:p w14:paraId="2155E924" w14:textId="77777777" w:rsidR="001C2D80" w:rsidRPr="006F12BA" w:rsidRDefault="001C2D80" w:rsidP="001C2D80">
      <w:pPr>
        <w:rPr>
          <w:sz w:val="16"/>
          <w:szCs w:val="16"/>
        </w:rPr>
      </w:pPr>
      <w:r w:rsidRPr="006F12BA">
        <w:rPr>
          <w:sz w:val="16"/>
          <w:szCs w:val="16"/>
        </w:rPr>
        <w:t xml:space="preserve">  std::vector&lt;std::pair&lt;std::string, std::int64_t&gt;&gt; links =</w:t>
      </w:r>
    </w:p>
    <w:p w14:paraId="77DDC09F" w14:textId="77777777" w:rsidR="001C2D80" w:rsidRPr="006F12BA" w:rsidRDefault="001C2D80" w:rsidP="001C2D80">
      <w:pPr>
        <w:rPr>
          <w:sz w:val="16"/>
          <w:szCs w:val="16"/>
        </w:rPr>
      </w:pPr>
      <w:r w:rsidRPr="006F12BA">
        <w:rPr>
          <w:sz w:val="16"/>
          <w:szCs w:val="16"/>
        </w:rPr>
        <w:t xml:space="preserve">      GetMessagesLinks(message-&gt;from-&gt;id, text);</w:t>
      </w:r>
    </w:p>
    <w:p w14:paraId="11339CF5" w14:textId="77777777" w:rsidR="001C2D80" w:rsidRPr="006F12BA" w:rsidRDefault="001C2D80" w:rsidP="001C2D80">
      <w:pPr>
        <w:rPr>
          <w:sz w:val="16"/>
          <w:szCs w:val="16"/>
        </w:rPr>
      </w:pPr>
    </w:p>
    <w:p w14:paraId="04192CF6" w14:textId="77777777" w:rsidR="001C2D80" w:rsidRPr="006F12BA" w:rsidRDefault="001C2D80" w:rsidP="001C2D80">
      <w:pPr>
        <w:rPr>
          <w:sz w:val="16"/>
          <w:szCs w:val="16"/>
        </w:rPr>
      </w:pPr>
      <w:r w:rsidRPr="006F12BA">
        <w:rPr>
          <w:sz w:val="16"/>
          <w:szCs w:val="16"/>
        </w:rPr>
        <w:t xml:space="preserve">  if (links.empty()) {</w:t>
      </w:r>
    </w:p>
    <w:p w14:paraId="54DE978F" w14:textId="77777777" w:rsidR="001C2D80" w:rsidRPr="006F12BA" w:rsidRDefault="001C2D80" w:rsidP="001C2D80">
      <w:pPr>
        <w:rPr>
          <w:sz w:val="16"/>
          <w:szCs w:val="16"/>
        </w:rPr>
      </w:pPr>
      <w:r w:rsidRPr="006F12BA">
        <w:rPr>
          <w:sz w:val="16"/>
          <w:szCs w:val="16"/>
        </w:rPr>
        <w:t xml:space="preserve">    SendMessage(message-&gt;chat-&gt;id, "Ничего не нашлось");</w:t>
      </w:r>
    </w:p>
    <w:p w14:paraId="7A6919A5" w14:textId="77777777" w:rsidR="001C2D80" w:rsidRPr="006F12BA" w:rsidRDefault="001C2D80" w:rsidP="001C2D80">
      <w:pPr>
        <w:rPr>
          <w:sz w:val="16"/>
          <w:szCs w:val="16"/>
        </w:rPr>
      </w:pPr>
      <w:r w:rsidRPr="006F12BA">
        <w:rPr>
          <w:sz w:val="16"/>
          <w:szCs w:val="16"/>
        </w:rPr>
        <w:t xml:space="preserve">    bot_.getApi().sendSticker(message-&gt;chat-&gt;id,</w:t>
      </w:r>
    </w:p>
    <w:p w14:paraId="2D09C0D5" w14:textId="77777777" w:rsidR="001C2D80" w:rsidRPr="006F12BA" w:rsidRDefault="001C2D80" w:rsidP="001C2D80">
      <w:pPr>
        <w:rPr>
          <w:sz w:val="16"/>
          <w:szCs w:val="16"/>
        </w:rPr>
      </w:pPr>
      <w:r w:rsidRPr="006F12BA">
        <w:rPr>
          <w:sz w:val="16"/>
          <w:szCs w:val="16"/>
        </w:rPr>
        <w:t xml:space="preserve">                              "CAACAgIAAxkBAAECgdlg23ag37xfkl61J4-"</w:t>
      </w:r>
    </w:p>
    <w:p w14:paraId="6A3788D0" w14:textId="77777777" w:rsidR="001C2D80" w:rsidRPr="006F12BA" w:rsidRDefault="001C2D80" w:rsidP="001C2D80">
      <w:pPr>
        <w:rPr>
          <w:sz w:val="16"/>
          <w:szCs w:val="16"/>
        </w:rPr>
      </w:pPr>
      <w:r w:rsidRPr="006F12BA">
        <w:rPr>
          <w:sz w:val="16"/>
          <w:szCs w:val="16"/>
        </w:rPr>
        <w:t xml:space="preserve">                              "cz3CS7ZftwwACJwADJHFiGg-k3QShSuM3IAQ");</w:t>
      </w:r>
    </w:p>
    <w:p w14:paraId="6F8880CE" w14:textId="77777777" w:rsidR="001C2D80" w:rsidRPr="006F12BA" w:rsidRDefault="001C2D80" w:rsidP="001C2D80">
      <w:pPr>
        <w:rPr>
          <w:sz w:val="16"/>
          <w:szCs w:val="16"/>
        </w:rPr>
      </w:pPr>
      <w:r w:rsidRPr="006F12BA">
        <w:rPr>
          <w:sz w:val="16"/>
          <w:szCs w:val="16"/>
        </w:rPr>
        <w:t xml:space="preserve">    return;</w:t>
      </w:r>
    </w:p>
    <w:p w14:paraId="62C25898" w14:textId="77777777" w:rsidR="001C2D80" w:rsidRPr="006F12BA" w:rsidRDefault="001C2D80" w:rsidP="001C2D80">
      <w:pPr>
        <w:rPr>
          <w:sz w:val="16"/>
          <w:szCs w:val="16"/>
        </w:rPr>
      </w:pPr>
      <w:r w:rsidRPr="006F12BA">
        <w:rPr>
          <w:sz w:val="16"/>
          <w:szCs w:val="16"/>
        </w:rPr>
        <w:t xml:space="preserve">  }</w:t>
      </w:r>
    </w:p>
    <w:p w14:paraId="54CD9F80" w14:textId="77777777" w:rsidR="001C2D80" w:rsidRPr="006F12BA" w:rsidRDefault="001C2D80" w:rsidP="001C2D80">
      <w:pPr>
        <w:rPr>
          <w:sz w:val="16"/>
          <w:szCs w:val="16"/>
        </w:rPr>
      </w:pPr>
      <w:r w:rsidRPr="006F12BA">
        <w:rPr>
          <w:sz w:val="16"/>
          <w:szCs w:val="16"/>
        </w:rPr>
        <w:t xml:space="preserve">  auto inline_markup = ui::CreateInlineKeyboardMarkup(links.size());</w:t>
      </w:r>
    </w:p>
    <w:p w14:paraId="6F6CDAFF" w14:textId="77777777" w:rsidR="001C2D80" w:rsidRPr="006F12BA" w:rsidRDefault="001C2D80" w:rsidP="001C2D80">
      <w:pPr>
        <w:rPr>
          <w:sz w:val="16"/>
          <w:szCs w:val="16"/>
        </w:rPr>
      </w:pPr>
      <w:r w:rsidRPr="006F12BA">
        <w:rPr>
          <w:sz w:val="16"/>
          <w:szCs w:val="16"/>
        </w:rPr>
        <w:t xml:space="preserve">  SendMessage(message-&gt;chat-&gt;id,</w:t>
      </w:r>
    </w:p>
    <w:p w14:paraId="3E1A5F40" w14:textId="77777777" w:rsidR="001C2D80" w:rsidRPr="006F12BA" w:rsidRDefault="001C2D80" w:rsidP="001C2D80">
      <w:pPr>
        <w:rPr>
          <w:sz w:val="16"/>
          <w:szCs w:val="16"/>
        </w:rPr>
      </w:pPr>
      <w:r w:rsidRPr="006F12BA">
        <w:rPr>
          <w:sz w:val="16"/>
          <w:szCs w:val="16"/>
        </w:rPr>
        <w:t xml:space="preserve">              text + " : 1 из " + std::to_string(links.size()) + " : " +</w:t>
      </w:r>
    </w:p>
    <w:p w14:paraId="14C4E269" w14:textId="77777777" w:rsidR="001C2D80" w:rsidRPr="006F12BA" w:rsidRDefault="001C2D80" w:rsidP="001C2D80">
      <w:pPr>
        <w:rPr>
          <w:sz w:val="16"/>
          <w:szCs w:val="16"/>
        </w:rPr>
      </w:pPr>
      <w:r w:rsidRPr="006F12BA">
        <w:rPr>
          <w:sz w:val="16"/>
          <w:szCs w:val="16"/>
        </w:rPr>
        <w:t xml:space="preserve">                  links.front().first,</w:t>
      </w:r>
    </w:p>
    <w:p w14:paraId="602E868C" w14:textId="77777777" w:rsidR="001C2D80" w:rsidRPr="006F12BA" w:rsidRDefault="001C2D80" w:rsidP="001C2D80">
      <w:pPr>
        <w:rPr>
          <w:sz w:val="16"/>
          <w:szCs w:val="16"/>
        </w:rPr>
      </w:pPr>
      <w:r w:rsidRPr="006F12BA">
        <w:rPr>
          <w:sz w:val="16"/>
          <w:szCs w:val="16"/>
        </w:rPr>
        <w:t xml:space="preserve">              inline_markup);</w:t>
      </w:r>
    </w:p>
    <w:p w14:paraId="73EC8FBC" w14:textId="77777777" w:rsidR="001C2D80" w:rsidRPr="006F12BA" w:rsidRDefault="001C2D80" w:rsidP="001C2D80">
      <w:pPr>
        <w:rPr>
          <w:sz w:val="16"/>
          <w:szCs w:val="16"/>
        </w:rPr>
      </w:pPr>
      <w:r w:rsidRPr="006F12BA">
        <w:rPr>
          <w:sz w:val="16"/>
          <w:szCs w:val="16"/>
        </w:rPr>
        <w:t>}</w:t>
      </w:r>
    </w:p>
    <w:p w14:paraId="55530832" w14:textId="77777777" w:rsidR="001C2D80" w:rsidRPr="006F12BA" w:rsidRDefault="001C2D80" w:rsidP="001C2D80">
      <w:pPr>
        <w:rPr>
          <w:sz w:val="16"/>
          <w:szCs w:val="16"/>
        </w:rPr>
      </w:pPr>
    </w:p>
    <w:p w14:paraId="6D6E4B64" w14:textId="77777777" w:rsidR="001C2D80" w:rsidRPr="006F12BA" w:rsidRDefault="001C2D80" w:rsidP="001C2D80">
      <w:pPr>
        <w:rPr>
          <w:sz w:val="16"/>
          <w:szCs w:val="16"/>
        </w:rPr>
      </w:pPr>
      <w:r w:rsidRPr="006F12BA">
        <w:rPr>
          <w:sz w:val="16"/>
          <w:szCs w:val="16"/>
        </w:rPr>
        <w:t>std::vector&lt;std::pair&lt;std::string, std::int64_t&gt;&gt; SearcherBot::GetMessagesLinks(</w:t>
      </w:r>
    </w:p>
    <w:p w14:paraId="3B4F2461" w14:textId="77777777" w:rsidR="001C2D80" w:rsidRPr="006F12BA" w:rsidRDefault="001C2D80" w:rsidP="001C2D80">
      <w:pPr>
        <w:rPr>
          <w:sz w:val="16"/>
          <w:szCs w:val="16"/>
        </w:rPr>
      </w:pPr>
      <w:r w:rsidRPr="006F12BA">
        <w:rPr>
          <w:sz w:val="16"/>
          <w:szCs w:val="16"/>
        </w:rPr>
        <w:t xml:space="preserve">    UserID telegram_user_id, const std::string&amp; query) {</w:t>
      </w:r>
    </w:p>
    <w:p w14:paraId="66336A30" w14:textId="77777777" w:rsidR="001C2D80" w:rsidRPr="006F12BA" w:rsidRDefault="001C2D80" w:rsidP="001C2D80">
      <w:pPr>
        <w:rPr>
          <w:sz w:val="16"/>
          <w:szCs w:val="16"/>
        </w:rPr>
      </w:pPr>
      <w:r w:rsidRPr="006F12BA">
        <w:rPr>
          <w:sz w:val="16"/>
          <w:szCs w:val="16"/>
        </w:rPr>
        <w:t xml:space="preserve">  std::vector&lt;std::pair&lt;std::string, std::int64_t&gt;&gt; links;  //&lt;link, count_view&gt;</w:t>
      </w:r>
    </w:p>
    <w:p w14:paraId="5D7DA22E" w14:textId="77777777" w:rsidR="001C2D80" w:rsidRPr="006F12BA" w:rsidRDefault="001C2D80" w:rsidP="001C2D80">
      <w:pPr>
        <w:rPr>
          <w:sz w:val="16"/>
          <w:szCs w:val="16"/>
        </w:rPr>
      </w:pPr>
      <w:r w:rsidRPr="006F12BA">
        <w:rPr>
          <w:sz w:val="16"/>
          <w:szCs w:val="16"/>
        </w:rPr>
        <w:t xml:space="preserve">  std::vector&lt;db::ChatID&gt; chat_ids =</w:t>
      </w:r>
    </w:p>
    <w:p w14:paraId="37C3AA62" w14:textId="77777777" w:rsidR="001C2D80" w:rsidRPr="006F12BA" w:rsidRDefault="001C2D80" w:rsidP="001C2D80">
      <w:pPr>
        <w:rPr>
          <w:sz w:val="16"/>
          <w:szCs w:val="16"/>
        </w:rPr>
      </w:pPr>
      <w:r w:rsidRPr="006F12BA">
        <w:rPr>
          <w:sz w:val="16"/>
          <w:szCs w:val="16"/>
        </w:rPr>
        <w:t xml:space="preserve">      database_.GetChannelsForSearch(telegram_user_id);</w:t>
      </w:r>
    </w:p>
    <w:p w14:paraId="686C4C1D" w14:textId="77777777" w:rsidR="001C2D80" w:rsidRPr="006F12BA" w:rsidRDefault="001C2D80" w:rsidP="001C2D80">
      <w:pPr>
        <w:rPr>
          <w:sz w:val="16"/>
          <w:szCs w:val="16"/>
        </w:rPr>
      </w:pPr>
      <w:r w:rsidRPr="006F12BA">
        <w:rPr>
          <w:sz w:val="16"/>
          <w:szCs w:val="16"/>
        </w:rPr>
        <w:t xml:space="preserve">  for (ChatID chat_id : chat_ids) {</w:t>
      </w:r>
    </w:p>
    <w:p w14:paraId="1DB0DE90" w14:textId="77777777" w:rsidR="001C2D80" w:rsidRPr="006F12BA" w:rsidRDefault="001C2D80" w:rsidP="001C2D80">
      <w:pPr>
        <w:rPr>
          <w:sz w:val="16"/>
          <w:szCs w:val="16"/>
        </w:rPr>
      </w:pPr>
      <w:r w:rsidRPr="006F12BA">
        <w:rPr>
          <w:sz w:val="16"/>
          <w:szCs w:val="16"/>
        </w:rPr>
        <w:t xml:space="preserve">    for (auto&amp; message : engine_.GetMessagesFromChat(chat_id, query)) {</w:t>
      </w:r>
    </w:p>
    <w:p w14:paraId="2556EE9D" w14:textId="77777777" w:rsidR="001C2D80" w:rsidRPr="006F12BA" w:rsidRDefault="001C2D80" w:rsidP="001C2D80">
      <w:pPr>
        <w:rPr>
          <w:sz w:val="16"/>
          <w:szCs w:val="16"/>
        </w:rPr>
      </w:pPr>
      <w:r w:rsidRPr="006F12BA">
        <w:rPr>
          <w:sz w:val="16"/>
          <w:szCs w:val="16"/>
        </w:rPr>
        <w:t xml:space="preserve">      auto link = engine_.GetMessageLink(message);</w:t>
      </w:r>
    </w:p>
    <w:p w14:paraId="130CCEA3" w14:textId="77777777" w:rsidR="001C2D80" w:rsidRPr="006F12BA" w:rsidRDefault="001C2D80" w:rsidP="001C2D80">
      <w:pPr>
        <w:rPr>
          <w:sz w:val="16"/>
          <w:szCs w:val="16"/>
        </w:rPr>
      </w:pPr>
      <w:r w:rsidRPr="006F12BA">
        <w:rPr>
          <w:sz w:val="16"/>
          <w:szCs w:val="16"/>
        </w:rPr>
        <w:t xml:space="preserve">      if (link) {</w:t>
      </w:r>
    </w:p>
    <w:p w14:paraId="6D5FEF45" w14:textId="77777777" w:rsidR="001C2D80" w:rsidRPr="006F12BA" w:rsidRDefault="001C2D80" w:rsidP="001C2D80">
      <w:pPr>
        <w:rPr>
          <w:sz w:val="16"/>
          <w:szCs w:val="16"/>
        </w:rPr>
      </w:pPr>
      <w:r w:rsidRPr="006F12BA">
        <w:rPr>
          <w:sz w:val="16"/>
          <w:szCs w:val="16"/>
        </w:rPr>
        <w:t xml:space="preserve">        links.emplace_back(engine_.GetMessageLink(message)-&gt;link_,</w:t>
      </w:r>
    </w:p>
    <w:p w14:paraId="146B22C7" w14:textId="77777777" w:rsidR="001C2D80" w:rsidRPr="006F12BA" w:rsidRDefault="001C2D80" w:rsidP="001C2D80">
      <w:pPr>
        <w:rPr>
          <w:sz w:val="16"/>
          <w:szCs w:val="16"/>
        </w:rPr>
      </w:pPr>
      <w:r w:rsidRPr="006F12BA">
        <w:rPr>
          <w:sz w:val="16"/>
          <w:szCs w:val="16"/>
        </w:rPr>
        <w:t xml:space="preserve">                           message-&gt;interaction_info_</w:t>
      </w:r>
    </w:p>
    <w:p w14:paraId="6D21F7BE" w14:textId="77777777" w:rsidR="001C2D80" w:rsidRPr="006F12BA" w:rsidRDefault="001C2D80" w:rsidP="001C2D80">
      <w:pPr>
        <w:rPr>
          <w:sz w:val="16"/>
          <w:szCs w:val="16"/>
        </w:rPr>
      </w:pPr>
      <w:r w:rsidRPr="006F12BA">
        <w:rPr>
          <w:sz w:val="16"/>
          <w:szCs w:val="16"/>
        </w:rPr>
        <w:t xml:space="preserve">                               ? message-&gt;interaction_info_-&gt;view_count_</w:t>
      </w:r>
    </w:p>
    <w:p w14:paraId="4B2A30DB" w14:textId="77777777" w:rsidR="001C2D80" w:rsidRPr="006F12BA" w:rsidRDefault="001C2D80" w:rsidP="001C2D80">
      <w:pPr>
        <w:rPr>
          <w:sz w:val="16"/>
          <w:szCs w:val="16"/>
        </w:rPr>
      </w:pPr>
      <w:r w:rsidRPr="006F12BA">
        <w:rPr>
          <w:sz w:val="16"/>
          <w:szCs w:val="16"/>
        </w:rPr>
        <w:t xml:space="preserve">                               : 0);</w:t>
      </w:r>
    </w:p>
    <w:p w14:paraId="2CA10CB7" w14:textId="77777777" w:rsidR="001C2D80" w:rsidRPr="006F12BA" w:rsidRDefault="001C2D80" w:rsidP="001C2D80">
      <w:pPr>
        <w:rPr>
          <w:sz w:val="16"/>
          <w:szCs w:val="16"/>
        </w:rPr>
      </w:pPr>
      <w:r w:rsidRPr="006F12BA">
        <w:rPr>
          <w:sz w:val="16"/>
          <w:szCs w:val="16"/>
        </w:rPr>
        <w:t xml:space="preserve">      }</w:t>
      </w:r>
    </w:p>
    <w:p w14:paraId="39718313" w14:textId="77777777" w:rsidR="001C2D80" w:rsidRPr="006F12BA" w:rsidRDefault="001C2D80" w:rsidP="001C2D80">
      <w:pPr>
        <w:rPr>
          <w:sz w:val="16"/>
          <w:szCs w:val="16"/>
        </w:rPr>
      </w:pPr>
      <w:r w:rsidRPr="006F12BA">
        <w:rPr>
          <w:sz w:val="16"/>
          <w:szCs w:val="16"/>
        </w:rPr>
        <w:t xml:space="preserve">    }</w:t>
      </w:r>
    </w:p>
    <w:p w14:paraId="52BE4B64" w14:textId="77777777" w:rsidR="001C2D80" w:rsidRPr="006F12BA" w:rsidRDefault="001C2D80" w:rsidP="001C2D80">
      <w:pPr>
        <w:rPr>
          <w:sz w:val="16"/>
          <w:szCs w:val="16"/>
        </w:rPr>
      </w:pPr>
      <w:r w:rsidRPr="006F12BA">
        <w:rPr>
          <w:sz w:val="16"/>
          <w:szCs w:val="16"/>
        </w:rPr>
        <w:t xml:space="preserve">  }</w:t>
      </w:r>
    </w:p>
    <w:p w14:paraId="695F0CD9" w14:textId="77777777" w:rsidR="001C2D80" w:rsidRPr="006F12BA" w:rsidRDefault="001C2D80" w:rsidP="001C2D80">
      <w:pPr>
        <w:rPr>
          <w:sz w:val="16"/>
          <w:szCs w:val="16"/>
        </w:rPr>
      </w:pPr>
      <w:r w:rsidRPr="006F12BA">
        <w:rPr>
          <w:sz w:val="16"/>
          <w:szCs w:val="16"/>
        </w:rPr>
        <w:t xml:space="preserve">  std::sort(links.begin(), links.end(),</w:t>
      </w:r>
    </w:p>
    <w:p w14:paraId="7E7CD2A5" w14:textId="77777777" w:rsidR="001C2D80" w:rsidRPr="006F12BA" w:rsidRDefault="001C2D80" w:rsidP="001C2D80">
      <w:pPr>
        <w:rPr>
          <w:sz w:val="16"/>
          <w:szCs w:val="16"/>
        </w:rPr>
      </w:pPr>
      <w:r w:rsidRPr="006F12BA">
        <w:rPr>
          <w:sz w:val="16"/>
          <w:szCs w:val="16"/>
        </w:rPr>
        <w:t xml:space="preserve">            [](const std::pair&lt;std::string, std::int64_t&gt;&amp; a,</w:t>
      </w:r>
    </w:p>
    <w:p w14:paraId="15AA00C6" w14:textId="77777777" w:rsidR="001C2D80" w:rsidRPr="006F12BA" w:rsidRDefault="001C2D80" w:rsidP="001C2D80">
      <w:pPr>
        <w:rPr>
          <w:sz w:val="16"/>
          <w:szCs w:val="16"/>
        </w:rPr>
      </w:pPr>
      <w:r w:rsidRPr="006F12BA">
        <w:rPr>
          <w:sz w:val="16"/>
          <w:szCs w:val="16"/>
        </w:rPr>
        <w:t xml:space="preserve">               const std::pair&lt;std::string, std::int64_t&gt;&amp; b) {</w:t>
      </w:r>
    </w:p>
    <w:p w14:paraId="35EC7715" w14:textId="77777777" w:rsidR="001C2D80" w:rsidRPr="006F12BA" w:rsidRDefault="001C2D80" w:rsidP="001C2D80">
      <w:pPr>
        <w:rPr>
          <w:sz w:val="16"/>
          <w:szCs w:val="16"/>
        </w:rPr>
      </w:pPr>
      <w:r w:rsidRPr="006F12BA">
        <w:rPr>
          <w:sz w:val="16"/>
          <w:szCs w:val="16"/>
        </w:rPr>
        <w:t xml:space="preserve">              return a.second &gt; b.second;</w:t>
      </w:r>
    </w:p>
    <w:p w14:paraId="4BA14196" w14:textId="77777777" w:rsidR="001C2D80" w:rsidRPr="006F12BA" w:rsidRDefault="001C2D80" w:rsidP="001C2D80">
      <w:pPr>
        <w:rPr>
          <w:sz w:val="16"/>
          <w:szCs w:val="16"/>
        </w:rPr>
      </w:pPr>
      <w:r w:rsidRPr="006F12BA">
        <w:rPr>
          <w:sz w:val="16"/>
          <w:szCs w:val="16"/>
        </w:rPr>
        <w:t xml:space="preserve">            });</w:t>
      </w:r>
    </w:p>
    <w:p w14:paraId="045DF2FC" w14:textId="77777777" w:rsidR="001C2D80" w:rsidRPr="006F12BA" w:rsidRDefault="001C2D80" w:rsidP="001C2D80">
      <w:pPr>
        <w:rPr>
          <w:sz w:val="16"/>
          <w:szCs w:val="16"/>
        </w:rPr>
      </w:pPr>
      <w:r w:rsidRPr="006F12BA">
        <w:rPr>
          <w:sz w:val="16"/>
          <w:szCs w:val="16"/>
        </w:rPr>
        <w:t xml:space="preserve">  return links;</w:t>
      </w:r>
    </w:p>
    <w:p w14:paraId="233F58B5" w14:textId="77777777" w:rsidR="001C2D80" w:rsidRPr="006F12BA" w:rsidRDefault="001C2D80" w:rsidP="001C2D80">
      <w:pPr>
        <w:rPr>
          <w:sz w:val="16"/>
          <w:szCs w:val="16"/>
        </w:rPr>
      </w:pPr>
      <w:r w:rsidRPr="006F12BA">
        <w:rPr>
          <w:sz w:val="16"/>
          <w:szCs w:val="16"/>
        </w:rPr>
        <w:t>}</w:t>
      </w:r>
    </w:p>
    <w:p w14:paraId="503AE335" w14:textId="77777777" w:rsidR="001C2D80" w:rsidRPr="006F12BA" w:rsidRDefault="001C2D80" w:rsidP="001C2D80">
      <w:pPr>
        <w:rPr>
          <w:sz w:val="16"/>
          <w:szCs w:val="16"/>
        </w:rPr>
      </w:pPr>
    </w:p>
    <w:p w14:paraId="7E2B3EB8" w14:textId="77777777" w:rsidR="001C2D80" w:rsidRPr="006F12BA" w:rsidRDefault="001C2D80" w:rsidP="001C2D80">
      <w:pPr>
        <w:rPr>
          <w:sz w:val="16"/>
          <w:szCs w:val="16"/>
        </w:rPr>
      </w:pPr>
      <w:r w:rsidRPr="006F12BA">
        <w:rPr>
          <w:sz w:val="16"/>
          <w:szCs w:val="16"/>
        </w:rPr>
        <w:t>namespace {</w:t>
      </w:r>
    </w:p>
    <w:p w14:paraId="5C120A35" w14:textId="77777777" w:rsidR="001C2D80" w:rsidRPr="006F12BA" w:rsidRDefault="001C2D80" w:rsidP="001C2D80">
      <w:pPr>
        <w:rPr>
          <w:sz w:val="16"/>
          <w:szCs w:val="16"/>
        </w:rPr>
      </w:pPr>
      <w:r w:rsidRPr="006F12BA">
        <w:rPr>
          <w:sz w:val="16"/>
          <w:szCs w:val="16"/>
        </w:rPr>
        <w:t>std::pair&lt;std::string, size_t&gt; GetData(TgBot::Message::Ptr&amp; message) {</w:t>
      </w:r>
    </w:p>
    <w:p w14:paraId="3B1E8CB7" w14:textId="77777777" w:rsidR="001C2D80" w:rsidRPr="006F12BA" w:rsidRDefault="001C2D80" w:rsidP="001C2D80">
      <w:pPr>
        <w:rPr>
          <w:sz w:val="16"/>
          <w:szCs w:val="16"/>
        </w:rPr>
      </w:pPr>
      <w:r w:rsidRPr="006F12BA">
        <w:rPr>
          <w:sz w:val="16"/>
          <w:szCs w:val="16"/>
        </w:rPr>
        <w:t xml:space="preserve">  constexpr auto separator = " : ";</w:t>
      </w:r>
    </w:p>
    <w:p w14:paraId="1E090CD1" w14:textId="77777777" w:rsidR="001C2D80" w:rsidRPr="006F12BA" w:rsidRDefault="001C2D80" w:rsidP="001C2D80">
      <w:pPr>
        <w:rPr>
          <w:sz w:val="16"/>
          <w:szCs w:val="16"/>
        </w:rPr>
      </w:pPr>
      <w:r w:rsidRPr="006F12BA">
        <w:rPr>
          <w:sz w:val="16"/>
          <w:szCs w:val="16"/>
        </w:rPr>
        <w:t xml:space="preserve">  auto args = Split(message-&gt;text, separator);</w:t>
      </w:r>
    </w:p>
    <w:p w14:paraId="5C3D7A93" w14:textId="77777777" w:rsidR="001C2D80" w:rsidRPr="006F12BA" w:rsidRDefault="001C2D80" w:rsidP="001C2D80">
      <w:pPr>
        <w:rPr>
          <w:sz w:val="16"/>
          <w:szCs w:val="16"/>
        </w:rPr>
      </w:pPr>
      <w:r w:rsidRPr="006F12BA">
        <w:rPr>
          <w:sz w:val="16"/>
          <w:szCs w:val="16"/>
        </w:rPr>
        <w:t xml:space="preserve">  std::string query = std::move(args[0]);</w:t>
      </w:r>
    </w:p>
    <w:p w14:paraId="3D9452A3" w14:textId="77777777" w:rsidR="001C2D80" w:rsidRPr="006F12BA" w:rsidRDefault="001C2D80" w:rsidP="001C2D80">
      <w:pPr>
        <w:rPr>
          <w:sz w:val="16"/>
          <w:szCs w:val="16"/>
        </w:rPr>
      </w:pPr>
      <w:r w:rsidRPr="006F12BA">
        <w:rPr>
          <w:sz w:val="16"/>
          <w:szCs w:val="16"/>
        </w:rPr>
        <w:t xml:space="preserve">  std::string part_two = std::move(args[1]);</w:t>
      </w:r>
    </w:p>
    <w:p w14:paraId="7E330D01" w14:textId="77777777" w:rsidR="001C2D80" w:rsidRPr="006F12BA" w:rsidRDefault="001C2D80" w:rsidP="001C2D80">
      <w:pPr>
        <w:rPr>
          <w:sz w:val="16"/>
          <w:szCs w:val="16"/>
        </w:rPr>
      </w:pPr>
      <w:r w:rsidRPr="006F12BA">
        <w:rPr>
          <w:sz w:val="16"/>
          <w:szCs w:val="16"/>
        </w:rPr>
        <w:t xml:space="preserve">  size_t current_page = std::stoll(Split(part_two, " из ")[0]) -</w:t>
      </w:r>
    </w:p>
    <w:p w14:paraId="0786DEBF" w14:textId="77777777" w:rsidR="001C2D80" w:rsidRPr="006F12BA" w:rsidRDefault="001C2D80" w:rsidP="001C2D80">
      <w:pPr>
        <w:rPr>
          <w:sz w:val="16"/>
          <w:szCs w:val="16"/>
        </w:rPr>
      </w:pPr>
      <w:r w:rsidRPr="006F12BA">
        <w:rPr>
          <w:sz w:val="16"/>
          <w:szCs w:val="16"/>
        </w:rPr>
        <w:t xml:space="preserve">                        1;  // -1 because for user I add +1</w:t>
      </w:r>
    </w:p>
    <w:p w14:paraId="5C1BF0C5" w14:textId="77777777" w:rsidR="001C2D80" w:rsidRPr="006F12BA" w:rsidRDefault="001C2D80" w:rsidP="001C2D80">
      <w:pPr>
        <w:rPr>
          <w:sz w:val="16"/>
          <w:szCs w:val="16"/>
        </w:rPr>
      </w:pPr>
      <w:r w:rsidRPr="006F12BA">
        <w:rPr>
          <w:sz w:val="16"/>
          <w:szCs w:val="16"/>
        </w:rPr>
        <w:t xml:space="preserve">  return {std::move(query), current_page};</w:t>
      </w:r>
    </w:p>
    <w:p w14:paraId="36F095ED" w14:textId="77777777" w:rsidR="001C2D80" w:rsidRPr="006F12BA" w:rsidRDefault="001C2D80" w:rsidP="001C2D80">
      <w:pPr>
        <w:rPr>
          <w:sz w:val="16"/>
          <w:szCs w:val="16"/>
        </w:rPr>
      </w:pPr>
      <w:r w:rsidRPr="006F12BA">
        <w:rPr>
          <w:sz w:val="16"/>
          <w:szCs w:val="16"/>
        </w:rPr>
        <w:t>}</w:t>
      </w:r>
    </w:p>
    <w:p w14:paraId="46B46F34" w14:textId="77777777" w:rsidR="001C2D80" w:rsidRPr="006F12BA" w:rsidRDefault="001C2D80" w:rsidP="001C2D80">
      <w:pPr>
        <w:rPr>
          <w:sz w:val="16"/>
          <w:szCs w:val="16"/>
        </w:rPr>
      </w:pPr>
      <w:r w:rsidRPr="006F12BA">
        <w:rPr>
          <w:sz w:val="16"/>
          <w:szCs w:val="16"/>
        </w:rPr>
        <w:t>}  // namespace</w:t>
      </w:r>
    </w:p>
    <w:p w14:paraId="131AEA05" w14:textId="77777777" w:rsidR="001C2D80" w:rsidRPr="006F12BA" w:rsidRDefault="001C2D80" w:rsidP="001C2D80">
      <w:pPr>
        <w:rPr>
          <w:sz w:val="16"/>
          <w:szCs w:val="16"/>
        </w:rPr>
      </w:pPr>
    </w:p>
    <w:p w14:paraId="0A908A47" w14:textId="77777777" w:rsidR="001C2D80" w:rsidRPr="006F12BA" w:rsidRDefault="001C2D80" w:rsidP="001C2D80">
      <w:pPr>
        <w:rPr>
          <w:sz w:val="16"/>
          <w:szCs w:val="16"/>
        </w:rPr>
      </w:pPr>
      <w:r w:rsidRPr="006F12BA">
        <w:rPr>
          <w:sz w:val="16"/>
          <w:szCs w:val="16"/>
        </w:rPr>
        <w:t>void SearcherBot::on_right_rotate(</w:t>
      </w:r>
    </w:p>
    <w:p w14:paraId="66156BB4" w14:textId="77777777" w:rsidR="001C2D80" w:rsidRPr="006F12BA" w:rsidRDefault="001C2D80" w:rsidP="001C2D80">
      <w:pPr>
        <w:rPr>
          <w:sz w:val="16"/>
          <w:szCs w:val="16"/>
        </w:rPr>
      </w:pPr>
      <w:r w:rsidRPr="006F12BA">
        <w:rPr>
          <w:sz w:val="16"/>
          <w:szCs w:val="16"/>
        </w:rPr>
        <w:t xml:space="preserve">    const TgBot::CallbackQuery::Ptr&amp; callback_query) {</w:t>
      </w:r>
    </w:p>
    <w:p w14:paraId="5ED1D525" w14:textId="77777777" w:rsidR="001C2D80" w:rsidRPr="006F12BA" w:rsidRDefault="001C2D80" w:rsidP="001C2D80">
      <w:pPr>
        <w:rPr>
          <w:sz w:val="16"/>
          <w:szCs w:val="16"/>
        </w:rPr>
      </w:pPr>
      <w:r w:rsidRPr="006F12BA">
        <w:rPr>
          <w:sz w:val="16"/>
          <w:szCs w:val="16"/>
        </w:rPr>
        <w:t xml:space="preserve">  auto&amp; message = callback_query-&gt;message;</w:t>
      </w:r>
    </w:p>
    <w:p w14:paraId="32EAD6D7" w14:textId="77777777" w:rsidR="001C2D80" w:rsidRPr="006F12BA" w:rsidRDefault="001C2D80" w:rsidP="001C2D80">
      <w:pPr>
        <w:rPr>
          <w:sz w:val="16"/>
          <w:szCs w:val="16"/>
        </w:rPr>
      </w:pPr>
      <w:r w:rsidRPr="006F12BA">
        <w:rPr>
          <w:sz w:val="16"/>
          <w:szCs w:val="16"/>
        </w:rPr>
        <w:t xml:space="preserve">  auto&amp; reply_buttons = message-&gt;replyMarkup-&gt;inlineKeyboard[0];</w:t>
      </w:r>
    </w:p>
    <w:p w14:paraId="7640CD3E" w14:textId="77777777" w:rsidR="001C2D80" w:rsidRPr="006F12BA" w:rsidRDefault="001C2D80" w:rsidP="001C2D80">
      <w:pPr>
        <w:rPr>
          <w:sz w:val="16"/>
          <w:szCs w:val="16"/>
        </w:rPr>
      </w:pPr>
      <w:r w:rsidRPr="006F12BA">
        <w:rPr>
          <w:sz w:val="16"/>
          <w:szCs w:val="16"/>
        </w:rPr>
        <w:t xml:space="preserve">  auto [query, _] = GetData(message);</w:t>
      </w:r>
    </w:p>
    <w:p w14:paraId="2F0ECD3E" w14:textId="77777777" w:rsidR="001C2D80" w:rsidRPr="006F12BA" w:rsidRDefault="001C2D80" w:rsidP="001C2D80">
      <w:pPr>
        <w:rPr>
          <w:sz w:val="16"/>
          <w:szCs w:val="16"/>
        </w:rPr>
      </w:pPr>
      <w:r w:rsidRPr="006F12BA">
        <w:rPr>
          <w:sz w:val="16"/>
          <w:szCs w:val="16"/>
        </w:rPr>
        <w:t xml:space="preserve">  auto links = GetMessagesLinks(message-&gt;chat-&gt;id, query);</w:t>
      </w:r>
    </w:p>
    <w:p w14:paraId="65E497F7" w14:textId="77777777" w:rsidR="001C2D80" w:rsidRPr="006F12BA" w:rsidRDefault="001C2D80" w:rsidP="001C2D80">
      <w:pPr>
        <w:rPr>
          <w:sz w:val="16"/>
          <w:szCs w:val="16"/>
        </w:rPr>
      </w:pPr>
    </w:p>
    <w:p w14:paraId="0DA6D3C6" w14:textId="77777777" w:rsidR="001C2D80" w:rsidRPr="006F12BA" w:rsidRDefault="001C2D80" w:rsidP="001C2D80">
      <w:pPr>
        <w:rPr>
          <w:sz w:val="16"/>
          <w:szCs w:val="16"/>
        </w:rPr>
      </w:pPr>
      <w:r w:rsidRPr="006F12BA">
        <w:rPr>
          <w:sz w:val="16"/>
          <w:szCs w:val="16"/>
        </w:rPr>
        <w:t xml:space="preserve">  for (size_t i = 0; i &lt; BUTTONS_COUNT; ++i) {</w:t>
      </w:r>
    </w:p>
    <w:p w14:paraId="5416FBC4" w14:textId="77777777" w:rsidR="001C2D80" w:rsidRPr="006F12BA" w:rsidRDefault="001C2D80" w:rsidP="001C2D80">
      <w:pPr>
        <w:rPr>
          <w:sz w:val="16"/>
          <w:szCs w:val="16"/>
        </w:rPr>
      </w:pPr>
      <w:r w:rsidRPr="006F12BA">
        <w:rPr>
          <w:sz w:val="16"/>
          <w:szCs w:val="16"/>
        </w:rPr>
        <w:t xml:space="preserve">    size_t current_button_number = std::stoi(reply_buttons[i]-&gt;text) - 1;</w:t>
      </w:r>
    </w:p>
    <w:p w14:paraId="10C567D2" w14:textId="77777777" w:rsidR="001C2D80" w:rsidRPr="006F12BA" w:rsidRDefault="001C2D80" w:rsidP="001C2D80">
      <w:pPr>
        <w:rPr>
          <w:sz w:val="16"/>
          <w:szCs w:val="16"/>
        </w:rPr>
      </w:pPr>
      <w:r w:rsidRPr="006F12BA">
        <w:rPr>
          <w:sz w:val="16"/>
          <w:szCs w:val="16"/>
        </w:rPr>
        <w:t xml:space="preserve">    size_t next_button_number =</w:t>
      </w:r>
    </w:p>
    <w:p w14:paraId="002CA00F" w14:textId="77777777" w:rsidR="001C2D80" w:rsidRPr="006F12BA" w:rsidRDefault="001C2D80" w:rsidP="001C2D80">
      <w:pPr>
        <w:rPr>
          <w:sz w:val="16"/>
          <w:szCs w:val="16"/>
        </w:rPr>
      </w:pPr>
      <w:r w:rsidRPr="006F12BA">
        <w:rPr>
          <w:sz w:val="16"/>
          <w:szCs w:val="16"/>
        </w:rPr>
        <w:t xml:space="preserve">        (current_button_number + BUTTONS_COUNT) % links.size();</w:t>
      </w:r>
    </w:p>
    <w:p w14:paraId="4B051ED7" w14:textId="77777777" w:rsidR="001C2D80" w:rsidRPr="006F12BA" w:rsidRDefault="001C2D80" w:rsidP="001C2D80">
      <w:pPr>
        <w:rPr>
          <w:sz w:val="16"/>
          <w:szCs w:val="16"/>
        </w:rPr>
      </w:pPr>
      <w:r w:rsidRPr="006F12BA">
        <w:rPr>
          <w:sz w:val="16"/>
          <w:szCs w:val="16"/>
        </w:rPr>
        <w:t xml:space="preserve">    reply_buttons[i]-&gt;text = std::to_string(next_button_number + 1);</w:t>
      </w:r>
    </w:p>
    <w:p w14:paraId="1E7CEB36" w14:textId="77777777" w:rsidR="001C2D80" w:rsidRPr="006F12BA" w:rsidRDefault="001C2D80" w:rsidP="001C2D80">
      <w:pPr>
        <w:rPr>
          <w:sz w:val="16"/>
          <w:szCs w:val="16"/>
        </w:rPr>
      </w:pPr>
      <w:r w:rsidRPr="006F12BA">
        <w:rPr>
          <w:sz w:val="16"/>
          <w:szCs w:val="16"/>
        </w:rPr>
        <w:t xml:space="preserve">    reply_buttons[i]-&gt;callbackData =</w:t>
      </w:r>
    </w:p>
    <w:p w14:paraId="395834F5" w14:textId="77777777" w:rsidR="001C2D80" w:rsidRPr="006F12BA" w:rsidRDefault="001C2D80" w:rsidP="001C2D80">
      <w:pPr>
        <w:rPr>
          <w:sz w:val="16"/>
          <w:szCs w:val="16"/>
        </w:rPr>
      </w:pPr>
      <w:r w:rsidRPr="006F12BA">
        <w:rPr>
          <w:sz w:val="16"/>
          <w:szCs w:val="16"/>
        </w:rPr>
        <w:t xml:space="preserve">        "page_" + std::to_string(next_button_number);</w:t>
      </w:r>
    </w:p>
    <w:p w14:paraId="07F479A4" w14:textId="77777777" w:rsidR="001C2D80" w:rsidRPr="006F12BA" w:rsidRDefault="001C2D80" w:rsidP="001C2D80">
      <w:pPr>
        <w:rPr>
          <w:sz w:val="16"/>
          <w:szCs w:val="16"/>
        </w:rPr>
      </w:pPr>
      <w:r w:rsidRPr="006F12BA">
        <w:rPr>
          <w:sz w:val="16"/>
          <w:szCs w:val="16"/>
        </w:rPr>
        <w:t xml:space="preserve">  }</w:t>
      </w:r>
    </w:p>
    <w:p w14:paraId="48EB4BDD" w14:textId="77777777" w:rsidR="001C2D80" w:rsidRPr="006F12BA" w:rsidRDefault="001C2D80" w:rsidP="001C2D80">
      <w:pPr>
        <w:rPr>
          <w:sz w:val="16"/>
          <w:szCs w:val="16"/>
        </w:rPr>
      </w:pPr>
      <w:r w:rsidRPr="006F12BA">
        <w:rPr>
          <w:sz w:val="16"/>
          <w:szCs w:val="16"/>
        </w:rPr>
        <w:t xml:space="preserve">  EditMessage(message-&gt;chat-&gt;id, message-&gt;messageId, message-&gt;text,</w:t>
      </w:r>
    </w:p>
    <w:p w14:paraId="05CA3B79" w14:textId="77777777" w:rsidR="001C2D80" w:rsidRPr="006F12BA" w:rsidRDefault="001C2D80" w:rsidP="001C2D80">
      <w:pPr>
        <w:rPr>
          <w:sz w:val="16"/>
          <w:szCs w:val="16"/>
        </w:rPr>
      </w:pPr>
      <w:r w:rsidRPr="006F12BA">
        <w:rPr>
          <w:sz w:val="16"/>
          <w:szCs w:val="16"/>
        </w:rPr>
        <w:t xml:space="preserve">              message-&gt;replyMarkup);</w:t>
      </w:r>
    </w:p>
    <w:p w14:paraId="3A5850CC" w14:textId="77777777" w:rsidR="001C2D80" w:rsidRPr="006F12BA" w:rsidRDefault="001C2D80" w:rsidP="001C2D80">
      <w:pPr>
        <w:rPr>
          <w:sz w:val="16"/>
          <w:szCs w:val="16"/>
        </w:rPr>
      </w:pPr>
      <w:r w:rsidRPr="006F12BA">
        <w:rPr>
          <w:sz w:val="16"/>
          <w:szCs w:val="16"/>
        </w:rPr>
        <w:t>}</w:t>
      </w:r>
    </w:p>
    <w:p w14:paraId="692072A8" w14:textId="77777777" w:rsidR="001C2D80" w:rsidRPr="006F12BA" w:rsidRDefault="001C2D80" w:rsidP="001C2D80">
      <w:pPr>
        <w:rPr>
          <w:sz w:val="16"/>
          <w:szCs w:val="16"/>
        </w:rPr>
      </w:pPr>
    </w:p>
    <w:p w14:paraId="1CDB7AFD" w14:textId="77777777" w:rsidR="001C2D80" w:rsidRPr="006F12BA" w:rsidRDefault="001C2D80" w:rsidP="001C2D80">
      <w:pPr>
        <w:rPr>
          <w:sz w:val="16"/>
          <w:szCs w:val="16"/>
        </w:rPr>
      </w:pPr>
      <w:r w:rsidRPr="006F12BA">
        <w:rPr>
          <w:sz w:val="16"/>
          <w:szCs w:val="16"/>
        </w:rPr>
        <w:t>void SearcherBot::EditMessage(int64_t chat_id, int32_t message_id,</w:t>
      </w:r>
    </w:p>
    <w:p w14:paraId="2B09FB3A" w14:textId="77777777" w:rsidR="001C2D80" w:rsidRPr="006F12BA" w:rsidRDefault="001C2D80" w:rsidP="001C2D80">
      <w:pPr>
        <w:rPr>
          <w:sz w:val="16"/>
          <w:szCs w:val="16"/>
        </w:rPr>
      </w:pPr>
      <w:r w:rsidRPr="006F12BA">
        <w:rPr>
          <w:sz w:val="16"/>
          <w:szCs w:val="16"/>
        </w:rPr>
        <w:t xml:space="preserve">                              const std::string&amp; message,</w:t>
      </w:r>
    </w:p>
    <w:p w14:paraId="38F7A634" w14:textId="77777777" w:rsidR="001C2D80" w:rsidRPr="006F12BA" w:rsidRDefault="001C2D80" w:rsidP="001C2D80">
      <w:pPr>
        <w:rPr>
          <w:sz w:val="16"/>
          <w:szCs w:val="16"/>
        </w:rPr>
      </w:pPr>
      <w:r w:rsidRPr="006F12BA">
        <w:rPr>
          <w:sz w:val="16"/>
          <w:szCs w:val="16"/>
        </w:rPr>
        <w:t xml:space="preserve">                              TgBot::GenericReply::Ptr keyboard) {</w:t>
      </w:r>
    </w:p>
    <w:p w14:paraId="0FAFF355" w14:textId="77777777" w:rsidR="001C2D80" w:rsidRPr="006F12BA" w:rsidRDefault="001C2D80" w:rsidP="001C2D80">
      <w:pPr>
        <w:rPr>
          <w:sz w:val="16"/>
          <w:szCs w:val="16"/>
        </w:rPr>
      </w:pPr>
      <w:r w:rsidRPr="006F12BA">
        <w:rPr>
          <w:sz w:val="16"/>
          <w:szCs w:val="16"/>
        </w:rPr>
        <w:t xml:space="preserve">  bot_.getApi().editMessageText(message, chat_id, message_id, "", "", false,</w:t>
      </w:r>
    </w:p>
    <w:p w14:paraId="6C16C092" w14:textId="77777777" w:rsidR="001C2D80" w:rsidRPr="006F12BA" w:rsidRDefault="001C2D80" w:rsidP="001C2D80">
      <w:pPr>
        <w:rPr>
          <w:sz w:val="16"/>
          <w:szCs w:val="16"/>
        </w:rPr>
      </w:pPr>
      <w:r w:rsidRPr="006F12BA">
        <w:rPr>
          <w:sz w:val="16"/>
          <w:szCs w:val="16"/>
        </w:rPr>
        <w:t xml:space="preserve">                                std::move(keyboard));</w:t>
      </w:r>
    </w:p>
    <w:p w14:paraId="3FE67FD3" w14:textId="77777777" w:rsidR="001C2D80" w:rsidRPr="006F12BA" w:rsidRDefault="001C2D80" w:rsidP="001C2D80">
      <w:pPr>
        <w:rPr>
          <w:sz w:val="16"/>
          <w:szCs w:val="16"/>
        </w:rPr>
      </w:pPr>
      <w:r w:rsidRPr="006F12BA">
        <w:rPr>
          <w:sz w:val="16"/>
          <w:szCs w:val="16"/>
        </w:rPr>
        <w:t>}</w:t>
      </w:r>
    </w:p>
    <w:p w14:paraId="08C292F4" w14:textId="77777777" w:rsidR="001C2D80" w:rsidRPr="006F12BA" w:rsidRDefault="001C2D80" w:rsidP="001C2D80">
      <w:pPr>
        <w:rPr>
          <w:sz w:val="16"/>
          <w:szCs w:val="16"/>
        </w:rPr>
      </w:pPr>
    </w:p>
    <w:p w14:paraId="2B8C5131" w14:textId="77777777" w:rsidR="001C2D80" w:rsidRPr="006F12BA" w:rsidRDefault="001C2D80" w:rsidP="001C2D80">
      <w:pPr>
        <w:rPr>
          <w:sz w:val="16"/>
          <w:szCs w:val="16"/>
        </w:rPr>
      </w:pPr>
      <w:r w:rsidRPr="006F12BA">
        <w:rPr>
          <w:sz w:val="16"/>
          <w:szCs w:val="16"/>
        </w:rPr>
        <w:t>void SearcherBot::on_left_rotate(</w:t>
      </w:r>
    </w:p>
    <w:p w14:paraId="41138145" w14:textId="77777777" w:rsidR="001C2D80" w:rsidRPr="006F12BA" w:rsidRDefault="001C2D80" w:rsidP="001C2D80">
      <w:pPr>
        <w:rPr>
          <w:sz w:val="16"/>
          <w:szCs w:val="16"/>
        </w:rPr>
      </w:pPr>
      <w:r w:rsidRPr="006F12BA">
        <w:rPr>
          <w:sz w:val="16"/>
          <w:szCs w:val="16"/>
        </w:rPr>
        <w:t xml:space="preserve">    const TgBot::CallbackQuery::Ptr&amp; callback_query) {</w:t>
      </w:r>
    </w:p>
    <w:p w14:paraId="2452FDF3" w14:textId="77777777" w:rsidR="001C2D80" w:rsidRPr="006F12BA" w:rsidRDefault="001C2D80" w:rsidP="001C2D80">
      <w:pPr>
        <w:rPr>
          <w:sz w:val="16"/>
          <w:szCs w:val="16"/>
        </w:rPr>
      </w:pPr>
      <w:r w:rsidRPr="006F12BA">
        <w:rPr>
          <w:sz w:val="16"/>
          <w:szCs w:val="16"/>
        </w:rPr>
        <w:t xml:space="preserve">  auto&amp; message = callback_query-&gt;message;</w:t>
      </w:r>
    </w:p>
    <w:p w14:paraId="1EE50A80" w14:textId="77777777" w:rsidR="001C2D80" w:rsidRPr="006F12BA" w:rsidRDefault="001C2D80" w:rsidP="001C2D80">
      <w:pPr>
        <w:rPr>
          <w:sz w:val="16"/>
          <w:szCs w:val="16"/>
        </w:rPr>
      </w:pPr>
      <w:r w:rsidRPr="006F12BA">
        <w:rPr>
          <w:sz w:val="16"/>
          <w:szCs w:val="16"/>
        </w:rPr>
        <w:t xml:space="preserve">  auto&amp; reply_buttons = message-&gt;replyMarkup-&gt;inlineKeyboard[0];</w:t>
      </w:r>
    </w:p>
    <w:p w14:paraId="53D0A551" w14:textId="77777777" w:rsidR="001C2D80" w:rsidRPr="006F12BA" w:rsidRDefault="001C2D80" w:rsidP="001C2D80">
      <w:pPr>
        <w:rPr>
          <w:sz w:val="16"/>
          <w:szCs w:val="16"/>
        </w:rPr>
      </w:pPr>
      <w:r w:rsidRPr="006F12BA">
        <w:rPr>
          <w:sz w:val="16"/>
          <w:szCs w:val="16"/>
        </w:rPr>
        <w:t xml:space="preserve">  auto [query, _] = GetData(message);</w:t>
      </w:r>
    </w:p>
    <w:p w14:paraId="066305F2" w14:textId="77777777" w:rsidR="001C2D80" w:rsidRPr="006F12BA" w:rsidRDefault="001C2D80" w:rsidP="001C2D80">
      <w:pPr>
        <w:rPr>
          <w:sz w:val="16"/>
          <w:szCs w:val="16"/>
        </w:rPr>
      </w:pPr>
      <w:r w:rsidRPr="006F12BA">
        <w:rPr>
          <w:sz w:val="16"/>
          <w:szCs w:val="16"/>
        </w:rPr>
        <w:t xml:space="preserve">  auto links = GetMessagesLinks(message-&gt;chat-&gt;id, query);</w:t>
      </w:r>
    </w:p>
    <w:p w14:paraId="1FE7CF83" w14:textId="77777777" w:rsidR="001C2D80" w:rsidRPr="006F12BA" w:rsidRDefault="001C2D80" w:rsidP="001C2D80">
      <w:pPr>
        <w:rPr>
          <w:sz w:val="16"/>
          <w:szCs w:val="16"/>
        </w:rPr>
      </w:pPr>
    </w:p>
    <w:p w14:paraId="1B1089B7" w14:textId="77777777" w:rsidR="001C2D80" w:rsidRPr="006F12BA" w:rsidRDefault="001C2D80" w:rsidP="001C2D80">
      <w:pPr>
        <w:rPr>
          <w:sz w:val="16"/>
          <w:szCs w:val="16"/>
        </w:rPr>
      </w:pPr>
      <w:r w:rsidRPr="006F12BA">
        <w:rPr>
          <w:sz w:val="16"/>
          <w:szCs w:val="16"/>
        </w:rPr>
        <w:t xml:space="preserve">  for (size_t i = 0; i &lt; BUTTONS_COUNT; ++i) {</w:t>
      </w:r>
    </w:p>
    <w:p w14:paraId="64800300" w14:textId="77777777" w:rsidR="001C2D80" w:rsidRPr="006F12BA" w:rsidRDefault="001C2D80" w:rsidP="001C2D80">
      <w:pPr>
        <w:rPr>
          <w:sz w:val="16"/>
          <w:szCs w:val="16"/>
        </w:rPr>
      </w:pPr>
      <w:r w:rsidRPr="006F12BA">
        <w:rPr>
          <w:sz w:val="16"/>
          <w:szCs w:val="16"/>
        </w:rPr>
        <w:t xml:space="preserve">    size_t current_button_number = std::stoi(reply_buttons[i]-&gt;text) - 1;</w:t>
      </w:r>
    </w:p>
    <w:p w14:paraId="1E0008D2" w14:textId="77777777" w:rsidR="001C2D80" w:rsidRPr="006F12BA" w:rsidRDefault="001C2D80" w:rsidP="001C2D80">
      <w:pPr>
        <w:rPr>
          <w:sz w:val="16"/>
          <w:szCs w:val="16"/>
        </w:rPr>
      </w:pPr>
      <w:r w:rsidRPr="006F12BA">
        <w:rPr>
          <w:sz w:val="16"/>
          <w:szCs w:val="16"/>
        </w:rPr>
        <w:t xml:space="preserve">    long long next_button_number = current_button_number - BUTTONS_COUNT;</w:t>
      </w:r>
    </w:p>
    <w:p w14:paraId="025F1066" w14:textId="77777777" w:rsidR="001C2D80" w:rsidRPr="006F12BA" w:rsidRDefault="001C2D80" w:rsidP="001C2D80">
      <w:pPr>
        <w:rPr>
          <w:sz w:val="16"/>
          <w:szCs w:val="16"/>
        </w:rPr>
      </w:pPr>
      <w:r w:rsidRPr="006F12BA">
        <w:rPr>
          <w:sz w:val="16"/>
          <w:szCs w:val="16"/>
        </w:rPr>
        <w:t xml:space="preserve">    if (next_button_number &lt; 0) {</w:t>
      </w:r>
    </w:p>
    <w:p w14:paraId="1404BDB3" w14:textId="77777777" w:rsidR="001C2D80" w:rsidRPr="006F12BA" w:rsidRDefault="001C2D80" w:rsidP="001C2D80">
      <w:pPr>
        <w:rPr>
          <w:sz w:val="16"/>
          <w:szCs w:val="16"/>
        </w:rPr>
      </w:pPr>
      <w:r w:rsidRPr="006F12BA">
        <w:rPr>
          <w:sz w:val="16"/>
          <w:szCs w:val="16"/>
        </w:rPr>
        <w:t xml:space="preserve">      next_button_number += links.size();</w:t>
      </w:r>
    </w:p>
    <w:p w14:paraId="14EE28B1" w14:textId="77777777" w:rsidR="001C2D80" w:rsidRPr="006F12BA" w:rsidRDefault="001C2D80" w:rsidP="001C2D80">
      <w:pPr>
        <w:rPr>
          <w:sz w:val="16"/>
          <w:szCs w:val="16"/>
        </w:rPr>
      </w:pPr>
      <w:r w:rsidRPr="006F12BA">
        <w:rPr>
          <w:sz w:val="16"/>
          <w:szCs w:val="16"/>
        </w:rPr>
        <w:t xml:space="preserve">    }</w:t>
      </w:r>
    </w:p>
    <w:p w14:paraId="0F9BBC4F" w14:textId="77777777" w:rsidR="001C2D80" w:rsidRPr="006F12BA" w:rsidRDefault="001C2D80" w:rsidP="001C2D80">
      <w:pPr>
        <w:rPr>
          <w:sz w:val="16"/>
          <w:szCs w:val="16"/>
        </w:rPr>
      </w:pPr>
      <w:r w:rsidRPr="006F12BA">
        <w:rPr>
          <w:sz w:val="16"/>
          <w:szCs w:val="16"/>
        </w:rPr>
        <w:t xml:space="preserve">    reply_buttons[i]-&gt;text = std::to_string(next_button_number + 1);</w:t>
      </w:r>
    </w:p>
    <w:p w14:paraId="6493EA67" w14:textId="77777777" w:rsidR="001C2D80" w:rsidRPr="006F12BA" w:rsidRDefault="001C2D80" w:rsidP="001C2D80">
      <w:pPr>
        <w:rPr>
          <w:sz w:val="16"/>
          <w:szCs w:val="16"/>
        </w:rPr>
      </w:pPr>
      <w:r w:rsidRPr="006F12BA">
        <w:rPr>
          <w:sz w:val="16"/>
          <w:szCs w:val="16"/>
        </w:rPr>
        <w:t xml:space="preserve">    reply_buttons[i]-&gt;callbackData =</w:t>
      </w:r>
    </w:p>
    <w:p w14:paraId="19946B1B" w14:textId="77777777" w:rsidR="001C2D80" w:rsidRPr="006F12BA" w:rsidRDefault="001C2D80" w:rsidP="001C2D80">
      <w:pPr>
        <w:rPr>
          <w:sz w:val="16"/>
          <w:szCs w:val="16"/>
        </w:rPr>
      </w:pPr>
      <w:r w:rsidRPr="006F12BA">
        <w:rPr>
          <w:sz w:val="16"/>
          <w:szCs w:val="16"/>
        </w:rPr>
        <w:t xml:space="preserve">        "page_" + std::to_string(next_button_number);</w:t>
      </w:r>
    </w:p>
    <w:p w14:paraId="6DDD9DAF" w14:textId="77777777" w:rsidR="001C2D80" w:rsidRPr="006F12BA" w:rsidRDefault="001C2D80" w:rsidP="001C2D80">
      <w:pPr>
        <w:rPr>
          <w:sz w:val="16"/>
          <w:szCs w:val="16"/>
        </w:rPr>
      </w:pPr>
      <w:r w:rsidRPr="006F12BA">
        <w:rPr>
          <w:sz w:val="16"/>
          <w:szCs w:val="16"/>
        </w:rPr>
        <w:t xml:space="preserve">  }</w:t>
      </w:r>
    </w:p>
    <w:p w14:paraId="69F72939" w14:textId="77777777" w:rsidR="001C2D80" w:rsidRPr="006F12BA" w:rsidRDefault="001C2D80" w:rsidP="001C2D80">
      <w:pPr>
        <w:rPr>
          <w:sz w:val="16"/>
          <w:szCs w:val="16"/>
        </w:rPr>
      </w:pPr>
      <w:r w:rsidRPr="006F12BA">
        <w:rPr>
          <w:sz w:val="16"/>
          <w:szCs w:val="16"/>
        </w:rPr>
        <w:t xml:space="preserve">  EditMessage(message-&gt;chat-&gt;id, message-&gt;messageId, message-&gt;text,</w:t>
      </w:r>
    </w:p>
    <w:p w14:paraId="49F56A37" w14:textId="77777777" w:rsidR="001C2D80" w:rsidRPr="006F12BA" w:rsidRDefault="001C2D80" w:rsidP="001C2D80">
      <w:pPr>
        <w:rPr>
          <w:sz w:val="16"/>
          <w:szCs w:val="16"/>
        </w:rPr>
      </w:pPr>
      <w:r w:rsidRPr="006F12BA">
        <w:rPr>
          <w:sz w:val="16"/>
          <w:szCs w:val="16"/>
        </w:rPr>
        <w:t xml:space="preserve">              message-&gt;replyMarkup);</w:t>
      </w:r>
    </w:p>
    <w:p w14:paraId="66F89925" w14:textId="77777777" w:rsidR="001C2D80" w:rsidRPr="006F12BA" w:rsidRDefault="001C2D80" w:rsidP="001C2D80">
      <w:pPr>
        <w:rPr>
          <w:sz w:val="16"/>
          <w:szCs w:val="16"/>
        </w:rPr>
      </w:pPr>
      <w:r w:rsidRPr="006F12BA">
        <w:rPr>
          <w:sz w:val="16"/>
          <w:szCs w:val="16"/>
        </w:rPr>
        <w:t>}</w:t>
      </w:r>
    </w:p>
    <w:p w14:paraId="6A18001F" w14:textId="77777777" w:rsidR="001C2D80" w:rsidRPr="006F12BA" w:rsidRDefault="001C2D80" w:rsidP="001C2D80">
      <w:pPr>
        <w:rPr>
          <w:sz w:val="16"/>
          <w:szCs w:val="16"/>
        </w:rPr>
      </w:pPr>
    </w:p>
    <w:p w14:paraId="35C9A3BE" w14:textId="77777777" w:rsidR="001C2D80" w:rsidRPr="006F12BA" w:rsidRDefault="001C2D80" w:rsidP="001C2D80">
      <w:pPr>
        <w:rPr>
          <w:sz w:val="16"/>
          <w:szCs w:val="16"/>
        </w:rPr>
      </w:pPr>
      <w:r w:rsidRPr="006F12BA">
        <w:rPr>
          <w:sz w:val="16"/>
          <w:szCs w:val="16"/>
        </w:rPr>
        <w:t>void SearcherBot::on_change_page(</w:t>
      </w:r>
    </w:p>
    <w:p w14:paraId="139B7AE1" w14:textId="77777777" w:rsidR="001C2D80" w:rsidRPr="006F12BA" w:rsidRDefault="001C2D80" w:rsidP="001C2D80">
      <w:pPr>
        <w:rPr>
          <w:sz w:val="16"/>
          <w:szCs w:val="16"/>
        </w:rPr>
      </w:pPr>
      <w:r w:rsidRPr="006F12BA">
        <w:rPr>
          <w:sz w:val="16"/>
          <w:szCs w:val="16"/>
        </w:rPr>
        <w:t xml:space="preserve">    const TgBot::CallbackQuery::Ptr&amp; callback_query) {</w:t>
      </w:r>
    </w:p>
    <w:p w14:paraId="4EC5CED2" w14:textId="77777777" w:rsidR="001C2D80" w:rsidRPr="006F12BA" w:rsidRDefault="001C2D80" w:rsidP="001C2D80">
      <w:pPr>
        <w:rPr>
          <w:sz w:val="16"/>
          <w:szCs w:val="16"/>
        </w:rPr>
      </w:pPr>
      <w:r w:rsidRPr="006F12BA">
        <w:rPr>
          <w:sz w:val="16"/>
          <w:szCs w:val="16"/>
        </w:rPr>
        <w:t xml:space="preserve">  size_t next_page = std::stoll(Split(callback_query-&gt;data, "_")[1]);</w:t>
      </w:r>
    </w:p>
    <w:p w14:paraId="159C3A43" w14:textId="77777777" w:rsidR="001C2D80" w:rsidRPr="006F12BA" w:rsidRDefault="001C2D80" w:rsidP="001C2D80">
      <w:pPr>
        <w:rPr>
          <w:sz w:val="16"/>
          <w:szCs w:val="16"/>
        </w:rPr>
      </w:pPr>
      <w:r w:rsidRPr="006F12BA">
        <w:rPr>
          <w:sz w:val="16"/>
          <w:szCs w:val="16"/>
        </w:rPr>
        <w:t xml:space="preserve">  SetCurrentPage(callback_query-&gt;message, next_page);</w:t>
      </w:r>
    </w:p>
    <w:p w14:paraId="2573EC5D" w14:textId="77777777" w:rsidR="001C2D80" w:rsidRPr="006F12BA" w:rsidRDefault="001C2D80" w:rsidP="001C2D80">
      <w:pPr>
        <w:rPr>
          <w:sz w:val="16"/>
          <w:szCs w:val="16"/>
        </w:rPr>
      </w:pPr>
      <w:r w:rsidRPr="006F12BA">
        <w:rPr>
          <w:sz w:val="16"/>
          <w:szCs w:val="16"/>
        </w:rPr>
        <w:t>}</w:t>
      </w:r>
    </w:p>
    <w:p w14:paraId="6B3F8552" w14:textId="77777777" w:rsidR="001C2D80" w:rsidRPr="006F12BA" w:rsidRDefault="001C2D80" w:rsidP="001C2D80">
      <w:pPr>
        <w:rPr>
          <w:sz w:val="16"/>
          <w:szCs w:val="16"/>
        </w:rPr>
      </w:pPr>
    </w:p>
    <w:p w14:paraId="7EEA9D50" w14:textId="77777777" w:rsidR="001C2D80" w:rsidRPr="006F12BA" w:rsidRDefault="001C2D80" w:rsidP="001C2D80">
      <w:pPr>
        <w:rPr>
          <w:sz w:val="16"/>
          <w:szCs w:val="16"/>
        </w:rPr>
      </w:pPr>
      <w:r w:rsidRPr="006F12BA">
        <w:rPr>
          <w:sz w:val="16"/>
          <w:szCs w:val="16"/>
        </w:rPr>
        <w:t>void SearcherBot::SetCurrentPage(TgBot::Message::Ptr message, size_t page) {</w:t>
      </w:r>
    </w:p>
    <w:p w14:paraId="09A1F017" w14:textId="77777777" w:rsidR="001C2D80" w:rsidRPr="006F12BA" w:rsidRDefault="001C2D80" w:rsidP="001C2D80">
      <w:pPr>
        <w:rPr>
          <w:sz w:val="16"/>
          <w:szCs w:val="16"/>
        </w:rPr>
      </w:pPr>
      <w:r w:rsidRPr="006F12BA">
        <w:rPr>
          <w:sz w:val="16"/>
          <w:szCs w:val="16"/>
        </w:rPr>
        <w:t xml:space="preserve">  auto [query, _] = GetData(message);</w:t>
      </w:r>
    </w:p>
    <w:p w14:paraId="248456BB" w14:textId="77777777" w:rsidR="001C2D80" w:rsidRPr="006F12BA" w:rsidRDefault="001C2D80" w:rsidP="001C2D80">
      <w:pPr>
        <w:rPr>
          <w:sz w:val="16"/>
          <w:szCs w:val="16"/>
        </w:rPr>
      </w:pPr>
      <w:r w:rsidRPr="006F12BA">
        <w:rPr>
          <w:sz w:val="16"/>
          <w:szCs w:val="16"/>
        </w:rPr>
        <w:t xml:space="preserve">  auto links = GetMessagesLinks(message-&gt;chat-&gt;id, query);</w:t>
      </w:r>
    </w:p>
    <w:p w14:paraId="04001C81" w14:textId="77777777" w:rsidR="001C2D80" w:rsidRPr="006F12BA" w:rsidRDefault="001C2D80" w:rsidP="001C2D80">
      <w:pPr>
        <w:rPr>
          <w:sz w:val="16"/>
          <w:szCs w:val="16"/>
        </w:rPr>
      </w:pPr>
      <w:r w:rsidRPr="006F12BA">
        <w:rPr>
          <w:sz w:val="16"/>
          <w:szCs w:val="16"/>
        </w:rPr>
        <w:t xml:space="preserve">  if (links.empty()) {</w:t>
      </w:r>
    </w:p>
    <w:p w14:paraId="135228CE" w14:textId="77777777" w:rsidR="001C2D80" w:rsidRPr="006F12BA" w:rsidRDefault="001C2D80" w:rsidP="001C2D80">
      <w:pPr>
        <w:rPr>
          <w:sz w:val="16"/>
          <w:szCs w:val="16"/>
        </w:rPr>
      </w:pPr>
      <w:r w:rsidRPr="006F12BA">
        <w:rPr>
          <w:sz w:val="16"/>
          <w:szCs w:val="16"/>
        </w:rPr>
        <w:t xml:space="preserve">    return;</w:t>
      </w:r>
    </w:p>
    <w:p w14:paraId="51F41331" w14:textId="77777777" w:rsidR="001C2D80" w:rsidRPr="006F12BA" w:rsidRDefault="001C2D80" w:rsidP="001C2D80">
      <w:pPr>
        <w:rPr>
          <w:sz w:val="16"/>
          <w:szCs w:val="16"/>
        </w:rPr>
      </w:pPr>
      <w:r w:rsidRPr="006F12BA">
        <w:rPr>
          <w:sz w:val="16"/>
          <w:szCs w:val="16"/>
        </w:rPr>
        <w:t xml:space="preserve">  }</w:t>
      </w:r>
    </w:p>
    <w:p w14:paraId="1B912D06" w14:textId="77777777" w:rsidR="001C2D80" w:rsidRPr="006F12BA" w:rsidRDefault="001C2D80" w:rsidP="001C2D80">
      <w:pPr>
        <w:rPr>
          <w:sz w:val="16"/>
          <w:szCs w:val="16"/>
        </w:rPr>
      </w:pPr>
      <w:r w:rsidRPr="006F12BA">
        <w:rPr>
          <w:sz w:val="16"/>
          <w:szCs w:val="16"/>
        </w:rPr>
        <w:t xml:space="preserve">  auto current_link = links[page];</w:t>
      </w:r>
    </w:p>
    <w:p w14:paraId="2B78FA13" w14:textId="77777777" w:rsidR="001C2D80" w:rsidRPr="006F12BA" w:rsidRDefault="001C2D80" w:rsidP="001C2D80">
      <w:pPr>
        <w:rPr>
          <w:sz w:val="16"/>
          <w:szCs w:val="16"/>
        </w:rPr>
      </w:pPr>
      <w:r w:rsidRPr="006F12BA">
        <w:rPr>
          <w:sz w:val="16"/>
          <w:szCs w:val="16"/>
        </w:rPr>
        <w:t xml:space="preserve">  bot_.getApi().editMessageText(query + " : " + std::to_string(page + 1) +</w:t>
      </w:r>
    </w:p>
    <w:p w14:paraId="5B1E7BE6" w14:textId="77777777" w:rsidR="001C2D80" w:rsidRPr="006F12BA" w:rsidRDefault="001C2D80" w:rsidP="001C2D80">
      <w:pPr>
        <w:rPr>
          <w:sz w:val="16"/>
          <w:szCs w:val="16"/>
        </w:rPr>
      </w:pPr>
      <w:r w:rsidRPr="006F12BA">
        <w:rPr>
          <w:sz w:val="16"/>
          <w:szCs w:val="16"/>
        </w:rPr>
        <w:t xml:space="preserve">                                    " из " + std::to_string(links.size()) +</w:t>
      </w:r>
    </w:p>
    <w:p w14:paraId="3B840DF5" w14:textId="77777777" w:rsidR="001C2D80" w:rsidRPr="006F12BA" w:rsidRDefault="001C2D80" w:rsidP="001C2D80">
      <w:pPr>
        <w:rPr>
          <w:sz w:val="16"/>
          <w:szCs w:val="16"/>
        </w:rPr>
      </w:pPr>
      <w:r w:rsidRPr="006F12BA">
        <w:rPr>
          <w:sz w:val="16"/>
          <w:szCs w:val="16"/>
        </w:rPr>
        <w:t xml:space="preserve">                                    " : " + current_link.first,</w:t>
      </w:r>
    </w:p>
    <w:p w14:paraId="54183CF4" w14:textId="77777777" w:rsidR="001C2D80" w:rsidRPr="006F12BA" w:rsidRDefault="001C2D80" w:rsidP="001C2D80">
      <w:pPr>
        <w:rPr>
          <w:sz w:val="16"/>
          <w:szCs w:val="16"/>
        </w:rPr>
      </w:pPr>
      <w:r w:rsidRPr="006F12BA">
        <w:rPr>
          <w:sz w:val="16"/>
          <w:szCs w:val="16"/>
        </w:rPr>
        <w:t xml:space="preserve">                                message-&gt;chat-&gt;id, message-&gt;messageId, "", "",</w:t>
      </w:r>
    </w:p>
    <w:p w14:paraId="40E74B63" w14:textId="77777777" w:rsidR="001C2D80" w:rsidRPr="006F12BA" w:rsidRDefault="001C2D80" w:rsidP="001C2D80">
      <w:pPr>
        <w:rPr>
          <w:sz w:val="16"/>
          <w:szCs w:val="16"/>
        </w:rPr>
      </w:pPr>
      <w:r w:rsidRPr="006F12BA">
        <w:rPr>
          <w:sz w:val="16"/>
          <w:szCs w:val="16"/>
        </w:rPr>
        <w:t xml:space="preserve">                                false, message-&gt;replyMarkup);</w:t>
      </w:r>
    </w:p>
    <w:p w14:paraId="0443DA47" w14:textId="77777777" w:rsidR="001C2D80" w:rsidRPr="006F12BA" w:rsidRDefault="001C2D80" w:rsidP="001C2D80">
      <w:pPr>
        <w:rPr>
          <w:sz w:val="16"/>
          <w:szCs w:val="16"/>
        </w:rPr>
      </w:pPr>
      <w:r w:rsidRPr="006F12BA">
        <w:rPr>
          <w:sz w:val="16"/>
          <w:szCs w:val="16"/>
        </w:rPr>
        <w:t>}</w:t>
      </w:r>
    </w:p>
    <w:p w14:paraId="3A1989F2" w14:textId="77777777" w:rsidR="001C2D80" w:rsidRPr="006F12BA" w:rsidRDefault="001C2D80" w:rsidP="001C2D80">
      <w:pPr>
        <w:rPr>
          <w:sz w:val="16"/>
          <w:szCs w:val="16"/>
        </w:rPr>
      </w:pPr>
    </w:p>
    <w:p w14:paraId="00CDCC94" w14:textId="77777777" w:rsidR="001C2D80" w:rsidRPr="006F12BA" w:rsidRDefault="001C2D80" w:rsidP="001C2D80">
      <w:pPr>
        <w:rPr>
          <w:sz w:val="16"/>
          <w:szCs w:val="16"/>
        </w:rPr>
      </w:pPr>
      <w:r w:rsidRPr="006F12BA">
        <w:rPr>
          <w:sz w:val="16"/>
          <w:szCs w:val="16"/>
        </w:rPr>
        <w:t>void SearcherBot::on_insert_subscribe(const MessagePtr&amp; message) {</w:t>
      </w:r>
    </w:p>
    <w:p w14:paraId="722DFE10" w14:textId="77777777" w:rsidR="001C2D80" w:rsidRPr="006F12BA" w:rsidRDefault="001C2D80" w:rsidP="001C2D80">
      <w:pPr>
        <w:rPr>
          <w:sz w:val="16"/>
          <w:szCs w:val="16"/>
        </w:rPr>
      </w:pPr>
      <w:r w:rsidRPr="006F12BA">
        <w:rPr>
          <w:sz w:val="16"/>
          <w:szCs w:val="16"/>
        </w:rPr>
        <w:t xml:space="preserve">  SendMessage(message-&gt;chat-&gt;id, "Какой канал слушать?");</w:t>
      </w:r>
    </w:p>
    <w:p w14:paraId="6978A3C6"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542FC0F7" w14:textId="77777777" w:rsidR="001C2D80" w:rsidRPr="006F12BA" w:rsidRDefault="001C2D80" w:rsidP="001C2D80">
      <w:pPr>
        <w:rPr>
          <w:sz w:val="16"/>
          <w:szCs w:val="16"/>
        </w:rPr>
      </w:pPr>
      <w:r w:rsidRPr="006F12BA">
        <w:rPr>
          <w:sz w:val="16"/>
          <w:szCs w:val="16"/>
        </w:rPr>
        <w:t xml:space="preserve">    auto observer_chat = engine_.SearchPublicChat(message-&gt;text);</w:t>
      </w:r>
    </w:p>
    <w:p w14:paraId="470A9BFF" w14:textId="77777777" w:rsidR="001C2D80" w:rsidRPr="006F12BA" w:rsidRDefault="001C2D80" w:rsidP="001C2D80">
      <w:pPr>
        <w:rPr>
          <w:sz w:val="16"/>
          <w:szCs w:val="16"/>
        </w:rPr>
      </w:pPr>
      <w:r w:rsidRPr="006F12BA">
        <w:rPr>
          <w:sz w:val="16"/>
          <w:szCs w:val="16"/>
        </w:rPr>
        <w:t xml:space="preserve">    if (!observer_chat) {</w:t>
      </w:r>
    </w:p>
    <w:p w14:paraId="7D0F5E6C" w14:textId="77777777" w:rsidR="001C2D80" w:rsidRPr="006F12BA" w:rsidRDefault="001C2D80" w:rsidP="001C2D80">
      <w:pPr>
        <w:rPr>
          <w:sz w:val="16"/>
          <w:szCs w:val="16"/>
        </w:rPr>
      </w:pPr>
      <w:r w:rsidRPr="006F12BA">
        <w:rPr>
          <w:sz w:val="16"/>
          <w:szCs w:val="16"/>
        </w:rPr>
        <w:t xml:space="preserve">      SendMessage(message-&gt;chat-&gt;id, "Такого канала не существует.");</w:t>
      </w:r>
    </w:p>
    <w:p w14:paraId="51A65ECD" w14:textId="77777777" w:rsidR="001C2D80" w:rsidRPr="006F12BA" w:rsidRDefault="001C2D80" w:rsidP="001C2D80">
      <w:pPr>
        <w:rPr>
          <w:sz w:val="16"/>
          <w:szCs w:val="16"/>
        </w:rPr>
      </w:pPr>
      <w:r w:rsidRPr="006F12BA">
        <w:rPr>
          <w:sz w:val="16"/>
          <w:szCs w:val="16"/>
        </w:rPr>
        <w:t xml:space="preserve">      return;</w:t>
      </w:r>
    </w:p>
    <w:p w14:paraId="768FCB31" w14:textId="77777777" w:rsidR="001C2D80" w:rsidRPr="006F12BA" w:rsidRDefault="001C2D80" w:rsidP="001C2D80">
      <w:pPr>
        <w:rPr>
          <w:sz w:val="16"/>
          <w:szCs w:val="16"/>
        </w:rPr>
      </w:pPr>
      <w:r w:rsidRPr="006F12BA">
        <w:rPr>
          <w:sz w:val="16"/>
          <w:szCs w:val="16"/>
        </w:rPr>
        <w:t xml:space="preserve">    }</w:t>
      </w:r>
    </w:p>
    <w:p w14:paraId="05730626" w14:textId="77777777" w:rsidR="001C2D80" w:rsidRPr="006F12BA" w:rsidRDefault="001C2D80" w:rsidP="001C2D80">
      <w:pPr>
        <w:rPr>
          <w:sz w:val="16"/>
          <w:szCs w:val="16"/>
        </w:rPr>
      </w:pPr>
      <w:r w:rsidRPr="006F12BA">
        <w:rPr>
          <w:sz w:val="16"/>
          <w:szCs w:val="16"/>
        </w:rPr>
        <w:t xml:space="preserve">    SendMessage(message-&gt;chat-&gt;id, "В какой канал публиковать?");</w:t>
      </w:r>
    </w:p>
    <w:p w14:paraId="28BF9049" w14:textId="77777777" w:rsidR="001C2D80" w:rsidRPr="006F12BA" w:rsidRDefault="001C2D80" w:rsidP="001C2D80">
      <w:pPr>
        <w:rPr>
          <w:sz w:val="16"/>
          <w:szCs w:val="16"/>
        </w:rPr>
      </w:pPr>
      <w:r w:rsidRPr="006F12BA">
        <w:rPr>
          <w:sz w:val="16"/>
          <w:szCs w:val="16"/>
        </w:rPr>
        <w:t xml:space="preserve">    bot_.RegistryNextStep(</w:t>
      </w:r>
    </w:p>
    <w:p w14:paraId="580F0800" w14:textId="77777777" w:rsidR="001C2D80" w:rsidRPr="006F12BA" w:rsidRDefault="001C2D80" w:rsidP="001C2D80">
      <w:pPr>
        <w:rPr>
          <w:sz w:val="16"/>
          <w:szCs w:val="16"/>
        </w:rPr>
      </w:pPr>
      <w:r w:rsidRPr="006F12BA">
        <w:rPr>
          <w:sz w:val="16"/>
          <w:szCs w:val="16"/>
        </w:rPr>
        <w:t xml:space="preserve">        message-&gt;chat-&gt;id,</w:t>
      </w:r>
    </w:p>
    <w:p w14:paraId="53B2CCC7" w14:textId="77777777" w:rsidR="001C2D80" w:rsidRPr="006F12BA" w:rsidRDefault="001C2D80" w:rsidP="001C2D80">
      <w:pPr>
        <w:rPr>
          <w:sz w:val="16"/>
          <w:szCs w:val="16"/>
        </w:rPr>
      </w:pPr>
      <w:r w:rsidRPr="006F12BA">
        <w:rPr>
          <w:sz w:val="16"/>
          <w:szCs w:val="16"/>
        </w:rPr>
        <w:t xml:space="preserve">        [observer_chat, observer_chat_username = message-&gt;text,</w:t>
      </w:r>
    </w:p>
    <w:p w14:paraId="0D66D3E6" w14:textId="77777777" w:rsidR="001C2D80" w:rsidRPr="006F12BA" w:rsidRDefault="001C2D80" w:rsidP="001C2D80">
      <w:pPr>
        <w:rPr>
          <w:sz w:val="16"/>
          <w:szCs w:val="16"/>
        </w:rPr>
      </w:pPr>
      <w:r w:rsidRPr="006F12BA">
        <w:rPr>
          <w:sz w:val="16"/>
          <w:szCs w:val="16"/>
        </w:rPr>
        <w:t xml:space="preserve">         this](const MessagePtr&amp; message) {</w:t>
      </w:r>
    </w:p>
    <w:p w14:paraId="3CDBDDB8" w14:textId="77777777" w:rsidR="001C2D80" w:rsidRPr="006F12BA" w:rsidRDefault="001C2D80" w:rsidP="001C2D80">
      <w:pPr>
        <w:rPr>
          <w:sz w:val="16"/>
          <w:szCs w:val="16"/>
        </w:rPr>
      </w:pPr>
      <w:r w:rsidRPr="006F12BA">
        <w:rPr>
          <w:sz w:val="16"/>
          <w:szCs w:val="16"/>
        </w:rPr>
        <w:t xml:space="preserve">          auto receiver_chat = engine_.SearchPublicChat(message-&gt;text);</w:t>
      </w:r>
    </w:p>
    <w:p w14:paraId="59D5BA67" w14:textId="77777777" w:rsidR="001C2D80" w:rsidRPr="006F12BA" w:rsidRDefault="001C2D80" w:rsidP="001C2D80">
      <w:pPr>
        <w:rPr>
          <w:sz w:val="16"/>
          <w:szCs w:val="16"/>
        </w:rPr>
      </w:pPr>
      <w:r w:rsidRPr="006F12BA">
        <w:rPr>
          <w:sz w:val="16"/>
          <w:szCs w:val="16"/>
        </w:rPr>
        <w:t xml:space="preserve">          if (!receiver_chat) {</w:t>
      </w:r>
    </w:p>
    <w:p w14:paraId="775CE418" w14:textId="77777777" w:rsidR="001C2D80" w:rsidRPr="006F12BA" w:rsidRDefault="001C2D80" w:rsidP="001C2D80">
      <w:pPr>
        <w:rPr>
          <w:sz w:val="16"/>
          <w:szCs w:val="16"/>
        </w:rPr>
      </w:pPr>
      <w:r w:rsidRPr="006F12BA">
        <w:rPr>
          <w:sz w:val="16"/>
          <w:szCs w:val="16"/>
        </w:rPr>
        <w:t xml:space="preserve">            SendMessage(message-&gt;chat-&gt;id, "Такого канала не существует.");</w:t>
      </w:r>
    </w:p>
    <w:p w14:paraId="41A77563" w14:textId="77777777" w:rsidR="001C2D80" w:rsidRPr="006F12BA" w:rsidRDefault="001C2D80" w:rsidP="001C2D80">
      <w:pPr>
        <w:rPr>
          <w:sz w:val="16"/>
          <w:szCs w:val="16"/>
        </w:rPr>
      </w:pPr>
      <w:r w:rsidRPr="006F12BA">
        <w:rPr>
          <w:sz w:val="16"/>
          <w:szCs w:val="16"/>
        </w:rPr>
        <w:t xml:space="preserve">            return;</w:t>
      </w:r>
    </w:p>
    <w:p w14:paraId="504F3CCB" w14:textId="77777777" w:rsidR="001C2D80" w:rsidRPr="006F12BA" w:rsidRDefault="001C2D80" w:rsidP="001C2D80">
      <w:pPr>
        <w:rPr>
          <w:sz w:val="16"/>
          <w:szCs w:val="16"/>
        </w:rPr>
      </w:pPr>
      <w:r w:rsidRPr="006F12BA">
        <w:rPr>
          <w:sz w:val="16"/>
          <w:szCs w:val="16"/>
        </w:rPr>
        <w:t xml:space="preserve">          }</w:t>
      </w:r>
    </w:p>
    <w:p w14:paraId="0ADC0BD2" w14:textId="77777777" w:rsidR="001C2D80" w:rsidRPr="006F12BA" w:rsidRDefault="001C2D80" w:rsidP="001C2D80">
      <w:pPr>
        <w:rPr>
          <w:sz w:val="16"/>
          <w:szCs w:val="16"/>
        </w:rPr>
      </w:pPr>
      <w:r w:rsidRPr="006F12BA">
        <w:rPr>
          <w:sz w:val="16"/>
          <w:szCs w:val="16"/>
        </w:rPr>
        <w:t xml:space="preserve">          bool was_join = engine_.JoinPublicChannel(message-&gt;text) &amp;&amp;</w:t>
      </w:r>
    </w:p>
    <w:p w14:paraId="36BE231F" w14:textId="77777777" w:rsidR="001C2D80" w:rsidRPr="006F12BA" w:rsidRDefault="001C2D80" w:rsidP="001C2D80">
      <w:pPr>
        <w:rPr>
          <w:sz w:val="16"/>
          <w:szCs w:val="16"/>
        </w:rPr>
      </w:pPr>
      <w:r w:rsidRPr="006F12BA">
        <w:rPr>
          <w:sz w:val="16"/>
          <w:szCs w:val="16"/>
        </w:rPr>
        <w:t xml:space="preserve">                          engine_.JoinPublicChannel(observer_chat_username);</w:t>
      </w:r>
    </w:p>
    <w:p w14:paraId="37564011" w14:textId="77777777" w:rsidR="001C2D80" w:rsidRPr="006F12BA" w:rsidRDefault="001C2D80" w:rsidP="001C2D80">
      <w:pPr>
        <w:rPr>
          <w:sz w:val="16"/>
          <w:szCs w:val="16"/>
        </w:rPr>
      </w:pPr>
      <w:r w:rsidRPr="006F12BA">
        <w:rPr>
          <w:sz w:val="16"/>
          <w:szCs w:val="16"/>
        </w:rPr>
        <w:t xml:space="preserve">          auto [is_ok, error_message] = InsertSubscribe(</w:t>
      </w:r>
    </w:p>
    <w:p w14:paraId="02E4A3EC" w14:textId="77777777" w:rsidR="001C2D80" w:rsidRPr="006F12BA" w:rsidRDefault="001C2D80" w:rsidP="001C2D80">
      <w:pPr>
        <w:rPr>
          <w:sz w:val="16"/>
          <w:szCs w:val="16"/>
        </w:rPr>
      </w:pPr>
      <w:r w:rsidRPr="006F12BA">
        <w:rPr>
          <w:sz w:val="16"/>
          <w:szCs w:val="16"/>
        </w:rPr>
        <w:t xml:space="preserve">              message-&gt;from-&gt;id, observer_chat-&gt;first, receiver_chat-&gt;first);</w:t>
      </w:r>
    </w:p>
    <w:p w14:paraId="18713CC0" w14:textId="77777777" w:rsidR="001C2D80" w:rsidRPr="006F12BA" w:rsidRDefault="001C2D80" w:rsidP="001C2D80">
      <w:pPr>
        <w:rPr>
          <w:sz w:val="16"/>
          <w:szCs w:val="16"/>
        </w:rPr>
      </w:pPr>
      <w:r w:rsidRPr="006F12BA">
        <w:rPr>
          <w:sz w:val="16"/>
          <w:szCs w:val="16"/>
        </w:rPr>
        <w:t xml:space="preserve">          if (is_ok &amp;&amp; was_join) {</w:t>
      </w:r>
    </w:p>
    <w:p w14:paraId="4B344514" w14:textId="77777777" w:rsidR="001C2D80" w:rsidRPr="006F12BA" w:rsidRDefault="001C2D80" w:rsidP="001C2D80">
      <w:pPr>
        <w:rPr>
          <w:sz w:val="16"/>
          <w:szCs w:val="16"/>
        </w:rPr>
      </w:pPr>
      <w:r w:rsidRPr="006F12BA">
        <w:rPr>
          <w:sz w:val="16"/>
          <w:szCs w:val="16"/>
        </w:rPr>
        <w:t xml:space="preserve">            SendMessage(message-&gt;chat-&gt;id, "Подписка оформлена.");</w:t>
      </w:r>
    </w:p>
    <w:p w14:paraId="2F4AEB01" w14:textId="77777777" w:rsidR="001C2D80" w:rsidRPr="006F12BA" w:rsidRDefault="001C2D80" w:rsidP="001C2D80">
      <w:pPr>
        <w:rPr>
          <w:sz w:val="16"/>
          <w:szCs w:val="16"/>
        </w:rPr>
      </w:pPr>
      <w:r w:rsidRPr="006F12BA">
        <w:rPr>
          <w:sz w:val="16"/>
          <w:szCs w:val="16"/>
        </w:rPr>
        <w:t xml:space="preserve">          } else {</w:t>
      </w:r>
    </w:p>
    <w:p w14:paraId="68265DED" w14:textId="77777777" w:rsidR="001C2D80" w:rsidRPr="006F12BA" w:rsidRDefault="001C2D80" w:rsidP="001C2D80">
      <w:pPr>
        <w:rPr>
          <w:sz w:val="16"/>
          <w:szCs w:val="16"/>
        </w:rPr>
      </w:pPr>
      <w:r w:rsidRPr="006F12BA">
        <w:rPr>
          <w:sz w:val="16"/>
          <w:szCs w:val="16"/>
        </w:rPr>
        <w:t xml:space="preserve">            SendMessage(message-&gt;chat-&gt;id,</w:t>
      </w:r>
    </w:p>
    <w:p w14:paraId="22EE41C3"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"Не удалось оформить подписку. " + </w:t>
      </w:r>
      <w:r w:rsidRPr="006F12BA">
        <w:rPr>
          <w:sz w:val="16"/>
          <w:szCs w:val="16"/>
        </w:rPr>
        <w:t>error</w:t>
      </w:r>
      <w:r w:rsidRPr="006F12BA">
        <w:rPr>
          <w:sz w:val="16"/>
          <w:szCs w:val="16"/>
          <w:lang w:val="ru-RU"/>
        </w:rPr>
        <w:t>_</w:t>
      </w:r>
      <w:r w:rsidRPr="006F12BA">
        <w:rPr>
          <w:sz w:val="16"/>
          <w:szCs w:val="16"/>
        </w:rPr>
        <w:t>message</w:t>
      </w:r>
      <w:r w:rsidRPr="006F12BA">
        <w:rPr>
          <w:sz w:val="16"/>
          <w:szCs w:val="16"/>
          <w:lang w:val="ru-RU"/>
        </w:rPr>
        <w:t>);</w:t>
      </w:r>
    </w:p>
    <w:p w14:paraId="295DA890"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0918642C" w14:textId="77777777" w:rsidR="001C2D80" w:rsidRPr="006F12BA" w:rsidRDefault="001C2D80" w:rsidP="001C2D80">
      <w:pPr>
        <w:rPr>
          <w:sz w:val="16"/>
          <w:szCs w:val="16"/>
        </w:rPr>
      </w:pPr>
      <w:r w:rsidRPr="006F12BA">
        <w:rPr>
          <w:sz w:val="16"/>
          <w:szCs w:val="16"/>
        </w:rPr>
        <w:t xml:space="preserve">        });</w:t>
      </w:r>
    </w:p>
    <w:p w14:paraId="07C7A6E2" w14:textId="77777777" w:rsidR="001C2D80" w:rsidRPr="006F12BA" w:rsidRDefault="001C2D80" w:rsidP="001C2D80">
      <w:pPr>
        <w:rPr>
          <w:sz w:val="16"/>
          <w:szCs w:val="16"/>
        </w:rPr>
      </w:pPr>
      <w:r w:rsidRPr="006F12BA">
        <w:rPr>
          <w:sz w:val="16"/>
          <w:szCs w:val="16"/>
        </w:rPr>
        <w:t xml:space="preserve">  });</w:t>
      </w:r>
    </w:p>
    <w:p w14:paraId="1159D6BD" w14:textId="77777777" w:rsidR="001C2D80" w:rsidRPr="006F12BA" w:rsidRDefault="001C2D80" w:rsidP="001C2D80">
      <w:pPr>
        <w:rPr>
          <w:sz w:val="16"/>
          <w:szCs w:val="16"/>
        </w:rPr>
      </w:pPr>
      <w:r w:rsidRPr="006F12BA">
        <w:rPr>
          <w:sz w:val="16"/>
          <w:szCs w:val="16"/>
        </w:rPr>
        <w:t>}</w:t>
      </w:r>
    </w:p>
    <w:p w14:paraId="3E8FD1B3" w14:textId="77777777" w:rsidR="001C2D80" w:rsidRPr="006F12BA" w:rsidRDefault="001C2D80" w:rsidP="001C2D80">
      <w:pPr>
        <w:rPr>
          <w:sz w:val="16"/>
          <w:szCs w:val="16"/>
        </w:rPr>
      </w:pPr>
    </w:p>
    <w:p w14:paraId="2E6C8CFB" w14:textId="77777777" w:rsidR="001C2D80" w:rsidRPr="006F12BA" w:rsidRDefault="001C2D80" w:rsidP="001C2D80">
      <w:pPr>
        <w:rPr>
          <w:sz w:val="16"/>
          <w:szCs w:val="16"/>
        </w:rPr>
      </w:pPr>
      <w:r w:rsidRPr="006F12BA">
        <w:rPr>
          <w:sz w:val="16"/>
          <w:szCs w:val="16"/>
        </w:rPr>
        <w:t>std::pair&lt;bool, std::string&gt; SearcherBot::InsertSubscribe(</w:t>
      </w:r>
    </w:p>
    <w:p w14:paraId="15694191" w14:textId="77777777" w:rsidR="001C2D80" w:rsidRPr="006F12BA" w:rsidRDefault="001C2D80" w:rsidP="001C2D80">
      <w:pPr>
        <w:rPr>
          <w:sz w:val="16"/>
          <w:szCs w:val="16"/>
        </w:rPr>
      </w:pPr>
      <w:r w:rsidRPr="006F12BA">
        <w:rPr>
          <w:sz w:val="16"/>
          <w:szCs w:val="16"/>
        </w:rPr>
        <w:t xml:space="preserve">    SearcherBot::UserID telegram_user_id, SearcherBot::ChatID observer,</w:t>
      </w:r>
    </w:p>
    <w:p w14:paraId="02051CFD" w14:textId="77777777" w:rsidR="001C2D80" w:rsidRPr="006F12BA" w:rsidRDefault="001C2D80" w:rsidP="001C2D80">
      <w:pPr>
        <w:rPr>
          <w:sz w:val="16"/>
          <w:szCs w:val="16"/>
        </w:rPr>
      </w:pPr>
      <w:r w:rsidRPr="006F12BA">
        <w:rPr>
          <w:sz w:val="16"/>
          <w:szCs w:val="16"/>
        </w:rPr>
        <w:t xml:space="preserve">    SearcherBot::ChatID receiver) {</w:t>
      </w:r>
    </w:p>
    <w:p w14:paraId="1935CA10" w14:textId="77777777" w:rsidR="001C2D80" w:rsidRPr="006F12BA" w:rsidRDefault="001C2D80" w:rsidP="001C2D80">
      <w:pPr>
        <w:rPr>
          <w:sz w:val="16"/>
          <w:szCs w:val="16"/>
        </w:rPr>
      </w:pPr>
      <w:r w:rsidRPr="006F12BA">
        <w:rPr>
          <w:sz w:val="16"/>
          <w:szCs w:val="16"/>
        </w:rPr>
        <w:t xml:space="preserve">  if (!IsAdmin(telegram_user_id, receiver)) {</w:t>
      </w:r>
    </w:p>
    <w:p w14:paraId="3F958B7A" w14:textId="77777777" w:rsidR="001C2D80" w:rsidRPr="006F12BA" w:rsidRDefault="001C2D80" w:rsidP="001C2D80">
      <w:pPr>
        <w:rPr>
          <w:sz w:val="16"/>
          <w:szCs w:val="16"/>
          <w:lang w:val="ru-RU"/>
        </w:rPr>
      </w:pPr>
      <w:r w:rsidRPr="006F12BA">
        <w:rPr>
          <w:sz w:val="16"/>
          <w:szCs w:val="16"/>
        </w:rPr>
        <w:t xml:space="preserve">    return</w:t>
      </w:r>
      <w:r w:rsidRPr="006F12BA">
        <w:rPr>
          <w:sz w:val="16"/>
          <w:szCs w:val="16"/>
          <w:lang w:val="ru-RU"/>
        </w:rPr>
        <w:t xml:space="preserve"> {</w:t>
      </w:r>
      <w:r w:rsidRPr="006F12BA">
        <w:rPr>
          <w:sz w:val="16"/>
          <w:szCs w:val="16"/>
        </w:rPr>
        <w:t>false</w:t>
      </w:r>
      <w:r w:rsidRPr="006F12BA">
        <w:rPr>
          <w:sz w:val="16"/>
          <w:szCs w:val="16"/>
          <w:lang w:val="ru-RU"/>
        </w:rPr>
        <w:t>,</w:t>
      </w:r>
    </w:p>
    <w:p w14:paraId="6714929F" w14:textId="77777777" w:rsidR="001C2D80" w:rsidRPr="006F12BA" w:rsidRDefault="001C2D80" w:rsidP="001C2D80">
      <w:pPr>
        <w:rPr>
          <w:sz w:val="16"/>
          <w:szCs w:val="16"/>
          <w:lang w:val="ru-RU"/>
        </w:rPr>
      </w:pPr>
      <w:r w:rsidRPr="006F12BA">
        <w:rPr>
          <w:sz w:val="16"/>
          <w:szCs w:val="16"/>
          <w:lang w:val="ru-RU"/>
        </w:rPr>
        <w:t xml:space="preserve">            "Не достаточно прав. Добавьте бота администратором в канал."};</w:t>
      </w:r>
    </w:p>
    <w:p w14:paraId="1B49CCA8"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793D1C46" w14:textId="77777777" w:rsidR="001C2D80" w:rsidRPr="006F12BA" w:rsidRDefault="001C2D80" w:rsidP="001C2D80">
      <w:pPr>
        <w:rPr>
          <w:sz w:val="16"/>
          <w:szCs w:val="16"/>
        </w:rPr>
      </w:pPr>
      <w:r w:rsidRPr="006F12BA">
        <w:rPr>
          <w:sz w:val="16"/>
          <w:szCs w:val="16"/>
        </w:rPr>
        <w:t xml:space="preserve">  if (database_.InsertChannel(observer) &amp;&amp; database_.InsertChannel(receiver) &amp;&amp;</w:t>
      </w:r>
    </w:p>
    <w:p w14:paraId="3872A211" w14:textId="77777777" w:rsidR="001C2D80" w:rsidRPr="006F12BA" w:rsidRDefault="001C2D80" w:rsidP="001C2D80">
      <w:pPr>
        <w:rPr>
          <w:sz w:val="16"/>
          <w:szCs w:val="16"/>
        </w:rPr>
      </w:pPr>
      <w:r w:rsidRPr="006F12BA">
        <w:rPr>
          <w:sz w:val="16"/>
          <w:szCs w:val="16"/>
        </w:rPr>
        <w:t xml:space="preserve">      database_.CreateSubscribe(telegram_user_id, observer, receiver)) {</w:t>
      </w:r>
    </w:p>
    <w:p w14:paraId="20C02ABD" w14:textId="77777777" w:rsidR="001C2D80" w:rsidRPr="006F12BA" w:rsidRDefault="001C2D80" w:rsidP="001C2D80">
      <w:pPr>
        <w:rPr>
          <w:sz w:val="16"/>
          <w:szCs w:val="16"/>
        </w:rPr>
      </w:pPr>
      <w:r w:rsidRPr="006F12BA">
        <w:rPr>
          <w:sz w:val="16"/>
          <w:szCs w:val="16"/>
        </w:rPr>
        <w:t xml:space="preserve">    return {true, {}};</w:t>
      </w:r>
    </w:p>
    <w:p w14:paraId="07344FDB" w14:textId="77777777" w:rsidR="001C2D80" w:rsidRPr="006F12BA" w:rsidRDefault="001C2D80" w:rsidP="001C2D80">
      <w:pPr>
        <w:rPr>
          <w:sz w:val="16"/>
          <w:szCs w:val="16"/>
        </w:rPr>
      </w:pPr>
      <w:r w:rsidRPr="006F12BA">
        <w:rPr>
          <w:sz w:val="16"/>
          <w:szCs w:val="16"/>
        </w:rPr>
        <w:t xml:space="preserve">  } else {</w:t>
      </w:r>
    </w:p>
    <w:p w14:paraId="7CE84B10" w14:textId="77777777" w:rsidR="001C2D80" w:rsidRPr="006F12BA" w:rsidRDefault="001C2D80" w:rsidP="001C2D80">
      <w:pPr>
        <w:rPr>
          <w:sz w:val="16"/>
          <w:szCs w:val="16"/>
        </w:rPr>
      </w:pPr>
      <w:r w:rsidRPr="006F12BA">
        <w:rPr>
          <w:sz w:val="16"/>
          <w:szCs w:val="16"/>
        </w:rPr>
        <w:t xml:space="preserve">    return {false, "Данная подписка уже существует."};</w:t>
      </w:r>
    </w:p>
    <w:p w14:paraId="7694A217" w14:textId="77777777" w:rsidR="001C2D80" w:rsidRPr="006F12BA" w:rsidRDefault="001C2D80" w:rsidP="001C2D80">
      <w:pPr>
        <w:rPr>
          <w:sz w:val="16"/>
          <w:szCs w:val="16"/>
        </w:rPr>
      </w:pPr>
      <w:r w:rsidRPr="006F12BA">
        <w:rPr>
          <w:sz w:val="16"/>
          <w:szCs w:val="16"/>
        </w:rPr>
        <w:t xml:space="preserve">  }</w:t>
      </w:r>
    </w:p>
    <w:p w14:paraId="3F1B412B" w14:textId="77777777" w:rsidR="001C2D80" w:rsidRPr="006F12BA" w:rsidRDefault="001C2D80" w:rsidP="001C2D80">
      <w:pPr>
        <w:rPr>
          <w:sz w:val="16"/>
          <w:szCs w:val="16"/>
        </w:rPr>
      </w:pPr>
      <w:r w:rsidRPr="006F12BA">
        <w:rPr>
          <w:sz w:val="16"/>
          <w:szCs w:val="16"/>
        </w:rPr>
        <w:t>}</w:t>
      </w:r>
    </w:p>
    <w:p w14:paraId="139FEF5B" w14:textId="77777777" w:rsidR="001C2D80" w:rsidRPr="006F12BA" w:rsidRDefault="001C2D80" w:rsidP="001C2D80">
      <w:pPr>
        <w:rPr>
          <w:sz w:val="16"/>
          <w:szCs w:val="16"/>
        </w:rPr>
      </w:pPr>
    </w:p>
    <w:p w14:paraId="79AE3CA3" w14:textId="77777777" w:rsidR="001C2D80" w:rsidRPr="006F12BA" w:rsidRDefault="001C2D80" w:rsidP="001C2D80">
      <w:pPr>
        <w:rPr>
          <w:sz w:val="16"/>
          <w:szCs w:val="16"/>
        </w:rPr>
      </w:pPr>
      <w:r w:rsidRPr="006F12BA">
        <w:rPr>
          <w:sz w:val="16"/>
          <w:szCs w:val="16"/>
        </w:rPr>
        <w:t>void SearcherBot::InitEngine() {</w:t>
      </w:r>
    </w:p>
    <w:p w14:paraId="2C593D77" w14:textId="77777777" w:rsidR="001C2D80" w:rsidRPr="006F12BA" w:rsidRDefault="001C2D80" w:rsidP="001C2D80">
      <w:pPr>
        <w:rPr>
          <w:sz w:val="16"/>
          <w:szCs w:val="16"/>
        </w:rPr>
      </w:pPr>
      <w:r w:rsidRPr="006F12BA">
        <w:rPr>
          <w:sz w:val="16"/>
          <w:szCs w:val="16"/>
        </w:rPr>
        <w:t xml:space="preserve">  engine_.SetNewMessageHandler([this](td_api::updateNewMessage&amp; new_message) {</w:t>
      </w:r>
    </w:p>
    <w:p w14:paraId="7697C8A2" w14:textId="77777777" w:rsidR="001C2D80" w:rsidRPr="006F12BA" w:rsidRDefault="001C2D80" w:rsidP="001C2D80">
      <w:pPr>
        <w:rPr>
          <w:sz w:val="16"/>
          <w:szCs w:val="16"/>
        </w:rPr>
      </w:pPr>
      <w:r w:rsidRPr="006F12BA">
        <w:rPr>
          <w:sz w:val="16"/>
          <w:szCs w:val="16"/>
        </w:rPr>
        <w:t xml:space="preserve">    NewMessageHandler(new_message);</w:t>
      </w:r>
    </w:p>
    <w:p w14:paraId="37F8D6DA" w14:textId="77777777" w:rsidR="001C2D80" w:rsidRPr="006F12BA" w:rsidRDefault="001C2D80" w:rsidP="001C2D80">
      <w:pPr>
        <w:rPr>
          <w:sz w:val="16"/>
          <w:szCs w:val="16"/>
        </w:rPr>
      </w:pPr>
      <w:r w:rsidRPr="006F12BA">
        <w:rPr>
          <w:sz w:val="16"/>
          <w:szCs w:val="16"/>
        </w:rPr>
        <w:t xml:space="preserve">  });</w:t>
      </w:r>
    </w:p>
    <w:p w14:paraId="60574787" w14:textId="77777777" w:rsidR="001C2D80" w:rsidRPr="006F12BA" w:rsidRDefault="001C2D80" w:rsidP="001C2D80">
      <w:pPr>
        <w:rPr>
          <w:sz w:val="16"/>
          <w:szCs w:val="16"/>
        </w:rPr>
      </w:pPr>
    </w:p>
    <w:p w14:paraId="0F5FFA2F" w14:textId="77777777" w:rsidR="001C2D80" w:rsidRPr="006F12BA" w:rsidRDefault="001C2D80" w:rsidP="001C2D80">
      <w:pPr>
        <w:rPr>
          <w:sz w:val="16"/>
          <w:szCs w:val="16"/>
        </w:rPr>
      </w:pPr>
      <w:r w:rsidRPr="006F12BA">
        <w:rPr>
          <w:sz w:val="16"/>
          <w:szCs w:val="16"/>
        </w:rPr>
        <w:t xml:space="preserve">  std::thread([this]() {</w:t>
      </w:r>
    </w:p>
    <w:p w14:paraId="700DA561" w14:textId="77777777" w:rsidR="001C2D80" w:rsidRPr="006F12BA" w:rsidRDefault="001C2D80" w:rsidP="001C2D80">
      <w:pPr>
        <w:rPr>
          <w:sz w:val="16"/>
          <w:szCs w:val="16"/>
        </w:rPr>
      </w:pPr>
      <w:r w:rsidRPr="006F12BA">
        <w:rPr>
          <w:sz w:val="16"/>
          <w:szCs w:val="16"/>
        </w:rPr>
        <w:t xml:space="preserve">    engine_.RunFetchLoop();</w:t>
      </w:r>
    </w:p>
    <w:p w14:paraId="568E5EF1" w14:textId="77777777" w:rsidR="001C2D80" w:rsidRPr="006F12BA" w:rsidRDefault="001C2D80" w:rsidP="001C2D80">
      <w:pPr>
        <w:rPr>
          <w:sz w:val="16"/>
          <w:szCs w:val="16"/>
        </w:rPr>
      </w:pPr>
      <w:r w:rsidRPr="006F12BA">
        <w:rPr>
          <w:sz w:val="16"/>
          <w:szCs w:val="16"/>
        </w:rPr>
        <w:t xml:space="preserve">  }).detach();</w:t>
      </w:r>
    </w:p>
    <w:p w14:paraId="2EDD2230" w14:textId="77777777" w:rsidR="001C2D80" w:rsidRPr="006F12BA" w:rsidRDefault="001C2D80" w:rsidP="001C2D80">
      <w:pPr>
        <w:rPr>
          <w:sz w:val="16"/>
          <w:szCs w:val="16"/>
        </w:rPr>
      </w:pPr>
      <w:r w:rsidRPr="006F12BA">
        <w:rPr>
          <w:sz w:val="16"/>
          <w:szCs w:val="16"/>
        </w:rPr>
        <w:t>}</w:t>
      </w:r>
    </w:p>
    <w:p w14:paraId="74754EB8" w14:textId="77777777" w:rsidR="001C2D80" w:rsidRPr="006F12BA" w:rsidRDefault="001C2D80" w:rsidP="001C2D80">
      <w:pPr>
        <w:rPr>
          <w:sz w:val="16"/>
          <w:szCs w:val="16"/>
        </w:rPr>
      </w:pPr>
    </w:p>
    <w:p w14:paraId="5359ED64" w14:textId="77777777" w:rsidR="001C2D80" w:rsidRPr="006F12BA" w:rsidRDefault="001C2D80" w:rsidP="001C2D80">
      <w:pPr>
        <w:rPr>
          <w:sz w:val="16"/>
          <w:szCs w:val="16"/>
        </w:rPr>
      </w:pPr>
      <w:r w:rsidRPr="006F12BA">
        <w:rPr>
          <w:sz w:val="16"/>
          <w:szCs w:val="16"/>
        </w:rPr>
        <w:t>void SearcherBot::NewMessageHandler(td_api::updateNewMessage&amp; new_message) {</w:t>
      </w:r>
    </w:p>
    <w:p w14:paraId="3BF4FB9B" w14:textId="77777777" w:rsidR="001C2D80" w:rsidRPr="006F12BA" w:rsidRDefault="001C2D80" w:rsidP="001C2D80">
      <w:pPr>
        <w:rPr>
          <w:sz w:val="16"/>
          <w:szCs w:val="16"/>
        </w:rPr>
      </w:pPr>
      <w:r w:rsidRPr="006F12BA">
        <w:rPr>
          <w:sz w:val="16"/>
          <w:szCs w:val="16"/>
        </w:rPr>
        <w:t xml:space="preserve">  auto chat = engine_.GetChatInfo(new_message.message_-&gt;chat_id_);</w:t>
      </w:r>
    </w:p>
    <w:p w14:paraId="406540D3" w14:textId="77777777" w:rsidR="001C2D80" w:rsidRPr="006F12BA" w:rsidRDefault="001C2D80" w:rsidP="001C2D80">
      <w:pPr>
        <w:rPr>
          <w:sz w:val="16"/>
          <w:szCs w:val="16"/>
        </w:rPr>
      </w:pPr>
      <w:r w:rsidRPr="006F12BA">
        <w:rPr>
          <w:sz w:val="16"/>
          <w:szCs w:val="16"/>
        </w:rPr>
        <w:t xml:space="preserve">  if (!engine_.IsChannel(chat)) {</w:t>
      </w:r>
    </w:p>
    <w:p w14:paraId="0774BE7D" w14:textId="77777777" w:rsidR="001C2D80" w:rsidRPr="006F12BA" w:rsidRDefault="001C2D80" w:rsidP="001C2D80">
      <w:pPr>
        <w:rPr>
          <w:sz w:val="16"/>
          <w:szCs w:val="16"/>
        </w:rPr>
      </w:pPr>
      <w:r w:rsidRPr="006F12BA">
        <w:rPr>
          <w:sz w:val="16"/>
          <w:szCs w:val="16"/>
        </w:rPr>
        <w:t xml:space="preserve">    return;</w:t>
      </w:r>
    </w:p>
    <w:p w14:paraId="24BC811A" w14:textId="77777777" w:rsidR="001C2D80" w:rsidRPr="006F12BA" w:rsidRDefault="001C2D80" w:rsidP="001C2D80">
      <w:pPr>
        <w:rPr>
          <w:sz w:val="16"/>
          <w:szCs w:val="16"/>
        </w:rPr>
      </w:pPr>
      <w:r w:rsidRPr="006F12BA">
        <w:rPr>
          <w:sz w:val="16"/>
          <w:szCs w:val="16"/>
        </w:rPr>
        <w:t xml:space="preserve">  }</w:t>
      </w:r>
    </w:p>
    <w:p w14:paraId="6EB1850E" w14:textId="77777777" w:rsidR="001C2D80" w:rsidRPr="006F12BA" w:rsidRDefault="001C2D80" w:rsidP="001C2D80">
      <w:pPr>
        <w:rPr>
          <w:sz w:val="16"/>
          <w:szCs w:val="16"/>
        </w:rPr>
      </w:pPr>
      <w:r w:rsidRPr="006F12BA">
        <w:rPr>
          <w:sz w:val="16"/>
          <w:szCs w:val="16"/>
        </w:rPr>
        <w:t xml:space="preserve">  ChatID observer = new_message.message_-&gt;chat_id_;</w:t>
      </w:r>
    </w:p>
    <w:p w14:paraId="2B4A5649" w14:textId="77777777" w:rsidR="001C2D80" w:rsidRPr="006F12BA" w:rsidRDefault="001C2D80" w:rsidP="001C2D80">
      <w:pPr>
        <w:rPr>
          <w:sz w:val="16"/>
          <w:szCs w:val="16"/>
        </w:rPr>
      </w:pPr>
      <w:r w:rsidRPr="006F12BA">
        <w:rPr>
          <w:sz w:val="16"/>
          <w:szCs w:val="16"/>
        </w:rPr>
        <w:t xml:space="preserve">  std::vector&lt;db::Subscribe&gt; subscribes = database_.Subscribes(observer);</w:t>
      </w:r>
    </w:p>
    <w:p w14:paraId="5DDCED15" w14:textId="77777777" w:rsidR="001C2D80" w:rsidRPr="006F12BA" w:rsidRDefault="001C2D80" w:rsidP="001C2D80">
      <w:pPr>
        <w:rPr>
          <w:sz w:val="16"/>
          <w:szCs w:val="16"/>
        </w:rPr>
      </w:pPr>
      <w:r w:rsidRPr="006F12BA">
        <w:rPr>
          <w:sz w:val="16"/>
          <w:szCs w:val="16"/>
        </w:rPr>
        <w:t xml:space="preserve">  std::string message_text = engine_.GetText(new_message.message_);</w:t>
      </w:r>
    </w:p>
    <w:p w14:paraId="7F80322A" w14:textId="77777777" w:rsidR="001C2D80" w:rsidRPr="006F12BA" w:rsidRDefault="001C2D80" w:rsidP="001C2D80">
      <w:pPr>
        <w:rPr>
          <w:sz w:val="16"/>
          <w:szCs w:val="16"/>
        </w:rPr>
      </w:pPr>
      <w:r w:rsidRPr="006F12BA">
        <w:rPr>
          <w:sz w:val="16"/>
          <w:szCs w:val="16"/>
        </w:rPr>
        <w:t xml:space="preserve">  for (db::Subscribe subscribe : subscribes) {</w:t>
      </w:r>
    </w:p>
    <w:p w14:paraId="741178E7" w14:textId="77777777" w:rsidR="001C2D80" w:rsidRPr="006F12BA" w:rsidRDefault="001C2D80" w:rsidP="001C2D80">
      <w:pPr>
        <w:rPr>
          <w:sz w:val="16"/>
          <w:szCs w:val="16"/>
        </w:rPr>
      </w:pPr>
      <w:r w:rsidRPr="006F12BA">
        <w:rPr>
          <w:sz w:val="16"/>
          <w:szCs w:val="16"/>
        </w:rPr>
        <w:t xml:space="preserve">    auto receiver_id = subscribe.receiver;</w:t>
      </w:r>
    </w:p>
    <w:p w14:paraId="5D583BAA" w14:textId="77777777" w:rsidR="001C2D80" w:rsidRPr="006F12BA" w:rsidRDefault="001C2D80" w:rsidP="001C2D80">
      <w:pPr>
        <w:rPr>
          <w:sz w:val="16"/>
          <w:szCs w:val="16"/>
        </w:rPr>
      </w:pPr>
      <w:r w:rsidRPr="006F12BA">
        <w:rPr>
          <w:sz w:val="16"/>
          <w:szCs w:val="16"/>
        </w:rPr>
        <w:t xml:space="preserve">    auto telegram_user_id = subscribe.user_id;</w:t>
      </w:r>
    </w:p>
    <w:p w14:paraId="1CF5CB71" w14:textId="77777777" w:rsidR="001C2D80" w:rsidRPr="006F12BA" w:rsidRDefault="001C2D80" w:rsidP="001C2D80">
      <w:pPr>
        <w:rPr>
          <w:sz w:val="16"/>
          <w:szCs w:val="16"/>
        </w:rPr>
      </w:pPr>
      <w:r w:rsidRPr="006F12BA">
        <w:rPr>
          <w:sz w:val="16"/>
          <w:szCs w:val="16"/>
        </w:rPr>
        <w:t xml:space="preserve">    if (!IsRentExpired(telegram_user_id)) {</w:t>
      </w:r>
    </w:p>
    <w:p w14:paraId="1C8A69FF" w14:textId="77777777" w:rsidR="001C2D80" w:rsidRPr="006F12BA" w:rsidRDefault="001C2D80" w:rsidP="001C2D80">
      <w:pPr>
        <w:rPr>
          <w:sz w:val="16"/>
          <w:szCs w:val="16"/>
        </w:rPr>
      </w:pPr>
      <w:r w:rsidRPr="006F12BA">
        <w:rPr>
          <w:sz w:val="16"/>
          <w:szCs w:val="16"/>
        </w:rPr>
        <w:t xml:space="preserve">      continue;</w:t>
      </w:r>
    </w:p>
    <w:p w14:paraId="05111B1B" w14:textId="77777777" w:rsidR="001C2D80" w:rsidRPr="006F12BA" w:rsidRDefault="001C2D80" w:rsidP="001C2D80">
      <w:pPr>
        <w:rPr>
          <w:sz w:val="16"/>
          <w:szCs w:val="16"/>
        </w:rPr>
      </w:pPr>
      <w:r w:rsidRPr="006F12BA">
        <w:rPr>
          <w:sz w:val="16"/>
          <w:szCs w:val="16"/>
        </w:rPr>
        <w:t xml:space="preserve">    }</w:t>
      </w:r>
    </w:p>
    <w:p w14:paraId="7C498883" w14:textId="77777777" w:rsidR="001C2D80" w:rsidRPr="006F12BA" w:rsidRDefault="001C2D80" w:rsidP="001C2D80">
      <w:pPr>
        <w:rPr>
          <w:sz w:val="16"/>
          <w:szCs w:val="16"/>
        </w:rPr>
      </w:pPr>
      <w:r w:rsidRPr="006F12BA">
        <w:rPr>
          <w:sz w:val="16"/>
          <w:szCs w:val="16"/>
        </w:rPr>
        <w:t xml:space="preserve">    auto&amp; forward_info = new_message.message_-&gt;forward_info_;</w:t>
      </w:r>
    </w:p>
    <w:p w14:paraId="2C070227" w14:textId="77777777" w:rsidR="001C2D80" w:rsidRPr="006F12BA" w:rsidRDefault="001C2D80" w:rsidP="001C2D80">
      <w:pPr>
        <w:rPr>
          <w:sz w:val="16"/>
          <w:szCs w:val="16"/>
        </w:rPr>
      </w:pPr>
      <w:r w:rsidRPr="006F12BA">
        <w:rPr>
          <w:sz w:val="16"/>
          <w:szCs w:val="16"/>
        </w:rPr>
        <w:t xml:space="preserve">    if (forward_info &amp;&amp; forward_info-&gt;from_chat_id_ == receiver_id) {</w:t>
      </w:r>
    </w:p>
    <w:p w14:paraId="23EA4FB0" w14:textId="77777777" w:rsidR="001C2D80" w:rsidRPr="006F12BA" w:rsidRDefault="001C2D80" w:rsidP="001C2D80">
      <w:pPr>
        <w:rPr>
          <w:sz w:val="16"/>
          <w:szCs w:val="16"/>
        </w:rPr>
      </w:pPr>
      <w:r w:rsidRPr="006F12BA">
        <w:rPr>
          <w:sz w:val="16"/>
          <w:szCs w:val="16"/>
        </w:rPr>
        <w:t xml:space="preserve">      continue;</w:t>
      </w:r>
    </w:p>
    <w:p w14:paraId="6EFFCB48" w14:textId="77777777" w:rsidR="001C2D80" w:rsidRPr="006F12BA" w:rsidRDefault="001C2D80" w:rsidP="001C2D80">
      <w:pPr>
        <w:rPr>
          <w:sz w:val="16"/>
          <w:szCs w:val="16"/>
        </w:rPr>
      </w:pPr>
      <w:r w:rsidRPr="006F12BA">
        <w:rPr>
          <w:sz w:val="16"/>
          <w:szCs w:val="16"/>
        </w:rPr>
        <w:t xml:space="preserve">    }</w:t>
      </w:r>
    </w:p>
    <w:p w14:paraId="662679C5" w14:textId="77777777" w:rsidR="001C2D80" w:rsidRPr="006F12BA" w:rsidRDefault="001C2D80" w:rsidP="001C2D80">
      <w:pPr>
        <w:rPr>
          <w:sz w:val="16"/>
          <w:szCs w:val="16"/>
        </w:rPr>
      </w:pPr>
      <w:r w:rsidRPr="006F12BA">
        <w:rPr>
          <w:sz w:val="16"/>
          <w:szCs w:val="16"/>
        </w:rPr>
        <w:t xml:space="preserve">    db::Channel channel = database_.GetChannel(receiver_id);</w:t>
      </w:r>
    </w:p>
    <w:p w14:paraId="6D1A7B11" w14:textId="77777777" w:rsidR="001C2D80" w:rsidRPr="006F12BA" w:rsidRDefault="001C2D80" w:rsidP="001C2D80">
      <w:pPr>
        <w:rPr>
          <w:sz w:val="16"/>
          <w:szCs w:val="16"/>
        </w:rPr>
      </w:pPr>
    </w:p>
    <w:p w14:paraId="2BF028B9" w14:textId="77777777" w:rsidR="001C2D80" w:rsidRPr="006F12BA" w:rsidRDefault="001C2D80" w:rsidP="001C2D80">
      <w:pPr>
        <w:rPr>
          <w:sz w:val="16"/>
          <w:szCs w:val="16"/>
        </w:rPr>
      </w:pPr>
      <w:r w:rsidRPr="006F12BA">
        <w:rPr>
          <w:sz w:val="16"/>
          <w:szCs w:val="16"/>
        </w:rPr>
        <w:t xml:space="preserve">    std::vector&lt;std::string&gt; key_phrases_for_channel =</w:t>
      </w:r>
    </w:p>
    <w:p w14:paraId="37570A43" w14:textId="77777777" w:rsidR="001C2D80" w:rsidRPr="006F12BA" w:rsidRDefault="001C2D80" w:rsidP="001C2D80">
      <w:pPr>
        <w:rPr>
          <w:sz w:val="16"/>
          <w:szCs w:val="16"/>
        </w:rPr>
      </w:pPr>
      <w:r w:rsidRPr="006F12BA">
        <w:rPr>
          <w:sz w:val="16"/>
          <w:szCs w:val="16"/>
        </w:rPr>
        <w:t xml:space="preserve">        std::move(channel.key_phrases);</w:t>
      </w:r>
    </w:p>
    <w:p w14:paraId="21318A01" w14:textId="77777777" w:rsidR="001C2D80" w:rsidRPr="006F12BA" w:rsidRDefault="001C2D80" w:rsidP="001C2D80">
      <w:pPr>
        <w:rPr>
          <w:sz w:val="16"/>
          <w:szCs w:val="16"/>
        </w:rPr>
      </w:pPr>
      <w:r w:rsidRPr="006F12BA">
        <w:rPr>
          <w:sz w:val="16"/>
          <w:szCs w:val="16"/>
        </w:rPr>
        <w:t xml:space="preserve">    std::vector&lt;std::string&gt; key_phrases_for_subscribe =</w:t>
      </w:r>
    </w:p>
    <w:p w14:paraId="0487FDCB" w14:textId="77777777" w:rsidR="001C2D80" w:rsidRPr="006F12BA" w:rsidRDefault="001C2D80" w:rsidP="001C2D80">
      <w:pPr>
        <w:rPr>
          <w:sz w:val="16"/>
          <w:szCs w:val="16"/>
        </w:rPr>
      </w:pPr>
      <w:r w:rsidRPr="006F12BA">
        <w:rPr>
          <w:sz w:val="16"/>
          <w:szCs w:val="16"/>
        </w:rPr>
        <w:t xml:space="preserve">        std::move(subscribe.key_phrases);</w:t>
      </w:r>
    </w:p>
    <w:p w14:paraId="701FF56A" w14:textId="77777777" w:rsidR="001C2D80" w:rsidRPr="006F12BA" w:rsidRDefault="001C2D80" w:rsidP="001C2D80">
      <w:pPr>
        <w:rPr>
          <w:sz w:val="16"/>
          <w:szCs w:val="16"/>
        </w:rPr>
      </w:pPr>
    </w:p>
    <w:p w14:paraId="1516C4D8" w14:textId="77777777" w:rsidR="001C2D80" w:rsidRPr="006F12BA" w:rsidRDefault="001C2D80" w:rsidP="001C2D80">
      <w:pPr>
        <w:rPr>
          <w:sz w:val="16"/>
          <w:szCs w:val="16"/>
        </w:rPr>
      </w:pPr>
      <w:r w:rsidRPr="006F12BA">
        <w:rPr>
          <w:sz w:val="16"/>
          <w:szCs w:val="16"/>
        </w:rPr>
        <w:t xml:space="preserve">    // Append key phrases for subscribe to key phrases for channel</w:t>
      </w:r>
    </w:p>
    <w:p w14:paraId="258A4426" w14:textId="77777777" w:rsidR="001C2D80" w:rsidRPr="006F12BA" w:rsidRDefault="001C2D80" w:rsidP="001C2D80">
      <w:pPr>
        <w:rPr>
          <w:sz w:val="16"/>
          <w:szCs w:val="16"/>
        </w:rPr>
      </w:pPr>
      <w:r w:rsidRPr="006F12BA">
        <w:rPr>
          <w:sz w:val="16"/>
          <w:szCs w:val="16"/>
        </w:rPr>
        <w:t xml:space="preserve">    key_phrases_for_channel.insert(</w:t>
      </w:r>
    </w:p>
    <w:p w14:paraId="446529B1" w14:textId="77777777" w:rsidR="001C2D80" w:rsidRPr="006F12BA" w:rsidRDefault="001C2D80" w:rsidP="001C2D80">
      <w:pPr>
        <w:rPr>
          <w:sz w:val="16"/>
          <w:szCs w:val="16"/>
        </w:rPr>
      </w:pPr>
      <w:r w:rsidRPr="006F12BA">
        <w:rPr>
          <w:sz w:val="16"/>
          <w:szCs w:val="16"/>
        </w:rPr>
        <w:t xml:space="preserve">        key_phrases_for_channel.end(),</w:t>
      </w:r>
    </w:p>
    <w:p w14:paraId="77FD3481" w14:textId="77777777" w:rsidR="001C2D80" w:rsidRPr="006F12BA" w:rsidRDefault="001C2D80" w:rsidP="001C2D80">
      <w:pPr>
        <w:rPr>
          <w:sz w:val="16"/>
          <w:szCs w:val="16"/>
        </w:rPr>
      </w:pPr>
      <w:r w:rsidRPr="006F12BA">
        <w:rPr>
          <w:sz w:val="16"/>
          <w:szCs w:val="16"/>
        </w:rPr>
        <w:t xml:space="preserve">        std::make_move_iterator(key_phrases_for_subscribe.begin()),</w:t>
      </w:r>
    </w:p>
    <w:p w14:paraId="47D42476" w14:textId="77777777" w:rsidR="001C2D80" w:rsidRPr="006F12BA" w:rsidRDefault="001C2D80" w:rsidP="001C2D80">
      <w:pPr>
        <w:rPr>
          <w:sz w:val="16"/>
          <w:szCs w:val="16"/>
        </w:rPr>
      </w:pPr>
      <w:r w:rsidRPr="006F12BA">
        <w:rPr>
          <w:sz w:val="16"/>
          <w:szCs w:val="16"/>
        </w:rPr>
        <w:t xml:space="preserve">        std::make_move_iterator(key_phrases_for_subscribe.end()));</w:t>
      </w:r>
    </w:p>
    <w:p w14:paraId="3087966A" w14:textId="77777777" w:rsidR="001C2D80" w:rsidRPr="006F12BA" w:rsidRDefault="001C2D80" w:rsidP="001C2D80">
      <w:pPr>
        <w:rPr>
          <w:sz w:val="16"/>
          <w:szCs w:val="16"/>
        </w:rPr>
      </w:pPr>
    </w:p>
    <w:p w14:paraId="5CA2284A" w14:textId="77777777" w:rsidR="001C2D80" w:rsidRPr="006F12BA" w:rsidRDefault="001C2D80" w:rsidP="001C2D80">
      <w:pPr>
        <w:rPr>
          <w:sz w:val="16"/>
          <w:szCs w:val="16"/>
        </w:rPr>
      </w:pPr>
      <w:r w:rsidRPr="006F12BA">
        <w:rPr>
          <w:sz w:val="16"/>
          <w:szCs w:val="16"/>
        </w:rPr>
        <w:t xml:space="preserve">    if (key_phrases_for_channel.empty() ||</w:t>
      </w:r>
    </w:p>
    <w:p w14:paraId="53F0792C" w14:textId="77777777" w:rsidR="001C2D80" w:rsidRPr="006F12BA" w:rsidRDefault="001C2D80" w:rsidP="001C2D80">
      <w:pPr>
        <w:rPr>
          <w:sz w:val="16"/>
          <w:szCs w:val="16"/>
        </w:rPr>
      </w:pPr>
      <w:r w:rsidRPr="006F12BA">
        <w:rPr>
          <w:sz w:val="16"/>
          <w:szCs w:val="16"/>
        </w:rPr>
        <w:t xml:space="preserve">        Check(message_text, key_phrases_for_channel)) {</w:t>
      </w:r>
    </w:p>
    <w:p w14:paraId="4B65621A" w14:textId="77777777" w:rsidR="001C2D80" w:rsidRPr="006F12BA" w:rsidRDefault="001C2D80" w:rsidP="001C2D80">
      <w:pPr>
        <w:rPr>
          <w:sz w:val="16"/>
          <w:szCs w:val="16"/>
        </w:rPr>
      </w:pPr>
      <w:r w:rsidRPr="006F12BA">
        <w:rPr>
          <w:sz w:val="16"/>
          <w:szCs w:val="16"/>
        </w:rPr>
        <w:t xml:space="preserve">      engine_.ForwardMessage(new_message.message_, receiver_id);</w:t>
      </w:r>
    </w:p>
    <w:p w14:paraId="0B71667A" w14:textId="77777777" w:rsidR="001C2D80" w:rsidRPr="006F12BA" w:rsidRDefault="001C2D80" w:rsidP="001C2D80">
      <w:pPr>
        <w:rPr>
          <w:sz w:val="16"/>
          <w:szCs w:val="16"/>
        </w:rPr>
      </w:pPr>
      <w:r w:rsidRPr="006F12BA">
        <w:rPr>
          <w:sz w:val="16"/>
          <w:szCs w:val="16"/>
        </w:rPr>
        <w:t xml:space="preserve">    }</w:t>
      </w:r>
    </w:p>
    <w:p w14:paraId="1875006F" w14:textId="77777777" w:rsidR="001C2D80" w:rsidRPr="006F12BA" w:rsidRDefault="001C2D80" w:rsidP="001C2D80">
      <w:pPr>
        <w:rPr>
          <w:sz w:val="16"/>
          <w:szCs w:val="16"/>
        </w:rPr>
      </w:pPr>
      <w:r w:rsidRPr="006F12BA">
        <w:rPr>
          <w:sz w:val="16"/>
          <w:szCs w:val="16"/>
        </w:rPr>
        <w:t xml:space="preserve">  }</w:t>
      </w:r>
    </w:p>
    <w:p w14:paraId="5B9E58F2" w14:textId="77777777" w:rsidR="001C2D80" w:rsidRPr="006F12BA" w:rsidRDefault="001C2D80" w:rsidP="001C2D80">
      <w:pPr>
        <w:rPr>
          <w:sz w:val="16"/>
          <w:szCs w:val="16"/>
        </w:rPr>
      </w:pPr>
      <w:r w:rsidRPr="006F12BA">
        <w:rPr>
          <w:sz w:val="16"/>
          <w:szCs w:val="16"/>
        </w:rPr>
        <w:t>}</w:t>
      </w:r>
    </w:p>
    <w:p w14:paraId="64C725B6" w14:textId="77777777" w:rsidR="001C2D80" w:rsidRPr="006F12BA" w:rsidRDefault="001C2D80" w:rsidP="001C2D80">
      <w:pPr>
        <w:rPr>
          <w:sz w:val="16"/>
          <w:szCs w:val="16"/>
        </w:rPr>
      </w:pPr>
    </w:p>
    <w:p w14:paraId="46FEA33D" w14:textId="77777777" w:rsidR="001C2D80" w:rsidRPr="006F12BA" w:rsidRDefault="001C2D80" w:rsidP="001C2D80">
      <w:pPr>
        <w:rPr>
          <w:sz w:val="16"/>
          <w:szCs w:val="16"/>
        </w:rPr>
      </w:pPr>
      <w:r w:rsidRPr="006F12BA">
        <w:rPr>
          <w:sz w:val="16"/>
          <w:szCs w:val="16"/>
        </w:rPr>
        <w:t>void SearcherBot::on_delete_subscribe(const MessagePtr&amp; message) {</w:t>
      </w:r>
    </w:p>
    <w:p w14:paraId="31C9391F"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"От какого канала отвязать подписку?");</w:t>
      </w:r>
    </w:p>
    <w:p w14:paraId="0FA12B90"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bot_.RegistryNextStep(message-&gt;chat-&gt;id, [this](const MessagePtr&amp; message) {</w:t>
      </w:r>
    </w:p>
    <w:p w14:paraId="3510E9DC" w14:textId="77777777" w:rsidR="001C2D80" w:rsidRPr="006F12BA" w:rsidRDefault="001C2D80" w:rsidP="001C2D80">
      <w:pPr>
        <w:rPr>
          <w:sz w:val="16"/>
          <w:szCs w:val="16"/>
        </w:rPr>
      </w:pPr>
      <w:r w:rsidRPr="006F12BA">
        <w:rPr>
          <w:sz w:val="16"/>
          <w:szCs w:val="16"/>
        </w:rPr>
        <w:t xml:space="preserve">    auto chat_info = engine_.SearchPublicChat(message-&gt;text);</w:t>
      </w:r>
    </w:p>
    <w:p w14:paraId="64E87FC0" w14:textId="77777777" w:rsidR="001C2D80" w:rsidRPr="006F12BA" w:rsidRDefault="001C2D80" w:rsidP="001C2D80">
      <w:pPr>
        <w:rPr>
          <w:sz w:val="16"/>
          <w:szCs w:val="16"/>
        </w:rPr>
      </w:pPr>
      <w:r w:rsidRPr="006F12BA">
        <w:rPr>
          <w:sz w:val="16"/>
          <w:szCs w:val="16"/>
        </w:rPr>
        <w:t xml:space="preserve">    if (!chat_info.has_value()) {</w:t>
      </w:r>
    </w:p>
    <w:p w14:paraId="4679D8FE" w14:textId="77777777" w:rsidR="001C2D80" w:rsidRPr="006F12BA" w:rsidRDefault="001C2D80" w:rsidP="001C2D80">
      <w:pPr>
        <w:rPr>
          <w:sz w:val="16"/>
          <w:szCs w:val="16"/>
        </w:rPr>
      </w:pPr>
      <w:r w:rsidRPr="006F12BA">
        <w:rPr>
          <w:sz w:val="16"/>
          <w:szCs w:val="16"/>
        </w:rPr>
        <w:t xml:space="preserve">      SendMessage(message-&gt;chat-&gt;id, "Канала не существует.");</w:t>
      </w:r>
    </w:p>
    <w:p w14:paraId="4B8665DC" w14:textId="77777777" w:rsidR="001C2D80" w:rsidRPr="006F12BA" w:rsidRDefault="001C2D80" w:rsidP="001C2D80">
      <w:pPr>
        <w:rPr>
          <w:sz w:val="16"/>
          <w:szCs w:val="16"/>
        </w:rPr>
      </w:pPr>
      <w:r w:rsidRPr="006F12BA">
        <w:rPr>
          <w:sz w:val="16"/>
          <w:szCs w:val="16"/>
        </w:rPr>
        <w:t xml:space="preserve">      return;</w:t>
      </w:r>
    </w:p>
    <w:p w14:paraId="7DFE7DBD" w14:textId="77777777" w:rsidR="001C2D80" w:rsidRPr="006F12BA" w:rsidRDefault="001C2D80" w:rsidP="001C2D80">
      <w:pPr>
        <w:rPr>
          <w:sz w:val="16"/>
          <w:szCs w:val="16"/>
        </w:rPr>
      </w:pPr>
      <w:r w:rsidRPr="006F12BA">
        <w:rPr>
          <w:sz w:val="16"/>
          <w:szCs w:val="16"/>
        </w:rPr>
        <w:t xml:space="preserve">    }</w:t>
      </w:r>
    </w:p>
    <w:p w14:paraId="272AAD2E" w14:textId="77777777" w:rsidR="001C2D80" w:rsidRPr="006F12BA" w:rsidRDefault="001C2D80" w:rsidP="001C2D80">
      <w:pPr>
        <w:rPr>
          <w:sz w:val="16"/>
          <w:szCs w:val="16"/>
        </w:rPr>
      </w:pPr>
      <w:r w:rsidRPr="006F12BA">
        <w:rPr>
          <w:sz w:val="16"/>
          <w:szCs w:val="16"/>
        </w:rPr>
        <w:t xml:space="preserve">    std::int64_t receiver_id{chat_info.value().first};</w:t>
      </w:r>
    </w:p>
    <w:p w14:paraId="2B427862" w14:textId="77777777" w:rsidR="001C2D80" w:rsidRPr="006F12BA" w:rsidRDefault="001C2D80" w:rsidP="001C2D80">
      <w:pPr>
        <w:rPr>
          <w:sz w:val="16"/>
          <w:szCs w:val="16"/>
        </w:rPr>
      </w:pPr>
      <w:r w:rsidRPr="006F12BA">
        <w:rPr>
          <w:sz w:val="16"/>
          <w:szCs w:val="16"/>
        </w:rPr>
        <w:t xml:space="preserve">    if (!IsAdmin(message-&gt;from-&gt;id, receiver_id)) {</w:t>
      </w:r>
    </w:p>
    <w:p w14:paraId="301103B2"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"Ошибка, Вы не администратор канала.");</w:t>
      </w:r>
    </w:p>
    <w:p w14:paraId="17C79111"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5E150500" w14:textId="77777777" w:rsidR="001C2D80" w:rsidRPr="006F12BA" w:rsidRDefault="001C2D80" w:rsidP="001C2D80">
      <w:pPr>
        <w:rPr>
          <w:sz w:val="16"/>
          <w:szCs w:val="16"/>
        </w:rPr>
      </w:pPr>
      <w:r w:rsidRPr="006F12BA">
        <w:rPr>
          <w:sz w:val="16"/>
          <w:szCs w:val="16"/>
        </w:rPr>
        <w:t xml:space="preserve">    }</w:t>
      </w:r>
    </w:p>
    <w:p w14:paraId="676DCA4F" w14:textId="77777777" w:rsidR="001C2D80" w:rsidRPr="006F12BA" w:rsidRDefault="001C2D80" w:rsidP="001C2D80">
      <w:pPr>
        <w:rPr>
          <w:sz w:val="16"/>
          <w:szCs w:val="16"/>
        </w:rPr>
      </w:pPr>
      <w:r w:rsidRPr="006F12BA">
        <w:rPr>
          <w:sz w:val="16"/>
          <w:szCs w:val="16"/>
        </w:rPr>
        <w:t xml:space="preserve">    SendMessage(message-&gt;chat-&gt;id, "Какой канал отписать?");</w:t>
      </w:r>
    </w:p>
    <w:p w14:paraId="79F71575" w14:textId="77777777" w:rsidR="001C2D80" w:rsidRPr="006F12BA" w:rsidRDefault="001C2D80" w:rsidP="001C2D80">
      <w:pPr>
        <w:rPr>
          <w:sz w:val="16"/>
          <w:szCs w:val="16"/>
        </w:rPr>
      </w:pPr>
      <w:r w:rsidRPr="006F12BA">
        <w:rPr>
          <w:sz w:val="16"/>
          <w:szCs w:val="16"/>
        </w:rPr>
        <w:t xml:space="preserve">    bot_.RegistryNextStep(</w:t>
      </w:r>
    </w:p>
    <w:p w14:paraId="16FF24C4" w14:textId="77777777" w:rsidR="001C2D80" w:rsidRPr="006F12BA" w:rsidRDefault="001C2D80" w:rsidP="001C2D80">
      <w:pPr>
        <w:rPr>
          <w:sz w:val="16"/>
          <w:szCs w:val="16"/>
        </w:rPr>
      </w:pPr>
      <w:r w:rsidRPr="006F12BA">
        <w:rPr>
          <w:sz w:val="16"/>
          <w:szCs w:val="16"/>
        </w:rPr>
        <w:t xml:space="preserve">        message-&gt;chat-&gt;id, [this, receiver_id](const MessagePtr&amp; message) {</w:t>
      </w:r>
    </w:p>
    <w:p w14:paraId="55321F09" w14:textId="77777777" w:rsidR="001C2D80" w:rsidRPr="006F12BA" w:rsidRDefault="001C2D80" w:rsidP="001C2D80">
      <w:pPr>
        <w:rPr>
          <w:sz w:val="16"/>
          <w:szCs w:val="16"/>
        </w:rPr>
      </w:pPr>
      <w:r w:rsidRPr="006F12BA">
        <w:rPr>
          <w:sz w:val="16"/>
          <w:szCs w:val="16"/>
        </w:rPr>
        <w:t xml:space="preserve">          auto chat_info = engine_.SearchPublicChat(message-&gt;text);</w:t>
      </w:r>
    </w:p>
    <w:p w14:paraId="7EDD8012" w14:textId="77777777" w:rsidR="001C2D80" w:rsidRPr="006F12BA" w:rsidRDefault="001C2D80" w:rsidP="001C2D80">
      <w:pPr>
        <w:rPr>
          <w:sz w:val="16"/>
          <w:szCs w:val="16"/>
        </w:rPr>
      </w:pPr>
      <w:r w:rsidRPr="006F12BA">
        <w:rPr>
          <w:sz w:val="16"/>
          <w:szCs w:val="16"/>
        </w:rPr>
        <w:t xml:space="preserve">          if (!chat_info.has_value()) {</w:t>
      </w:r>
    </w:p>
    <w:p w14:paraId="128730A5" w14:textId="77777777" w:rsidR="001C2D80" w:rsidRPr="006F12BA" w:rsidRDefault="001C2D80" w:rsidP="001C2D80">
      <w:pPr>
        <w:rPr>
          <w:sz w:val="16"/>
          <w:szCs w:val="16"/>
        </w:rPr>
      </w:pPr>
      <w:r w:rsidRPr="006F12BA">
        <w:rPr>
          <w:sz w:val="16"/>
          <w:szCs w:val="16"/>
        </w:rPr>
        <w:t xml:space="preserve">            SendMessage(message-&gt;chat-&gt;id, "Канала не существует.");</w:t>
      </w:r>
    </w:p>
    <w:p w14:paraId="6761F864" w14:textId="77777777" w:rsidR="001C2D80" w:rsidRPr="006F12BA" w:rsidRDefault="001C2D80" w:rsidP="001C2D80">
      <w:pPr>
        <w:rPr>
          <w:sz w:val="16"/>
          <w:szCs w:val="16"/>
        </w:rPr>
      </w:pPr>
      <w:r w:rsidRPr="006F12BA">
        <w:rPr>
          <w:sz w:val="16"/>
          <w:szCs w:val="16"/>
        </w:rPr>
        <w:t xml:space="preserve">            return;</w:t>
      </w:r>
    </w:p>
    <w:p w14:paraId="3482F4FD" w14:textId="77777777" w:rsidR="001C2D80" w:rsidRPr="006F12BA" w:rsidRDefault="001C2D80" w:rsidP="001C2D80">
      <w:pPr>
        <w:rPr>
          <w:sz w:val="16"/>
          <w:szCs w:val="16"/>
        </w:rPr>
      </w:pPr>
      <w:r w:rsidRPr="006F12BA">
        <w:rPr>
          <w:sz w:val="16"/>
          <w:szCs w:val="16"/>
        </w:rPr>
        <w:t xml:space="preserve">          }</w:t>
      </w:r>
    </w:p>
    <w:p w14:paraId="1EFD4D87" w14:textId="77777777" w:rsidR="001C2D80" w:rsidRPr="006F12BA" w:rsidRDefault="001C2D80" w:rsidP="001C2D80">
      <w:pPr>
        <w:rPr>
          <w:sz w:val="16"/>
          <w:szCs w:val="16"/>
        </w:rPr>
      </w:pPr>
      <w:r w:rsidRPr="006F12BA">
        <w:rPr>
          <w:sz w:val="16"/>
          <w:szCs w:val="16"/>
        </w:rPr>
        <w:t xml:space="preserve">          std::int64_t observer_id{chat_info.value().first};</w:t>
      </w:r>
    </w:p>
    <w:p w14:paraId="7693EFAF" w14:textId="77777777" w:rsidR="001C2D80" w:rsidRPr="006F12BA" w:rsidRDefault="001C2D80" w:rsidP="001C2D80">
      <w:pPr>
        <w:rPr>
          <w:sz w:val="16"/>
          <w:szCs w:val="16"/>
        </w:rPr>
      </w:pPr>
    </w:p>
    <w:p w14:paraId="245EFCE5" w14:textId="77777777" w:rsidR="001C2D80" w:rsidRPr="006F12BA" w:rsidRDefault="001C2D80" w:rsidP="001C2D80">
      <w:pPr>
        <w:rPr>
          <w:sz w:val="16"/>
          <w:szCs w:val="16"/>
        </w:rPr>
      </w:pPr>
      <w:r w:rsidRPr="006F12BA">
        <w:rPr>
          <w:sz w:val="16"/>
          <w:szCs w:val="16"/>
        </w:rPr>
        <w:t xml:space="preserve">          if (!database_.DeleteSubscribe(message-&gt;from-&gt;id, observer_id,</w:t>
      </w:r>
    </w:p>
    <w:p w14:paraId="6B189B74" w14:textId="77777777" w:rsidR="001C2D80" w:rsidRPr="006F12BA" w:rsidRDefault="001C2D80" w:rsidP="001C2D80">
      <w:pPr>
        <w:rPr>
          <w:sz w:val="16"/>
          <w:szCs w:val="16"/>
        </w:rPr>
      </w:pPr>
      <w:r w:rsidRPr="006F12BA">
        <w:rPr>
          <w:sz w:val="16"/>
          <w:szCs w:val="16"/>
        </w:rPr>
        <w:t xml:space="preserve">                                         receiver_id)) {</w:t>
      </w:r>
    </w:p>
    <w:p w14:paraId="2A10AF2C" w14:textId="77777777" w:rsidR="001C2D80" w:rsidRPr="006F12BA" w:rsidRDefault="001C2D80" w:rsidP="001C2D80">
      <w:pPr>
        <w:rPr>
          <w:sz w:val="16"/>
          <w:szCs w:val="16"/>
        </w:rPr>
      </w:pPr>
      <w:r w:rsidRPr="006F12BA">
        <w:rPr>
          <w:sz w:val="16"/>
          <w:szCs w:val="16"/>
        </w:rPr>
        <w:t xml:space="preserve">            SendMessage(message-&gt;chat-&gt;id, "Данной подписки не существовало.");</w:t>
      </w:r>
    </w:p>
    <w:p w14:paraId="5D1CF28A" w14:textId="77777777" w:rsidR="001C2D80" w:rsidRPr="006F12BA" w:rsidRDefault="001C2D80" w:rsidP="001C2D80">
      <w:pPr>
        <w:rPr>
          <w:sz w:val="16"/>
          <w:szCs w:val="16"/>
        </w:rPr>
      </w:pPr>
      <w:r w:rsidRPr="006F12BA">
        <w:rPr>
          <w:sz w:val="16"/>
          <w:szCs w:val="16"/>
        </w:rPr>
        <w:t xml:space="preserve">          } else {</w:t>
      </w:r>
    </w:p>
    <w:p w14:paraId="3A9183E1" w14:textId="77777777" w:rsidR="001C2D80" w:rsidRPr="006F12BA" w:rsidRDefault="001C2D80" w:rsidP="001C2D80">
      <w:pPr>
        <w:rPr>
          <w:sz w:val="16"/>
          <w:szCs w:val="16"/>
        </w:rPr>
      </w:pPr>
      <w:r w:rsidRPr="006F12BA">
        <w:rPr>
          <w:sz w:val="16"/>
          <w:szCs w:val="16"/>
        </w:rPr>
        <w:t xml:space="preserve">            SendMessage(message-&gt;chat-&gt;id, "Подписка успешно удалена.");</w:t>
      </w:r>
    </w:p>
    <w:p w14:paraId="7B7D3037" w14:textId="77777777" w:rsidR="001C2D80" w:rsidRPr="006F12BA" w:rsidRDefault="001C2D80" w:rsidP="001C2D80">
      <w:pPr>
        <w:rPr>
          <w:sz w:val="16"/>
          <w:szCs w:val="16"/>
        </w:rPr>
      </w:pPr>
      <w:r w:rsidRPr="006F12BA">
        <w:rPr>
          <w:sz w:val="16"/>
          <w:szCs w:val="16"/>
        </w:rPr>
        <w:t xml:space="preserve">          }</w:t>
      </w:r>
    </w:p>
    <w:p w14:paraId="0CAFBA40" w14:textId="77777777" w:rsidR="001C2D80" w:rsidRPr="006F12BA" w:rsidRDefault="001C2D80" w:rsidP="001C2D80">
      <w:pPr>
        <w:rPr>
          <w:sz w:val="16"/>
          <w:szCs w:val="16"/>
        </w:rPr>
      </w:pPr>
      <w:r w:rsidRPr="006F12BA">
        <w:rPr>
          <w:sz w:val="16"/>
          <w:szCs w:val="16"/>
        </w:rPr>
        <w:t xml:space="preserve">        });</w:t>
      </w:r>
    </w:p>
    <w:p w14:paraId="4C88DDED" w14:textId="77777777" w:rsidR="001C2D80" w:rsidRPr="006F12BA" w:rsidRDefault="001C2D80" w:rsidP="001C2D80">
      <w:pPr>
        <w:rPr>
          <w:sz w:val="16"/>
          <w:szCs w:val="16"/>
        </w:rPr>
      </w:pPr>
      <w:r w:rsidRPr="006F12BA">
        <w:rPr>
          <w:sz w:val="16"/>
          <w:szCs w:val="16"/>
        </w:rPr>
        <w:t xml:space="preserve">  });</w:t>
      </w:r>
    </w:p>
    <w:p w14:paraId="39B69B2C" w14:textId="77777777" w:rsidR="001C2D80" w:rsidRPr="006F12BA" w:rsidRDefault="001C2D80" w:rsidP="001C2D80">
      <w:pPr>
        <w:rPr>
          <w:sz w:val="16"/>
          <w:szCs w:val="16"/>
        </w:rPr>
      </w:pPr>
      <w:r w:rsidRPr="006F12BA">
        <w:rPr>
          <w:sz w:val="16"/>
          <w:szCs w:val="16"/>
        </w:rPr>
        <w:t>}</w:t>
      </w:r>
    </w:p>
    <w:p w14:paraId="2D6BCB2A" w14:textId="77777777" w:rsidR="001C2D80" w:rsidRPr="006F12BA" w:rsidRDefault="001C2D80" w:rsidP="001C2D80">
      <w:pPr>
        <w:rPr>
          <w:sz w:val="16"/>
          <w:szCs w:val="16"/>
        </w:rPr>
      </w:pPr>
    </w:p>
    <w:p w14:paraId="1B5DDE7B" w14:textId="77777777" w:rsidR="001C2D80" w:rsidRPr="006F12BA" w:rsidRDefault="001C2D80" w:rsidP="001C2D80">
      <w:pPr>
        <w:rPr>
          <w:sz w:val="16"/>
          <w:szCs w:val="16"/>
        </w:rPr>
      </w:pPr>
      <w:r w:rsidRPr="006F12BA">
        <w:rPr>
          <w:sz w:val="16"/>
          <w:szCs w:val="16"/>
        </w:rPr>
        <w:t>void SearcherBot::on_show_subscribes(const SearcherBot::MessagePtr&amp; message) {</w:t>
      </w:r>
    </w:p>
    <w:p w14:paraId="7B2CCE73" w14:textId="77777777" w:rsidR="001C2D80" w:rsidRPr="006F12BA" w:rsidRDefault="001C2D80" w:rsidP="001C2D80">
      <w:pPr>
        <w:rPr>
          <w:sz w:val="16"/>
          <w:szCs w:val="16"/>
        </w:rPr>
      </w:pPr>
      <w:r w:rsidRPr="006F12BA">
        <w:rPr>
          <w:sz w:val="16"/>
          <w:szCs w:val="16"/>
        </w:rPr>
        <w:t xml:space="preserve">  auto append_formatted_receiver =</w:t>
      </w:r>
    </w:p>
    <w:p w14:paraId="00F913B5" w14:textId="77777777" w:rsidR="001C2D80" w:rsidRPr="006F12BA" w:rsidRDefault="001C2D80" w:rsidP="001C2D80">
      <w:pPr>
        <w:rPr>
          <w:sz w:val="16"/>
          <w:szCs w:val="16"/>
        </w:rPr>
      </w:pPr>
      <w:r w:rsidRPr="006F12BA">
        <w:rPr>
          <w:sz w:val="16"/>
          <w:szCs w:val="16"/>
        </w:rPr>
        <w:t xml:space="preserve">      [this](std::string&amp; result, const std::string&amp; title, ChatID chat_id,</w:t>
      </w:r>
    </w:p>
    <w:p w14:paraId="6E75B907" w14:textId="77777777" w:rsidR="001C2D80" w:rsidRPr="006F12BA" w:rsidRDefault="001C2D80" w:rsidP="001C2D80">
      <w:pPr>
        <w:rPr>
          <w:sz w:val="16"/>
          <w:szCs w:val="16"/>
        </w:rPr>
      </w:pPr>
      <w:r w:rsidRPr="006F12BA">
        <w:rPr>
          <w:sz w:val="16"/>
          <w:szCs w:val="16"/>
        </w:rPr>
        <w:t xml:space="preserve">             size_t receiver_number) {</w:t>
      </w:r>
    </w:p>
    <w:p w14:paraId="35483D2D" w14:textId="77777777" w:rsidR="001C2D80" w:rsidRPr="006F12BA" w:rsidRDefault="001C2D80" w:rsidP="001C2D80">
      <w:pPr>
        <w:rPr>
          <w:sz w:val="16"/>
          <w:szCs w:val="16"/>
        </w:rPr>
      </w:pPr>
      <w:r w:rsidRPr="006F12BA">
        <w:rPr>
          <w:sz w:val="16"/>
          <w:szCs w:val="16"/>
        </w:rPr>
        <w:t xml:space="preserve">        result.append("Канал ")</w:t>
      </w:r>
    </w:p>
    <w:p w14:paraId="2F5FC17D" w14:textId="77777777" w:rsidR="001C2D80" w:rsidRPr="006F12BA" w:rsidRDefault="001C2D80" w:rsidP="001C2D80">
      <w:pPr>
        <w:rPr>
          <w:sz w:val="16"/>
          <w:szCs w:val="16"/>
        </w:rPr>
      </w:pPr>
      <w:r w:rsidRPr="006F12BA">
        <w:rPr>
          <w:sz w:val="16"/>
          <w:szCs w:val="16"/>
        </w:rPr>
        <w:t xml:space="preserve">            .append(std::to_string(receiver_number))</w:t>
      </w:r>
    </w:p>
    <w:p w14:paraId="078E9F99" w14:textId="77777777" w:rsidR="001C2D80" w:rsidRPr="006F12BA" w:rsidRDefault="001C2D80" w:rsidP="001C2D80">
      <w:pPr>
        <w:rPr>
          <w:sz w:val="16"/>
          <w:szCs w:val="16"/>
        </w:rPr>
      </w:pPr>
      <w:r w:rsidRPr="006F12BA">
        <w:rPr>
          <w:sz w:val="16"/>
          <w:szCs w:val="16"/>
        </w:rPr>
        <w:t xml:space="preserve">            .append("[")</w:t>
      </w:r>
    </w:p>
    <w:p w14:paraId="058D5321" w14:textId="77777777" w:rsidR="001C2D80" w:rsidRPr="006F12BA" w:rsidRDefault="001C2D80" w:rsidP="001C2D80">
      <w:pPr>
        <w:rPr>
          <w:sz w:val="16"/>
          <w:szCs w:val="16"/>
        </w:rPr>
      </w:pPr>
      <w:r w:rsidRPr="006F12BA">
        <w:rPr>
          <w:sz w:val="16"/>
          <w:szCs w:val="16"/>
        </w:rPr>
        <w:t xml:space="preserve">            .append(std::to_string(chat_id))</w:t>
      </w:r>
    </w:p>
    <w:p w14:paraId="19BAC25A" w14:textId="77777777" w:rsidR="001C2D80" w:rsidRPr="006F12BA" w:rsidRDefault="001C2D80" w:rsidP="001C2D80">
      <w:pPr>
        <w:rPr>
          <w:sz w:val="16"/>
          <w:szCs w:val="16"/>
        </w:rPr>
      </w:pPr>
      <w:r w:rsidRPr="006F12BA">
        <w:rPr>
          <w:sz w:val="16"/>
          <w:szCs w:val="16"/>
        </w:rPr>
        <w:t xml:space="preserve">            .append("]")</w:t>
      </w:r>
    </w:p>
    <w:p w14:paraId="2CBEB45D" w14:textId="77777777" w:rsidR="001C2D80" w:rsidRPr="006F12BA" w:rsidRDefault="001C2D80" w:rsidP="001C2D80">
      <w:pPr>
        <w:rPr>
          <w:sz w:val="16"/>
          <w:szCs w:val="16"/>
        </w:rPr>
      </w:pPr>
      <w:r w:rsidRPr="006F12BA">
        <w:rPr>
          <w:sz w:val="16"/>
          <w:szCs w:val="16"/>
        </w:rPr>
        <w:t xml:space="preserve">            .append(": ")</w:t>
      </w:r>
    </w:p>
    <w:p w14:paraId="2B1A1A12" w14:textId="77777777" w:rsidR="001C2D80" w:rsidRPr="006F12BA" w:rsidRDefault="001C2D80" w:rsidP="001C2D80">
      <w:pPr>
        <w:rPr>
          <w:sz w:val="16"/>
          <w:szCs w:val="16"/>
        </w:rPr>
      </w:pPr>
      <w:r w:rsidRPr="006F12BA">
        <w:rPr>
          <w:sz w:val="16"/>
          <w:szCs w:val="16"/>
        </w:rPr>
        <w:t xml:space="preserve">            .append(title)</w:t>
      </w:r>
    </w:p>
    <w:p w14:paraId="2366E68E" w14:textId="77777777" w:rsidR="001C2D80" w:rsidRPr="006F12BA" w:rsidRDefault="001C2D80" w:rsidP="001C2D80">
      <w:pPr>
        <w:rPr>
          <w:sz w:val="16"/>
          <w:szCs w:val="16"/>
        </w:rPr>
      </w:pPr>
      <w:r w:rsidRPr="006F12BA">
        <w:rPr>
          <w:sz w:val="16"/>
          <w:szCs w:val="16"/>
        </w:rPr>
        <w:t xml:space="preserve">            .append("\n");</w:t>
      </w:r>
    </w:p>
    <w:p w14:paraId="3DA78A09" w14:textId="77777777" w:rsidR="001C2D80" w:rsidRPr="006F12BA" w:rsidRDefault="001C2D80" w:rsidP="001C2D80">
      <w:pPr>
        <w:rPr>
          <w:sz w:val="16"/>
          <w:szCs w:val="16"/>
        </w:rPr>
      </w:pPr>
      <w:r w:rsidRPr="006F12BA">
        <w:rPr>
          <w:sz w:val="16"/>
          <w:szCs w:val="16"/>
        </w:rPr>
        <w:t xml:space="preserve">        db::Channel channel = database_.GetChannel(chat_id);</w:t>
      </w:r>
    </w:p>
    <w:p w14:paraId="5F675ACD" w14:textId="77777777" w:rsidR="001C2D80" w:rsidRPr="006F12BA" w:rsidRDefault="001C2D80" w:rsidP="001C2D80">
      <w:pPr>
        <w:rPr>
          <w:sz w:val="16"/>
          <w:szCs w:val="16"/>
        </w:rPr>
      </w:pPr>
      <w:r w:rsidRPr="006F12BA">
        <w:rPr>
          <w:sz w:val="16"/>
          <w:szCs w:val="16"/>
        </w:rPr>
        <w:t xml:space="preserve">        std::vector&lt;std::string&gt; key_phrases = std::move(channel.key_phrases);</w:t>
      </w:r>
    </w:p>
    <w:p w14:paraId="1B135B04" w14:textId="77777777" w:rsidR="001C2D80" w:rsidRPr="006F12BA" w:rsidRDefault="001C2D80" w:rsidP="001C2D80">
      <w:pPr>
        <w:rPr>
          <w:sz w:val="16"/>
          <w:szCs w:val="16"/>
        </w:rPr>
      </w:pPr>
      <w:r w:rsidRPr="006F12BA">
        <w:rPr>
          <w:sz w:val="16"/>
          <w:szCs w:val="16"/>
        </w:rPr>
        <w:t xml:space="preserve">        if (key_phrases.empty()) {</w:t>
      </w:r>
    </w:p>
    <w:p w14:paraId="50977B8C" w14:textId="77777777" w:rsidR="001C2D80" w:rsidRPr="006F12BA" w:rsidRDefault="001C2D80" w:rsidP="001C2D80">
      <w:pPr>
        <w:rPr>
          <w:sz w:val="16"/>
          <w:szCs w:val="16"/>
        </w:rPr>
      </w:pPr>
      <w:r w:rsidRPr="006F12BA">
        <w:rPr>
          <w:sz w:val="16"/>
          <w:szCs w:val="16"/>
        </w:rPr>
        <w:t xml:space="preserve">          return;</w:t>
      </w:r>
    </w:p>
    <w:p w14:paraId="5E6B948E" w14:textId="77777777" w:rsidR="001C2D80" w:rsidRPr="006F12BA" w:rsidRDefault="001C2D80" w:rsidP="001C2D80">
      <w:pPr>
        <w:rPr>
          <w:sz w:val="16"/>
          <w:szCs w:val="16"/>
        </w:rPr>
      </w:pPr>
      <w:r w:rsidRPr="006F12BA">
        <w:rPr>
          <w:sz w:val="16"/>
          <w:szCs w:val="16"/>
        </w:rPr>
        <w:t xml:space="preserve">        }</w:t>
      </w:r>
    </w:p>
    <w:p w14:paraId="602EFE99" w14:textId="77777777" w:rsidR="001C2D80" w:rsidRPr="006F12BA" w:rsidRDefault="001C2D80" w:rsidP="001C2D80">
      <w:pPr>
        <w:rPr>
          <w:sz w:val="16"/>
          <w:szCs w:val="16"/>
        </w:rPr>
      </w:pPr>
      <w:r w:rsidRPr="006F12BA">
        <w:rPr>
          <w:sz w:val="16"/>
          <w:szCs w:val="16"/>
        </w:rPr>
        <w:t xml:space="preserve">        result.append("Ключевые фразы: \n");</w:t>
      </w:r>
    </w:p>
    <w:p w14:paraId="05EA2CD2" w14:textId="77777777" w:rsidR="001C2D80" w:rsidRPr="006F12BA" w:rsidRDefault="001C2D80" w:rsidP="001C2D80">
      <w:pPr>
        <w:rPr>
          <w:sz w:val="16"/>
          <w:szCs w:val="16"/>
        </w:rPr>
      </w:pPr>
      <w:r w:rsidRPr="006F12BA">
        <w:rPr>
          <w:sz w:val="16"/>
          <w:szCs w:val="16"/>
        </w:rPr>
        <w:t xml:space="preserve">        for (size_t i = 0; i &lt; key_phrases.size() - 1; ++i) {</w:t>
      </w:r>
    </w:p>
    <w:p w14:paraId="03C623B9" w14:textId="77777777" w:rsidR="001C2D80" w:rsidRPr="006F12BA" w:rsidRDefault="001C2D80" w:rsidP="001C2D80">
      <w:pPr>
        <w:rPr>
          <w:sz w:val="16"/>
          <w:szCs w:val="16"/>
        </w:rPr>
      </w:pPr>
      <w:r w:rsidRPr="006F12BA">
        <w:rPr>
          <w:sz w:val="16"/>
          <w:szCs w:val="16"/>
        </w:rPr>
        <w:t xml:space="preserve">          result.append("\"").append(key_phrases[i]).append("\", ");</w:t>
      </w:r>
    </w:p>
    <w:p w14:paraId="635522DB" w14:textId="77777777" w:rsidR="001C2D80" w:rsidRPr="006F12BA" w:rsidRDefault="001C2D80" w:rsidP="001C2D80">
      <w:pPr>
        <w:rPr>
          <w:sz w:val="16"/>
          <w:szCs w:val="16"/>
        </w:rPr>
      </w:pPr>
      <w:r w:rsidRPr="006F12BA">
        <w:rPr>
          <w:sz w:val="16"/>
          <w:szCs w:val="16"/>
        </w:rPr>
        <w:t xml:space="preserve">        }</w:t>
      </w:r>
    </w:p>
    <w:p w14:paraId="542723AB" w14:textId="77777777" w:rsidR="001C2D80" w:rsidRPr="006F12BA" w:rsidRDefault="001C2D80" w:rsidP="001C2D80">
      <w:pPr>
        <w:rPr>
          <w:sz w:val="16"/>
          <w:szCs w:val="16"/>
        </w:rPr>
      </w:pPr>
      <w:r w:rsidRPr="006F12BA">
        <w:rPr>
          <w:sz w:val="16"/>
          <w:szCs w:val="16"/>
        </w:rPr>
        <w:t xml:space="preserve">        result.append("\"").append(key_phrases.back()).append("\"\n");</w:t>
      </w:r>
    </w:p>
    <w:p w14:paraId="7C90377A" w14:textId="77777777" w:rsidR="001C2D80" w:rsidRPr="006F12BA" w:rsidRDefault="001C2D80" w:rsidP="001C2D80">
      <w:pPr>
        <w:rPr>
          <w:sz w:val="16"/>
          <w:szCs w:val="16"/>
        </w:rPr>
      </w:pPr>
      <w:r w:rsidRPr="006F12BA">
        <w:rPr>
          <w:sz w:val="16"/>
          <w:szCs w:val="16"/>
        </w:rPr>
        <w:t xml:space="preserve">      };</w:t>
      </w:r>
    </w:p>
    <w:p w14:paraId="43AD33CA" w14:textId="77777777" w:rsidR="001C2D80" w:rsidRPr="006F12BA" w:rsidRDefault="001C2D80" w:rsidP="001C2D80">
      <w:pPr>
        <w:rPr>
          <w:sz w:val="16"/>
          <w:szCs w:val="16"/>
        </w:rPr>
      </w:pPr>
    </w:p>
    <w:p w14:paraId="66A89895" w14:textId="77777777" w:rsidR="001C2D80" w:rsidRPr="006F12BA" w:rsidRDefault="001C2D80" w:rsidP="001C2D80">
      <w:pPr>
        <w:rPr>
          <w:sz w:val="16"/>
          <w:szCs w:val="16"/>
        </w:rPr>
      </w:pPr>
      <w:r w:rsidRPr="006F12BA">
        <w:rPr>
          <w:sz w:val="16"/>
          <w:szCs w:val="16"/>
        </w:rPr>
        <w:t xml:space="preserve">  auto append_formatted_observer =</w:t>
      </w:r>
    </w:p>
    <w:p w14:paraId="6CF281EA" w14:textId="77777777" w:rsidR="001C2D80" w:rsidRPr="006F12BA" w:rsidRDefault="001C2D80" w:rsidP="001C2D80">
      <w:pPr>
        <w:rPr>
          <w:sz w:val="16"/>
          <w:szCs w:val="16"/>
        </w:rPr>
      </w:pPr>
      <w:r w:rsidRPr="006F12BA">
        <w:rPr>
          <w:sz w:val="16"/>
          <w:szCs w:val="16"/>
        </w:rPr>
        <w:t xml:space="preserve">      [](std::string&amp; result, const std::string&amp; title, ChatID observer_id,</w:t>
      </w:r>
    </w:p>
    <w:p w14:paraId="2E6EDC87" w14:textId="77777777" w:rsidR="001C2D80" w:rsidRPr="006F12BA" w:rsidRDefault="001C2D80" w:rsidP="001C2D80">
      <w:pPr>
        <w:rPr>
          <w:sz w:val="16"/>
          <w:szCs w:val="16"/>
        </w:rPr>
      </w:pPr>
      <w:r w:rsidRPr="006F12BA">
        <w:rPr>
          <w:sz w:val="16"/>
          <w:szCs w:val="16"/>
        </w:rPr>
        <w:t xml:space="preserve">         const std::vector&lt;std::string&gt; key_phrases, size_t receiver_number,</w:t>
      </w:r>
    </w:p>
    <w:p w14:paraId="6E0EFDE2" w14:textId="77777777" w:rsidR="001C2D80" w:rsidRPr="006F12BA" w:rsidRDefault="001C2D80" w:rsidP="001C2D80">
      <w:pPr>
        <w:rPr>
          <w:sz w:val="16"/>
          <w:szCs w:val="16"/>
        </w:rPr>
      </w:pPr>
      <w:r w:rsidRPr="006F12BA">
        <w:rPr>
          <w:sz w:val="16"/>
          <w:szCs w:val="16"/>
        </w:rPr>
        <w:t xml:space="preserve">         size_t observer_number) {</w:t>
      </w:r>
    </w:p>
    <w:p w14:paraId="502EB4F2" w14:textId="77777777" w:rsidR="001C2D80" w:rsidRPr="006F12BA" w:rsidRDefault="001C2D80" w:rsidP="001C2D80">
      <w:pPr>
        <w:rPr>
          <w:sz w:val="16"/>
          <w:szCs w:val="16"/>
        </w:rPr>
      </w:pPr>
      <w:r w:rsidRPr="006F12BA">
        <w:rPr>
          <w:sz w:val="16"/>
          <w:szCs w:val="16"/>
        </w:rPr>
        <w:t xml:space="preserve">        result.append("\t- ")</w:t>
      </w:r>
    </w:p>
    <w:p w14:paraId="2AE08CD8" w14:textId="77777777" w:rsidR="001C2D80" w:rsidRPr="006F12BA" w:rsidRDefault="001C2D80" w:rsidP="001C2D80">
      <w:pPr>
        <w:rPr>
          <w:sz w:val="16"/>
          <w:szCs w:val="16"/>
        </w:rPr>
      </w:pPr>
      <w:r w:rsidRPr="006F12BA">
        <w:rPr>
          <w:sz w:val="16"/>
          <w:szCs w:val="16"/>
        </w:rPr>
        <w:t xml:space="preserve">            .append(std::to_string(receiver_number))</w:t>
      </w:r>
    </w:p>
    <w:p w14:paraId="038807A6" w14:textId="77777777" w:rsidR="001C2D80" w:rsidRPr="006F12BA" w:rsidRDefault="001C2D80" w:rsidP="001C2D80">
      <w:pPr>
        <w:rPr>
          <w:sz w:val="16"/>
          <w:szCs w:val="16"/>
        </w:rPr>
      </w:pPr>
      <w:r w:rsidRPr="006F12BA">
        <w:rPr>
          <w:sz w:val="16"/>
          <w:szCs w:val="16"/>
        </w:rPr>
        <w:t xml:space="preserve">            .append(".")</w:t>
      </w:r>
    </w:p>
    <w:p w14:paraId="149A223B" w14:textId="77777777" w:rsidR="001C2D80" w:rsidRPr="006F12BA" w:rsidRDefault="001C2D80" w:rsidP="001C2D80">
      <w:pPr>
        <w:rPr>
          <w:sz w:val="16"/>
          <w:szCs w:val="16"/>
        </w:rPr>
      </w:pPr>
      <w:r w:rsidRPr="006F12BA">
        <w:rPr>
          <w:sz w:val="16"/>
          <w:szCs w:val="16"/>
        </w:rPr>
        <w:t xml:space="preserve">            .append(std::to_string(observer_number))</w:t>
      </w:r>
    </w:p>
    <w:p w14:paraId="781FEA60" w14:textId="77777777" w:rsidR="001C2D80" w:rsidRPr="006F12BA" w:rsidRDefault="001C2D80" w:rsidP="001C2D80">
      <w:pPr>
        <w:rPr>
          <w:sz w:val="16"/>
          <w:szCs w:val="16"/>
        </w:rPr>
      </w:pPr>
      <w:r w:rsidRPr="006F12BA">
        <w:rPr>
          <w:sz w:val="16"/>
          <w:szCs w:val="16"/>
        </w:rPr>
        <w:t xml:space="preserve">            .append(" ")</w:t>
      </w:r>
    </w:p>
    <w:p w14:paraId="7B6F66DF" w14:textId="77777777" w:rsidR="001C2D80" w:rsidRPr="006F12BA" w:rsidRDefault="001C2D80" w:rsidP="001C2D80">
      <w:pPr>
        <w:rPr>
          <w:sz w:val="16"/>
          <w:szCs w:val="16"/>
        </w:rPr>
      </w:pPr>
      <w:r w:rsidRPr="006F12BA">
        <w:rPr>
          <w:sz w:val="16"/>
          <w:szCs w:val="16"/>
        </w:rPr>
        <w:t xml:space="preserve">            .append(title)</w:t>
      </w:r>
    </w:p>
    <w:p w14:paraId="7BCA7EE8" w14:textId="77777777" w:rsidR="001C2D80" w:rsidRPr="006F12BA" w:rsidRDefault="001C2D80" w:rsidP="001C2D80">
      <w:pPr>
        <w:rPr>
          <w:sz w:val="16"/>
          <w:szCs w:val="16"/>
        </w:rPr>
      </w:pPr>
      <w:r w:rsidRPr="006F12BA">
        <w:rPr>
          <w:sz w:val="16"/>
          <w:szCs w:val="16"/>
        </w:rPr>
        <w:t xml:space="preserve">            .append("[ ")</w:t>
      </w:r>
    </w:p>
    <w:p w14:paraId="22737AE7" w14:textId="77777777" w:rsidR="001C2D80" w:rsidRPr="006F12BA" w:rsidRDefault="001C2D80" w:rsidP="001C2D80">
      <w:pPr>
        <w:rPr>
          <w:sz w:val="16"/>
          <w:szCs w:val="16"/>
        </w:rPr>
      </w:pPr>
      <w:r w:rsidRPr="006F12BA">
        <w:rPr>
          <w:sz w:val="16"/>
          <w:szCs w:val="16"/>
        </w:rPr>
        <w:t xml:space="preserve">            .append(std::to_string(observer_id))</w:t>
      </w:r>
    </w:p>
    <w:p w14:paraId="433EA3B2" w14:textId="77777777" w:rsidR="001C2D80" w:rsidRPr="006F12BA" w:rsidRDefault="001C2D80" w:rsidP="001C2D80">
      <w:pPr>
        <w:rPr>
          <w:sz w:val="16"/>
          <w:szCs w:val="16"/>
        </w:rPr>
      </w:pPr>
      <w:r w:rsidRPr="006F12BA">
        <w:rPr>
          <w:sz w:val="16"/>
          <w:szCs w:val="16"/>
        </w:rPr>
        <w:t xml:space="preserve">            .append("]")</w:t>
      </w:r>
    </w:p>
    <w:p w14:paraId="551AAAD8" w14:textId="77777777" w:rsidR="001C2D80" w:rsidRPr="006F12BA" w:rsidRDefault="001C2D80" w:rsidP="001C2D80">
      <w:pPr>
        <w:rPr>
          <w:sz w:val="16"/>
          <w:szCs w:val="16"/>
        </w:rPr>
      </w:pPr>
      <w:r w:rsidRPr="006F12BA">
        <w:rPr>
          <w:sz w:val="16"/>
          <w:szCs w:val="16"/>
        </w:rPr>
        <w:t xml:space="preserve">            .append("\n");</w:t>
      </w:r>
    </w:p>
    <w:p w14:paraId="7B190FBC" w14:textId="77777777" w:rsidR="001C2D80" w:rsidRPr="006F12BA" w:rsidRDefault="001C2D80" w:rsidP="001C2D80">
      <w:pPr>
        <w:rPr>
          <w:sz w:val="16"/>
          <w:szCs w:val="16"/>
        </w:rPr>
      </w:pPr>
    </w:p>
    <w:p w14:paraId="0B7D9563" w14:textId="77777777" w:rsidR="001C2D80" w:rsidRPr="006F12BA" w:rsidRDefault="001C2D80" w:rsidP="001C2D80">
      <w:pPr>
        <w:rPr>
          <w:sz w:val="16"/>
          <w:szCs w:val="16"/>
        </w:rPr>
      </w:pPr>
      <w:r w:rsidRPr="006F12BA">
        <w:rPr>
          <w:sz w:val="16"/>
          <w:szCs w:val="16"/>
        </w:rPr>
        <w:t xml:space="preserve">        if (key_phrases.empty()) {</w:t>
      </w:r>
    </w:p>
    <w:p w14:paraId="6BD8B4A1" w14:textId="77777777" w:rsidR="001C2D80" w:rsidRPr="006F12BA" w:rsidRDefault="001C2D80" w:rsidP="001C2D80">
      <w:pPr>
        <w:rPr>
          <w:sz w:val="16"/>
          <w:szCs w:val="16"/>
        </w:rPr>
      </w:pPr>
      <w:r w:rsidRPr="006F12BA">
        <w:rPr>
          <w:sz w:val="16"/>
          <w:szCs w:val="16"/>
        </w:rPr>
        <w:t xml:space="preserve">          return;</w:t>
      </w:r>
    </w:p>
    <w:p w14:paraId="73967122" w14:textId="77777777" w:rsidR="001C2D80" w:rsidRPr="006F12BA" w:rsidRDefault="001C2D80" w:rsidP="001C2D80">
      <w:pPr>
        <w:rPr>
          <w:sz w:val="16"/>
          <w:szCs w:val="16"/>
        </w:rPr>
      </w:pPr>
      <w:r w:rsidRPr="006F12BA">
        <w:rPr>
          <w:sz w:val="16"/>
          <w:szCs w:val="16"/>
        </w:rPr>
        <w:t xml:space="preserve">        }</w:t>
      </w:r>
    </w:p>
    <w:p w14:paraId="6D7F0DE0" w14:textId="77777777" w:rsidR="001C2D80" w:rsidRPr="006F12BA" w:rsidRDefault="001C2D80" w:rsidP="001C2D80">
      <w:pPr>
        <w:rPr>
          <w:sz w:val="16"/>
          <w:szCs w:val="16"/>
        </w:rPr>
      </w:pPr>
      <w:r w:rsidRPr="006F12BA">
        <w:rPr>
          <w:sz w:val="16"/>
          <w:szCs w:val="16"/>
        </w:rPr>
        <w:t xml:space="preserve">        result.append("Ключевые фразы: \n");</w:t>
      </w:r>
    </w:p>
    <w:p w14:paraId="3E443333" w14:textId="77777777" w:rsidR="001C2D80" w:rsidRPr="006F12BA" w:rsidRDefault="001C2D80" w:rsidP="001C2D80">
      <w:pPr>
        <w:rPr>
          <w:sz w:val="16"/>
          <w:szCs w:val="16"/>
        </w:rPr>
      </w:pPr>
      <w:r w:rsidRPr="006F12BA">
        <w:rPr>
          <w:sz w:val="16"/>
          <w:szCs w:val="16"/>
        </w:rPr>
        <w:t xml:space="preserve">        for (size_t i = 0; i &lt; key_phrases.size() - 1; ++i) {</w:t>
      </w:r>
    </w:p>
    <w:p w14:paraId="596D09DC" w14:textId="77777777" w:rsidR="001C2D80" w:rsidRPr="006F12BA" w:rsidRDefault="001C2D80" w:rsidP="001C2D80">
      <w:pPr>
        <w:rPr>
          <w:sz w:val="16"/>
          <w:szCs w:val="16"/>
        </w:rPr>
      </w:pPr>
      <w:r w:rsidRPr="006F12BA">
        <w:rPr>
          <w:sz w:val="16"/>
          <w:szCs w:val="16"/>
        </w:rPr>
        <w:t xml:space="preserve">          result.append("\"").append(key_phrases[i]).append("\", ");</w:t>
      </w:r>
    </w:p>
    <w:p w14:paraId="47203110" w14:textId="77777777" w:rsidR="001C2D80" w:rsidRPr="006F12BA" w:rsidRDefault="001C2D80" w:rsidP="001C2D80">
      <w:pPr>
        <w:rPr>
          <w:sz w:val="16"/>
          <w:szCs w:val="16"/>
        </w:rPr>
      </w:pPr>
      <w:r w:rsidRPr="006F12BA">
        <w:rPr>
          <w:sz w:val="16"/>
          <w:szCs w:val="16"/>
        </w:rPr>
        <w:t xml:space="preserve">        }</w:t>
      </w:r>
    </w:p>
    <w:p w14:paraId="3906FB1E" w14:textId="77777777" w:rsidR="001C2D80" w:rsidRPr="006F12BA" w:rsidRDefault="001C2D80" w:rsidP="001C2D80">
      <w:pPr>
        <w:rPr>
          <w:sz w:val="16"/>
          <w:szCs w:val="16"/>
        </w:rPr>
      </w:pPr>
      <w:r w:rsidRPr="006F12BA">
        <w:rPr>
          <w:sz w:val="16"/>
          <w:szCs w:val="16"/>
        </w:rPr>
        <w:t xml:space="preserve">        result.append("\"").append(key_phrases.back()).append("\"\n");</w:t>
      </w:r>
    </w:p>
    <w:p w14:paraId="5BDC929A" w14:textId="77777777" w:rsidR="001C2D80" w:rsidRPr="006F12BA" w:rsidRDefault="001C2D80" w:rsidP="001C2D80">
      <w:pPr>
        <w:rPr>
          <w:sz w:val="16"/>
          <w:szCs w:val="16"/>
        </w:rPr>
      </w:pPr>
      <w:r w:rsidRPr="006F12BA">
        <w:rPr>
          <w:sz w:val="16"/>
          <w:szCs w:val="16"/>
        </w:rPr>
        <w:t xml:space="preserve">      };</w:t>
      </w:r>
    </w:p>
    <w:p w14:paraId="37F0FC95" w14:textId="77777777" w:rsidR="001C2D80" w:rsidRPr="006F12BA" w:rsidRDefault="001C2D80" w:rsidP="001C2D80">
      <w:pPr>
        <w:rPr>
          <w:sz w:val="16"/>
          <w:szCs w:val="16"/>
        </w:rPr>
      </w:pPr>
    </w:p>
    <w:p w14:paraId="3316A36A" w14:textId="77777777" w:rsidR="001C2D80" w:rsidRPr="006F12BA" w:rsidRDefault="001C2D80" w:rsidP="001C2D80">
      <w:pPr>
        <w:rPr>
          <w:sz w:val="16"/>
          <w:szCs w:val="16"/>
        </w:rPr>
      </w:pPr>
      <w:r w:rsidRPr="006F12BA">
        <w:rPr>
          <w:sz w:val="16"/>
          <w:szCs w:val="16"/>
        </w:rPr>
        <w:t xml:space="preserve">  // Code begin here</w:t>
      </w:r>
    </w:p>
    <w:p w14:paraId="0687F7B2" w14:textId="77777777" w:rsidR="001C2D80" w:rsidRPr="006F12BA" w:rsidRDefault="001C2D80" w:rsidP="001C2D80">
      <w:pPr>
        <w:rPr>
          <w:sz w:val="16"/>
          <w:szCs w:val="16"/>
        </w:rPr>
      </w:pPr>
      <w:r w:rsidRPr="006F12BA">
        <w:rPr>
          <w:sz w:val="16"/>
          <w:szCs w:val="16"/>
        </w:rPr>
        <w:t xml:space="preserve">  std::vector&lt;db::ChatID&gt; receiver_ids =</w:t>
      </w:r>
    </w:p>
    <w:p w14:paraId="29362781" w14:textId="77777777" w:rsidR="001C2D80" w:rsidRPr="006F12BA" w:rsidRDefault="001C2D80" w:rsidP="001C2D80">
      <w:pPr>
        <w:rPr>
          <w:sz w:val="16"/>
          <w:szCs w:val="16"/>
        </w:rPr>
      </w:pPr>
      <w:r w:rsidRPr="006F12BA">
        <w:rPr>
          <w:sz w:val="16"/>
          <w:szCs w:val="16"/>
        </w:rPr>
        <w:t xml:space="preserve">      database_.ReceiversOfUser(message-&gt;from-&gt;id);</w:t>
      </w:r>
    </w:p>
    <w:p w14:paraId="1D96506A" w14:textId="77777777" w:rsidR="001C2D80" w:rsidRPr="006F12BA" w:rsidRDefault="001C2D80" w:rsidP="001C2D80">
      <w:pPr>
        <w:rPr>
          <w:sz w:val="16"/>
          <w:szCs w:val="16"/>
        </w:rPr>
      </w:pPr>
      <w:r w:rsidRPr="006F12BA">
        <w:rPr>
          <w:sz w:val="16"/>
          <w:szCs w:val="16"/>
        </w:rPr>
        <w:t xml:space="preserve">  if (receiver_ids.empty()) {</w:t>
      </w:r>
    </w:p>
    <w:p w14:paraId="2A97B01A" w14:textId="77777777" w:rsidR="001C2D80" w:rsidRPr="006F12BA" w:rsidRDefault="001C2D80" w:rsidP="001C2D80">
      <w:pPr>
        <w:rPr>
          <w:sz w:val="16"/>
          <w:szCs w:val="16"/>
        </w:rPr>
      </w:pPr>
      <w:r w:rsidRPr="006F12BA">
        <w:rPr>
          <w:sz w:val="16"/>
          <w:szCs w:val="16"/>
        </w:rPr>
        <w:t xml:space="preserve">    SendMessage(message-&gt;chat-&gt;id, "Список чатов пуст.");</w:t>
      </w:r>
    </w:p>
    <w:p w14:paraId="184B94C3" w14:textId="77777777" w:rsidR="001C2D80" w:rsidRPr="006F12BA" w:rsidRDefault="001C2D80" w:rsidP="001C2D80">
      <w:pPr>
        <w:rPr>
          <w:sz w:val="16"/>
          <w:szCs w:val="16"/>
        </w:rPr>
      </w:pPr>
      <w:r w:rsidRPr="006F12BA">
        <w:rPr>
          <w:sz w:val="16"/>
          <w:szCs w:val="16"/>
        </w:rPr>
        <w:t xml:space="preserve">    return;</w:t>
      </w:r>
    </w:p>
    <w:p w14:paraId="2696C2F9" w14:textId="77777777" w:rsidR="001C2D80" w:rsidRPr="006F12BA" w:rsidRDefault="001C2D80" w:rsidP="001C2D80">
      <w:pPr>
        <w:rPr>
          <w:sz w:val="16"/>
          <w:szCs w:val="16"/>
        </w:rPr>
      </w:pPr>
      <w:r w:rsidRPr="006F12BA">
        <w:rPr>
          <w:sz w:val="16"/>
          <w:szCs w:val="16"/>
        </w:rPr>
        <w:t xml:space="preserve">  }</w:t>
      </w:r>
    </w:p>
    <w:p w14:paraId="00C2A4E6" w14:textId="77777777" w:rsidR="001C2D80" w:rsidRPr="006F12BA" w:rsidRDefault="001C2D80" w:rsidP="001C2D80">
      <w:pPr>
        <w:rPr>
          <w:sz w:val="16"/>
          <w:szCs w:val="16"/>
        </w:rPr>
      </w:pPr>
      <w:r w:rsidRPr="006F12BA">
        <w:rPr>
          <w:sz w:val="16"/>
          <w:szCs w:val="16"/>
        </w:rPr>
        <w:t xml:space="preserve">  std::string result{"</w:t>
      </w:r>
      <w:r w:rsidRPr="006F12BA">
        <w:rPr>
          <w:rFonts w:ascii="Apple Color Emoji" w:hAnsi="Apple Color Emoji" w:cs="Apple Color Emoji"/>
          <w:sz w:val="16"/>
          <w:szCs w:val="16"/>
        </w:rPr>
        <w:t>📃</w:t>
      </w:r>
      <w:r w:rsidRPr="006F12BA">
        <w:rPr>
          <w:sz w:val="16"/>
          <w:szCs w:val="16"/>
        </w:rPr>
        <w:t xml:space="preserve"> Список чатов </w:t>
      </w:r>
      <w:r w:rsidRPr="006F12BA">
        <w:rPr>
          <w:rFonts w:ascii="Apple Color Emoji" w:hAnsi="Apple Color Emoji" w:cs="Apple Color Emoji"/>
          <w:sz w:val="16"/>
          <w:szCs w:val="16"/>
        </w:rPr>
        <w:t>📃</w:t>
      </w:r>
      <w:r w:rsidRPr="006F12BA">
        <w:rPr>
          <w:sz w:val="16"/>
          <w:szCs w:val="16"/>
        </w:rPr>
        <w:t>\n"};</w:t>
      </w:r>
    </w:p>
    <w:p w14:paraId="463CC83F" w14:textId="77777777" w:rsidR="001C2D80" w:rsidRPr="006F12BA" w:rsidRDefault="001C2D80" w:rsidP="001C2D80">
      <w:pPr>
        <w:rPr>
          <w:sz w:val="16"/>
          <w:szCs w:val="16"/>
        </w:rPr>
      </w:pPr>
      <w:r w:rsidRPr="006F12BA">
        <w:rPr>
          <w:sz w:val="16"/>
          <w:szCs w:val="16"/>
        </w:rPr>
        <w:t xml:space="preserve">  size_t receiver_count{0};</w:t>
      </w:r>
    </w:p>
    <w:p w14:paraId="24DAF7AD" w14:textId="77777777" w:rsidR="001C2D80" w:rsidRPr="006F12BA" w:rsidRDefault="001C2D80" w:rsidP="001C2D80">
      <w:pPr>
        <w:rPr>
          <w:sz w:val="16"/>
          <w:szCs w:val="16"/>
        </w:rPr>
      </w:pPr>
    </w:p>
    <w:p w14:paraId="7F5C5E2B" w14:textId="77777777" w:rsidR="001C2D80" w:rsidRPr="006F12BA" w:rsidRDefault="001C2D80" w:rsidP="001C2D80">
      <w:pPr>
        <w:rPr>
          <w:sz w:val="16"/>
          <w:szCs w:val="16"/>
        </w:rPr>
      </w:pPr>
      <w:r w:rsidRPr="006F12BA">
        <w:rPr>
          <w:sz w:val="16"/>
          <w:szCs w:val="16"/>
        </w:rPr>
        <w:t xml:space="preserve">  for (db::ChatID receiver_id : receiver_ids) {</w:t>
      </w:r>
    </w:p>
    <w:p w14:paraId="15958BEA" w14:textId="77777777" w:rsidR="001C2D80" w:rsidRPr="006F12BA" w:rsidRDefault="001C2D80" w:rsidP="001C2D80">
      <w:pPr>
        <w:rPr>
          <w:sz w:val="16"/>
          <w:szCs w:val="16"/>
        </w:rPr>
      </w:pPr>
      <w:r w:rsidRPr="006F12BA">
        <w:rPr>
          <w:sz w:val="16"/>
          <w:szCs w:val="16"/>
        </w:rPr>
        <w:t xml:space="preserve">    auto receiver_info = engine_.GetChatInfo(receiver_id);</w:t>
      </w:r>
    </w:p>
    <w:p w14:paraId="25253FE4" w14:textId="77777777" w:rsidR="001C2D80" w:rsidRPr="006F12BA" w:rsidRDefault="001C2D80" w:rsidP="001C2D80">
      <w:pPr>
        <w:rPr>
          <w:sz w:val="16"/>
          <w:szCs w:val="16"/>
        </w:rPr>
      </w:pPr>
      <w:r w:rsidRPr="006F12BA">
        <w:rPr>
          <w:sz w:val="16"/>
          <w:szCs w:val="16"/>
        </w:rPr>
        <w:t xml:space="preserve">    if (!receiver_info) {</w:t>
      </w:r>
    </w:p>
    <w:p w14:paraId="2110C3EE" w14:textId="77777777" w:rsidR="001C2D80" w:rsidRPr="006F12BA" w:rsidRDefault="001C2D80" w:rsidP="001C2D80">
      <w:pPr>
        <w:rPr>
          <w:sz w:val="16"/>
          <w:szCs w:val="16"/>
        </w:rPr>
      </w:pPr>
      <w:r w:rsidRPr="006F12BA">
        <w:rPr>
          <w:sz w:val="16"/>
          <w:szCs w:val="16"/>
        </w:rPr>
        <w:t xml:space="preserve">      database_.DeleteChannel(receiver_id);</w:t>
      </w:r>
    </w:p>
    <w:p w14:paraId="1B393A7C" w14:textId="77777777" w:rsidR="001C2D80" w:rsidRPr="006F12BA" w:rsidRDefault="001C2D80" w:rsidP="001C2D80">
      <w:pPr>
        <w:rPr>
          <w:sz w:val="16"/>
          <w:szCs w:val="16"/>
        </w:rPr>
      </w:pPr>
      <w:r w:rsidRPr="006F12BA">
        <w:rPr>
          <w:sz w:val="16"/>
          <w:szCs w:val="16"/>
        </w:rPr>
        <w:t xml:space="preserve">      continue;</w:t>
      </w:r>
    </w:p>
    <w:p w14:paraId="7D856349" w14:textId="77777777" w:rsidR="001C2D80" w:rsidRPr="006F12BA" w:rsidRDefault="001C2D80" w:rsidP="001C2D80">
      <w:pPr>
        <w:rPr>
          <w:sz w:val="16"/>
          <w:szCs w:val="16"/>
        </w:rPr>
      </w:pPr>
      <w:r w:rsidRPr="006F12BA">
        <w:rPr>
          <w:sz w:val="16"/>
          <w:szCs w:val="16"/>
        </w:rPr>
        <w:t xml:space="preserve">    }</w:t>
      </w:r>
    </w:p>
    <w:p w14:paraId="013EE939" w14:textId="77777777" w:rsidR="001C2D80" w:rsidRPr="006F12BA" w:rsidRDefault="001C2D80" w:rsidP="001C2D80">
      <w:pPr>
        <w:rPr>
          <w:sz w:val="16"/>
          <w:szCs w:val="16"/>
        </w:rPr>
      </w:pPr>
      <w:r w:rsidRPr="006F12BA">
        <w:rPr>
          <w:sz w:val="16"/>
          <w:szCs w:val="16"/>
        </w:rPr>
        <w:t xml:space="preserve">    append_formatted_receiver(result, receiver_info-&gt;title_, receiver_id,</w:t>
      </w:r>
    </w:p>
    <w:p w14:paraId="6585F35E" w14:textId="77777777" w:rsidR="001C2D80" w:rsidRPr="006F12BA" w:rsidRDefault="001C2D80" w:rsidP="001C2D80">
      <w:pPr>
        <w:rPr>
          <w:sz w:val="16"/>
          <w:szCs w:val="16"/>
        </w:rPr>
      </w:pPr>
      <w:r w:rsidRPr="006F12BA">
        <w:rPr>
          <w:sz w:val="16"/>
          <w:szCs w:val="16"/>
        </w:rPr>
        <w:t xml:space="preserve">                              ++receiver_count);</w:t>
      </w:r>
    </w:p>
    <w:p w14:paraId="5ED637D0" w14:textId="77777777" w:rsidR="001C2D80" w:rsidRPr="006F12BA" w:rsidRDefault="001C2D80" w:rsidP="001C2D80">
      <w:pPr>
        <w:rPr>
          <w:sz w:val="16"/>
          <w:szCs w:val="16"/>
        </w:rPr>
      </w:pPr>
    </w:p>
    <w:p w14:paraId="5B28039F" w14:textId="77777777" w:rsidR="001C2D80" w:rsidRPr="006F12BA" w:rsidRDefault="001C2D80" w:rsidP="001C2D80">
      <w:pPr>
        <w:rPr>
          <w:sz w:val="16"/>
          <w:szCs w:val="16"/>
        </w:rPr>
      </w:pPr>
      <w:r w:rsidRPr="006F12BA">
        <w:rPr>
          <w:sz w:val="16"/>
          <w:szCs w:val="16"/>
        </w:rPr>
        <w:t xml:space="preserve">    result.append("Прослушивает:\n");</w:t>
      </w:r>
    </w:p>
    <w:p w14:paraId="291FDB88" w14:textId="77777777" w:rsidR="001C2D80" w:rsidRPr="006F12BA" w:rsidRDefault="001C2D80" w:rsidP="001C2D80">
      <w:pPr>
        <w:rPr>
          <w:sz w:val="16"/>
          <w:szCs w:val="16"/>
        </w:rPr>
      </w:pPr>
      <w:r w:rsidRPr="006F12BA">
        <w:rPr>
          <w:sz w:val="16"/>
          <w:szCs w:val="16"/>
        </w:rPr>
        <w:t xml:space="preserve">    std::vector&lt;db::Subscribe&gt; subscribes =</w:t>
      </w:r>
    </w:p>
    <w:p w14:paraId="4635B20B" w14:textId="77777777" w:rsidR="001C2D80" w:rsidRPr="006F12BA" w:rsidRDefault="001C2D80" w:rsidP="001C2D80">
      <w:pPr>
        <w:rPr>
          <w:sz w:val="16"/>
          <w:szCs w:val="16"/>
        </w:rPr>
      </w:pPr>
      <w:r w:rsidRPr="006F12BA">
        <w:rPr>
          <w:sz w:val="16"/>
          <w:szCs w:val="16"/>
        </w:rPr>
        <w:t xml:space="preserve">        database_.SubscribesOfReceiver(receiver_id);</w:t>
      </w:r>
    </w:p>
    <w:p w14:paraId="14FC2E55" w14:textId="77777777" w:rsidR="001C2D80" w:rsidRPr="006F12BA" w:rsidRDefault="001C2D80" w:rsidP="001C2D80">
      <w:pPr>
        <w:rPr>
          <w:sz w:val="16"/>
          <w:szCs w:val="16"/>
        </w:rPr>
      </w:pPr>
      <w:r w:rsidRPr="006F12BA">
        <w:rPr>
          <w:sz w:val="16"/>
          <w:szCs w:val="16"/>
        </w:rPr>
        <w:t xml:space="preserve">    size_t observer_count{0};</w:t>
      </w:r>
    </w:p>
    <w:p w14:paraId="298A40A8" w14:textId="77777777" w:rsidR="001C2D80" w:rsidRPr="006F12BA" w:rsidRDefault="001C2D80" w:rsidP="001C2D80">
      <w:pPr>
        <w:rPr>
          <w:sz w:val="16"/>
          <w:szCs w:val="16"/>
        </w:rPr>
      </w:pPr>
      <w:r w:rsidRPr="006F12BA">
        <w:rPr>
          <w:sz w:val="16"/>
          <w:szCs w:val="16"/>
        </w:rPr>
        <w:t xml:space="preserve">    for (const db::Subscribe&amp; subscribe : subscribes) {</w:t>
      </w:r>
    </w:p>
    <w:p w14:paraId="37DF3556" w14:textId="77777777" w:rsidR="001C2D80" w:rsidRPr="006F12BA" w:rsidRDefault="001C2D80" w:rsidP="001C2D80">
      <w:pPr>
        <w:rPr>
          <w:sz w:val="16"/>
          <w:szCs w:val="16"/>
        </w:rPr>
      </w:pPr>
      <w:r w:rsidRPr="006F12BA">
        <w:rPr>
          <w:sz w:val="16"/>
          <w:szCs w:val="16"/>
        </w:rPr>
        <w:t xml:space="preserve">      auto observer_info = engine_.GetChatInfo(subscribe.observer);</w:t>
      </w:r>
    </w:p>
    <w:p w14:paraId="090E08F3" w14:textId="77777777" w:rsidR="001C2D80" w:rsidRPr="006F12BA" w:rsidRDefault="001C2D80" w:rsidP="001C2D80">
      <w:pPr>
        <w:rPr>
          <w:sz w:val="16"/>
          <w:szCs w:val="16"/>
        </w:rPr>
      </w:pPr>
      <w:r w:rsidRPr="006F12BA">
        <w:rPr>
          <w:sz w:val="16"/>
          <w:szCs w:val="16"/>
        </w:rPr>
        <w:t xml:space="preserve">      if (!observer_info) {</w:t>
      </w:r>
    </w:p>
    <w:p w14:paraId="7A7A0A8C" w14:textId="77777777" w:rsidR="001C2D80" w:rsidRPr="006F12BA" w:rsidRDefault="001C2D80" w:rsidP="001C2D80">
      <w:pPr>
        <w:rPr>
          <w:sz w:val="16"/>
          <w:szCs w:val="16"/>
        </w:rPr>
      </w:pPr>
      <w:r w:rsidRPr="006F12BA">
        <w:rPr>
          <w:sz w:val="16"/>
          <w:szCs w:val="16"/>
        </w:rPr>
        <w:t xml:space="preserve">        database_.DeleteChannel(subscribe.observer);</w:t>
      </w:r>
    </w:p>
    <w:p w14:paraId="36F38682" w14:textId="77777777" w:rsidR="001C2D80" w:rsidRPr="006F12BA" w:rsidRDefault="001C2D80" w:rsidP="001C2D80">
      <w:pPr>
        <w:rPr>
          <w:sz w:val="16"/>
          <w:szCs w:val="16"/>
        </w:rPr>
      </w:pPr>
      <w:r w:rsidRPr="006F12BA">
        <w:rPr>
          <w:sz w:val="16"/>
          <w:szCs w:val="16"/>
        </w:rPr>
        <w:t xml:space="preserve">        continue;</w:t>
      </w:r>
    </w:p>
    <w:p w14:paraId="377C0790" w14:textId="77777777" w:rsidR="001C2D80" w:rsidRPr="006F12BA" w:rsidRDefault="001C2D80" w:rsidP="001C2D80">
      <w:pPr>
        <w:rPr>
          <w:sz w:val="16"/>
          <w:szCs w:val="16"/>
        </w:rPr>
      </w:pPr>
      <w:r w:rsidRPr="006F12BA">
        <w:rPr>
          <w:sz w:val="16"/>
          <w:szCs w:val="16"/>
        </w:rPr>
        <w:t xml:space="preserve">      }</w:t>
      </w:r>
    </w:p>
    <w:p w14:paraId="2C3AED17" w14:textId="77777777" w:rsidR="001C2D80" w:rsidRPr="006F12BA" w:rsidRDefault="001C2D80" w:rsidP="001C2D80">
      <w:pPr>
        <w:rPr>
          <w:sz w:val="16"/>
          <w:szCs w:val="16"/>
        </w:rPr>
      </w:pPr>
      <w:r w:rsidRPr="006F12BA">
        <w:rPr>
          <w:sz w:val="16"/>
          <w:szCs w:val="16"/>
        </w:rPr>
        <w:t xml:space="preserve">      append_formatted_observer(result, observer_info-&gt;title_,</w:t>
      </w:r>
    </w:p>
    <w:p w14:paraId="6BA653A9" w14:textId="77777777" w:rsidR="001C2D80" w:rsidRPr="006F12BA" w:rsidRDefault="001C2D80" w:rsidP="001C2D80">
      <w:pPr>
        <w:rPr>
          <w:sz w:val="16"/>
          <w:szCs w:val="16"/>
        </w:rPr>
      </w:pPr>
      <w:r w:rsidRPr="006F12BA">
        <w:rPr>
          <w:sz w:val="16"/>
          <w:szCs w:val="16"/>
        </w:rPr>
        <w:t xml:space="preserve">                                subscribe.observer, subscribe.key_phrases,</w:t>
      </w:r>
    </w:p>
    <w:p w14:paraId="66E45F19" w14:textId="77777777" w:rsidR="001C2D80" w:rsidRPr="006F12BA" w:rsidRDefault="001C2D80" w:rsidP="001C2D80">
      <w:pPr>
        <w:rPr>
          <w:sz w:val="16"/>
          <w:szCs w:val="16"/>
        </w:rPr>
      </w:pPr>
      <w:r w:rsidRPr="006F12BA">
        <w:rPr>
          <w:sz w:val="16"/>
          <w:szCs w:val="16"/>
        </w:rPr>
        <w:t xml:space="preserve">                                receiver_count, ++observer_count);</w:t>
      </w:r>
    </w:p>
    <w:p w14:paraId="622120B7" w14:textId="77777777" w:rsidR="001C2D80" w:rsidRPr="006F12BA" w:rsidRDefault="001C2D80" w:rsidP="001C2D80">
      <w:pPr>
        <w:rPr>
          <w:sz w:val="16"/>
          <w:szCs w:val="16"/>
        </w:rPr>
      </w:pPr>
      <w:r w:rsidRPr="006F12BA">
        <w:rPr>
          <w:sz w:val="16"/>
          <w:szCs w:val="16"/>
        </w:rPr>
        <w:t xml:space="preserve">    }</w:t>
      </w:r>
    </w:p>
    <w:p w14:paraId="2BF0F622" w14:textId="77777777" w:rsidR="001C2D80" w:rsidRPr="006F12BA" w:rsidRDefault="001C2D80" w:rsidP="001C2D80">
      <w:pPr>
        <w:rPr>
          <w:sz w:val="16"/>
          <w:szCs w:val="16"/>
        </w:rPr>
      </w:pPr>
      <w:r w:rsidRPr="006F12BA">
        <w:rPr>
          <w:sz w:val="16"/>
          <w:szCs w:val="16"/>
        </w:rPr>
        <w:t xml:space="preserve">    result.append("\n");</w:t>
      </w:r>
    </w:p>
    <w:p w14:paraId="561F2E2C" w14:textId="77777777" w:rsidR="001C2D80" w:rsidRPr="006F12BA" w:rsidRDefault="001C2D80" w:rsidP="001C2D80">
      <w:pPr>
        <w:rPr>
          <w:sz w:val="16"/>
          <w:szCs w:val="16"/>
        </w:rPr>
      </w:pPr>
      <w:r w:rsidRPr="006F12BA">
        <w:rPr>
          <w:sz w:val="16"/>
          <w:szCs w:val="16"/>
        </w:rPr>
        <w:t xml:space="preserve">  }</w:t>
      </w:r>
    </w:p>
    <w:p w14:paraId="053B3431" w14:textId="77777777" w:rsidR="001C2D80" w:rsidRPr="006F12BA" w:rsidRDefault="001C2D80" w:rsidP="001C2D80">
      <w:pPr>
        <w:rPr>
          <w:sz w:val="16"/>
          <w:szCs w:val="16"/>
        </w:rPr>
      </w:pPr>
      <w:r w:rsidRPr="006F12BA">
        <w:rPr>
          <w:sz w:val="16"/>
          <w:szCs w:val="16"/>
        </w:rPr>
        <w:t xml:space="preserve">  SendMessage(message-&gt;chat-&gt;id, result);</w:t>
      </w:r>
    </w:p>
    <w:p w14:paraId="4B4DE5FC" w14:textId="77777777" w:rsidR="001C2D80" w:rsidRPr="006F12BA" w:rsidRDefault="001C2D80" w:rsidP="001C2D80">
      <w:pPr>
        <w:rPr>
          <w:sz w:val="16"/>
          <w:szCs w:val="16"/>
        </w:rPr>
      </w:pPr>
      <w:r w:rsidRPr="006F12BA">
        <w:rPr>
          <w:sz w:val="16"/>
          <w:szCs w:val="16"/>
        </w:rPr>
        <w:t>}</w:t>
      </w:r>
    </w:p>
    <w:p w14:paraId="067CD881" w14:textId="77777777" w:rsidR="001C2D80" w:rsidRPr="006F12BA" w:rsidRDefault="001C2D80" w:rsidP="001C2D80">
      <w:pPr>
        <w:rPr>
          <w:sz w:val="16"/>
          <w:szCs w:val="16"/>
        </w:rPr>
      </w:pPr>
    </w:p>
    <w:p w14:paraId="7E8A8C2D" w14:textId="77777777" w:rsidR="001C2D80" w:rsidRPr="006F12BA" w:rsidRDefault="001C2D80" w:rsidP="001C2D80">
      <w:pPr>
        <w:rPr>
          <w:sz w:val="16"/>
          <w:szCs w:val="16"/>
        </w:rPr>
      </w:pPr>
      <w:r w:rsidRPr="006F12BA">
        <w:rPr>
          <w:sz w:val="16"/>
          <w:szCs w:val="16"/>
        </w:rPr>
        <w:t>bool SearcherBot::HasAccessToKeyPhrases(UserID telegram_user_id,</w:t>
      </w:r>
    </w:p>
    <w:p w14:paraId="243086D9" w14:textId="77777777" w:rsidR="001C2D80" w:rsidRPr="006F12BA" w:rsidRDefault="001C2D80" w:rsidP="001C2D80">
      <w:pPr>
        <w:rPr>
          <w:sz w:val="16"/>
          <w:szCs w:val="16"/>
        </w:rPr>
      </w:pPr>
      <w:r w:rsidRPr="006F12BA">
        <w:rPr>
          <w:sz w:val="16"/>
          <w:szCs w:val="16"/>
        </w:rPr>
        <w:t xml:space="preserve">                                        ChatID receiver) {</w:t>
      </w:r>
    </w:p>
    <w:p w14:paraId="74B1E6E8" w14:textId="77777777" w:rsidR="001C2D80" w:rsidRPr="006F12BA" w:rsidRDefault="001C2D80" w:rsidP="001C2D80">
      <w:pPr>
        <w:rPr>
          <w:sz w:val="16"/>
          <w:szCs w:val="16"/>
        </w:rPr>
      </w:pPr>
      <w:r w:rsidRPr="006F12BA">
        <w:rPr>
          <w:sz w:val="16"/>
          <w:szCs w:val="16"/>
        </w:rPr>
        <w:t xml:space="preserve">  return database_.ExistsReceiverFromUser(telegram_user_id, receiver);</w:t>
      </w:r>
    </w:p>
    <w:p w14:paraId="67F43556" w14:textId="77777777" w:rsidR="001C2D80" w:rsidRPr="006F12BA" w:rsidRDefault="001C2D80" w:rsidP="001C2D80">
      <w:pPr>
        <w:rPr>
          <w:sz w:val="16"/>
          <w:szCs w:val="16"/>
        </w:rPr>
      </w:pPr>
      <w:r w:rsidRPr="006F12BA">
        <w:rPr>
          <w:sz w:val="16"/>
          <w:szCs w:val="16"/>
        </w:rPr>
        <w:t>}</w:t>
      </w:r>
    </w:p>
    <w:p w14:paraId="1EAF032E" w14:textId="77777777" w:rsidR="001C2D80" w:rsidRPr="006F12BA" w:rsidRDefault="001C2D80" w:rsidP="001C2D80">
      <w:pPr>
        <w:rPr>
          <w:sz w:val="16"/>
          <w:szCs w:val="16"/>
        </w:rPr>
      </w:pPr>
    </w:p>
    <w:p w14:paraId="3B19B482" w14:textId="77777777" w:rsidR="001C2D80" w:rsidRPr="006F12BA" w:rsidRDefault="001C2D80" w:rsidP="001C2D80">
      <w:pPr>
        <w:rPr>
          <w:sz w:val="16"/>
          <w:szCs w:val="16"/>
        </w:rPr>
      </w:pPr>
      <w:r w:rsidRPr="006F12BA">
        <w:rPr>
          <w:sz w:val="16"/>
          <w:szCs w:val="16"/>
        </w:rPr>
        <w:t>void SearcherBot::on_append_key_phrase_for_channel(</w:t>
      </w:r>
    </w:p>
    <w:p w14:paraId="642EACED" w14:textId="77777777" w:rsidR="001C2D80" w:rsidRPr="006F12BA" w:rsidRDefault="001C2D80" w:rsidP="001C2D80">
      <w:pPr>
        <w:rPr>
          <w:sz w:val="16"/>
          <w:szCs w:val="16"/>
        </w:rPr>
      </w:pPr>
      <w:r w:rsidRPr="006F12BA">
        <w:rPr>
          <w:sz w:val="16"/>
          <w:szCs w:val="16"/>
        </w:rPr>
        <w:t xml:space="preserve">    const SearcherBot::MessagePtr&amp; message) {</w:t>
      </w:r>
    </w:p>
    <w:p w14:paraId="6DACE7CC" w14:textId="77777777" w:rsidR="001C2D80" w:rsidRPr="006F12BA" w:rsidRDefault="001C2D80" w:rsidP="001C2D80">
      <w:pPr>
        <w:rPr>
          <w:sz w:val="16"/>
          <w:szCs w:val="16"/>
        </w:rPr>
      </w:pPr>
      <w:r w:rsidRPr="006F12BA">
        <w:rPr>
          <w:sz w:val="16"/>
          <w:szCs w:val="16"/>
        </w:rPr>
        <w:t xml:space="preserve">  ShowReceivers(message-&gt;from-&gt;id);</w:t>
      </w:r>
    </w:p>
    <w:p w14:paraId="1D4565F0"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0A64602A" w14:textId="77777777" w:rsidR="001C2D80" w:rsidRPr="006F12BA" w:rsidRDefault="001C2D80" w:rsidP="001C2D80">
      <w:pPr>
        <w:rPr>
          <w:sz w:val="16"/>
          <w:szCs w:val="16"/>
        </w:rPr>
      </w:pPr>
      <w:r w:rsidRPr="006F12BA">
        <w:rPr>
          <w:sz w:val="16"/>
          <w:szCs w:val="16"/>
        </w:rPr>
        <w:t xml:space="preserve">    ChatID channel_id;</w:t>
      </w:r>
    </w:p>
    <w:p w14:paraId="47C9D2AC" w14:textId="77777777" w:rsidR="001C2D80" w:rsidRPr="006F12BA" w:rsidRDefault="001C2D80" w:rsidP="001C2D80">
      <w:pPr>
        <w:rPr>
          <w:sz w:val="16"/>
          <w:szCs w:val="16"/>
        </w:rPr>
      </w:pPr>
      <w:r w:rsidRPr="006F12BA">
        <w:rPr>
          <w:sz w:val="16"/>
          <w:szCs w:val="16"/>
        </w:rPr>
        <w:t xml:space="preserve">    try {</w:t>
      </w:r>
    </w:p>
    <w:p w14:paraId="24A3D8CB" w14:textId="77777777" w:rsidR="001C2D80" w:rsidRPr="006F12BA" w:rsidRDefault="001C2D80" w:rsidP="001C2D80">
      <w:pPr>
        <w:rPr>
          <w:sz w:val="16"/>
          <w:szCs w:val="16"/>
        </w:rPr>
      </w:pPr>
      <w:r w:rsidRPr="006F12BA">
        <w:rPr>
          <w:sz w:val="16"/>
          <w:szCs w:val="16"/>
        </w:rPr>
        <w:t xml:space="preserve">      channel_id = std::stoll(message-&gt;text);</w:t>
      </w:r>
    </w:p>
    <w:p w14:paraId="3CC0A216" w14:textId="77777777" w:rsidR="001C2D80" w:rsidRPr="006F12BA" w:rsidRDefault="001C2D80" w:rsidP="001C2D80">
      <w:pPr>
        <w:rPr>
          <w:sz w:val="16"/>
          <w:szCs w:val="16"/>
        </w:rPr>
      </w:pPr>
      <w:r w:rsidRPr="006F12BA">
        <w:rPr>
          <w:sz w:val="16"/>
          <w:szCs w:val="16"/>
        </w:rPr>
        <w:t xml:space="preserve">    } catch (const std::invalid_argument&amp; exception) {</w:t>
      </w:r>
    </w:p>
    <w:p w14:paraId="451704A0" w14:textId="77777777" w:rsidR="001C2D80" w:rsidRPr="006F12BA" w:rsidRDefault="001C2D80" w:rsidP="001C2D80">
      <w:pPr>
        <w:rPr>
          <w:sz w:val="16"/>
          <w:szCs w:val="16"/>
        </w:rPr>
      </w:pPr>
      <w:r w:rsidRPr="006F12BA">
        <w:rPr>
          <w:sz w:val="16"/>
          <w:szCs w:val="16"/>
        </w:rPr>
        <w:t xml:space="preserve">      SendMessage(message-&gt;chat-&gt;id, "Вы ввели не число.");</w:t>
      </w:r>
    </w:p>
    <w:p w14:paraId="1F1957C7" w14:textId="77777777" w:rsidR="001C2D80" w:rsidRPr="006F12BA" w:rsidRDefault="001C2D80" w:rsidP="001C2D80">
      <w:pPr>
        <w:rPr>
          <w:sz w:val="16"/>
          <w:szCs w:val="16"/>
        </w:rPr>
      </w:pPr>
      <w:r w:rsidRPr="006F12BA">
        <w:rPr>
          <w:sz w:val="16"/>
          <w:szCs w:val="16"/>
        </w:rPr>
        <w:t xml:space="preserve">      return;</w:t>
      </w:r>
    </w:p>
    <w:p w14:paraId="2A49251E" w14:textId="77777777" w:rsidR="001C2D80" w:rsidRPr="006F12BA" w:rsidRDefault="001C2D80" w:rsidP="001C2D80">
      <w:pPr>
        <w:rPr>
          <w:sz w:val="16"/>
          <w:szCs w:val="16"/>
        </w:rPr>
      </w:pPr>
      <w:r w:rsidRPr="006F12BA">
        <w:rPr>
          <w:sz w:val="16"/>
          <w:szCs w:val="16"/>
        </w:rPr>
        <w:t xml:space="preserve">    }</w:t>
      </w:r>
    </w:p>
    <w:p w14:paraId="5321AFBD" w14:textId="77777777" w:rsidR="001C2D80" w:rsidRPr="006F12BA" w:rsidRDefault="001C2D80" w:rsidP="001C2D80">
      <w:pPr>
        <w:rPr>
          <w:sz w:val="16"/>
          <w:szCs w:val="16"/>
        </w:rPr>
      </w:pPr>
    </w:p>
    <w:p w14:paraId="4E5FB635" w14:textId="77777777" w:rsidR="001C2D80" w:rsidRPr="006F12BA" w:rsidRDefault="001C2D80" w:rsidP="001C2D80">
      <w:pPr>
        <w:rPr>
          <w:sz w:val="16"/>
          <w:szCs w:val="16"/>
        </w:rPr>
      </w:pPr>
      <w:r w:rsidRPr="006F12BA">
        <w:rPr>
          <w:sz w:val="16"/>
          <w:szCs w:val="16"/>
        </w:rPr>
        <w:t xml:space="preserve">    if (!HasAccessToKeyPhrases(message-&gt;from-&gt;id, channel_id)) {</w:t>
      </w:r>
    </w:p>
    <w:p w14:paraId="48DDF335"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"У вас нет доступа к данному чату.");</w:t>
      </w:r>
    </w:p>
    <w:p w14:paraId="05C81DEF"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69311FF4" w14:textId="77777777" w:rsidR="001C2D80" w:rsidRPr="006F12BA" w:rsidRDefault="001C2D80" w:rsidP="001C2D80">
      <w:pPr>
        <w:rPr>
          <w:sz w:val="16"/>
          <w:szCs w:val="16"/>
        </w:rPr>
      </w:pPr>
      <w:r w:rsidRPr="006F12BA">
        <w:rPr>
          <w:sz w:val="16"/>
          <w:szCs w:val="16"/>
        </w:rPr>
        <w:t xml:space="preserve">    }</w:t>
      </w:r>
    </w:p>
    <w:p w14:paraId="1CA3D472" w14:textId="77777777" w:rsidR="001C2D80" w:rsidRPr="006F12BA" w:rsidRDefault="001C2D80" w:rsidP="001C2D80">
      <w:pPr>
        <w:rPr>
          <w:sz w:val="16"/>
          <w:szCs w:val="16"/>
        </w:rPr>
      </w:pPr>
      <w:r w:rsidRPr="006F12BA">
        <w:rPr>
          <w:sz w:val="16"/>
          <w:szCs w:val="16"/>
        </w:rPr>
        <w:t xml:space="preserve">    SendMessage(message-&gt;chat-&gt;id, "Введите ключевую фразу");</w:t>
      </w:r>
    </w:p>
    <w:p w14:paraId="5419D61B" w14:textId="77777777" w:rsidR="001C2D80" w:rsidRPr="006F12BA" w:rsidRDefault="001C2D80" w:rsidP="001C2D80">
      <w:pPr>
        <w:rPr>
          <w:sz w:val="16"/>
          <w:szCs w:val="16"/>
        </w:rPr>
      </w:pPr>
      <w:r w:rsidRPr="006F12BA">
        <w:rPr>
          <w:sz w:val="16"/>
          <w:szCs w:val="16"/>
        </w:rPr>
        <w:t xml:space="preserve">    bot_.RegistryNextStep(</w:t>
      </w:r>
    </w:p>
    <w:p w14:paraId="7E37A897" w14:textId="77777777" w:rsidR="001C2D80" w:rsidRPr="006F12BA" w:rsidRDefault="001C2D80" w:rsidP="001C2D80">
      <w:pPr>
        <w:rPr>
          <w:sz w:val="16"/>
          <w:szCs w:val="16"/>
        </w:rPr>
      </w:pPr>
      <w:r w:rsidRPr="006F12BA">
        <w:rPr>
          <w:sz w:val="16"/>
          <w:szCs w:val="16"/>
        </w:rPr>
        <w:t xml:space="preserve">        message-&gt;chat-&gt;id, [this, channel_id](const MessagePtr&amp; message) {</w:t>
      </w:r>
    </w:p>
    <w:p w14:paraId="384BA071" w14:textId="77777777" w:rsidR="001C2D80" w:rsidRPr="006F12BA" w:rsidRDefault="001C2D80" w:rsidP="001C2D80">
      <w:pPr>
        <w:rPr>
          <w:sz w:val="16"/>
          <w:szCs w:val="16"/>
        </w:rPr>
      </w:pPr>
      <w:r w:rsidRPr="006F12BA">
        <w:rPr>
          <w:sz w:val="16"/>
          <w:szCs w:val="16"/>
        </w:rPr>
        <w:t xml:space="preserve">          database_.AppendKeyPhraseForChannel(channel_id, message-&gt;text);</w:t>
      </w:r>
    </w:p>
    <w:p w14:paraId="4856E4FE" w14:textId="77777777" w:rsidR="001C2D80" w:rsidRPr="006F12BA" w:rsidRDefault="001C2D80" w:rsidP="001C2D80">
      <w:pPr>
        <w:rPr>
          <w:sz w:val="16"/>
          <w:szCs w:val="16"/>
        </w:rPr>
      </w:pPr>
      <w:r w:rsidRPr="006F12BA">
        <w:rPr>
          <w:sz w:val="16"/>
          <w:szCs w:val="16"/>
        </w:rPr>
        <w:t xml:space="preserve">          SendMessage(message-&gt;chat-&gt;id, "Ключевая фраза успешно добавлена");</w:t>
      </w:r>
    </w:p>
    <w:p w14:paraId="489BCB3A" w14:textId="77777777" w:rsidR="001C2D80" w:rsidRPr="006F12BA" w:rsidRDefault="001C2D80" w:rsidP="001C2D80">
      <w:pPr>
        <w:rPr>
          <w:sz w:val="16"/>
          <w:szCs w:val="16"/>
        </w:rPr>
      </w:pPr>
      <w:r w:rsidRPr="006F12BA">
        <w:rPr>
          <w:sz w:val="16"/>
          <w:szCs w:val="16"/>
        </w:rPr>
        <w:t xml:space="preserve">        });</w:t>
      </w:r>
    </w:p>
    <w:p w14:paraId="1BD03994" w14:textId="77777777" w:rsidR="001C2D80" w:rsidRPr="006F12BA" w:rsidRDefault="001C2D80" w:rsidP="001C2D80">
      <w:pPr>
        <w:rPr>
          <w:sz w:val="16"/>
          <w:szCs w:val="16"/>
        </w:rPr>
      </w:pPr>
      <w:r w:rsidRPr="006F12BA">
        <w:rPr>
          <w:sz w:val="16"/>
          <w:szCs w:val="16"/>
        </w:rPr>
        <w:t xml:space="preserve">  });</w:t>
      </w:r>
    </w:p>
    <w:p w14:paraId="1E3D9D83" w14:textId="77777777" w:rsidR="001C2D80" w:rsidRPr="006F12BA" w:rsidRDefault="001C2D80" w:rsidP="001C2D80">
      <w:pPr>
        <w:rPr>
          <w:sz w:val="16"/>
          <w:szCs w:val="16"/>
        </w:rPr>
      </w:pPr>
      <w:r w:rsidRPr="006F12BA">
        <w:rPr>
          <w:sz w:val="16"/>
          <w:szCs w:val="16"/>
        </w:rPr>
        <w:t>}</w:t>
      </w:r>
    </w:p>
    <w:p w14:paraId="3CD06DA7" w14:textId="77777777" w:rsidR="001C2D80" w:rsidRPr="006F12BA" w:rsidRDefault="001C2D80" w:rsidP="001C2D80">
      <w:pPr>
        <w:rPr>
          <w:sz w:val="16"/>
          <w:szCs w:val="16"/>
        </w:rPr>
      </w:pPr>
    </w:p>
    <w:p w14:paraId="230B68F3" w14:textId="77777777" w:rsidR="001C2D80" w:rsidRPr="006F12BA" w:rsidRDefault="001C2D80" w:rsidP="001C2D80">
      <w:pPr>
        <w:rPr>
          <w:sz w:val="16"/>
          <w:szCs w:val="16"/>
        </w:rPr>
      </w:pPr>
      <w:r w:rsidRPr="006F12BA">
        <w:rPr>
          <w:sz w:val="16"/>
          <w:szCs w:val="16"/>
        </w:rPr>
        <w:t>void SearcherBot::on_remove_key_phrase_for_channel(</w:t>
      </w:r>
    </w:p>
    <w:p w14:paraId="07C5FE7C" w14:textId="77777777" w:rsidR="001C2D80" w:rsidRPr="006F12BA" w:rsidRDefault="001C2D80" w:rsidP="001C2D80">
      <w:pPr>
        <w:rPr>
          <w:sz w:val="16"/>
          <w:szCs w:val="16"/>
        </w:rPr>
      </w:pPr>
      <w:r w:rsidRPr="006F12BA">
        <w:rPr>
          <w:sz w:val="16"/>
          <w:szCs w:val="16"/>
        </w:rPr>
        <w:t xml:space="preserve">    const SearcherBot::MessagePtr&amp; message) {</w:t>
      </w:r>
    </w:p>
    <w:p w14:paraId="51C0841B" w14:textId="77777777" w:rsidR="001C2D80" w:rsidRPr="006F12BA" w:rsidRDefault="001C2D80" w:rsidP="001C2D80">
      <w:pPr>
        <w:rPr>
          <w:sz w:val="16"/>
          <w:szCs w:val="16"/>
        </w:rPr>
      </w:pPr>
      <w:r w:rsidRPr="006F12BA">
        <w:rPr>
          <w:sz w:val="16"/>
          <w:szCs w:val="16"/>
        </w:rPr>
        <w:t xml:space="preserve">  ShowReceivers(message-&gt;from-&gt;id);</w:t>
      </w:r>
    </w:p>
    <w:p w14:paraId="6198EE53"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42FBE348" w14:textId="77777777" w:rsidR="001C2D80" w:rsidRPr="006F12BA" w:rsidRDefault="001C2D80" w:rsidP="001C2D80">
      <w:pPr>
        <w:rPr>
          <w:sz w:val="16"/>
          <w:szCs w:val="16"/>
        </w:rPr>
      </w:pPr>
      <w:r w:rsidRPr="006F12BA">
        <w:rPr>
          <w:sz w:val="16"/>
          <w:szCs w:val="16"/>
        </w:rPr>
        <w:t xml:space="preserve">    try {</w:t>
      </w:r>
    </w:p>
    <w:p w14:paraId="544B2808" w14:textId="77777777" w:rsidR="001C2D80" w:rsidRPr="006F12BA" w:rsidRDefault="001C2D80" w:rsidP="001C2D80">
      <w:pPr>
        <w:rPr>
          <w:sz w:val="16"/>
          <w:szCs w:val="16"/>
        </w:rPr>
      </w:pPr>
      <w:r w:rsidRPr="006F12BA">
        <w:rPr>
          <w:sz w:val="16"/>
          <w:szCs w:val="16"/>
        </w:rPr>
        <w:t xml:space="preserve">      ChatID channel_id = std::stoll(message-&gt;text);</w:t>
      </w:r>
    </w:p>
    <w:p w14:paraId="624BA3CE" w14:textId="77777777" w:rsidR="001C2D80" w:rsidRPr="006F12BA" w:rsidRDefault="001C2D80" w:rsidP="001C2D80">
      <w:pPr>
        <w:rPr>
          <w:sz w:val="16"/>
          <w:szCs w:val="16"/>
        </w:rPr>
      </w:pPr>
      <w:r w:rsidRPr="006F12BA">
        <w:rPr>
          <w:sz w:val="16"/>
          <w:szCs w:val="16"/>
        </w:rPr>
        <w:t xml:space="preserve">      if (HasAccessToKeyPhrases(message-&gt;from-&gt;id, channel_id)) {</w:t>
      </w:r>
    </w:p>
    <w:p w14:paraId="0AD7FB11" w14:textId="77777777" w:rsidR="001C2D80" w:rsidRPr="006F12BA" w:rsidRDefault="001C2D80" w:rsidP="001C2D80">
      <w:pPr>
        <w:rPr>
          <w:sz w:val="16"/>
          <w:szCs w:val="16"/>
        </w:rPr>
      </w:pPr>
      <w:r w:rsidRPr="006F12BA">
        <w:rPr>
          <w:sz w:val="16"/>
          <w:szCs w:val="16"/>
        </w:rPr>
        <w:t xml:space="preserve">        SendMessage(message-&gt;chat-&gt;id, "Введите ключевую фразу");</w:t>
      </w:r>
    </w:p>
    <w:p w14:paraId="1AC77DDD" w14:textId="77777777" w:rsidR="001C2D80" w:rsidRPr="006F12BA" w:rsidRDefault="001C2D80" w:rsidP="001C2D80">
      <w:pPr>
        <w:rPr>
          <w:sz w:val="16"/>
          <w:szCs w:val="16"/>
        </w:rPr>
      </w:pPr>
      <w:r w:rsidRPr="006F12BA">
        <w:rPr>
          <w:sz w:val="16"/>
          <w:szCs w:val="16"/>
        </w:rPr>
        <w:t xml:space="preserve">        bot_.RegistryNextStep(</w:t>
      </w:r>
    </w:p>
    <w:p w14:paraId="72345415" w14:textId="77777777" w:rsidR="001C2D80" w:rsidRPr="006F12BA" w:rsidRDefault="001C2D80" w:rsidP="001C2D80">
      <w:pPr>
        <w:rPr>
          <w:sz w:val="16"/>
          <w:szCs w:val="16"/>
        </w:rPr>
      </w:pPr>
      <w:r w:rsidRPr="006F12BA">
        <w:rPr>
          <w:sz w:val="16"/>
          <w:szCs w:val="16"/>
        </w:rPr>
        <w:t xml:space="preserve">            message-&gt;chat-&gt;id, [this, channel_id](const MessagePtr&amp; message) {</w:t>
      </w:r>
    </w:p>
    <w:p w14:paraId="5C8AB0CC" w14:textId="77777777" w:rsidR="001C2D80" w:rsidRPr="006F12BA" w:rsidRDefault="001C2D80" w:rsidP="001C2D80">
      <w:pPr>
        <w:rPr>
          <w:sz w:val="16"/>
          <w:szCs w:val="16"/>
        </w:rPr>
      </w:pPr>
      <w:r w:rsidRPr="006F12BA">
        <w:rPr>
          <w:sz w:val="16"/>
          <w:szCs w:val="16"/>
        </w:rPr>
        <w:t xml:space="preserve">              database_.RemoveKeyPhraseFromChannel(channel_id, message-&gt;text);</w:t>
      </w:r>
    </w:p>
    <w:p w14:paraId="4FAD7606" w14:textId="77777777" w:rsidR="001C2D80" w:rsidRPr="006F12BA" w:rsidRDefault="001C2D80" w:rsidP="001C2D80">
      <w:pPr>
        <w:rPr>
          <w:sz w:val="16"/>
          <w:szCs w:val="16"/>
        </w:rPr>
      </w:pPr>
      <w:r w:rsidRPr="006F12BA">
        <w:rPr>
          <w:sz w:val="16"/>
          <w:szCs w:val="16"/>
        </w:rPr>
        <w:t xml:space="preserve">              SendMessage(message-&gt;chat-&gt;id, "Ключевая фраза успешно удалена");</w:t>
      </w:r>
    </w:p>
    <w:p w14:paraId="4C959DF1" w14:textId="77777777" w:rsidR="001C2D80" w:rsidRPr="006F12BA" w:rsidRDefault="001C2D80" w:rsidP="001C2D80">
      <w:pPr>
        <w:rPr>
          <w:sz w:val="16"/>
          <w:szCs w:val="16"/>
        </w:rPr>
      </w:pPr>
      <w:r w:rsidRPr="006F12BA">
        <w:rPr>
          <w:sz w:val="16"/>
          <w:szCs w:val="16"/>
        </w:rPr>
        <w:t xml:space="preserve">            });</w:t>
      </w:r>
    </w:p>
    <w:p w14:paraId="22D9179F" w14:textId="77777777" w:rsidR="001C2D80" w:rsidRPr="006F12BA" w:rsidRDefault="001C2D80" w:rsidP="001C2D80">
      <w:pPr>
        <w:rPr>
          <w:sz w:val="16"/>
          <w:szCs w:val="16"/>
        </w:rPr>
      </w:pPr>
      <w:r w:rsidRPr="006F12BA">
        <w:rPr>
          <w:sz w:val="16"/>
          <w:szCs w:val="16"/>
        </w:rPr>
        <w:t xml:space="preserve">      }</w:t>
      </w:r>
    </w:p>
    <w:p w14:paraId="7D6BE5E8" w14:textId="77777777" w:rsidR="001C2D80" w:rsidRPr="006F12BA" w:rsidRDefault="001C2D80" w:rsidP="001C2D80">
      <w:pPr>
        <w:rPr>
          <w:sz w:val="16"/>
          <w:szCs w:val="16"/>
        </w:rPr>
      </w:pPr>
      <w:r w:rsidRPr="006F12BA">
        <w:rPr>
          <w:sz w:val="16"/>
          <w:szCs w:val="16"/>
        </w:rPr>
        <w:t xml:space="preserve">    } catch (const std::invalid_argument&amp; exception) {</w:t>
      </w:r>
    </w:p>
    <w:p w14:paraId="2F5FE97F" w14:textId="77777777" w:rsidR="001C2D80" w:rsidRPr="006F12BA" w:rsidRDefault="001C2D80" w:rsidP="001C2D80">
      <w:pPr>
        <w:rPr>
          <w:sz w:val="16"/>
          <w:szCs w:val="16"/>
        </w:rPr>
      </w:pPr>
      <w:r w:rsidRPr="006F12BA">
        <w:rPr>
          <w:sz w:val="16"/>
          <w:szCs w:val="16"/>
        </w:rPr>
        <w:t xml:space="preserve">      SendMessage(message-&gt;chat-&gt;id, "Вы ввели не число.");</w:t>
      </w:r>
    </w:p>
    <w:p w14:paraId="0D8D7C7D" w14:textId="77777777" w:rsidR="001C2D80" w:rsidRPr="006F12BA" w:rsidRDefault="001C2D80" w:rsidP="001C2D80">
      <w:pPr>
        <w:rPr>
          <w:sz w:val="16"/>
          <w:szCs w:val="16"/>
        </w:rPr>
      </w:pPr>
      <w:r w:rsidRPr="006F12BA">
        <w:rPr>
          <w:sz w:val="16"/>
          <w:szCs w:val="16"/>
        </w:rPr>
        <w:t xml:space="preserve">    }</w:t>
      </w:r>
    </w:p>
    <w:p w14:paraId="07ED889A" w14:textId="77777777" w:rsidR="001C2D80" w:rsidRPr="006F12BA" w:rsidRDefault="001C2D80" w:rsidP="001C2D80">
      <w:pPr>
        <w:rPr>
          <w:sz w:val="16"/>
          <w:szCs w:val="16"/>
        </w:rPr>
      </w:pPr>
      <w:r w:rsidRPr="006F12BA">
        <w:rPr>
          <w:sz w:val="16"/>
          <w:szCs w:val="16"/>
        </w:rPr>
        <w:t xml:space="preserve">  });</w:t>
      </w:r>
    </w:p>
    <w:p w14:paraId="3E9E3078" w14:textId="77777777" w:rsidR="001C2D80" w:rsidRPr="006F12BA" w:rsidRDefault="001C2D80" w:rsidP="001C2D80">
      <w:pPr>
        <w:rPr>
          <w:sz w:val="16"/>
          <w:szCs w:val="16"/>
        </w:rPr>
      </w:pPr>
      <w:r w:rsidRPr="006F12BA">
        <w:rPr>
          <w:sz w:val="16"/>
          <w:szCs w:val="16"/>
        </w:rPr>
        <w:t>}</w:t>
      </w:r>
    </w:p>
    <w:p w14:paraId="55B65218" w14:textId="77777777" w:rsidR="001C2D80" w:rsidRPr="006F12BA" w:rsidRDefault="001C2D80" w:rsidP="001C2D80">
      <w:pPr>
        <w:rPr>
          <w:sz w:val="16"/>
          <w:szCs w:val="16"/>
        </w:rPr>
      </w:pPr>
    </w:p>
    <w:p w14:paraId="4E784F24" w14:textId="77777777" w:rsidR="001C2D80" w:rsidRPr="006F12BA" w:rsidRDefault="001C2D80" w:rsidP="001C2D80">
      <w:pPr>
        <w:rPr>
          <w:sz w:val="16"/>
          <w:szCs w:val="16"/>
        </w:rPr>
      </w:pPr>
      <w:r w:rsidRPr="006F12BA">
        <w:rPr>
          <w:sz w:val="16"/>
          <w:szCs w:val="16"/>
        </w:rPr>
        <w:t>void SearcherBot::ShowReceivers(UserID telegram_user_id) {</w:t>
      </w:r>
    </w:p>
    <w:p w14:paraId="7880EB8C" w14:textId="77777777" w:rsidR="001C2D80" w:rsidRPr="006F12BA" w:rsidRDefault="001C2D80" w:rsidP="001C2D80">
      <w:pPr>
        <w:rPr>
          <w:sz w:val="16"/>
          <w:szCs w:val="16"/>
        </w:rPr>
      </w:pPr>
      <w:r w:rsidRPr="006F12BA">
        <w:rPr>
          <w:sz w:val="16"/>
          <w:szCs w:val="16"/>
        </w:rPr>
        <w:t xml:space="preserve">  std::vector&lt;db::ChatID&gt; receiver_ids =</w:t>
      </w:r>
    </w:p>
    <w:p w14:paraId="04D9410A" w14:textId="77777777" w:rsidR="001C2D80" w:rsidRPr="006F12BA" w:rsidRDefault="001C2D80" w:rsidP="001C2D80">
      <w:pPr>
        <w:rPr>
          <w:sz w:val="16"/>
          <w:szCs w:val="16"/>
        </w:rPr>
      </w:pPr>
      <w:r w:rsidRPr="006F12BA">
        <w:rPr>
          <w:sz w:val="16"/>
          <w:szCs w:val="16"/>
        </w:rPr>
        <w:t xml:space="preserve">      database_.ReceiversOfUser(telegram_user_id);</w:t>
      </w:r>
    </w:p>
    <w:p w14:paraId="1DA0D4C2" w14:textId="77777777" w:rsidR="001C2D80" w:rsidRPr="006F12BA" w:rsidRDefault="001C2D80" w:rsidP="001C2D80">
      <w:pPr>
        <w:rPr>
          <w:sz w:val="16"/>
          <w:szCs w:val="16"/>
        </w:rPr>
      </w:pPr>
      <w:r w:rsidRPr="006F12BA">
        <w:rPr>
          <w:sz w:val="16"/>
          <w:szCs w:val="16"/>
        </w:rPr>
        <w:t xml:space="preserve">  if (receiver_ids.empty()) {</w:t>
      </w:r>
    </w:p>
    <w:p w14:paraId="3E0ECBD3" w14:textId="77777777" w:rsidR="001C2D80" w:rsidRPr="006F12BA" w:rsidRDefault="001C2D80" w:rsidP="001C2D80">
      <w:pPr>
        <w:rPr>
          <w:sz w:val="16"/>
          <w:szCs w:val="16"/>
        </w:rPr>
      </w:pPr>
      <w:r w:rsidRPr="006F12BA">
        <w:rPr>
          <w:sz w:val="16"/>
          <w:szCs w:val="16"/>
        </w:rPr>
        <w:t xml:space="preserve">    SendMessage(telegram_user_id, "Список каналов пуст. Добавьте подписку.");</w:t>
      </w:r>
    </w:p>
    <w:p w14:paraId="58AE4414" w14:textId="77777777" w:rsidR="001C2D80" w:rsidRPr="006F12BA" w:rsidRDefault="001C2D80" w:rsidP="001C2D80">
      <w:pPr>
        <w:rPr>
          <w:sz w:val="16"/>
          <w:szCs w:val="16"/>
        </w:rPr>
      </w:pPr>
      <w:r w:rsidRPr="006F12BA">
        <w:rPr>
          <w:sz w:val="16"/>
          <w:szCs w:val="16"/>
        </w:rPr>
        <w:t xml:space="preserve">    return;</w:t>
      </w:r>
    </w:p>
    <w:p w14:paraId="307698B8" w14:textId="77777777" w:rsidR="001C2D80" w:rsidRPr="006F12BA" w:rsidRDefault="001C2D80" w:rsidP="001C2D80">
      <w:pPr>
        <w:rPr>
          <w:sz w:val="16"/>
          <w:szCs w:val="16"/>
        </w:rPr>
      </w:pPr>
      <w:r w:rsidRPr="006F12BA">
        <w:rPr>
          <w:sz w:val="16"/>
          <w:szCs w:val="16"/>
        </w:rPr>
        <w:t xml:space="preserve">  }</w:t>
      </w:r>
    </w:p>
    <w:p w14:paraId="50CDA26F" w14:textId="77777777" w:rsidR="001C2D80" w:rsidRPr="006F12BA" w:rsidRDefault="001C2D80" w:rsidP="001C2D80">
      <w:pPr>
        <w:rPr>
          <w:sz w:val="16"/>
          <w:szCs w:val="16"/>
        </w:rPr>
      </w:pPr>
      <w:r w:rsidRPr="006F12BA">
        <w:rPr>
          <w:sz w:val="16"/>
          <w:szCs w:val="16"/>
        </w:rPr>
        <w:t xml:space="preserve">  std::string result{"Список публикующих каналов.\n"};</w:t>
      </w:r>
    </w:p>
    <w:p w14:paraId="7BDD631F" w14:textId="77777777" w:rsidR="001C2D80" w:rsidRPr="006F12BA" w:rsidRDefault="001C2D80" w:rsidP="001C2D80">
      <w:pPr>
        <w:rPr>
          <w:sz w:val="16"/>
          <w:szCs w:val="16"/>
        </w:rPr>
      </w:pPr>
      <w:r w:rsidRPr="006F12BA">
        <w:rPr>
          <w:sz w:val="16"/>
          <w:szCs w:val="16"/>
        </w:rPr>
        <w:t xml:space="preserve">  size_t i{0};</w:t>
      </w:r>
    </w:p>
    <w:p w14:paraId="7730A48E" w14:textId="77777777" w:rsidR="001C2D80" w:rsidRPr="006F12BA" w:rsidRDefault="001C2D80" w:rsidP="001C2D80">
      <w:pPr>
        <w:rPr>
          <w:sz w:val="16"/>
          <w:szCs w:val="16"/>
        </w:rPr>
      </w:pPr>
      <w:r w:rsidRPr="006F12BA">
        <w:rPr>
          <w:sz w:val="16"/>
          <w:szCs w:val="16"/>
        </w:rPr>
        <w:t xml:space="preserve">  for (db::ChatID receiver_id : receiver_ids) {</w:t>
      </w:r>
    </w:p>
    <w:p w14:paraId="2025C503" w14:textId="77777777" w:rsidR="001C2D80" w:rsidRPr="006F12BA" w:rsidRDefault="001C2D80" w:rsidP="001C2D80">
      <w:pPr>
        <w:rPr>
          <w:sz w:val="16"/>
          <w:szCs w:val="16"/>
        </w:rPr>
      </w:pPr>
      <w:r w:rsidRPr="006F12BA">
        <w:rPr>
          <w:sz w:val="16"/>
          <w:szCs w:val="16"/>
        </w:rPr>
        <w:t xml:space="preserve">    auto receiver_info = engine_.GetChatInfo(receiver_id);</w:t>
      </w:r>
    </w:p>
    <w:p w14:paraId="6403CD71" w14:textId="77777777" w:rsidR="001C2D80" w:rsidRPr="006F12BA" w:rsidRDefault="001C2D80" w:rsidP="001C2D80">
      <w:pPr>
        <w:rPr>
          <w:sz w:val="16"/>
          <w:szCs w:val="16"/>
        </w:rPr>
      </w:pPr>
      <w:r w:rsidRPr="006F12BA">
        <w:rPr>
          <w:sz w:val="16"/>
          <w:szCs w:val="16"/>
        </w:rPr>
        <w:t xml:space="preserve">    result.append(std::to_string(++i) + ". " + receiver_info-&gt;title_)</w:t>
      </w:r>
    </w:p>
    <w:p w14:paraId="00ED6197" w14:textId="77777777" w:rsidR="001C2D80" w:rsidRPr="006F12BA" w:rsidRDefault="001C2D80" w:rsidP="001C2D80">
      <w:pPr>
        <w:rPr>
          <w:sz w:val="16"/>
          <w:szCs w:val="16"/>
        </w:rPr>
      </w:pPr>
      <w:r w:rsidRPr="006F12BA">
        <w:rPr>
          <w:sz w:val="16"/>
          <w:szCs w:val="16"/>
        </w:rPr>
        <w:t xml:space="preserve">        .append(" [" + std::to_string(receiver_id) + "]\n");</w:t>
      </w:r>
    </w:p>
    <w:p w14:paraId="2DC582CC" w14:textId="77777777" w:rsidR="001C2D80" w:rsidRPr="006F12BA" w:rsidRDefault="001C2D80" w:rsidP="001C2D80">
      <w:pPr>
        <w:rPr>
          <w:sz w:val="16"/>
          <w:szCs w:val="16"/>
        </w:rPr>
      </w:pPr>
      <w:r w:rsidRPr="006F12BA">
        <w:rPr>
          <w:sz w:val="16"/>
          <w:szCs w:val="16"/>
        </w:rPr>
        <w:t xml:space="preserve">  }</w:t>
      </w:r>
    </w:p>
    <w:p w14:paraId="0D3794A5" w14:textId="77777777" w:rsidR="001C2D80" w:rsidRPr="006F12BA" w:rsidRDefault="001C2D80" w:rsidP="001C2D80">
      <w:pPr>
        <w:rPr>
          <w:sz w:val="16"/>
          <w:szCs w:val="16"/>
        </w:rPr>
      </w:pPr>
      <w:r w:rsidRPr="006F12BA">
        <w:rPr>
          <w:sz w:val="16"/>
          <w:szCs w:val="16"/>
        </w:rPr>
        <w:t xml:space="preserve">  SendMessage(telegram_user_id, result);</w:t>
      </w:r>
    </w:p>
    <w:p w14:paraId="284E3654" w14:textId="77777777" w:rsidR="001C2D80" w:rsidRPr="006F12BA" w:rsidRDefault="001C2D80" w:rsidP="001C2D80">
      <w:pPr>
        <w:rPr>
          <w:sz w:val="16"/>
          <w:szCs w:val="16"/>
        </w:rPr>
      </w:pPr>
      <w:r w:rsidRPr="006F12BA">
        <w:rPr>
          <w:sz w:val="16"/>
          <w:szCs w:val="16"/>
        </w:rPr>
        <w:t xml:space="preserve">  SendMessage(telegram_user_id, "Введите ID публикующего канала.");</w:t>
      </w:r>
    </w:p>
    <w:p w14:paraId="5B86EF12" w14:textId="77777777" w:rsidR="001C2D80" w:rsidRPr="006F12BA" w:rsidRDefault="001C2D80" w:rsidP="001C2D80">
      <w:pPr>
        <w:rPr>
          <w:sz w:val="16"/>
          <w:szCs w:val="16"/>
        </w:rPr>
      </w:pPr>
      <w:r w:rsidRPr="006F12BA">
        <w:rPr>
          <w:sz w:val="16"/>
          <w:szCs w:val="16"/>
        </w:rPr>
        <w:t>}</w:t>
      </w:r>
    </w:p>
    <w:p w14:paraId="628E70B9" w14:textId="77777777" w:rsidR="001C2D80" w:rsidRPr="006F12BA" w:rsidRDefault="001C2D80" w:rsidP="001C2D80">
      <w:pPr>
        <w:rPr>
          <w:sz w:val="16"/>
          <w:szCs w:val="16"/>
        </w:rPr>
      </w:pPr>
    </w:p>
    <w:p w14:paraId="0D875003" w14:textId="77777777" w:rsidR="001C2D80" w:rsidRPr="006F12BA" w:rsidRDefault="001C2D80" w:rsidP="001C2D80">
      <w:pPr>
        <w:rPr>
          <w:sz w:val="16"/>
          <w:szCs w:val="16"/>
        </w:rPr>
      </w:pPr>
      <w:r w:rsidRPr="006F12BA">
        <w:rPr>
          <w:sz w:val="16"/>
          <w:szCs w:val="16"/>
        </w:rPr>
        <w:t>void SearcherBot::on_feedback_command(const SearcherBot::MessagePtr&amp; message) {</w:t>
      </w:r>
    </w:p>
    <w:p w14:paraId="1B153EA9"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w:t>
      </w:r>
    </w:p>
    <w:p w14:paraId="19119C62" w14:textId="77777777" w:rsidR="001C2D80" w:rsidRPr="006F12BA" w:rsidRDefault="001C2D80" w:rsidP="001C2D80">
      <w:pPr>
        <w:rPr>
          <w:sz w:val="16"/>
          <w:szCs w:val="16"/>
          <w:lang w:val="ru-RU"/>
        </w:rPr>
      </w:pPr>
      <w:r w:rsidRPr="006F12BA">
        <w:rPr>
          <w:sz w:val="16"/>
          <w:szCs w:val="16"/>
          <w:lang w:val="ru-RU"/>
        </w:rPr>
        <w:t xml:space="preserve">              "Введите Ваш отзыв (пожелание, жалобу, замечание и т.д.) и об "</w:t>
      </w:r>
    </w:p>
    <w:p w14:paraId="53A91DEA"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"этом узнает команда разработки.");</w:t>
      </w:r>
    </w:p>
    <w:p w14:paraId="19ED6A55" w14:textId="77777777" w:rsidR="001C2D80" w:rsidRPr="006F12BA" w:rsidRDefault="001C2D80" w:rsidP="001C2D80">
      <w:pPr>
        <w:rPr>
          <w:sz w:val="16"/>
          <w:szCs w:val="16"/>
        </w:rPr>
      </w:pPr>
      <w:r w:rsidRPr="006F12BA">
        <w:rPr>
          <w:sz w:val="16"/>
          <w:szCs w:val="16"/>
        </w:rPr>
        <w:t xml:space="preserve">  bot_.RegistryNextStep(message-&gt;chat-&gt;id, [this](const MessagePtr&amp; message) {</w:t>
      </w:r>
    </w:p>
    <w:p w14:paraId="44150DEE" w14:textId="77777777" w:rsidR="001C2D80" w:rsidRPr="006F12BA" w:rsidRDefault="001C2D80" w:rsidP="001C2D80">
      <w:pPr>
        <w:rPr>
          <w:sz w:val="16"/>
          <w:szCs w:val="16"/>
        </w:rPr>
      </w:pPr>
      <w:r w:rsidRPr="006F12BA">
        <w:rPr>
          <w:sz w:val="16"/>
          <w:szCs w:val="16"/>
        </w:rPr>
        <w:t xml:space="preserve">    constexpr UserID KIRILL_DANILCHUK_ID = 579488735;</w:t>
      </w:r>
    </w:p>
    <w:p w14:paraId="76C42F23" w14:textId="77777777" w:rsidR="001C2D80" w:rsidRPr="006F12BA" w:rsidRDefault="001C2D80" w:rsidP="001C2D80">
      <w:pPr>
        <w:rPr>
          <w:sz w:val="16"/>
          <w:szCs w:val="16"/>
        </w:rPr>
      </w:pPr>
      <w:r w:rsidRPr="006F12BA">
        <w:rPr>
          <w:sz w:val="16"/>
          <w:szCs w:val="16"/>
        </w:rPr>
        <w:t xml:space="preserve">    SendMessage(KIRILL_DANILCHUK_ID, "Отзыв:");</w:t>
      </w:r>
    </w:p>
    <w:p w14:paraId="5F513D16" w14:textId="77777777" w:rsidR="001C2D80" w:rsidRPr="006F12BA" w:rsidRDefault="001C2D80" w:rsidP="001C2D80">
      <w:pPr>
        <w:rPr>
          <w:sz w:val="16"/>
          <w:szCs w:val="16"/>
        </w:rPr>
      </w:pPr>
      <w:r w:rsidRPr="006F12BA">
        <w:rPr>
          <w:sz w:val="16"/>
          <w:szCs w:val="16"/>
        </w:rPr>
        <w:t xml:space="preserve">    bot_.getApi().forwardMessage(KIRILL_DANILCHUK_ID, message-&gt;chat-&gt;id,</w:t>
      </w:r>
    </w:p>
    <w:p w14:paraId="4AA15A12" w14:textId="77777777" w:rsidR="001C2D80" w:rsidRPr="006F12BA" w:rsidRDefault="001C2D80" w:rsidP="001C2D80">
      <w:pPr>
        <w:rPr>
          <w:sz w:val="16"/>
          <w:szCs w:val="16"/>
        </w:rPr>
      </w:pPr>
      <w:r w:rsidRPr="006F12BA">
        <w:rPr>
          <w:sz w:val="16"/>
          <w:szCs w:val="16"/>
        </w:rPr>
        <w:t xml:space="preserve">                                 message-&gt;messageId);</w:t>
      </w:r>
    </w:p>
    <w:p w14:paraId="2B093FA7" w14:textId="77777777" w:rsidR="001C2D80" w:rsidRPr="006F12BA" w:rsidRDefault="001C2D80" w:rsidP="001C2D80">
      <w:pPr>
        <w:rPr>
          <w:sz w:val="16"/>
          <w:szCs w:val="16"/>
        </w:rPr>
      </w:pPr>
      <w:r w:rsidRPr="006F12BA">
        <w:rPr>
          <w:sz w:val="16"/>
          <w:szCs w:val="16"/>
        </w:rPr>
        <w:t xml:space="preserve">  });</w:t>
      </w:r>
    </w:p>
    <w:p w14:paraId="1CDBBEB7" w14:textId="77777777" w:rsidR="001C2D80" w:rsidRPr="006F12BA" w:rsidRDefault="001C2D80" w:rsidP="001C2D80">
      <w:pPr>
        <w:rPr>
          <w:sz w:val="16"/>
          <w:szCs w:val="16"/>
        </w:rPr>
      </w:pPr>
      <w:r w:rsidRPr="006F12BA">
        <w:rPr>
          <w:sz w:val="16"/>
          <w:szCs w:val="16"/>
        </w:rPr>
        <w:t>}</w:t>
      </w:r>
    </w:p>
    <w:p w14:paraId="35302C2D" w14:textId="77777777" w:rsidR="001C2D80" w:rsidRPr="006F12BA" w:rsidRDefault="001C2D80" w:rsidP="001C2D80">
      <w:pPr>
        <w:rPr>
          <w:sz w:val="16"/>
          <w:szCs w:val="16"/>
        </w:rPr>
      </w:pPr>
    </w:p>
    <w:p w14:paraId="141B8EF2" w14:textId="77777777" w:rsidR="001C2D80" w:rsidRPr="006F12BA" w:rsidRDefault="001C2D80" w:rsidP="001C2D80">
      <w:pPr>
        <w:rPr>
          <w:sz w:val="16"/>
          <w:szCs w:val="16"/>
        </w:rPr>
      </w:pPr>
      <w:r w:rsidRPr="006F12BA">
        <w:rPr>
          <w:sz w:val="16"/>
          <w:szCs w:val="16"/>
        </w:rPr>
        <w:t>void SearcherBot::on_broadcast(const MessagePtr&amp; message) {</w:t>
      </w:r>
    </w:p>
    <w:p w14:paraId="0047902B"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 "Введите сообщение для рассылки");</w:t>
      </w:r>
    </w:p>
    <w:p w14:paraId="54726237"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bot_.RegistryNextStep(message-&gt;chat-&gt;id, [this](const MessagePtr&amp; message) {</w:t>
      </w:r>
    </w:p>
    <w:p w14:paraId="432EB258" w14:textId="77777777" w:rsidR="001C2D80" w:rsidRPr="006F12BA" w:rsidRDefault="001C2D80" w:rsidP="001C2D80">
      <w:pPr>
        <w:rPr>
          <w:sz w:val="16"/>
          <w:szCs w:val="16"/>
        </w:rPr>
      </w:pPr>
      <w:r w:rsidRPr="006F12BA">
        <w:rPr>
          <w:sz w:val="16"/>
          <w:szCs w:val="16"/>
        </w:rPr>
        <w:t xml:space="preserve">    for (const db::User&amp; user : database_.Users()) {</w:t>
      </w:r>
    </w:p>
    <w:p w14:paraId="717CC470" w14:textId="77777777" w:rsidR="001C2D80" w:rsidRPr="006F12BA" w:rsidRDefault="001C2D80" w:rsidP="001C2D80">
      <w:pPr>
        <w:rPr>
          <w:sz w:val="16"/>
          <w:szCs w:val="16"/>
        </w:rPr>
      </w:pPr>
      <w:r w:rsidRPr="006F12BA">
        <w:rPr>
          <w:sz w:val="16"/>
          <w:szCs w:val="16"/>
        </w:rPr>
        <w:t xml:space="preserve">      bot_.getApi().forwardMessage(user.user_id, message-&gt;chat-&gt;id,</w:t>
      </w:r>
    </w:p>
    <w:p w14:paraId="5A890129" w14:textId="77777777" w:rsidR="001C2D80" w:rsidRPr="006F12BA" w:rsidRDefault="001C2D80" w:rsidP="001C2D80">
      <w:pPr>
        <w:rPr>
          <w:sz w:val="16"/>
          <w:szCs w:val="16"/>
        </w:rPr>
      </w:pPr>
      <w:r w:rsidRPr="006F12BA">
        <w:rPr>
          <w:sz w:val="16"/>
          <w:szCs w:val="16"/>
        </w:rPr>
        <w:t xml:space="preserve">                                   message-&gt;messageId);</w:t>
      </w:r>
    </w:p>
    <w:p w14:paraId="54FE6121" w14:textId="77777777" w:rsidR="001C2D80" w:rsidRPr="006F12BA" w:rsidRDefault="001C2D80" w:rsidP="001C2D80">
      <w:pPr>
        <w:rPr>
          <w:sz w:val="16"/>
          <w:szCs w:val="16"/>
        </w:rPr>
      </w:pPr>
      <w:r w:rsidRPr="006F12BA">
        <w:rPr>
          <w:sz w:val="16"/>
          <w:szCs w:val="16"/>
        </w:rPr>
        <w:t xml:space="preserve">    }</w:t>
      </w:r>
    </w:p>
    <w:p w14:paraId="3DE103A8" w14:textId="77777777" w:rsidR="001C2D80" w:rsidRPr="006F12BA" w:rsidRDefault="001C2D80" w:rsidP="001C2D80">
      <w:pPr>
        <w:rPr>
          <w:sz w:val="16"/>
          <w:szCs w:val="16"/>
        </w:rPr>
      </w:pPr>
      <w:r w:rsidRPr="006F12BA">
        <w:rPr>
          <w:sz w:val="16"/>
          <w:szCs w:val="16"/>
        </w:rPr>
        <w:t xml:space="preserve">  });</w:t>
      </w:r>
    </w:p>
    <w:p w14:paraId="7C56279C" w14:textId="77777777" w:rsidR="001C2D80" w:rsidRPr="006F12BA" w:rsidRDefault="001C2D80" w:rsidP="001C2D80">
      <w:pPr>
        <w:rPr>
          <w:sz w:val="16"/>
          <w:szCs w:val="16"/>
        </w:rPr>
      </w:pPr>
      <w:r w:rsidRPr="006F12BA">
        <w:rPr>
          <w:sz w:val="16"/>
          <w:szCs w:val="16"/>
        </w:rPr>
        <w:t>}</w:t>
      </w:r>
    </w:p>
    <w:p w14:paraId="103A74E0" w14:textId="77777777" w:rsidR="001C2D80" w:rsidRPr="006F12BA" w:rsidRDefault="001C2D80" w:rsidP="001C2D80">
      <w:pPr>
        <w:rPr>
          <w:sz w:val="16"/>
          <w:szCs w:val="16"/>
        </w:rPr>
      </w:pPr>
    </w:p>
    <w:p w14:paraId="2DA269C0" w14:textId="77777777" w:rsidR="001C2D80" w:rsidRPr="006F12BA" w:rsidRDefault="001C2D80" w:rsidP="001C2D80">
      <w:pPr>
        <w:rPr>
          <w:sz w:val="16"/>
          <w:szCs w:val="16"/>
        </w:rPr>
      </w:pPr>
      <w:r w:rsidRPr="006F12BA">
        <w:rPr>
          <w:sz w:val="16"/>
          <w:szCs w:val="16"/>
        </w:rPr>
        <w:t>void SearcherBot::on_start_command(const SearcherBot::MessagePtr&amp; message) {</w:t>
      </w:r>
    </w:p>
    <w:p w14:paraId="4ABFC351" w14:textId="77777777" w:rsidR="001C2D80" w:rsidRPr="006F12BA" w:rsidRDefault="001C2D80" w:rsidP="001C2D80">
      <w:pPr>
        <w:rPr>
          <w:sz w:val="16"/>
          <w:szCs w:val="16"/>
        </w:rPr>
      </w:pPr>
      <w:r w:rsidRPr="006F12BA">
        <w:rPr>
          <w:sz w:val="16"/>
          <w:szCs w:val="16"/>
        </w:rPr>
        <w:t xml:space="preserve">  db::User::ROLE role = database_.GetRole(message-&gt;from-&gt;id);</w:t>
      </w:r>
    </w:p>
    <w:p w14:paraId="39B4C8BA" w14:textId="77777777" w:rsidR="001C2D80" w:rsidRPr="006F12BA" w:rsidRDefault="001C2D80" w:rsidP="001C2D80">
      <w:pPr>
        <w:rPr>
          <w:sz w:val="16"/>
          <w:szCs w:val="16"/>
        </w:rPr>
      </w:pPr>
      <w:r w:rsidRPr="006F12BA">
        <w:rPr>
          <w:sz w:val="16"/>
          <w:szCs w:val="16"/>
        </w:rPr>
        <w:t xml:space="preserve">  SendMessage(message-&gt;chat-&gt;id, "Выберите действие", GetStartMarkup(role));</w:t>
      </w:r>
    </w:p>
    <w:p w14:paraId="67855A4A" w14:textId="77777777" w:rsidR="001C2D80" w:rsidRPr="006F12BA" w:rsidRDefault="001C2D80" w:rsidP="001C2D80">
      <w:pPr>
        <w:rPr>
          <w:sz w:val="16"/>
          <w:szCs w:val="16"/>
        </w:rPr>
      </w:pPr>
      <w:r w:rsidRPr="006F12BA">
        <w:rPr>
          <w:sz w:val="16"/>
          <w:szCs w:val="16"/>
        </w:rPr>
        <w:t>}</w:t>
      </w:r>
    </w:p>
    <w:p w14:paraId="01E5B71B" w14:textId="77777777" w:rsidR="001C2D80" w:rsidRPr="006F12BA" w:rsidRDefault="001C2D80" w:rsidP="001C2D80">
      <w:pPr>
        <w:rPr>
          <w:sz w:val="16"/>
          <w:szCs w:val="16"/>
        </w:rPr>
      </w:pPr>
    </w:p>
    <w:p w14:paraId="64AE41B3" w14:textId="77777777" w:rsidR="001C2D80" w:rsidRPr="006F12BA" w:rsidRDefault="001C2D80" w:rsidP="001C2D80">
      <w:pPr>
        <w:rPr>
          <w:sz w:val="16"/>
          <w:szCs w:val="16"/>
        </w:rPr>
      </w:pPr>
      <w:r w:rsidRPr="006F12BA">
        <w:rPr>
          <w:sz w:val="16"/>
          <w:szCs w:val="16"/>
        </w:rPr>
        <w:t>void SearcherBot::on_help_command(const SearcherBot::MessagePtr&amp; message) {</w:t>
      </w:r>
    </w:p>
    <w:p w14:paraId="0C1B6765" w14:textId="77777777" w:rsidR="001C2D80" w:rsidRPr="006F12BA" w:rsidRDefault="001C2D80" w:rsidP="001C2D80">
      <w:pPr>
        <w:rPr>
          <w:sz w:val="16"/>
          <w:szCs w:val="16"/>
        </w:rPr>
      </w:pPr>
      <w:r w:rsidRPr="006F12BA">
        <w:rPr>
          <w:sz w:val="16"/>
          <w:szCs w:val="16"/>
        </w:rPr>
        <w:t xml:space="preserve">  db::User::ROLE role = database_.GetRole(message-&gt;from-&gt;id);</w:t>
      </w:r>
    </w:p>
    <w:p w14:paraId="125A3F5F" w14:textId="77777777" w:rsidR="001C2D80" w:rsidRPr="006F12BA" w:rsidRDefault="001C2D80" w:rsidP="001C2D80">
      <w:pPr>
        <w:rPr>
          <w:sz w:val="16"/>
          <w:szCs w:val="16"/>
        </w:rPr>
      </w:pPr>
      <w:r w:rsidRPr="006F12BA">
        <w:rPr>
          <w:sz w:val="16"/>
          <w:szCs w:val="16"/>
        </w:rPr>
        <w:t xml:space="preserve">  TgBot::InputFile::Ptr input_file = DocForRole(role);</w:t>
      </w:r>
    </w:p>
    <w:p w14:paraId="2B3DE366" w14:textId="77777777" w:rsidR="001C2D80" w:rsidRPr="006F12BA" w:rsidRDefault="001C2D80" w:rsidP="001C2D80">
      <w:pPr>
        <w:rPr>
          <w:sz w:val="16"/>
          <w:szCs w:val="16"/>
        </w:rPr>
      </w:pPr>
      <w:r w:rsidRPr="006F12BA">
        <w:rPr>
          <w:sz w:val="16"/>
          <w:szCs w:val="16"/>
        </w:rPr>
        <w:t xml:space="preserve">  if (!input_file) {</w:t>
      </w:r>
    </w:p>
    <w:p w14:paraId="00498944" w14:textId="77777777" w:rsidR="001C2D80" w:rsidRPr="006F12BA" w:rsidRDefault="001C2D80" w:rsidP="001C2D80">
      <w:pPr>
        <w:rPr>
          <w:sz w:val="16"/>
          <w:szCs w:val="16"/>
        </w:rPr>
      </w:pPr>
      <w:r w:rsidRPr="006F12BA">
        <w:rPr>
          <w:sz w:val="16"/>
          <w:szCs w:val="16"/>
        </w:rPr>
        <w:t xml:space="preserve">    SendMessage(</w:t>
      </w:r>
    </w:p>
    <w:p w14:paraId="20239493" w14:textId="77777777" w:rsidR="001C2D80" w:rsidRPr="006F12BA" w:rsidRDefault="001C2D80" w:rsidP="001C2D80">
      <w:pPr>
        <w:rPr>
          <w:sz w:val="16"/>
          <w:szCs w:val="16"/>
        </w:rPr>
      </w:pPr>
      <w:r w:rsidRPr="006F12BA">
        <w:rPr>
          <w:sz w:val="16"/>
          <w:szCs w:val="16"/>
        </w:rPr>
        <w:t xml:space="preserve">        message-&gt;chat-&gt;id,</w:t>
      </w:r>
    </w:p>
    <w:p w14:paraId="10079EF4"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"Документация доступна только зарегистрированным пользователям.");</w:t>
      </w:r>
    </w:p>
    <w:p w14:paraId="0F69A673"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632338E8" w14:textId="77777777" w:rsidR="001C2D80" w:rsidRPr="006F12BA" w:rsidRDefault="001C2D80" w:rsidP="001C2D80">
      <w:pPr>
        <w:rPr>
          <w:sz w:val="16"/>
          <w:szCs w:val="16"/>
        </w:rPr>
      </w:pPr>
      <w:r w:rsidRPr="006F12BA">
        <w:rPr>
          <w:sz w:val="16"/>
          <w:szCs w:val="16"/>
        </w:rPr>
        <w:t xml:space="preserve">  }</w:t>
      </w:r>
    </w:p>
    <w:p w14:paraId="594AFFC9" w14:textId="77777777" w:rsidR="001C2D80" w:rsidRPr="006F12BA" w:rsidRDefault="001C2D80" w:rsidP="001C2D80">
      <w:pPr>
        <w:rPr>
          <w:sz w:val="16"/>
          <w:szCs w:val="16"/>
        </w:rPr>
      </w:pPr>
      <w:r w:rsidRPr="006F12BA">
        <w:rPr>
          <w:sz w:val="16"/>
          <w:szCs w:val="16"/>
        </w:rPr>
        <w:t xml:space="preserve">  input_file-&gt;fileName = "Документация.pdf";</w:t>
      </w:r>
    </w:p>
    <w:p w14:paraId="2D43A441" w14:textId="77777777" w:rsidR="001C2D80" w:rsidRPr="006F12BA" w:rsidRDefault="001C2D80" w:rsidP="001C2D80">
      <w:pPr>
        <w:rPr>
          <w:sz w:val="16"/>
          <w:szCs w:val="16"/>
          <w:lang w:val="ru-RU"/>
        </w:rPr>
      </w:pPr>
      <w:r w:rsidRPr="006F12BA">
        <w:rPr>
          <w:sz w:val="16"/>
          <w:szCs w:val="16"/>
        </w:rPr>
        <w:t xml:space="preserve">  std</w:t>
      </w:r>
      <w:r w:rsidRPr="006F12BA">
        <w:rPr>
          <w:sz w:val="16"/>
          <w:szCs w:val="16"/>
          <w:lang w:val="ru-RU"/>
        </w:rPr>
        <w:t>::</w:t>
      </w:r>
      <w:r w:rsidRPr="006F12BA">
        <w:rPr>
          <w:sz w:val="16"/>
          <w:szCs w:val="16"/>
        </w:rPr>
        <w:t>string</w:t>
      </w:r>
      <w:r w:rsidRPr="006F12BA">
        <w:rPr>
          <w:sz w:val="16"/>
          <w:szCs w:val="16"/>
          <w:lang w:val="ru-RU"/>
        </w:rPr>
        <w:t xml:space="preserve"> </w:t>
      </w:r>
      <w:r w:rsidRPr="006F12BA">
        <w:rPr>
          <w:sz w:val="16"/>
          <w:szCs w:val="16"/>
        </w:rPr>
        <w:t>caption</w:t>
      </w:r>
      <w:r w:rsidRPr="006F12BA">
        <w:rPr>
          <w:sz w:val="16"/>
          <w:szCs w:val="16"/>
          <w:lang w:val="ru-RU"/>
        </w:rPr>
        <w:t>{"Документация для "};</w:t>
      </w:r>
    </w:p>
    <w:p w14:paraId="17010A1D"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if (role == db::User::ROLE::USER) {</w:t>
      </w:r>
    </w:p>
    <w:p w14:paraId="1DEDAC5D" w14:textId="77777777" w:rsidR="001C2D80" w:rsidRPr="006F12BA" w:rsidRDefault="001C2D80" w:rsidP="001C2D80">
      <w:pPr>
        <w:rPr>
          <w:sz w:val="16"/>
          <w:szCs w:val="16"/>
        </w:rPr>
      </w:pPr>
      <w:r w:rsidRPr="006F12BA">
        <w:rPr>
          <w:sz w:val="16"/>
          <w:szCs w:val="16"/>
        </w:rPr>
        <w:t xml:space="preserve">    caption += "пользователя.";</w:t>
      </w:r>
    </w:p>
    <w:p w14:paraId="41FA3D9B" w14:textId="77777777" w:rsidR="001C2D80" w:rsidRPr="006F12BA" w:rsidRDefault="001C2D80" w:rsidP="001C2D80">
      <w:pPr>
        <w:rPr>
          <w:sz w:val="16"/>
          <w:szCs w:val="16"/>
        </w:rPr>
      </w:pPr>
      <w:r w:rsidRPr="006F12BA">
        <w:rPr>
          <w:sz w:val="16"/>
          <w:szCs w:val="16"/>
        </w:rPr>
        <w:t xml:space="preserve">  } else if (role == db::User::ROLE::ADMIN) {</w:t>
      </w:r>
    </w:p>
    <w:p w14:paraId="381A4AA3" w14:textId="77777777" w:rsidR="001C2D80" w:rsidRPr="006F12BA" w:rsidRDefault="001C2D80" w:rsidP="001C2D80">
      <w:pPr>
        <w:rPr>
          <w:sz w:val="16"/>
          <w:szCs w:val="16"/>
        </w:rPr>
      </w:pPr>
      <w:r w:rsidRPr="006F12BA">
        <w:rPr>
          <w:sz w:val="16"/>
          <w:szCs w:val="16"/>
        </w:rPr>
        <w:t xml:space="preserve">    caption += "администратора.";</w:t>
      </w:r>
    </w:p>
    <w:p w14:paraId="63AE1532" w14:textId="77777777" w:rsidR="001C2D80" w:rsidRPr="006F12BA" w:rsidRDefault="001C2D80" w:rsidP="001C2D80">
      <w:pPr>
        <w:rPr>
          <w:sz w:val="16"/>
          <w:szCs w:val="16"/>
        </w:rPr>
      </w:pPr>
      <w:r w:rsidRPr="006F12BA">
        <w:rPr>
          <w:sz w:val="16"/>
          <w:szCs w:val="16"/>
        </w:rPr>
        <w:t xml:space="preserve">  }</w:t>
      </w:r>
    </w:p>
    <w:p w14:paraId="28701208" w14:textId="77777777" w:rsidR="001C2D80" w:rsidRPr="006F12BA" w:rsidRDefault="001C2D80" w:rsidP="001C2D80">
      <w:pPr>
        <w:rPr>
          <w:sz w:val="16"/>
          <w:szCs w:val="16"/>
        </w:rPr>
      </w:pPr>
      <w:r w:rsidRPr="006F12BA">
        <w:rPr>
          <w:sz w:val="16"/>
          <w:szCs w:val="16"/>
        </w:rPr>
        <w:t xml:space="preserve">  auto thumb = TgBot::InputFile::fromFile("docs/cat.jpg", "image/jpeg");</w:t>
      </w:r>
    </w:p>
    <w:p w14:paraId="6E7081D6" w14:textId="77777777" w:rsidR="001C2D80" w:rsidRPr="006F12BA" w:rsidRDefault="001C2D80" w:rsidP="001C2D80">
      <w:pPr>
        <w:rPr>
          <w:sz w:val="16"/>
          <w:szCs w:val="16"/>
        </w:rPr>
      </w:pPr>
      <w:r w:rsidRPr="006F12BA">
        <w:rPr>
          <w:sz w:val="16"/>
          <w:szCs w:val="16"/>
        </w:rPr>
        <w:t xml:space="preserve">  bot_.getApi().sendDocument(message-&gt;chat-&gt;id, input_file, thumb, caption);</w:t>
      </w:r>
    </w:p>
    <w:p w14:paraId="6D31F323" w14:textId="77777777" w:rsidR="001C2D80" w:rsidRPr="006F12BA" w:rsidRDefault="001C2D80" w:rsidP="001C2D80">
      <w:pPr>
        <w:rPr>
          <w:sz w:val="16"/>
          <w:szCs w:val="16"/>
        </w:rPr>
      </w:pPr>
      <w:r w:rsidRPr="006F12BA">
        <w:rPr>
          <w:sz w:val="16"/>
          <w:szCs w:val="16"/>
        </w:rPr>
        <w:t>}</w:t>
      </w:r>
    </w:p>
    <w:p w14:paraId="3049846B" w14:textId="77777777" w:rsidR="001C2D80" w:rsidRPr="006F12BA" w:rsidRDefault="001C2D80" w:rsidP="001C2D80">
      <w:pPr>
        <w:rPr>
          <w:sz w:val="16"/>
          <w:szCs w:val="16"/>
        </w:rPr>
      </w:pPr>
    </w:p>
    <w:p w14:paraId="0F69DCB5" w14:textId="77777777" w:rsidR="001C2D80" w:rsidRPr="006F12BA" w:rsidRDefault="001C2D80" w:rsidP="001C2D80">
      <w:pPr>
        <w:rPr>
          <w:sz w:val="16"/>
          <w:szCs w:val="16"/>
        </w:rPr>
      </w:pPr>
      <w:r w:rsidRPr="006F12BA">
        <w:rPr>
          <w:sz w:val="16"/>
          <w:szCs w:val="16"/>
        </w:rPr>
        <w:t>TgBot::InputFile::Ptr SearcherBot::DocForRole(db::User::ROLE role) {</w:t>
      </w:r>
    </w:p>
    <w:p w14:paraId="6B44CB71" w14:textId="77777777" w:rsidR="001C2D80" w:rsidRPr="006F12BA" w:rsidRDefault="001C2D80" w:rsidP="001C2D80">
      <w:pPr>
        <w:rPr>
          <w:sz w:val="16"/>
          <w:szCs w:val="16"/>
        </w:rPr>
      </w:pPr>
      <w:r w:rsidRPr="006F12BA">
        <w:rPr>
          <w:sz w:val="16"/>
          <w:szCs w:val="16"/>
        </w:rPr>
        <w:t xml:space="preserve">  switch (role) {</w:t>
      </w:r>
    </w:p>
    <w:p w14:paraId="493D9706" w14:textId="77777777" w:rsidR="001C2D80" w:rsidRPr="006F12BA" w:rsidRDefault="001C2D80" w:rsidP="001C2D80">
      <w:pPr>
        <w:rPr>
          <w:sz w:val="16"/>
          <w:szCs w:val="16"/>
        </w:rPr>
      </w:pPr>
      <w:r w:rsidRPr="006F12BA">
        <w:rPr>
          <w:sz w:val="16"/>
          <w:szCs w:val="16"/>
        </w:rPr>
        <w:t xml:space="preserve">    case db::User::ROLE::ADMIN:</w:t>
      </w:r>
    </w:p>
    <w:p w14:paraId="5AD7AD73" w14:textId="77777777" w:rsidR="001C2D80" w:rsidRPr="006F12BA" w:rsidRDefault="001C2D80" w:rsidP="001C2D80">
      <w:pPr>
        <w:rPr>
          <w:sz w:val="16"/>
          <w:szCs w:val="16"/>
        </w:rPr>
      </w:pPr>
      <w:r w:rsidRPr="006F12BA">
        <w:rPr>
          <w:sz w:val="16"/>
          <w:szCs w:val="16"/>
        </w:rPr>
        <w:t xml:space="preserve">      return TgBot::InputFile::fromFile("docs/admin.pdf", "application/pdf");</w:t>
      </w:r>
    </w:p>
    <w:p w14:paraId="1F2600AD" w14:textId="77777777" w:rsidR="001C2D80" w:rsidRPr="006F12BA" w:rsidRDefault="001C2D80" w:rsidP="001C2D80">
      <w:pPr>
        <w:rPr>
          <w:sz w:val="16"/>
          <w:szCs w:val="16"/>
        </w:rPr>
      </w:pPr>
      <w:r w:rsidRPr="006F12BA">
        <w:rPr>
          <w:sz w:val="16"/>
          <w:szCs w:val="16"/>
        </w:rPr>
        <w:t xml:space="preserve">    case db::User::ROLE::USER:</w:t>
      </w:r>
    </w:p>
    <w:p w14:paraId="0FF4B5E8" w14:textId="77777777" w:rsidR="001C2D80" w:rsidRPr="006F12BA" w:rsidRDefault="001C2D80" w:rsidP="001C2D80">
      <w:pPr>
        <w:rPr>
          <w:sz w:val="16"/>
          <w:szCs w:val="16"/>
        </w:rPr>
      </w:pPr>
      <w:r w:rsidRPr="006F12BA">
        <w:rPr>
          <w:sz w:val="16"/>
          <w:szCs w:val="16"/>
        </w:rPr>
        <w:t xml:space="preserve">      return TgBot::InputFile::fromFile("docs/user.pdf", "application/pdf");</w:t>
      </w:r>
    </w:p>
    <w:p w14:paraId="39F33C94" w14:textId="77777777" w:rsidR="001C2D80" w:rsidRPr="006F12BA" w:rsidRDefault="001C2D80" w:rsidP="001C2D80">
      <w:pPr>
        <w:rPr>
          <w:sz w:val="16"/>
          <w:szCs w:val="16"/>
        </w:rPr>
      </w:pPr>
      <w:r w:rsidRPr="006F12BA">
        <w:rPr>
          <w:sz w:val="16"/>
          <w:szCs w:val="16"/>
        </w:rPr>
        <w:t xml:space="preserve">    default:</w:t>
      </w:r>
    </w:p>
    <w:p w14:paraId="4367D58E" w14:textId="77777777" w:rsidR="001C2D80" w:rsidRPr="006F12BA" w:rsidRDefault="001C2D80" w:rsidP="001C2D80">
      <w:pPr>
        <w:rPr>
          <w:sz w:val="16"/>
          <w:szCs w:val="16"/>
        </w:rPr>
      </w:pPr>
      <w:r w:rsidRPr="006F12BA">
        <w:rPr>
          <w:sz w:val="16"/>
          <w:szCs w:val="16"/>
        </w:rPr>
        <w:t xml:space="preserve">      return nullptr;</w:t>
      </w:r>
    </w:p>
    <w:p w14:paraId="01786F9F" w14:textId="77777777" w:rsidR="001C2D80" w:rsidRPr="006F12BA" w:rsidRDefault="001C2D80" w:rsidP="001C2D80">
      <w:pPr>
        <w:rPr>
          <w:sz w:val="16"/>
          <w:szCs w:val="16"/>
        </w:rPr>
      </w:pPr>
      <w:r w:rsidRPr="006F12BA">
        <w:rPr>
          <w:sz w:val="16"/>
          <w:szCs w:val="16"/>
        </w:rPr>
        <w:t xml:space="preserve">  }</w:t>
      </w:r>
    </w:p>
    <w:p w14:paraId="045EE1BC" w14:textId="77777777" w:rsidR="001C2D80" w:rsidRPr="006F12BA" w:rsidRDefault="001C2D80" w:rsidP="001C2D80">
      <w:pPr>
        <w:rPr>
          <w:sz w:val="16"/>
          <w:szCs w:val="16"/>
        </w:rPr>
      </w:pPr>
      <w:r w:rsidRPr="006F12BA">
        <w:rPr>
          <w:sz w:val="16"/>
          <w:szCs w:val="16"/>
        </w:rPr>
        <w:t>}</w:t>
      </w:r>
    </w:p>
    <w:p w14:paraId="47069AE7" w14:textId="77777777" w:rsidR="001C2D80" w:rsidRPr="006F12BA" w:rsidRDefault="001C2D80" w:rsidP="001C2D80">
      <w:pPr>
        <w:rPr>
          <w:sz w:val="16"/>
          <w:szCs w:val="16"/>
        </w:rPr>
      </w:pPr>
    </w:p>
    <w:p w14:paraId="63715854" w14:textId="77777777" w:rsidR="001C2D80" w:rsidRPr="006F12BA" w:rsidRDefault="001C2D80" w:rsidP="001C2D80">
      <w:pPr>
        <w:rPr>
          <w:sz w:val="16"/>
          <w:szCs w:val="16"/>
        </w:rPr>
      </w:pPr>
      <w:r w:rsidRPr="006F12BA">
        <w:rPr>
          <w:sz w:val="16"/>
          <w:szCs w:val="16"/>
        </w:rPr>
        <w:t>bool SearcherBot::IsRentExpired(SearcherBot::UserID telegram_user_id) {</w:t>
      </w:r>
    </w:p>
    <w:p w14:paraId="0E568940" w14:textId="77777777" w:rsidR="001C2D80" w:rsidRPr="006F12BA" w:rsidRDefault="001C2D80" w:rsidP="001C2D80">
      <w:pPr>
        <w:rPr>
          <w:sz w:val="16"/>
          <w:szCs w:val="16"/>
        </w:rPr>
      </w:pPr>
      <w:r w:rsidRPr="006F12BA">
        <w:rPr>
          <w:sz w:val="16"/>
          <w:szCs w:val="16"/>
        </w:rPr>
        <w:t xml:space="preserve">  if (database_.GetRole(telegram_user_id) == db::User::ROLE::ADMIN) {</w:t>
      </w:r>
    </w:p>
    <w:p w14:paraId="28DC23F5" w14:textId="77777777" w:rsidR="001C2D80" w:rsidRPr="006F12BA" w:rsidRDefault="001C2D80" w:rsidP="001C2D80">
      <w:pPr>
        <w:rPr>
          <w:sz w:val="16"/>
          <w:szCs w:val="16"/>
        </w:rPr>
      </w:pPr>
      <w:r w:rsidRPr="006F12BA">
        <w:rPr>
          <w:sz w:val="16"/>
          <w:szCs w:val="16"/>
        </w:rPr>
        <w:t xml:space="preserve">    return true;</w:t>
      </w:r>
    </w:p>
    <w:p w14:paraId="205C4154" w14:textId="77777777" w:rsidR="001C2D80" w:rsidRPr="006F12BA" w:rsidRDefault="001C2D80" w:rsidP="001C2D80">
      <w:pPr>
        <w:rPr>
          <w:sz w:val="16"/>
          <w:szCs w:val="16"/>
        </w:rPr>
      </w:pPr>
      <w:r w:rsidRPr="006F12BA">
        <w:rPr>
          <w:sz w:val="16"/>
          <w:szCs w:val="16"/>
        </w:rPr>
        <w:t xml:space="preserve">  }</w:t>
      </w:r>
    </w:p>
    <w:p w14:paraId="0E42E665" w14:textId="77777777" w:rsidR="001C2D80" w:rsidRPr="006F12BA" w:rsidRDefault="001C2D80" w:rsidP="001C2D80">
      <w:pPr>
        <w:rPr>
          <w:sz w:val="16"/>
          <w:szCs w:val="16"/>
        </w:rPr>
      </w:pPr>
      <w:r w:rsidRPr="006F12BA">
        <w:rPr>
          <w:sz w:val="16"/>
          <w:szCs w:val="16"/>
        </w:rPr>
        <w:t xml:space="preserve">  return database_.IsRentExpired(telegram_user_id);</w:t>
      </w:r>
    </w:p>
    <w:p w14:paraId="378D70FB" w14:textId="77777777" w:rsidR="001C2D80" w:rsidRPr="006F12BA" w:rsidRDefault="001C2D80" w:rsidP="001C2D80">
      <w:pPr>
        <w:rPr>
          <w:sz w:val="16"/>
          <w:szCs w:val="16"/>
        </w:rPr>
      </w:pPr>
      <w:r w:rsidRPr="006F12BA">
        <w:rPr>
          <w:sz w:val="16"/>
          <w:szCs w:val="16"/>
        </w:rPr>
        <w:t>}</w:t>
      </w:r>
    </w:p>
    <w:p w14:paraId="4834212E" w14:textId="77777777" w:rsidR="001C2D80" w:rsidRPr="006F12BA" w:rsidRDefault="001C2D80" w:rsidP="001C2D80">
      <w:pPr>
        <w:rPr>
          <w:sz w:val="16"/>
          <w:szCs w:val="16"/>
        </w:rPr>
      </w:pPr>
    </w:p>
    <w:p w14:paraId="12E9ACF1" w14:textId="77777777" w:rsidR="001C2D80" w:rsidRPr="006F12BA" w:rsidRDefault="001C2D80" w:rsidP="001C2D80">
      <w:pPr>
        <w:rPr>
          <w:sz w:val="16"/>
          <w:szCs w:val="16"/>
        </w:rPr>
      </w:pPr>
      <w:r w:rsidRPr="006F12BA">
        <w:rPr>
          <w:sz w:val="16"/>
          <w:szCs w:val="16"/>
        </w:rPr>
        <w:t>bool SearcherBot::IsAdmin(SearcherBot::UserID telegram_user_id,</w:t>
      </w:r>
    </w:p>
    <w:p w14:paraId="299C5B1D" w14:textId="77777777" w:rsidR="001C2D80" w:rsidRPr="006F12BA" w:rsidRDefault="001C2D80" w:rsidP="001C2D80">
      <w:pPr>
        <w:rPr>
          <w:sz w:val="16"/>
          <w:szCs w:val="16"/>
        </w:rPr>
      </w:pPr>
      <w:r w:rsidRPr="006F12BA">
        <w:rPr>
          <w:sz w:val="16"/>
          <w:szCs w:val="16"/>
        </w:rPr>
        <w:t xml:space="preserve">                          SearcherBot::ChatID chat_id) {</w:t>
      </w:r>
    </w:p>
    <w:p w14:paraId="6E603EE6" w14:textId="77777777" w:rsidR="001C2D80" w:rsidRPr="006F12BA" w:rsidRDefault="001C2D80" w:rsidP="001C2D80">
      <w:pPr>
        <w:rPr>
          <w:sz w:val="16"/>
          <w:szCs w:val="16"/>
        </w:rPr>
      </w:pPr>
      <w:r w:rsidRPr="006F12BA">
        <w:rPr>
          <w:sz w:val="16"/>
          <w:szCs w:val="16"/>
        </w:rPr>
        <w:t xml:space="preserve">  auto administrators = engine_.GetAdministrators(chat_id);</w:t>
      </w:r>
    </w:p>
    <w:p w14:paraId="7D59F5D0" w14:textId="77777777" w:rsidR="001C2D80" w:rsidRPr="006F12BA" w:rsidRDefault="001C2D80" w:rsidP="001C2D80">
      <w:pPr>
        <w:rPr>
          <w:sz w:val="16"/>
          <w:szCs w:val="16"/>
        </w:rPr>
      </w:pPr>
      <w:r w:rsidRPr="006F12BA">
        <w:rPr>
          <w:sz w:val="16"/>
          <w:szCs w:val="16"/>
        </w:rPr>
        <w:t xml:space="preserve">  if (!administrators) {</w:t>
      </w:r>
    </w:p>
    <w:p w14:paraId="7F381AEE" w14:textId="77777777" w:rsidR="001C2D80" w:rsidRPr="006F12BA" w:rsidRDefault="001C2D80" w:rsidP="001C2D80">
      <w:pPr>
        <w:rPr>
          <w:sz w:val="16"/>
          <w:szCs w:val="16"/>
        </w:rPr>
      </w:pPr>
      <w:r w:rsidRPr="006F12BA">
        <w:rPr>
          <w:sz w:val="16"/>
          <w:szCs w:val="16"/>
        </w:rPr>
        <w:t xml:space="preserve">    return false;</w:t>
      </w:r>
    </w:p>
    <w:p w14:paraId="266E0BBB" w14:textId="77777777" w:rsidR="001C2D80" w:rsidRPr="006F12BA" w:rsidRDefault="001C2D80" w:rsidP="001C2D80">
      <w:pPr>
        <w:rPr>
          <w:sz w:val="16"/>
          <w:szCs w:val="16"/>
        </w:rPr>
      </w:pPr>
      <w:r w:rsidRPr="006F12BA">
        <w:rPr>
          <w:sz w:val="16"/>
          <w:szCs w:val="16"/>
        </w:rPr>
        <w:t xml:space="preserve">  }</w:t>
      </w:r>
    </w:p>
    <w:p w14:paraId="66C4D4BB" w14:textId="77777777" w:rsidR="001C2D80" w:rsidRPr="006F12BA" w:rsidRDefault="001C2D80" w:rsidP="001C2D80">
      <w:pPr>
        <w:rPr>
          <w:sz w:val="16"/>
          <w:szCs w:val="16"/>
        </w:rPr>
      </w:pPr>
      <w:r w:rsidRPr="006F12BA">
        <w:rPr>
          <w:sz w:val="16"/>
          <w:szCs w:val="16"/>
        </w:rPr>
        <w:t xml:space="preserve">  auto it = std::find_if(administrators-&gt;administrators_.begin(),</w:t>
      </w:r>
    </w:p>
    <w:p w14:paraId="2821F4EF" w14:textId="77777777" w:rsidR="001C2D80" w:rsidRPr="006F12BA" w:rsidRDefault="001C2D80" w:rsidP="001C2D80">
      <w:pPr>
        <w:rPr>
          <w:sz w:val="16"/>
          <w:szCs w:val="16"/>
        </w:rPr>
      </w:pPr>
      <w:r w:rsidRPr="006F12BA">
        <w:rPr>
          <w:sz w:val="16"/>
          <w:szCs w:val="16"/>
        </w:rPr>
        <w:t xml:space="preserve">                         administrators-&gt;administrators_.end(),</w:t>
      </w:r>
    </w:p>
    <w:p w14:paraId="39BE36FD" w14:textId="77777777" w:rsidR="001C2D80" w:rsidRPr="006F12BA" w:rsidRDefault="001C2D80" w:rsidP="001C2D80">
      <w:pPr>
        <w:rPr>
          <w:sz w:val="16"/>
          <w:szCs w:val="16"/>
        </w:rPr>
      </w:pPr>
      <w:r w:rsidRPr="006F12BA">
        <w:rPr>
          <w:sz w:val="16"/>
          <w:szCs w:val="16"/>
        </w:rPr>
        <w:t xml:space="preserve">                         [telegram_user_id](auto&amp; administrator) {</w:t>
      </w:r>
    </w:p>
    <w:p w14:paraId="51504A4C" w14:textId="77777777" w:rsidR="001C2D80" w:rsidRPr="006F12BA" w:rsidRDefault="001C2D80" w:rsidP="001C2D80">
      <w:pPr>
        <w:rPr>
          <w:sz w:val="16"/>
          <w:szCs w:val="16"/>
        </w:rPr>
      </w:pPr>
      <w:r w:rsidRPr="006F12BA">
        <w:rPr>
          <w:sz w:val="16"/>
          <w:szCs w:val="16"/>
        </w:rPr>
        <w:t xml:space="preserve">                           return administrator-&gt;user_id_ == telegram_user_id;</w:t>
      </w:r>
    </w:p>
    <w:p w14:paraId="103F1CE7" w14:textId="77777777" w:rsidR="001C2D80" w:rsidRPr="006F12BA" w:rsidRDefault="001C2D80" w:rsidP="001C2D80">
      <w:pPr>
        <w:rPr>
          <w:sz w:val="16"/>
          <w:szCs w:val="16"/>
        </w:rPr>
      </w:pPr>
      <w:r w:rsidRPr="006F12BA">
        <w:rPr>
          <w:sz w:val="16"/>
          <w:szCs w:val="16"/>
        </w:rPr>
        <w:t xml:space="preserve">                         });</w:t>
      </w:r>
    </w:p>
    <w:p w14:paraId="604494D8" w14:textId="77777777" w:rsidR="001C2D80" w:rsidRPr="006F12BA" w:rsidRDefault="001C2D80" w:rsidP="001C2D80">
      <w:pPr>
        <w:rPr>
          <w:sz w:val="16"/>
          <w:szCs w:val="16"/>
        </w:rPr>
      </w:pPr>
      <w:r w:rsidRPr="006F12BA">
        <w:rPr>
          <w:sz w:val="16"/>
          <w:szCs w:val="16"/>
        </w:rPr>
        <w:t xml:space="preserve">  return it != administrators-&gt;administrators_.end();</w:t>
      </w:r>
    </w:p>
    <w:p w14:paraId="420F14E2" w14:textId="77777777" w:rsidR="001C2D80" w:rsidRPr="006F12BA" w:rsidRDefault="001C2D80" w:rsidP="001C2D80">
      <w:pPr>
        <w:rPr>
          <w:sz w:val="16"/>
          <w:szCs w:val="16"/>
        </w:rPr>
      </w:pPr>
      <w:r w:rsidRPr="006F12BA">
        <w:rPr>
          <w:sz w:val="16"/>
          <w:szCs w:val="16"/>
        </w:rPr>
        <w:t>}</w:t>
      </w:r>
    </w:p>
    <w:p w14:paraId="57A109F3" w14:textId="77777777" w:rsidR="001C2D80" w:rsidRPr="006F12BA" w:rsidRDefault="001C2D80" w:rsidP="001C2D80">
      <w:pPr>
        <w:rPr>
          <w:sz w:val="16"/>
          <w:szCs w:val="16"/>
        </w:rPr>
      </w:pPr>
    </w:p>
    <w:p w14:paraId="5807A60A" w14:textId="77777777" w:rsidR="001C2D80" w:rsidRPr="006F12BA" w:rsidRDefault="001C2D80" w:rsidP="001C2D80">
      <w:pPr>
        <w:rPr>
          <w:sz w:val="16"/>
          <w:szCs w:val="16"/>
        </w:rPr>
      </w:pPr>
      <w:r w:rsidRPr="006F12BA">
        <w:rPr>
          <w:sz w:val="16"/>
          <w:szCs w:val="16"/>
        </w:rPr>
        <w:t>void SearcherBot::on_append_key_phrase_for_subscribe(</w:t>
      </w:r>
    </w:p>
    <w:p w14:paraId="3879A3A7" w14:textId="77777777" w:rsidR="001C2D80" w:rsidRPr="006F12BA" w:rsidRDefault="001C2D80" w:rsidP="001C2D80">
      <w:pPr>
        <w:rPr>
          <w:sz w:val="16"/>
          <w:szCs w:val="16"/>
        </w:rPr>
      </w:pPr>
      <w:r w:rsidRPr="006F12BA">
        <w:rPr>
          <w:sz w:val="16"/>
          <w:szCs w:val="16"/>
        </w:rPr>
        <w:t xml:space="preserve">    const MessagePtr&amp; message) {</w:t>
      </w:r>
    </w:p>
    <w:p w14:paraId="2D88053A" w14:textId="77777777" w:rsidR="001C2D80" w:rsidRPr="006F12BA" w:rsidRDefault="001C2D80" w:rsidP="001C2D80">
      <w:pPr>
        <w:rPr>
          <w:sz w:val="16"/>
          <w:szCs w:val="16"/>
        </w:rPr>
      </w:pPr>
      <w:r w:rsidRPr="006F12BA">
        <w:rPr>
          <w:sz w:val="16"/>
          <w:szCs w:val="16"/>
        </w:rPr>
        <w:t xml:space="preserve">  SendMessage(</w:t>
      </w:r>
    </w:p>
    <w:p w14:paraId="563D4774" w14:textId="77777777" w:rsidR="001C2D80" w:rsidRPr="006F12BA" w:rsidRDefault="001C2D80" w:rsidP="001C2D80">
      <w:pPr>
        <w:rPr>
          <w:sz w:val="16"/>
          <w:szCs w:val="16"/>
        </w:rPr>
      </w:pPr>
      <w:r w:rsidRPr="006F12BA">
        <w:rPr>
          <w:sz w:val="16"/>
          <w:szCs w:val="16"/>
        </w:rPr>
        <w:t xml:space="preserve">      message-&gt;chat-&gt;id,</w:t>
      </w:r>
    </w:p>
    <w:p w14:paraId="07EB0EA0"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"Введите </w:t>
      </w:r>
      <w:r w:rsidRPr="006F12BA">
        <w:rPr>
          <w:sz w:val="16"/>
          <w:szCs w:val="16"/>
        </w:rPr>
        <w:t>ID</w:t>
      </w:r>
      <w:r w:rsidRPr="006F12BA">
        <w:rPr>
          <w:sz w:val="16"/>
          <w:szCs w:val="16"/>
          <w:lang w:val="ru-RU"/>
        </w:rPr>
        <w:t xml:space="preserve"> канала откуда слушают и куда публикуют через пробел.");</w:t>
      </w:r>
    </w:p>
    <w:p w14:paraId="5F9CCFAA"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bot_.RegistryNextStep(message-&gt;chat-&gt;id, [this](const MessagePtr&amp; message) {</w:t>
      </w:r>
    </w:p>
    <w:p w14:paraId="1DD787CC" w14:textId="77777777" w:rsidR="001C2D80" w:rsidRPr="006F12BA" w:rsidRDefault="001C2D80" w:rsidP="001C2D80">
      <w:pPr>
        <w:rPr>
          <w:sz w:val="16"/>
          <w:szCs w:val="16"/>
        </w:rPr>
      </w:pPr>
      <w:r w:rsidRPr="006F12BA">
        <w:rPr>
          <w:sz w:val="16"/>
          <w:szCs w:val="16"/>
        </w:rPr>
        <w:t xml:space="preserve">    std::vector&lt;std::string&gt; args_str = Split(message-&gt;text, " ");</w:t>
      </w:r>
    </w:p>
    <w:p w14:paraId="70816B2F" w14:textId="77777777" w:rsidR="001C2D80" w:rsidRPr="006F12BA" w:rsidRDefault="001C2D80" w:rsidP="001C2D80">
      <w:pPr>
        <w:rPr>
          <w:sz w:val="16"/>
          <w:szCs w:val="16"/>
        </w:rPr>
      </w:pPr>
      <w:r w:rsidRPr="006F12BA">
        <w:rPr>
          <w:sz w:val="16"/>
          <w:szCs w:val="16"/>
        </w:rPr>
        <w:t xml:space="preserve">    if (args_str.size() != 2) {</w:t>
      </w:r>
    </w:p>
    <w:p w14:paraId="2FF9CE41" w14:textId="77777777" w:rsidR="001C2D80" w:rsidRPr="006F12BA" w:rsidRDefault="001C2D80" w:rsidP="001C2D80">
      <w:pPr>
        <w:rPr>
          <w:sz w:val="16"/>
          <w:szCs w:val="16"/>
        </w:rPr>
      </w:pPr>
      <w:r w:rsidRPr="006F12BA">
        <w:rPr>
          <w:sz w:val="16"/>
          <w:szCs w:val="16"/>
        </w:rPr>
        <w:t xml:space="preserve">      SendMessage(message-&gt;from-&gt;id, "Вы ввели не два параметра.");</w:t>
      </w:r>
    </w:p>
    <w:p w14:paraId="1D6A67E9" w14:textId="77777777" w:rsidR="001C2D80" w:rsidRPr="006F12BA" w:rsidRDefault="001C2D80" w:rsidP="001C2D80">
      <w:pPr>
        <w:rPr>
          <w:sz w:val="16"/>
          <w:szCs w:val="16"/>
        </w:rPr>
      </w:pPr>
      <w:r w:rsidRPr="006F12BA">
        <w:rPr>
          <w:sz w:val="16"/>
          <w:szCs w:val="16"/>
        </w:rPr>
        <w:t xml:space="preserve">      return;</w:t>
      </w:r>
    </w:p>
    <w:p w14:paraId="16211663" w14:textId="77777777" w:rsidR="001C2D80" w:rsidRPr="006F12BA" w:rsidRDefault="001C2D80" w:rsidP="001C2D80">
      <w:pPr>
        <w:rPr>
          <w:sz w:val="16"/>
          <w:szCs w:val="16"/>
        </w:rPr>
      </w:pPr>
      <w:r w:rsidRPr="006F12BA">
        <w:rPr>
          <w:sz w:val="16"/>
          <w:szCs w:val="16"/>
        </w:rPr>
        <w:t xml:space="preserve">    }</w:t>
      </w:r>
    </w:p>
    <w:p w14:paraId="0E64850C" w14:textId="77777777" w:rsidR="001C2D80" w:rsidRPr="006F12BA" w:rsidRDefault="001C2D80" w:rsidP="001C2D80">
      <w:pPr>
        <w:rPr>
          <w:sz w:val="16"/>
          <w:szCs w:val="16"/>
        </w:rPr>
      </w:pPr>
      <w:r w:rsidRPr="006F12BA">
        <w:rPr>
          <w:sz w:val="16"/>
          <w:szCs w:val="16"/>
        </w:rPr>
        <w:t xml:space="preserve">    ChatID observer_id;</w:t>
      </w:r>
    </w:p>
    <w:p w14:paraId="4150CFDC" w14:textId="77777777" w:rsidR="001C2D80" w:rsidRPr="006F12BA" w:rsidRDefault="001C2D80" w:rsidP="001C2D80">
      <w:pPr>
        <w:rPr>
          <w:sz w:val="16"/>
          <w:szCs w:val="16"/>
        </w:rPr>
      </w:pPr>
      <w:r w:rsidRPr="006F12BA">
        <w:rPr>
          <w:sz w:val="16"/>
          <w:szCs w:val="16"/>
        </w:rPr>
        <w:t xml:space="preserve">    ChatID receiver_id;</w:t>
      </w:r>
    </w:p>
    <w:p w14:paraId="54431518" w14:textId="77777777" w:rsidR="001C2D80" w:rsidRPr="006F12BA" w:rsidRDefault="001C2D80" w:rsidP="001C2D80">
      <w:pPr>
        <w:rPr>
          <w:sz w:val="16"/>
          <w:szCs w:val="16"/>
        </w:rPr>
      </w:pPr>
      <w:r w:rsidRPr="006F12BA">
        <w:rPr>
          <w:sz w:val="16"/>
          <w:szCs w:val="16"/>
        </w:rPr>
        <w:t xml:space="preserve">    try {</w:t>
      </w:r>
    </w:p>
    <w:p w14:paraId="2C8D2252" w14:textId="77777777" w:rsidR="001C2D80" w:rsidRPr="006F12BA" w:rsidRDefault="001C2D80" w:rsidP="001C2D80">
      <w:pPr>
        <w:rPr>
          <w:sz w:val="16"/>
          <w:szCs w:val="16"/>
        </w:rPr>
      </w:pPr>
      <w:r w:rsidRPr="006F12BA">
        <w:rPr>
          <w:sz w:val="16"/>
          <w:szCs w:val="16"/>
        </w:rPr>
        <w:t xml:space="preserve">      observer_id = std::stoll(args_str.front());</w:t>
      </w:r>
    </w:p>
    <w:p w14:paraId="3D6A6D25" w14:textId="77777777" w:rsidR="001C2D80" w:rsidRPr="006F12BA" w:rsidRDefault="001C2D80" w:rsidP="001C2D80">
      <w:pPr>
        <w:rPr>
          <w:sz w:val="16"/>
          <w:szCs w:val="16"/>
        </w:rPr>
      </w:pPr>
      <w:r w:rsidRPr="006F12BA">
        <w:rPr>
          <w:sz w:val="16"/>
          <w:szCs w:val="16"/>
        </w:rPr>
        <w:t xml:space="preserve">      receiver_id = std::stoll(args_str.back());</w:t>
      </w:r>
    </w:p>
    <w:p w14:paraId="36E9F79D" w14:textId="77777777" w:rsidR="001C2D80" w:rsidRPr="006F12BA" w:rsidRDefault="001C2D80" w:rsidP="001C2D80">
      <w:pPr>
        <w:rPr>
          <w:sz w:val="16"/>
          <w:szCs w:val="16"/>
        </w:rPr>
      </w:pPr>
      <w:r w:rsidRPr="006F12BA">
        <w:rPr>
          <w:sz w:val="16"/>
          <w:szCs w:val="16"/>
        </w:rPr>
        <w:t xml:space="preserve">    } catch (std::invalid_argument&amp; exception) {</w:t>
      </w:r>
    </w:p>
    <w:p w14:paraId="48CD0D56" w14:textId="77777777" w:rsidR="001C2D80" w:rsidRPr="006F12BA" w:rsidRDefault="001C2D80" w:rsidP="001C2D80">
      <w:pPr>
        <w:rPr>
          <w:sz w:val="16"/>
          <w:szCs w:val="16"/>
        </w:rPr>
      </w:pPr>
      <w:r w:rsidRPr="006F12BA">
        <w:rPr>
          <w:sz w:val="16"/>
          <w:szCs w:val="16"/>
        </w:rPr>
        <w:t xml:space="preserve">      SendMessage(message-&gt;from-&gt;id, "Вы ввели не число.");</w:t>
      </w:r>
    </w:p>
    <w:p w14:paraId="7D858B22" w14:textId="77777777" w:rsidR="001C2D80" w:rsidRPr="006F12BA" w:rsidRDefault="001C2D80" w:rsidP="001C2D80">
      <w:pPr>
        <w:rPr>
          <w:sz w:val="16"/>
          <w:szCs w:val="16"/>
        </w:rPr>
      </w:pPr>
      <w:r w:rsidRPr="006F12BA">
        <w:rPr>
          <w:sz w:val="16"/>
          <w:szCs w:val="16"/>
        </w:rPr>
        <w:t xml:space="preserve">      return;</w:t>
      </w:r>
    </w:p>
    <w:p w14:paraId="073790F7" w14:textId="77777777" w:rsidR="001C2D80" w:rsidRPr="006F12BA" w:rsidRDefault="001C2D80" w:rsidP="001C2D80">
      <w:pPr>
        <w:rPr>
          <w:sz w:val="16"/>
          <w:szCs w:val="16"/>
        </w:rPr>
      </w:pPr>
      <w:r w:rsidRPr="006F12BA">
        <w:rPr>
          <w:sz w:val="16"/>
          <w:szCs w:val="16"/>
        </w:rPr>
        <w:t xml:space="preserve">    }</w:t>
      </w:r>
    </w:p>
    <w:p w14:paraId="79C0FFB6" w14:textId="77777777" w:rsidR="001C2D80" w:rsidRPr="006F12BA" w:rsidRDefault="001C2D80" w:rsidP="001C2D80">
      <w:pPr>
        <w:rPr>
          <w:sz w:val="16"/>
          <w:szCs w:val="16"/>
        </w:rPr>
      </w:pPr>
      <w:r w:rsidRPr="006F12BA">
        <w:rPr>
          <w:sz w:val="16"/>
          <w:szCs w:val="16"/>
        </w:rPr>
        <w:t xml:space="preserve">    db::SERIAL relations_of_channel_id =</w:t>
      </w:r>
    </w:p>
    <w:p w14:paraId="7C1EDADB" w14:textId="77777777" w:rsidR="001C2D80" w:rsidRPr="006F12BA" w:rsidRDefault="001C2D80" w:rsidP="001C2D80">
      <w:pPr>
        <w:rPr>
          <w:sz w:val="16"/>
          <w:szCs w:val="16"/>
        </w:rPr>
      </w:pPr>
      <w:r w:rsidRPr="006F12BA">
        <w:rPr>
          <w:sz w:val="16"/>
          <w:szCs w:val="16"/>
        </w:rPr>
        <w:t xml:space="preserve">        database_.GetRelationId(message-&gt;from-&gt;id, observer_id, receiver_id);</w:t>
      </w:r>
    </w:p>
    <w:p w14:paraId="46BEF992" w14:textId="77777777" w:rsidR="001C2D80" w:rsidRPr="006F12BA" w:rsidRDefault="001C2D80" w:rsidP="001C2D80">
      <w:pPr>
        <w:rPr>
          <w:sz w:val="16"/>
          <w:szCs w:val="16"/>
        </w:rPr>
      </w:pPr>
      <w:r w:rsidRPr="006F12BA">
        <w:rPr>
          <w:sz w:val="16"/>
          <w:szCs w:val="16"/>
        </w:rPr>
        <w:t xml:space="preserve">    if (relations_of_channel_id == 0) {</w:t>
      </w:r>
    </w:p>
    <w:p w14:paraId="2779332D"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from</w:t>
      </w:r>
      <w:r w:rsidRPr="006F12BA">
        <w:rPr>
          <w:sz w:val="16"/>
          <w:szCs w:val="16"/>
          <w:lang w:val="ru-RU"/>
        </w:rPr>
        <w:t>-&gt;</w:t>
      </w:r>
      <w:r w:rsidRPr="006F12BA">
        <w:rPr>
          <w:sz w:val="16"/>
          <w:szCs w:val="16"/>
        </w:rPr>
        <w:t>id</w:t>
      </w:r>
      <w:r w:rsidRPr="006F12BA">
        <w:rPr>
          <w:sz w:val="16"/>
          <w:szCs w:val="16"/>
          <w:lang w:val="ru-RU"/>
        </w:rPr>
        <w:t>, "У Вас нет доступа к данной подписке");</w:t>
      </w:r>
    </w:p>
    <w:p w14:paraId="6FAD16B8"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5E4D74B9" w14:textId="77777777" w:rsidR="001C2D80" w:rsidRPr="006F12BA" w:rsidRDefault="001C2D80" w:rsidP="001C2D80">
      <w:pPr>
        <w:rPr>
          <w:sz w:val="16"/>
          <w:szCs w:val="16"/>
        </w:rPr>
      </w:pPr>
      <w:r w:rsidRPr="006F12BA">
        <w:rPr>
          <w:sz w:val="16"/>
          <w:szCs w:val="16"/>
        </w:rPr>
        <w:t xml:space="preserve">    }</w:t>
      </w:r>
    </w:p>
    <w:p w14:paraId="5C83BBFD" w14:textId="77777777" w:rsidR="001C2D80" w:rsidRPr="006F12BA" w:rsidRDefault="001C2D80" w:rsidP="001C2D80">
      <w:pPr>
        <w:rPr>
          <w:sz w:val="16"/>
          <w:szCs w:val="16"/>
        </w:rPr>
      </w:pPr>
      <w:r w:rsidRPr="006F12BA">
        <w:rPr>
          <w:sz w:val="16"/>
          <w:szCs w:val="16"/>
        </w:rPr>
        <w:t xml:space="preserve">    SendMessage(message-&gt;chat-&gt;id, "Введите ключевую фразу");</w:t>
      </w:r>
    </w:p>
    <w:p w14:paraId="44CFD07F" w14:textId="77777777" w:rsidR="001C2D80" w:rsidRPr="006F12BA" w:rsidRDefault="001C2D80" w:rsidP="001C2D80">
      <w:pPr>
        <w:rPr>
          <w:sz w:val="16"/>
          <w:szCs w:val="16"/>
        </w:rPr>
      </w:pPr>
      <w:r w:rsidRPr="006F12BA">
        <w:rPr>
          <w:sz w:val="16"/>
          <w:szCs w:val="16"/>
        </w:rPr>
        <w:t xml:space="preserve">    bot_.RegistryNextStep(message-&gt;chat-&gt;id, [this, relations_of_channel_id](</w:t>
      </w:r>
    </w:p>
    <w:p w14:paraId="737E6E14" w14:textId="77777777" w:rsidR="001C2D80" w:rsidRPr="006F12BA" w:rsidRDefault="001C2D80" w:rsidP="001C2D80">
      <w:pPr>
        <w:rPr>
          <w:sz w:val="16"/>
          <w:szCs w:val="16"/>
        </w:rPr>
      </w:pPr>
      <w:r w:rsidRPr="006F12BA">
        <w:rPr>
          <w:sz w:val="16"/>
          <w:szCs w:val="16"/>
        </w:rPr>
        <w:t xml:space="preserve">                                                 const MessagePtr&amp; message) {</w:t>
      </w:r>
    </w:p>
    <w:p w14:paraId="5451DC37" w14:textId="77777777" w:rsidR="001C2D80" w:rsidRPr="006F12BA" w:rsidRDefault="001C2D80" w:rsidP="001C2D80">
      <w:pPr>
        <w:rPr>
          <w:sz w:val="16"/>
          <w:szCs w:val="16"/>
        </w:rPr>
      </w:pPr>
      <w:r w:rsidRPr="006F12BA">
        <w:rPr>
          <w:sz w:val="16"/>
          <w:szCs w:val="16"/>
        </w:rPr>
        <w:t xml:space="preserve">      database_.AppendKeyPhraseForSubscribe(relations_of_channel_id,</w:t>
      </w:r>
    </w:p>
    <w:p w14:paraId="637A19FF" w14:textId="77777777" w:rsidR="001C2D80" w:rsidRPr="006F12BA" w:rsidRDefault="001C2D80" w:rsidP="001C2D80">
      <w:pPr>
        <w:rPr>
          <w:sz w:val="16"/>
          <w:szCs w:val="16"/>
        </w:rPr>
      </w:pPr>
      <w:r w:rsidRPr="006F12BA">
        <w:rPr>
          <w:sz w:val="16"/>
          <w:szCs w:val="16"/>
        </w:rPr>
        <w:t xml:space="preserve">                                            message-&gt;text);</w:t>
      </w:r>
    </w:p>
    <w:p w14:paraId="5E443AAE" w14:textId="77777777" w:rsidR="001C2D80" w:rsidRPr="006F12BA" w:rsidRDefault="001C2D80" w:rsidP="001C2D80">
      <w:pPr>
        <w:rPr>
          <w:sz w:val="16"/>
          <w:szCs w:val="16"/>
        </w:rPr>
      </w:pPr>
      <w:r w:rsidRPr="006F12BA">
        <w:rPr>
          <w:sz w:val="16"/>
          <w:szCs w:val="16"/>
        </w:rPr>
        <w:t xml:space="preserve">      SendMessage(message-&gt;chat-&gt;id, "Ключевая фраза для подписки добавлена.");</w:t>
      </w:r>
    </w:p>
    <w:p w14:paraId="7A8C0664" w14:textId="77777777" w:rsidR="001C2D80" w:rsidRPr="006F12BA" w:rsidRDefault="001C2D80" w:rsidP="001C2D80">
      <w:pPr>
        <w:rPr>
          <w:sz w:val="16"/>
          <w:szCs w:val="16"/>
        </w:rPr>
      </w:pPr>
      <w:r w:rsidRPr="006F12BA">
        <w:rPr>
          <w:sz w:val="16"/>
          <w:szCs w:val="16"/>
        </w:rPr>
        <w:t xml:space="preserve">    });</w:t>
      </w:r>
    </w:p>
    <w:p w14:paraId="68DE1AB8" w14:textId="77777777" w:rsidR="001C2D80" w:rsidRPr="006F12BA" w:rsidRDefault="001C2D80" w:rsidP="001C2D80">
      <w:pPr>
        <w:rPr>
          <w:sz w:val="16"/>
          <w:szCs w:val="16"/>
        </w:rPr>
      </w:pPr>
      <w:r w:rsidRPr="006F12BA">
        <w:rPr>
          <w:sz w:val="16"/>
          <w:szCs w:val="16"/>
        </w:rPr>
        <w:t xml:space="preserve">  });</w:t>
      </w:r>
    </w:p>
    <w:p w14:paraId="2BB3F05E" w14:textId="77777777" w:rsidR="001C2D80" w:rsidRPr="006F12BA" w:rsidRDefault="001C2D80" w:rsidP="001C2D80">
      <w:pPr>
        <w:rPr>
          <w:sz w:val="16"/>
          <w:szCs w:val="16"/>
        </w:rPr>
      </w:pPr>
      <w:r w:rsidRPr="006F12BA">
        <w:rPr>
          <w:sz w:val="16"/>
          <w:szCs w:val="16"/>
        </w:rPr>
        <w:t>}</w:t>
      </w:r>
    </w:p>
    <w:p w14:paraId="311912BA" w14:textId="77777777" w:rsidR="001C2D80" w:rsidRPr="006F12BA" w:rsidRDefault="001C2D80" w:rsidP="001C2D80">
      <w:pPr>
        <w:rPr>
          <w:sz w:val="16"/>
          <w:szCs w:val="16"/>
        </w:rPr>
      </w:pPr>
    </w:p>
    <w:p w14:paraId="29F03579" w14:textId="77777777" w:rsidR="001C2D80" w:rsidRPr="006F12BA" w:rsidRDefault="001C2D80" w:rsidP="001C2D80">
      <w:pPr>
        <w:rPr>
          <w:sz w:val="16"/>
          <w:szCs w:val="16"/>
        </w:rPr>
      </w:pPr>
      <w:r w:rsidRPr="006F12BA">
        <w:rPr>
          <w:sz w:val="16"/>
          <w:szCs w:val="16"/>
        </w:rPr>
        <w:t>void SearcherBot::on_remove_key_phrase_for_subscribe(</w:t>
      </w:r>
    </w:p>
    <w:p w14:paraId="7F403CDE" w14:textId="77777777" w:rsidR="001C2D80" w:rsidRPr="006F12BA" w:rsidRDefault="001C2D80" w:rsidP="001C2D80">
      <w:pPr>
        <w:rPr>
          <w:sz w:val="16"/>
          <w:szCs w:val="16"/>
        </w:rPr>
      </w:pPr>
      <w:r w:rsidRPr="006F12BA">
        <w:rPr>
          <w:sz w:val="16"/>
          <w:szCs w:val="16"/>
        </w:rPr>
        <w:t xml:space="preserve">    const SearcherBot::MessagePtr&amp; message) {</w:t>
      </w:r>
    </w:p>
    <w:p w14:paraId="5E6C0FA6" w14:textId="77777777" w:rsidR="001C2D80" w:rsidRPr="006F12BA" w:rsidRDefault="001C2D80" w:rsidP="001C2D80">
      <w:pPr>
        <w:rPr>
          <w:sz w:val="16"/>
          <w:szCs w:val="16"/>
        </w:rPr>
      </w:pPr>
      <w:r w:rsidRPr="006F12BA">
        <w:rPr>
          <w:sz w:val="16"/>
          <w:szCs w:val="16"/>
        </w:rPr>
        <w:t xml:space="preserve">  SendMessage(</w:t>
      </w:r>
    </w:p>
    <w:p w14:paraId="72A14F02" w14:textId="77777777" w:rsidR="001C2D80" w:rsidRPr="006F12BA" w:rsidRDefault="001C2D80" w:rsidP="001C2D80">
      <w:pPr>
        <w:rPr>
          <w:sz w:val="16"/>
          <w:szCs w:val="16"/>
          <w:lang w:val="ru-RU"/>
        </w:rPr>
      </w:pPr>
      <w:r w:rsidRPr="006F12BA">
        <w:rPr>
          <w:sz w:val="16"/>
          <w:szCs w:val="16"/>
        </w:rPr>
        <w:t xml:space="preserve">      message</w:t>
      </w:r>
      <w:r w:rsidRPr="006F12BA">
        <w:rPr>
          <w:sz w:val="16"/>
          <w:szCs w:val="16"/>
          <w:lang w:val="ru-RU"/>
        </w:rPr>
        <w:t>-&gt;</w:t>
      </w:r>
      <w:r w:rsidRPr="006F12BA">
        <w:rPr>
          <w:sz w:val="16"/>
          <w:szCs w:val="16"/>
        </w:rPr>
        <w:t>chat</w:t>
      </w:r>
      <w:r w:rsidRPr="006F12BA">
        <w:rPr>
          <w:sz w:val="16"/>
          <w:szCs w:val="16"/>
          <w:lang w:val="ru-RU"/>
        </w:rPr>
        <w:t>-&gt;</w:t>
      </w:r>
      <w:r w:rsidRPr="006F12BA">
        <w:rPr>
          <w:sz w:val="16"/>
          <w:szCs w:val="16"/>
        </w:rPr>
        <w:t>id</w:t>
      </w:r>
      <w:r w:rsidRPr="006F12BA">
        <w:rPr>
          <w:sz w:val="16"/>
          <w:szCs w:val="16"/>
          <w:lang w:val="ru-RU"/>
        </w:rPr>
        <w:t>,</w:t>
      </w:r>
    </w:p>
    <w:p w14:paraId="3160FBA9" w14:textId="77777777" w:rsidR="001C2D80" w:rsidRPr="006F12BA" w:rsidRDefault="001C2D80" w:rsidP="001C2D80">
      <w:pPr>
        <w:rPr>
          <w:sz w:val="16"/>
          <w:szCs w:val="16"/>
          <w:lang w:val="ru-RU"/>
        </w:rPr>
      </w:pPr>
      <w:r w:rsidRPr="006F12BA">
        <w:rPr>
          <w:sz w:val="16"/>
          <w:szCs w:val="16"/>
          <w:lang w:val="ru-RU"/>
        </w:rPr>
        <w:t xml:space="preserve">      "Введите </w:t>
      </w:r>
      <w:r w:rsidRPr="006F12BA">
        <w:rPr>
          <w:sz w:val="16"/>
          <w:szCs w:val="16"/>
        </w:rPr>
        <w:t>ID</w:t>
      </w:r>
      <w:r w:rsidRPr="006F12BA">
        <w:rPr>
          <w:sz w:val="16"/>
          <w:szCs w:val="16"/>
          <w:lang w:val="ru-RU"/>
        </w:rPr>
        <w:t xml:space="preserve"> канала откуда слушают и куда публикуют через пробел.");</w:t>
      </w:r>
    </w:p>
    <w:p w14:paraId="70A346A7"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bot_.RegistryNextStep(message-&gt;chat-&gt;id, [this](const MessagePtr&amp; message) {</w:t>
      </w:r>
    </w:p>
    <w:p w14:paraId="42DA60B7" w14:textId="77777777" w:rsidR="001C2D80" w:rsidRPr="006F12BA" w:rsidRDefault="001C2D80" w:rsidP="001C2D80">
      <w:pPr>
        <w:rPr>
          <w:sz w:val="16"/>
          <w:szCs w:val="16"/>
        </w:rPr>
      </w:pPr>
      <w:r w:rsidRPr="006F12BA">
        <w:rPr>
          <w:sz w:val="16"/>
          <w:szCs w:val="16"/>
        </w:rPr>
        <w:t xml:space="preserve">    std::vector&lt;std::string&gt; args_str = Split(message-&gt;text, " ");</w:t>
      </w:r>
    </w:p>
    <w:p w14:paraId="4EBD239F" w14:textId="77777777" w:rsidR="001C2D80" w:rsidRPr="006F12BA" w:rsidRDefault="001C2D80" w:rsidP="001C2D80">
      <w:pPr>
        <w:rPr>
          <w:sz w:val="16"/>
          <w:szCs w:val="16"/>
        </w:rPr>
      </w:pPr>
      <w:r w:rsidRPr="006F12BA">
        <w:rPr>
          <w:sz w:val="16"/>
          <w:szCs w:val="16"/>
        </w:rPr>
        <w:t xml:space="preserve">    if (args_str.size() != 2) {</w:t>
      </w:r>
    </w:p>
    <w:p w14:paraId="490C6E1E" w14:textId="77777777" w:rsidR="001C2D80" w:rsidRPr="006F12BA" w:rsidRDefault="001C2D80" w:rsidP="001C2D80">
      <w:pPr>
        <w:rPr>
          <w:sz w:val="16"/>
          <w:szCs w:val="16"/>
        </w:rPr>
      </w:pPr>
      <w:r w:rsidRPr="006F12BA">
        <w:rPr>
          <w:sz w:val="16"/>
          <w:szCs w:val="16"/>
        </w:rPr>
        <w:t xml:space="preserve">      SendMessage(message-&gt;from-&gt;id, "Вы ввели не два параметра.");</w:t>
      </w:r>
    </w:p>
    <w:p w14:paraId="7CE94930" w14:textId="77777777" w:rsidR="001C2D80" w:rsidRPr="006F12BA" w:rsidRDefault="001C2D80" w:rsidP="001C2D80">
      <w:pPr>
        <w:rPr>
          <w:sz w:val="16"/>
          <w:szCs w:val="16"/>
        </w:rPr>
      </w:pPr>
      <w:r w:rsidRPr="006F12BA">
        <w:rPr>
          <w:sz w:val="16"/>
          <w:szCs w:val="16"/>
        </w:rPr>
        <w:t xml:space="preserve">      return;</w:t>
      </w:r>
    </w:p>
    <w:p w14:paraId="1CA9C3E8" w14:textId="77777777" w:rsidR="001C2D80" w:rsidRPr="006F12BA" w:rsidRDefault="001C2D80" w:rsidP="001C2D80">
      <w:pPr>
        <w:rPr>
          <w:sz w:val="16"/>
          <w:szCs w:val="16"/>
        </w:rPr>
      </w:pPr>
      <w:r w:rsidRPr="006F12BA">
        <w:rPr>
          <w:sz w:val="16"/>
          <w:szCs w:val="16"/>
        </w:rPr>
        <w:t xml:space="preserve">    }</w:t>
      </w:r>
    </w:p>
    <w:p w14:paraId="37CD4C5C" w14:textId="77777777" w:rsidR="001C2D80" w:rsidRPr="006F12BA" w:rsidRDefault="001C2D80" w:rsidP="001C2D80">
      <w:pPr>
        <w:rPr>
          <w:sz w:val="16"/>
          <w:szCs w:val="16"/>
        </w:rPr>
      </w:pPr>
      <w:r w:rsidRPr="006F12BA">
        <w:rPr>
          <w:sz w:val="16"/>
          <w:szCs w:val="16"/>
        </w:rPr>
        <w:t xml:space="preserve">    ChatID observer_id;</w:t>
      </w:r>
    </w:p>
    <w:p w14:paraId="59F73E49" w14:textId="77777777" w:rsidR="001C2D80" w:rsidRPr="006F12BA" w:rsidRDefault="001C2D80" w:rsidP="001C2D80">
      <w:pPr>
        <w:rPr>
          <w:sz w:val="16"/>
          <w:szCs w:val="16"/>
        </w:rPr>
      </w:pPr>
      <w:r w:rsidRPr="006F12BA">
        <w:rPr>
          <w:sz w:val="16"/>
          <w:szCs w:val="16"/>
        </w:rPr>
        <w:t xml:space="preserve">    ChatID receiver_id;</w:t>
      </w:r>
    </w:p>
    <w:p w14:paraId="7D1D60B1" w14:textId="77777777" w:rsidR="001C2D80" w:rsidRPr="006F12BA" w:rsidRDefault="001C2D80" w:rsidP="001C2D80">
      <w:pPr>
        <w:rPr>
          <w:sz w:val="16"/>
          <w:szCs w:val="16"/>
        </w:rPr>
      </w:pPr>
      <w:r w:rsidRPr="006F12BA">
        <w:rPr>
          <w:sz w:val="16"/>
          <w:szCs w:val="16"/>
        </w:rPr>
        <w:t xml:space="preserve">    try {</w:t>
      </w:r>
    </w:p>
    <w:p w14:paraId="6B134EE6" w14:textId="77777777" w:rsidR="001C2D80" w:rsidRPr="006F12BA" w:rsidRDefault="001C2D80" w:rsidP="001C2D80">
      <w:pPr>
        <w:rPr>
          <w:sz w:val="16"/>
          <w:szCs w:val="16"/>
        </w:rPr>
      </w:pPr>
      <w:r w:rsidRPr="006F12BA">
        <w:rPr>
          <w:sz w:val="16"/>
          <w:szCs w:val="16"/>
        </w:rPr>
        <w:t xml:space="preserve">      observer_id = std::stoll(args_str.front());</w:t>
      </w:r>
    </w:p>
    <w:p w14:paraId="5EC6BD45" w14:textId="77777777" w:rsidR="001C2D80" w:rsidRPr="006F12BA" w:rsidRDefault="001C2D80" w:rsidP="001C2D80">
      <w:pPr>
        <w:rPr>
          <w:sz w:val="16"/>
          <w:szCs w:val="16"/>
        </w:rPr>
      </w:pPr>
      <w:r w:rsidRPr="006F12BA">
        <w:rPr>
          <w:sz w:val="16"/>
          <w:szCs w:val="16"/>
        </w:rPr>
        <w:t xml:space="preserve">      receiver_id = std::stoll(args_str.back());</w:t>
      </w:r>
    </w:p>
    <w:p w14:paraId="0957F9AE" w14:textId="77777777" w:rsidR="001C2D80" w:rsidRPr="006F12BA" w:rsidRDefault="001C2D80" w:rsidP="001C2D80">
      <w:pPr>
        <w:rPr>
          <w:sz w:val="16"/>
          <w:szCs w:val="16"/>
        </w:rPr>
      </w:pPr>
      <w:r w:rsidRPr="006F12BA">
        <w:rPr>
          <w:sz w:val="16"/>
          <w:szCs w:val="16"/>
        </w:rPr>
        <w:t xml:space="preserve">    } catch (std::invalid_argument&amp; exception) {</w:t>
      </w:r>
    </w:p>
    <w:p w14:paraId="0F12341F" w14:textId="77777777" w:rsidR="001C2D80" w:rsidRPr="006F12BA" w:rsidRDefault="001C2D80" w:rsidP="001C2D80">
      <w:pPr>
        <w:rPr>
          <w:sz w:val="16"/>
          <w:szCs w:val="16"/>
        </w:rPr>
      </w:pPr>
      <w:r w:rsidRPr="006F12BA">
        <w:rPr>
          <w:sz w:val="16"/>
          <w:szCs w:val="16"/>
        </w:rPr>
        <w:t xml:space="preserve">      SendMessage(message-&gt;from-&gt;id, "Вы ввели не число.");</w:t>
      </w:r>
    </w:p>
    <w:p w14:paraId="48664DAC" w14:textId="77777777" w:rsidR="001C2D80" w:rsidRPr="006F12BA" w:rsidRDefault="001C2D80" w:rsidP="001C2D80">
      <w:pPr>
        <w:rPr>
          <w:sz w:val="16"/>
          <w:szCs w:val="16"/>
        </w:rPr>
      </w:pPr>
      <w:r w:rsidRPr="006F12BA">
        <w:rPr>
          <w:sz w:val="16"/>
          <w:szCs w:val="16"/>
        </w:rPr>
        <w:t xml:space="preserve">      return;</w:t>
      </w:r>
    </w:p>
    <w:p w14:paraId="17BE931B" w14:textId="77777777" w:rsidR="001C2D80" w:rsidRPr="006F12BA" w:rsidRDefault="001C2D80" w:rsidP="001C2D80">
      <w:pPr>
        <w:rPr>
          <w:sz w:val="16"/>
          <w:szCs w:val="16"/>
        </w:rPr>
      </w:pPr>
      <w:r w:rsidRPr="006F12BA">
        <w:rPr>
          <w:sz w:val="16"/>
          <w:szCs w:val="16"/>
        </w:rPr>
        <w:t xml:space="preserve">    }</w:t>
      </w:r>
    </w:p>
    <w:p w14:paraId="051E4190" w14:textId="77777777" w:rsidR="001C2D80" w:rsidRPr="006F12BA" w:rsidRDefault="001C2D80" w:rsidP="001C2D80">
      <w:pPr>
        <w:rPr>
          <w:sz w:val="16"/>
          <w:szCs w:val="16"/>
        </w:rPr>
      </w:pPr>
      <w:r w:rsidRPr="006F12BA">
        <w:rPr>
          <w:sz w:val="16"/>
          <w:szCs w:val="16"/>
        </w:rPr>
        <w:t xml:space="preserve">    db::SERIAL relations_of_channel_id =</w:t>
      </w:r>
    </w:p>
    <w:p w14:paraId="74C5E11D" w14:textId="77777777" w:rsidR="001C2D80" w:rsidRPr="006F12BA" w:rsidRDefault="001C2D80" w:rsidP="001C2D80">
      <w:pPr>
        <w:rPr>
          <w:sz w:val="16"/>
          <w:szCs w:val="16"/>
        </w:rPr>
      </w:pPr>
      <w:r w:rsidRPr="006F12BA">
        <w:rPr>
          <w:sz w:val="16"/>
          <w:szCs w:val="16"/>
        </w:rPr>
        <w:t xml:space="preserve">        database_.GetRelationId(message-&gt;from-&gt;id, observer_id, receiver_id);</w:t>
      </w:r>
    </w:p>
    <w:p w14:paraId="665A1164" w14:textId="77777777" w:rsidR="001C2D80" w:rsidRPr="006F12BA" w:rsidRDefault="001C2D80" w:rsidP="001C2D80">
      <w:pPr>
        <w:rPr>
          <w:sz w:val="16"/>
          <w:szCs w:val="16"/>
        </w:rPr>
      </w:pPr>
      <w:r w:rsidRPr="006F12BA">
        <w:rPr>
          <w:sz w:val="16"/>
          <w:szCs w:val="16"/>
        </w:rPr>
        <w:t xml:space="preserve">    if (relations_of_channel_id == 0) {</w:t>
      </w:r>
    </w:p>
    <w:p w14:paraId="285A0CE9" w14:textId="77777777" w:rsidR="001C2D80" w:rsidRPr="006F12BA" w:rsidRDefault="001C2D80" w:rsidP="001C2D80">
      <w:pPr>
        <w:rPr>
          <w:sz w:val="16"/>
          <w:szCs w:val="16"/>
          <w:lang w:val="ru-RU"/>
        </w:rPr>
      </w:pPr>
      <w:r w:rsidRPr="006F12BA">
        <w:rPr>
          <w:sz w:val="16"/>
          <w:szCs w:val="16"/>
        </w:rPr>
        <w:t xml:space="preserve">      SendMessage</w:t>
      </w:r>
      <w:r w:rsidRPr="006F12BA">
        <w:rPr>
          <w:sz w:val="16"/>
          <w:szCs w:val="16"/>
          <w:lang w:val="ru-RU"/>
        </w:rPr>
        <w:t>(</w:t>
      </w:r>
      <w:r w:rsidRPr="006F12BA">
        <w:rPr>
          <w:sz w:val="16"/>
          <w:szCs w:val="16"/>
        </w:rPr>
        <w:t>message</w:t>
      </w:r>
      <w:r w:rsidRPr="006F12BA">
        <w:rPr>
          <w:sz w:val="16"/>
          <w:szCs w:val="16"/>
          <w:lang w:val="ru-RU"/>
        </w:rPr>
        <w:t>-&gt;</w:t>
      </w:r>
      <w:r w:rsidRPr="006F12BA">
        <w:rPr>
          <w:sz w:val="16"/>
          <w:szCs w:val="16"/>
        </w:rPr>
        <w:t>from</w:t>
      </w:r>
      <w:r w:rsidRPr="006F12BA">
        <w:rPr>
          <w:sz w:val="16"/>
          <w:szCs w:val="16"/>
          <w:lang w:val="ru-RU"/>
        </w:rPr>
        <w:t>-&gt;</w:t>
      </w:r>
      <w:r w:rsidRPr="006F12BA">
        <w:rPr>
          <w:sz w:val="16"/>
          <w:szCs w:val="16"/>
        </w:rPr>
        <w:t>id</w:t>
      </w:r>
      <w:r w:rsidRPr="006F12BA">
        <w:rPr>
          <w:sz w:val="16"/>
          <w:szCs w:val="16"/>
          <w:lang w:val="ru-RU"/>
        </w:rPr>
        <w:t>, "У Вас нет доступа к данной подписке");</w:t>
      </w:r>
    </w:p>
    <w:p w14:paraId="21AE097C"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return;</w:t>
      </w:r>
    </w:p>
    <w:p w14:paraId="2CAE8E6C" w14:textId="77777777" w:rsidR="001C2D80" w:rsidRPr="006F12BA" w:rsidRDefault="001C2D80" w:rsidP="001C2D80">
      <w:pPr>
        <w:rPr>
          <w:sz w:val="16"/>
          <w:szCs w:val="16"/>
        </w:rPr>
      </w:pPr>
      <w:r w:rsidRPr="006F12BA">
        <w:rPr>
          <w:sz w:val="16"/>
          <w:szCs w:val="16"/>
        </w:rPr>
        <w:t xml:space="preserve">    }</w:t>
      </w:r>
    </w:p>
    <w:p w14:paraId="3F9A9DCD" w14:textId="77777777" w:rsidR="001C2D80" w:rsidRPr="006F12BA" w:rsidRDefault="001C2D80" w:rsidP="001C2D80">
      <w:pPr>
        <w:rPr>
          <w:sz w:val="16"/>
          <w:szCs w:val="16"/>
        </w:rPr>
      </w:pPr>
    </w:p>
    <w:p w14:paraId="29A48FC6" w14:textId="77777777" w:rsidR="001C2D80" w:rsidRPr="006F12BA" w:rsidRDefault="001C2D80" w:rsidP="001C2D80">
      <w:pPr>
        <w:rPr>
          <w:sz w:val="16"/>
          <w:szCs w:val="16"/>
        </w:rPr>
      </w:pPr>
      <w:r w:rsidRPr="006F12BA">
        <w:rPr>
          <w:sz w:val="16"/>
          <w:szCs w:val="16"/>
        </w:rPr>
        <w:t xml:space="preserve">    SendMessage(message-&gt;chat-&gt;id, "Введите ключевую фразу");</w:t>
      </w:r>
    </w:p>
    <w:p w14:paraId="292C71A7" w14:textId="77777777" w:rsidR="001C2D80" w:rsidRPr="006F12BA" w:rsidRDefault="001C2D80" w:rsidP="001C2D80">
      <w:pPr>
        <w:rPr>
          <w:sz w:val="16"/>
          <w:szCs w:val="16"/>
        </w:rPr>
      </w:pPr>
      <w:r w:rsidRPr="006F12BA">
        <w:rPr>
          <w:sz w:val="16"/>
          <w:szCs w:val="16"/>
        </w:rPr>
        <w:t xml:space="preserve">    bot_.RegistryNextStep(message-&gt;chat-&gt;id, [this, relations_of_channel_id](</w:t>
      </w:r>
    </w:p>
    <w:p w14:paraId="2910DB87" w14:textId="77777777" w:rsidR="001C2D80" w:rsidRPr="006F12BA" w:rsidRDefault="001C2D80" w:rsidP="001C2D80">
      <w:pPr>
        <w:rPr>
          <w:sz w:val="16"/>
          <w:szCs w:val="16"/>
        </w:rPr>
      </w:pPr>
      <w:r w:rsidRPr="006F12BA">
        <w:rPr>
          <w:sz w:val="16"/>
          <w:szCs w:val="16"/>
        </w:rPr>
        <w:t xml:space="preserve">                                                 const MessagePtr&amp; message) {</w:t>
      </w:r>
    </w:p>
    <w:p w14:paraId="06C284F1" w14:textId="77777777" w:rsidR="001C2D80" w:rsidRPr="006F12BA" w:rsidRDefault="001C2D80" w:rsidP="001C2D80">
      <w:pPr>
        <w:rPr>
          <w:sz w:val="16"/>
          <w:szCs w:val="16"/>
        </w:rPr>
      </w:pPr>
      <w:r w:rsidRPr="006F12BA">
        <w:rPr>
          <w:sz w:val="16"/>
          <w:szCs w:val="16"/>
        </w:rPr>
        <w:t xml:space="preserve">      database_.RemoveKeyPhraseForSubscribe(relations_of_channel_id,</w:t>
      </w:r>
    </w:p>
    <w:p w14:paraId="6F72BC2F" w14:textId="77777777" w:rsidR="001C2D80" w:rsidRPr="006F12BA" w:rsidRDefault="001C2D80" w:rsidP="001C2D80">
      <w:pPr>
        <w:rPr>
          <w:sz w:val="16"/>
          <w:szCs w:val="16"/>
        </w:rPr>
      </w:pPr>
      <w:r w:rsidRPr="006F12BA">
        <w:rPr>
          <w:sz w:val="16"/>
          <w:szCs w:val="16"/>
        </w:rPr>
        <w:t xml:space="preserve">                                            message-&gt;text);</w:t>
      </w:r>
    </w:p>
    <w:p w14:paraId="1FAA3E7A" w14:textId="77777777" w:rsidR="001C2D80" w:rsidRPr="006F12BA" w:rsidRDefault="001C2D80" w:rsidP="001C2D80">
      <w:pPr>
        <w:rPr>
          <w:sz w:val="16"/>
          <w:szCs w:val="16"/>
        </w:rPr>
      </w:pPr>
      <w:r w:rsidRPr="006F12BA">
        <w:rPr>
          <w:sz w:val="16"/>
          <w:szCs w:val="16"/>
        </w:rPr>
        <w:t xml:space="preserve">      SendMessage(message-&gt;chat-&gt;id, "Ключевая фраза для подписки удалена.");</w:t>
      </w:r>
    </w:p>
    <w:p w14:paraId="612B9B45" w14:textId="77777777" w:rsidR="001C2D80" w:rsidRPr="006F12BA" w:rsidRDefault="001C2D80" w:rsidP="001C2D80">
      <w:pPr>
        <w:rPr>
          <w:sz w:val="16"/>
          <w:szCs w:val="16"/>
        </w:rPr>
      </w:pPr>
      <w:r w:rsidRPr="006F12BA">
        <w:rPr>
          <w:sz w:val="16"/>
          <w:szCs w:val="16"/>
        </w:rPr>
        <w:t xml:space="preserve">    });</w:t>
      </w:r>
    </w:p>
    <w:p w14:paraId="60F094CF" w14:textId="77777777" w:rsidR="001C2D80" w:rsidRPr="006F12BA" w:rsidRDefault="001C2D80" w:rsidP="001C2D80">
      <w:pPr>
        <w:rPr>
          <w:sz w:val="16"/>
          <w:szCs w:val="16"/>
        </w:rPr>
      </w:pPr>
      <w:r w:rsidRPr="006F12BA">
        <w:rPr>
          <w:sz w:val="16"/>
          <w:szCs w:val="16"/>
        </w:rPr>
        <w:t xml:space="preserve">  });</w:t>
      </w:r>
    </w:p>
    <w:p w14:paraId="0889B4E0" w14:textId="77777777" w:rsidR="001C2D80" w:rsidRPr="006F12BA" w:rsidRDefault="001C2D80" w:rsidP="001C2D80">
      <w:pPr>
        <w:rPr>
          <w:sz w:val="16"/>
          <w:szCs w:val="16"/>
        </w:rPr>
      </w:pPr>
      <w:r w:rsidRPr="006F12BA">
        <w:rPr>
          <w:sz w:val="16"/>
          <w:szCs w:val="16"/>
        </w:rPr>
        <w:t>}</w:t>
      </w:r>
    </w:p>
    <w:p w14:paraId="25ECA987" w14:textId="77777777" w:rsidR="001C2D80" w:rsidRPr="006F12BA" w:rsidRDefault="001C2D80" w:rsidP="001C2D80">
      <w:pPr>
        <w:rPr>
          <w:sz w:val="16"/>
          <w:szCs w:val="16"/>
        </w:rPr>
      </w:pPr>
    </w:p>
    <w:p w14:paraId="033063B5" w14:textId="77777777" w:rsidR="001C2D80" w:rsidRPr="006F12BA" w:rsidRDefault="001C2D80" w:rsidP="001C2D80">
      <w:pPr>
        <w:rPr>
          <w:sz w:val="16"/>
          <w:szCs w:val="16"/>
        </w:rPr>
      </w:pPr>
      <w:r w:rsidRPr="006F12BA">
        <w:rPr>
          <w:sz w:val="16"/>
          <w:szCs w:val="16"/>
        </w:rPr>
        <w:t>void SearcherBot::SendMessage(SearcherBot::ChatID chat_id,</w:t>
      </w:r>
    </w:p>
    <w:p w14:paraId="726DCB0D" w14:textId="77777777" w:rsidR="001C2D80" w:rsidRPr="006F12BA" w:rsidRDefault="001C2D80" w:rsidP="001C2D80">
      <w:pPr>
        <w:rPr>
          <w:sz w:val="16"/>
          <w:szCs w:val="16"/>
        </w:rPr>
      </w:pPr>
      <w:r w:rsidRPr="006F12BA">
        <w:rPr>
          <w:sz w:val="16"/>
          <w:szCs w:val="16"/>
        </w:rPr>
        <w:t xml:space="preserve">                              const std::string&amp; message,</w:t>
      </w:r>
    </w:p>
    <w:p w14:paraId="7913A9AF" w14:textId="77777777" w:rsidR="001C2D80" w:rsidRPr="006F12BA" w:rsidRDefault="001C2D80" w:rsidP="001C2D80">
      <w:pPr>
        <w:rPr>
          <w:sz w:val="16"/>
          <w:szCs w:val="16"/>
        </w:rPr>
      </w:pPr>
      <w:r w:rsidRPr="006F12BA">
        <w:rPr>
          <w:sz w:val="16"/>
          <w:szCs w:val="16"/>
        </w:rPr>
        <w:t xml:space="preserve">                              TgBot::GenericReply::Ptr reply_markup) {</w:t>
      </w:r>
    </w:p>
    <w:p w14:paraId="02618801" w14:textId="77777777" w:rsidR="001C2D80" w:rsidRPr="006F12BA" w:rsidRDefault="001C2D80" w:rsidP="001C2D80">
      <w:pPr>
        <w:rPr>
          <w:sz w:val="16"/>
          <w:szCs w:val="16"/>
        </w:rPr>
      </w:pPr>
      <w:r w:rsidRPr="006F12BA">
        <w:rPr>
          <w:sz w:val="16"/>
          <w:szCs w:val="16"/>
        </w:rPr>
        <w:t xml:space="preserve">  bot_.getApi().sendMessage(chat_id, message, false, 0,</w:t>
      </w:r>
    </w:p>
    <w:p w14:paraId="72AB315A" w14:textId="77777777" w:rsidR="001C2D80" w:rsidRPr="006F12BA" w:rsidRDefault="001C2D80" w:rsidP="001C2D80">
      <w:pPr>
        <w:rPr>
          <w:sz w:val="16"/>
          <w:szCs w:val="16"/>
        </w:rPr>
      </w:pPr>
      <w:r w:rsidRPr="006F12BA">
        <w:rPr>
          <w:sz w:val="16"/>
          <w:szCs w:val="16"/>
        </w:rPr>
        <w:t xml:space="preserve">                            std::move(reply_markup));</w:t>
      </w:r>
    </w:p>
    <w:p w14:paraId="2C91433C" w14:textId="77777777" w:rsidR="001C2D80" w:rsidRPr="006F12BA" w:rsidRDefault="001C2D80" w:rsidP="001C2D80">
      <w:pPr>
        <w:rPr>
          <w:sz w:val="16"/>
          <w:szCs w:val="16"/>
        </w:rPr>
      </w:pPr>
      <w:r w:rsidRPr="006F12BA">
        <w:rPr>
          <w:sz w:val="16"/>
          <w:szCs w:val="16"/>
        </w:rPr>
        <w:t xml:space="preserve">  database_.CreateLog(chat_id, db::MESSAGE_TYPE::BOT_MESSAGE, message);</w:t>
      </w:r>
    </w:p>
    <w:p w14:paraId="5BCD10D0" w14:textId="77777777" w:rsidR="001C2D80" w:rsidRPr="006F12BA" w:rsidRDefault="001C2D80" w:rsidP="001C2D80">
      <w:pPr>
        <w:rPr>
          <w:sz w:val="16"/>
          <w:szCs w:val="16"/>
        </w:rPr>
      </w:pPr>
      <w:r w:rsidRPr="006F12BA">
        <w:rPr>
          <w:sz w:val="16"/>
          <w:szCs w:val="16"/>
        </w:rPr>
        <w:t>}</w:t>
      </w:r>
    </w:p>
    <w:p w14:paraId="650AE85B" w14:textId="77777777" w:rsidR="001C2D80" w:rsidRPr="006F12BA" w:rsidRDefault="001C2D80" w:rsidP="001C2D80">
      <w:pPr>
        <w:rPr>
          <w:sz w:val="16"/>
          <w:szCs w:val="16"/>
        </w:rPr>
      </w:pPr>
      <w:r w:rsidRPr="006F12BA">
        <w:rPr>
          <w:sz w:val="16"/>
          <w:szCs w:val="16"/>
        </w:rPr>
        <w:t>//</w:t>
      </w:r>
    </w:p>
    <w:p w14:paraId="6E80E15E" w14:textId="77777777" w:rsidR="001C2D80" w:rsidRPr="006F12BA" w:rsidRDefault="001C2D80" w:rsidP="001C2D80">
      <w:pPr>
        <w:rPr>
          <w:sz w:val="16"/>
          <w:szCs w:val="16"/>
        </w:rPr>
      </w:pPr>
      <w:r w:rsidRPr="006F12BA">
        <w:rPr>
          <w:sz w:val="16"/>
          <w:szCs w:val="16"/>
        </w:rPr>
        <w:t>// Created by Kirill Danilchuk on 20/06/2021.</w:t>
      </w:r>
    </w:p>
    <w:p w14:paraId="6152CC15" w14:textId="77777777" w:rsidR="001C2D80" w:rsidRPr="006F12BA" w:rsidRDefault="001C2D80" w:rsidP="001C2D80">
      <w:pPr>
        <w:rPr>
          <w:sz w:val="16"/>
          <w:szCs w:val="16"/>
        </w:rPr>
      </w:pPr>
      <w:r w:rsidRPr="006F12BA">
        <w:rPr>
          <w:sz w:val="16"/>
          <w:szCs w:val="16"/>
        </w:rPr>
        <w:t>//</w:t>
      </w:r>
    </w:p>
    <w:p w14:paraId="406C2210" w14:textId="77777777" w:rsidR="001C2D80" w:rsidRPr="006F12BA" w:rsidRDefault="001C2D80" w:rsidP="001C2D80">
      <w:pPr>
        <w:rPr>
          <w:sz w:val="16"/>
          <w:szCs w:val="16"/>
        </w:rPr>
      </w:pPr>
    </w:p>
    <w:p w14:paraId="0F6390E3" w14:textId="77777777" w:rsidR="001C2D80" w:rsidRPr="006F12BA" w:rsidRDefault="001C2D80" w:rsidP="001C2D80">
      <w:pPr>
        <w:rPr>
          <w:sz w:val="16"/>
          <w:szCs w:val="16"/>
        </w:rPr>
      </w:pPr>
      <w:r w:rsidRPr="006F12BA">
        <w:rPr>
          <w:sz w:val="16"/>
          <w:szCs w:val="16"/>
        </w:rPr>
        <w:t>#include &lt;olestem/stemming/russian_stem.h&gt;</w:t>
      </w:r>
    </w:p>
    <w:p w14:paraId="79BA1C78" w14:textId="77777777" w:rsidR="001C2D80" w:rsidRPr="006F12BA" w:rsidRDefault="001C2D80" w:rsidP="001C2D80">
      <w:pPr>
        <w:rPr>
          <w:sz w:val="16"/>
          <w:szCs w:val="16"/>
        </w:rPr>
      </w:pPr>
    </w:p>
    <w:p w14:paraId="73E316C9" w14:textId="77777777" w:rsidR="001C2D80" w:rsidRPr="006F12BA" w:rsidRDefault="001C2D80" w:rsidP="001C2D80">
      <w:pPr>
        <w:rPr>
          <w:sz w:val="16"/>
          <w:szCs w:val="16"/>
        </w:rPr>
      </w:pPr>
      <w:r w:rsidRPr="006F12BA">
        <w:rPr>
          <w:sz w:val="16"/>
          <w:szCs w:val="16"/>
        </w:rPr>
        <w:t>#include &lt;algorithm&gt;</w:t>
      </w:r>
    </w:p>
    <w:p w14:paraId="69EE0C23" w14:textId="77777777" w:rsidR="001C2D80" w:rsidRPr="006F12BA" w:rsidRDefault="001C2D80" w:rsidP="001C2D80">
      <w:pPr>
        <w:rPr>
          <w:sz w:val="16"/>
          <w:szCs w:val="16"/>
        </w:rPr>
      </w:pPr>
      <w:r w:rsidRPr="006F12BA">
        <w:rPr>
          <w:sz w:val="16"/>
          <w:szCs w:val="16"/>
        </w:rPr>
        <w:t>#include &lt;boost/algorithm/string.hpp&gt;</w:t>
      </w:r>
    </w:p>
    <w:p w14:paraId="6C5482F0" w14:textId="77777777" w:rsidR="001C2D80" w:rsidRPr="006F12BA" w:rsidRDefault="001C2D80" w:rsidP="001C2D80">
      <w:pPr>
        <w:rPr>
          <w:sz w:val="16"/>
          <w:szCs w:val="16"/>
        </w:rPr>
      </w:pPr>
      <w:r w:rsidRPr="006F12BA">
        <w:rPr>
          <w:sz w:val="16"/>
          <w:szCs w:val="16"/>
        </w:rPr>
        <w:t>#include &lt;boost/algorithm/string/split.hpp&gt;</w:t>
      </w:r>
    </w:p>
    <w:p w14:paraId="0130246E" w14:textId="77777777" w:rsidR="001C2D80" w:rsidRPr="006F12BA" w:rsidRDefault="001C2D80" w:rsidP="001C2D80">
      <w:pPr>
        <w:rPr>
          <w:sz w:val="16"/>
          <w:szCs w:val="16"/>
        </w:rPr>
      </w:pPr>
      <w:r w:rsidRPr="006F12BA">
        <w:rPr>
          <w:sz w:val="16"/>
          <w:szCs w:val="16"/>
        </w:rPr>
        <w:t>#include &lt;codecvt&gt;</w:t>
      </w:r>
    </w:p>
    <w:p w14:paraId="2EF25186" w14:textId="77777777" w:rsidR="001C2D80" w:rsidRPr="006F12BA" w:rsidRDefault="001C2D80" w:rsidP="001C2D80">
      <w:pPr>
        <w:rPr>
          <w:sz w:val="16"/>
          <w:szCs w:val="16"/>
        </w:rPr>
      </w:pPr>
      <w:r w:rsidRPr="006F12BA">
        <w:rPr>
          <w:sz w:val="16"/>
          <w:szCs w:val="16"/>
        </w:rPr>
        <w:t>#include &lt;locale&gt;</w:t>
      </w:r>
    </w:p>
    <w:p w14:paraId="212E590D" w14:textId="77777777" w:rsidR="001C2D80" w:rsidRPr="006F12BA" w:rsidRDefault="001C2D80" w:rsidP="001C2D80">
      <w:pPr>
        <w:rPr>
          <w:sz w:val="16"/>
          <w:szCs w:val="16"/>
        </w:rPr>
      </w:pPr>
      <w:r w:rsidRPr="006F12BA">
        <w:rPr>
          <w:sz w:val="16"/>
          <w:szCs w:val="16"/>
        </w:rPr>
        <w:t>#include &lt;utility.hpp&gt;</w:t>
      </w:r>
    </w:p>
    <w:p w14:paraId="0A1AFEC3" w14:textId="77777777" w:rsidR="001C2D80" w:rsidRPr="006F12BA" w:rsidRDefault="001C2D80" w:rsidP="001C2D80">
      <w:pPr>
        <w:rPr>
          <w:sz w:val="16"/>
          <w:szCs w:val="16"/>
        </w:rPr>
      </w:pPr>
    </w:p>
    <w:p w14:paraId="48AC2F0E" w14:textId="77777777" w:rsidR="001C2D80" w:rsidRPr="006F12BA" w:rsidRDefault="001C2D80" w:rsidP="001C2D80">
      <w:pPr>
        <w:rPr>
          <w:sz w:val="16"/>
          <w:szCs w:val="16"/>
        </w:rPr>
      </w:pPr>
      <w:r w:rsidRPr="006F12BA">
        <w:rPr>
          <w:sz w:val="16"/>
          <w:szCs w:val="16"/>
        </w:rPr>
        <w:t>std::vector&lt;std::string&gt; Split(const std::string&amp; string,</w:t>
      </w:r>
    </w:p>
    <w:p w14:paraId="109614BA" w14:textId="77777777" w:rsidR="001C2D80" w:rsidRPr="006F12BA" w:rsidRDefault="001C2D80" w:rsidP="001C2D80">
      <w:pPr>
        <w:rPr>
          <w:sz w:val="16"/>
          <w:szCs w:val="16"/>
        </w:rPr>
      </w:pPr>
      <w:r w:rsidRPr="006F12BA">
        <w:rPr>
          <w:sz w:val="16"/>
          <w:szCs w:val="16"/>
        </w:rPr>
        <w:t xml:space="preserve">                               const std::string&amp; separator) {</w:t>
      </w:r>
    </w:p>
    <w:p w14:paraId="68A5DD43" w14:textId="77777777" w:rsidR="001C2D80" w:rsidRPr="006F12BA" w:rsidRDefault="001C2D80" w:rsidP="001C2D80">
      <w:pPr>
        <w:rPr>
          <w:sz w:val="16"/>
          <w:szCs w:val="16"/>
        </w:rPr>
      </w:pPr>
      <w:r w:rsidRPr="006F12BA">
        <w:rPr>
          <w:sz w:val="16"/>
          <w:szCs w:val="16"/>
        </w:rPr>
        <w:t xml:space="preserve">  std::vector&lt;std::string&gt; result;</w:t>
      </w:r>
    </w:p>
    <w:p w14:paraId="3E264E4C" w14:textId="77777777" w:rsidR="001C2D80" w:rsidRPr="006F12BA" w:rsidRDefault="001C2D80" w:rsidP="001C2D80">
      <w:pPr>
        <w:rPr>
          <w:sz w:val="16"/>
          <w:szCs w:val="16"/>
        </w:rPr>
      </w:pPr>
      <w:r w:rsidRPr="006F12BA">
        <w:rPr>
          <w:sz w:val="16"/>
          <w:szCs w:val="16"/>
        </w:rPr>
        <w:t xml:space="preserve">  std::string_view view{string};</w:t>
      </w:r>
    </w:p>
    <w:p w14:paraId="5E969638" w14:textId="77777777" w:rsidR="001C2D80" w:rsidRPr="006F12BA" w:rsidRDefault="001C2D80" w:rsidP="001C2D80">
      <w:pPr>
        <w:rPr>
          <w:sz w:val="16"/>
          <w:szCs w:val="16"/>
        </w:rPr>
      </w:pPr>
      <w:r w:rsidRPr="006F12BA">
        <w:rPr>
          <w:sz w:val="16"/>
          <w:szCs w:val="16"/>
        </w:rPr>
        <w:t xml:space="preserve">  while (true) {</w:t>
      </w:r>
    </w:p>
    <w:p w14:paraId="520DCFAA" w14:textId="77777777" w:rsidR="001C2D80" w:rsidRPr="006F12BA" w:rsidRDefault="001C2D80" w:rsidP="001C2D80">
      <w:pPr>
        <w:rPr>
          <w:sz w:val="16"/>
          <w:szCs w:val="16"/>
        </w:rPr>
      </w:pPr>
      <w:r w:rsidRPr="006F12BA">
        <w:rPr>
          <w:sz w:val="16"/>
          <w:szCs w:val="16"/>
        </w:rPr>
        <w:t xml:space="preserve">    std::size_t pos = view.find(separator);</w:t>
      </w:r>
    </w:p>
    <w:p w14:paraId="76E4871E" w14:textId="77777777" w:rsidR="001C2D80" w:rsidRPr="006F12BA" w:rsidRDefault="001C2D80" w:rsidP="001C2D80">
      <w:pPr>
        <w:rPr>
          <w:sz w:val="16"/>
          <w:szCs w:val="16"/>
        </w:rPr>
      </w:pPr>
      <w:r w:rsidRPr="006F12BA">
        <w:rPr>
          <w:sz w:val="16"/>
          <w:szCs w:val="16"/>
        </w:rPr>
        <w:t xml:space="preserve">    if (pos == std::string::npos) {</w:t>
      </w:r>
    </w:p>
    <w:p w14:paraId="38208C59" w14:textId="77777777" w:rsidR="001C2D80" w:rsidRPr="006F12BA" w:rsidRDefault="001C2D80" w:rsidP="001C2D80">
      <w:pPr>
        <w:rPr>
          <w:sz w:val="16"/>
          <w:szCs w:val="16"/>
        </w:rPr>
      </w:pPr>
      <w:r w:rsidRPr="006F12BA">
        <w:rPr>
          <w:sz w:val="16"/>
          <w:szCs w:val="16"/>
        </w:rPr>
        <w:t xml:space="preserve">      if (!view.empty()) {</w:t>
      </w:r>
    </w:p>
    <w:p w14:paraId="53B51550" w14:textId="77777777" w:rsidR="001C2D80" w:rsidRPr="006F12BA" w:rsidRDefault="001C2D80" w:rsidP="001C2D80">
      <w:pPr>
        <w:rPr>
          <w:sz w:val="16"/>
          <w:szCs w:val="16"/>
        </w:rPr>
      </w:pPr>
      <w:r w:rsidRPr="006F12BA">
        <w:rPr>
          <w:sz w:val="16"/>
          <w:szCs w:val="16"/>
        </w:rPr>
        <w:t xml:space="preserve">        result.push_back(static_cast&lt;std::string&gt;(view));</w:t>
      </w:r>
    </w:p>
    <w:p w14:paraId="64FF75E0" w14:textId="77777777" w:rsidR="001C2D80" w:rsidRPr="006F12BA" w:rsidRDefault="001C2D80" w:rsidP="001C2D80">
      <w:pPr>
        <w:rPr>
          <w:sz w:val="16"/>
          <w:szCs w:val="16"/>
        </w:rPr>
      </w:pPr>
      <w:r w:rsidRPr="006F12BA">
        <w:rPr>
          <w:sz w:val="16"/>
          <w:szCs w:val="16"/>
        </w:rPr>
        <w:t xml:space="preserve">      }</w:t>
      </w:r>
    </w:p>
    <w:p w14:paraId="375A0E15" w14:textId="77777777" w:rsidR="001C2D80" w:rsidRPr="006F12BA" w:rsidRDefault="001C2D80" w:rsidP="001C2D80">
      <w:pPr>
        <w:rPr>
          <w:sz w:val="16"/>
          <w:szCs w:val="16"/>
        </w:rPr>
      </w:pPr>
      <w:r w:rsidRPr="006F12BA">
        <w:rPr>
          <w:sz w:val="16"/>
          <w:szCs w:val="16"/>
        </w:rPr>
        <w:t xml:space="preserve">      break;</w:t>
      </w:r>
    </w:p>
    <w:p w14:paraId="14DB1133" w14:textId="77777777" w:rsidR="001C2D80" w:rsidRPr="006F12BA" w:rsidRDefault="001C2D80" w:rsidP="001C2D80">
      <w:pPr>
        <w:rPr>
          <w:sz w:val="16"/>
          <w:szCs w:val="16"/>
        </w:rPr>
      </w:pPr>
      <w:r w:rsidRPr="006F12BA">
        <w:rPr>
          <w:sz w:val="16"/>
          <w:szCs w:val="16"/>
        </w:rPr>
        <w:t xml:space="preserve">    }</w:t>
      </w:r>
    </w:p>
    <w:p w14:paraId="332F95A3" w14:textId="77777777" w:rsidR="001C2D80" w:rsidRPr="006F12BA" w:rsidRDefault="001C2D80" w:rsidP="001C2D80">
      <w:pPr>
        <w:rPr>
          <w:sz w:val="16"/>
          <w:szCs w:val="16"/>
        </w:rPr>
      </w:pPr>
      <w:r w:rsidRPr="006F12BA">
        <w:rPr>
          <w:sz w:val="16"/>
          <w:szCs w:val="16"/>
        </w:rPr>
        <w:t xml:space="preserve">    result.push_back(static_cast&lt;std::string&gt;(view.substr(0, pos)));</w:t>
      </w:r>
    </w:p>
    <w:p w14:paraId="438C6C53" w14:textId="77777777" w:rsidR="001C2D80" w:rsidRPr="006F12BA" w:rsidRDefault="001C2D80" w:rsidP="001C2D80">
      <w:pPr>
        <w:rPr>
          <w:sz w:val="16"/>
          <w:szCs w:val="16"/>
        </w:rPr>
      </w:pPr>
      <w:r w:rsidRPr="006F12BA">
        <w:rPr>
          <w:sz w:val="16"/>
          <w:szCs w:val="16"/>
        </w:rPr>
        <w:t xml:space="preserve">    view.remove_prefix(pos + separator.size());</w:t>
      </w:r>
    </w:p>
    <w:p w14:paraId="7D248B62" w14:textId="77777777" w:rsidR="001C2D80" w:rsidRPr="006F12BA" w:rsidRDefault="001C2D80" w:rsidP="001C2D80">
      <w:pPr>
        <w:rPr>
          <w:sz w:val="16"/>
          <w:szCs w:val="16"/>
        </w:rPr>
      </w:pPr>
      <w:r w:rsidRPr="006F12BA">
        <w:rPr>
          <w:sz w:val="16"/>
          <w:szCs w:val="16"/>
        </w:rPr>
        <w:t xml:space="preserve">  }</w:t>
      </w:r>
    </w:p>
    <w:p w14:paraId="7E0429A1" w14:textId="77777777" w:rsidR="001C2D80" w:rsidRPr="006F12BA" w:rsidRDefault="001C2D80" w:rsidP="001C2D80">
      <w:pPr>
        <w:rPr>
          <w:sz w:val="16"/>
          <w:szCs w:val="16"/>
        </w:rPr>
      </w:pPr>
      <w:r w:rsidRPr="006F12BA">
        <w:rPr>
          <w:sz w:val="16"/>
          <w:szCs w:val="16"/>
        </w:rPr>
        <w:t xml:space="preserve">  return result;</w:t>
      </w:r>
    </w:p>
    <w:p w14:paraId="00BE0F96" w14:textId="77777777" w:rsidR="001C2D80" w:rsidRPr="006F12BA" w:rsidRDefault="001C2D80" w:rsidP="001C2D80">
      <w:pPr>
        <w:rPr>
          <w:sz w:val="16"/>
          <w:szCs w:val="16"/>
        </w:rPr>
      </w:pPr>
      <w:r w:rsidRPr="006F12BA">
        <w:rPr>
          <w:sz w:val="16"/>
          <w:szCs w:val="16"/>
        </w:rPr>
        <w:t>}</w:t>
      </w:r>
    </w:p>
    <w:p w14:paraId="166897FB" w14:textId="77777777" w:rsidR="001C2D80" w:rsidRPr="006F12BA" w:rsidRDefault="001C2D80" w:rsidP="001C2D80">
      <w:pPr>
        <w:rPr>
          <w:sz w:val="16"/>
          <w:szCs w:val="16"/>
        </w:rPr>
      </w:pPr>
    </w:p>
    <w:p w14:paraId="459B2B49" w14:textId="77777777" w:rsidR="001C2D80" w:rsidRPr="006F12BA" w:rsidRDefault="001C2D80" w:rsidP="001C2D80">
      <w:pPr>
        <w:rPr>
          <w:sz w:val="16"/>
          <w:szCs w:val="16"/>
        </w:rPr>
      </w:pPr>
      <w:r w:rsidRPr="006F12BA">
        <w:rPr>
          <w:sz w:val="16"/>
          <w:szCs w:val="16"/>
        </w:rPr>
        <w:t>std::vector&lt;std::string&gt; WordSplit(const std::string&amp; text) {</w:t>
      </w:r>
    </w:p>
    <w:p w14:paraId="6CD87036" w14:textId="77777777" w:rsidR="001C2D80" w:rsidRPr="006F12BA" w:rsidRDefault="001C2D80" w:rsidP="001C2D80">
      <w:pPr>
        <w:rPr>
          <w:sz w:val="16"/>
          <w:szCs w:val="16"/>
        </w:rPr>
      </w:pPr>
      <w:r w:rsidRPr="006F12BA">
        <w:rPr>
          <w:sz w:val="16"/>
          <w:szCs w:val="16"/>
        </w:rPr>
        <w:t xml:space="preserve">  std::vector&lt;std::string&gt; result;</w:t>
      </w:r>
    </w:p>
    <w:p w14:paraId="4655C44C" w14:textId="77777777" w:rsidR="001C2D80" w:rsidRPr="006F12BA" w:rsidRDefault="001C2D80" w:rsidP="001C2D80">
      <w:pPr>
        <w:rPr>
          <w:sz w:val="16"/>
          <w:szCs w:val="16"/>
        </w:rPr>
      </w:pPr>
      <w:r w:rsidRPr="006F12BA">
        <w:rPr>
          <w:sz w:val="16"/>
          <w:szCs w:val="16"/>
        </w:rPr>
        <w:t xml:space="preserve">  boost::algorithm::split(result, text, boost::is_any_of(" \t\n!\"#$%&amp;'()*+,-./:;&lt;=&gt;?@[\\]^_`{|}~"),</w:t>
      </w:r>
    </w:p>
    <w:p w14:paraId="63587B0A" w14:textId="77777777" w:rsidR="001C2D80" w:rsidRPr="006F12BA" w:rsidRDefault="001C2D80" w:rsidP="001C2D80">
      <w:pPr>
        <w:rPr>
          <w:sz w:val="16"/>
          <w:szCs w:val="16"/>
        </w:rPr>
      </w:pPr>
      <w:r w:rsidRPr="006F12BA">
        <w:rPr>
          <w:sz w:val="16"/>
          <w:szCs w:val="16"/>
        </w:rPr>
        <w:t xml:space="preserve">                          boost::token_compress_on);</w:t>
      </w:r>
    </w:p>
    <w:p w14:paraId="547509E5" w14:textId="77777777" w:rsidR="001C2D80" w:rsidRPr="006F12BA" w:rsidRDefault="001C2D80" w:rsidP="001C2D80">
      <w:pPr>
        <w:rPr>
          <w:sz w:val="16"/>
          <w:szCs w:val="16"/>
        </w:rPr>
      </w:pPr>
      <w:r w:rsidRPr="006F12BA">
        <w:rPr>
          <w:sz w:val="16"/>
          <w:szCs w:val="16"/>
        </w:rPr>
        <w:t xml:space="preserve">  result.erase(std::remove(result.begin(), result.end(), ""), result.end());</w:t>
      </w:r>
    </w:p>
    <w:p w14:paraId="2909792C" w14:textId="77777777" w:rsidR="001C2D80" w:rsidRPr="006F12BA" w:rsidRDefault="001C2D80" w:rsidP="001C2D80">
      <w:pPr>
        <w:rPr>
          <w:sz w:val="16"/>
          <w:szCs w:val="16"/>
        </w:rPr>
      </w:pPr>
      <w:r w:rsidRPr="006F12BA">
        <w:rPr>
          <w:sz w:val="16"/>
          <w:szCs w:val="16"/>
        </w:rPr>
        <w:t xml:space="preserve">  return result;</w:t>
      </w:r>
    </w:p>
    <w:p w14:paraId="6B7A64CC" w14:textId="77777777" w:rsidR="001C2D80" w:rsidRPr="006F12BA" w:rsidRDefault="001C2D80" w:rsidP="001C2D80">
      <w:pPr>
        <w:rPr>
          <w:sz w:val="16"/>
          <w:szCs w:val="16"/>
        </w:rPr>
      </w:pPr>
      <w:r w:rsidRPr="006F12BA">
        <w:rPr>
          <w:sz w:val="16"/>
          <w:szCs w:val="16"/>
        </w:rPr>
        <w:t>}</w:t>
      </w:r>
    </w:p>
    <w:p w14:paraId="5179E1D1" w14:textId="77777777" w:rsidR="001C2D80" w:rsidRPr="006F12BA" w:rsidRDefault="001C2D80" w:rsidP="001C2D80">
      <w:pPr>
        <w:rPr>
          <w:sz w:val="16"/>
          <w:szCs w:val="16"/>
        </w:rPr>
      </w:pPr>
    </w:p>
    <w:p w14:paraId="4BD8E492" w14:textId="77777777" w:rsidR="001C2D80" w:rsidRPr="006F12BA" w:rsidRDefault="001C2D80" w:rsidP="001C2D80">
      <w:pPr>
        <w:rPr>
          <w:sz w:val="16"/>
          <w:szCs w:val="16"/>
        </w:rPr>
      </w:pPr>
      <w:r w:rsidRPr="006F12BA">
        <w:rPr>
          <w:sz w:val="16"/>
          <w:szCs w:val="16"/>
        </w:rPr>
        <w:t>void StemWords(std::vector&lt;std::string&gt;&amp; words) {</w:t>
      </w:r>
    </w:p>
    <w:p w14:paraId="5AC5801E" w14:textId="77777777" w:rsidR="001C2D80" w:rsidRPr="006F12BA" w:rsidRDefault="001C2D80" w:rsidP="001C2D80">
      <w:pPr>
        <w:rPr>
          <w:sz w:val="16"/>
          <w:szCs w:val="16"/>
        </w:rPr>
      </w:pPr>
      <w:r w:rsidRPr="006F12BA">
        <w:rPr>
          <w:sz w:val="16"/>
          <w:szCs w:val="16"/>
        </w:rPr>
        <w:t xml:space="preserve">  stemming::russian_stem&lt;&gt; StemRussian;</w:t>
      </w:r>
    </w:p>
    <w:p w14:paraId="65D0D8E3" w14:textId="77777777" w:rsidR="001C2D80" w:rsidRPr="006F12BA" w:rsidRDefault="001C2D80" w:rsidP="001C2D80">
      <w:pPr>
        <w:rPr>
          <w:sz w:val="16"/>
          <w:szCs w:val="16"/>
        </w:rPr>
      </w:pPr>
      <w:r w:rsidRPr="006F12BA">
        <w:rPr>
          <w:sz w:val="16"/>
          <w:szCs w:val="16"/>
        </w:rPr>
        <w:t xml:space="preserve">  using converter_type = std::codecvt_utf8&lt;wchar_t&gt;;</w:t>
      </w:r>
    </w:p>
    <w:p w14:paraId="181D5C13" w14:textId="77777777" w:rsidR="001C2D80" w:rsidRPr="006F12BA" w:rsidRDefault="001C2D80" w:rsidP="001C2D80">
      <w:pPr>
        <w:rPr>
          <w:sz w:val="16"/>
          <w:szCs w:val="16"/>
        </w:rPr>
      </w:pPr>
      <w:r w:rsidRPr="006F12BA">
        <w:rPr>
          <w:sz w:val="16"/>
          <w:szCs w:val="16"/>
        </w:rPr>
        <w:t xml:space="preserve">  std::wstring_convert&lt;converter_type, wchar_t&gt; convert;</w:t>
      </w:r>
    </w:p>
    <w:p w14:paraId="3962160D" w14:textId="77777777" w:rsidR="001C2D80" w:rsidRPr="006F12BA" w:rsidRDefault="001C2D80" w:rsidP="001C2D80">
      <w:pPr>
        <w:rPr>
          <w:sz w:val="16"/>
          <w:szCs w:val="16"/>
        </w:rPr>
      </w:pPr>
      <w:r w:rsidRPr="006F12BA">
        <w:rPr>
          <w:sz w:val="16"/>
          <w:szCs w:val="16"/>
        </w:rPr>
        <w:t xml:space="preserve">  for (std::string&amp; word : words) {</w:t>
      </w:r>
    </w:p>
    <w:p w14:paraId="02F4BFB3" w14:textId="77777777" w:rsidR="001C2D80" w:rsidRPr="006F12BA" w:rsidRDefault="001C2D80" w:rsidP="001C2D80">
      <w:pPr>
        <w:rPr>
          <w:sz w:val="16"/>
          <w:szCs w:val="16"/>
        </w:rPr>
      </w:pPr>
      <w:r w:rsidRPr="006F12BA">
        <w:rPr>
          <w:sz w:val="16"/>
          <w:szCs w:val="16"/>
        </w:rPr>
        <w:t xml:space="preserve">    std::wstring wide_word = convert.from_bytes(word);</w:t>
      </w:r>
    </w:p>
    <w:p w14:paraId="026AFABE" w14:textId="77777777" w:rsidR="001C2D80" w:rsidRPr="006F12BA" w:rsidRDefault="001C2D80" w:rsidP="001C2D80">
      <w:pPr>
        <w:rPr>
          <w:sz w:val="16"/>
          <w:szCs w:val="16"/>
        </w:rPr>
      </w:pPr>
      <w:r w:rsidRPr="006F12BA">
        <w:rPr>
          <w:sz w:val="16"/>
          <w:szCs w:val="16"/>
        </w:rPr>
        <w:t xml:space="preserve">    StemRussian(wide_word);</w:t>
      </w:r>
    </w:p>
    <w:p w14:paraId="5D21EDCB" w14:textId="77777777" w:rsidR="001C2D80" w:rsidRPr="006F12BA" w:rsidRDefault="001C2D80" w:rsidP="001C2D80">
      <w:pPr>
        <w:rPr>
          <w:sz w:val="16"/>
          <w:szCs w:val="16"/>
        </w:rPr>
      </w:pPr>
      <w:r w:rsidRPr="006F12BA">
        <w:rPr>
          <w:sz w:val="16"/>
          <w:szCs w:val="16"/>
        </w:rPr>
        <w:t xml:space="preserve">    word = convert.to_bytes(wide_word);</w:t>
      </w:r>
    </w:p>
    <w:p w14:paraId="79AC5A02" w14:textId="77777777" w:rsidR="001C2D80" w:rsidRPr="006F12BA" w:rsidRDefault="001C2D80" w:rsidP="001C2D80">
      <w:pPr>
        <w:rPr>
          <w:sz w:val="16"/>
          <w:szCs w:val="16"/>
        </w:rPr>
      </w:pPr>
      <w:r w:rsidRPr="006F12BA">
        <w:rPr>
          <w:sz w:val="16"/>
          <w:szCs w:val="16"/>
        </w:rPr>
        <w:t xml:space="preserve">  }</w:t>
      </w:r>
    </w:p>
    <w:p w14:paraId="6405EC0C" w14:textId="77777777" w:rsidR="001C2D80" w:rsidRPr="006F12BA" w:rsidRDefault="001C2D80" w:rsidP="001C2D80">
      <w:pPr>
        <w:rPr>
          <w:sz w:val="16"/>
          <w:szCs w:val="16"/>
        </w:rPr>
      </w:pPr>
      <w:r w:rsidRPr="006F12BA">
        <w:rPr>
          <w:sz w:val="16"/>
          <w:szCs w:val="16"/>
        </w:rPr>
        <w:t>}</w:t>
      </w:r>
    </w:p>
    <w:p w14:paraId="523D62CC" w14:textId="77777777" w:rsidR="001C2D80" w:rsidRPr="006F12BA" w:rsidRDefault="001C2D80" w:rsidP="001C2D80">
      <w:pPr>
        <w:rPr>
          <w:sz w:val="16"/>
          <w:szCs w:val="16"/>
        </w:rPr>
      </w:pPr>
    </w:p>
    <w:p w14:paraId="18040F2B" w14:textId="77777777" w:rsidR="001C2D80" w:rsidRPr="006F12BA" w:rsidRDefault="001C2D80" w:rsidP="001C2D80">
      <w:pPr>
        <w:rPr>
          <w:sz w:val="16"/>
          <w:szCs w:val="16"/>
        </w:rPr>
      </w:pPr>
      <w:r w:rsidRPr="006F12BA">
        <w:rPr>
          <w:sz w:val="16"/>
          <w:szCs w:val="16"/>
        </w:rPr>
        <w:t>std::vector&lt;std::string&gt; SplitAndStem(const std::string&amp; text) {</w:t>
      </w:r>
    </w:p>
    <w:p w14:paraId="6EC69D0A" w14:textId="77777777" w:rsidR="001C2D80" w:rsidRPr="006F12BA" w:rsidRDefault="001C2D80" w:rsidP="001C2D80">
      <w:pPr>
        <w:rPr>
          <w:sz w:val="16"/>
          <w:szCs w:val="16"/>
        </w:rPr>
      </w:pPr>
      <w:r w:rsidRPr="006F12BA">
        <w:rPr>
          <w:sz w:val="16"/>
          <w:szCs w:val="16"/>
        </w:rPr>
        <w:t xml:space="preserve">  std::vector&lt;std::string&gt; result = WordSplit(text);</w:t>
      </w:r>
    </w:p>
    <w:p w14:paraId="54838038" w14:textId="77777777" w:rsidR="001C2D80" w:rsidRPr="006F12BA" w:rsidRDefault="001C2D80" w:rsidP="001C2D80">
      <w:pPr>
        <w:rPr>
          <w:sz w:val="16"/>
          <w:szCs w:val="16"/>
        </w:rPr>
      </w:pPr>
      <w:r w:rsidRPr="006F12BA">
        <w:rPr>
          <w:sz w:val="16"/>
          <w:szCs w:val="16"/>
        </w:rPr>
        <w:t xml:space="preserve">  StemWords(result);</w:t>
      </w:r>
    </w:p>
    <w:p w14:paraId="53DABA49" w14:textId="77777777" w:rsidR="001C2D80" w:rsidRPr="006F12BA" w:rsidRDefault="001C2D80" w:rsidP="001C2D80">
      <w:pPr>
        <w:rPr>
          <w:sz w:val="16"/>
          <w:szCs w:val="16"/>
        </w:rPr>
      </w:pPr>
      <w:r w:rsidRPr="006F12BA">
        <w:rPr>
          <w:sz w:val="16"/>
          <w:szCs w:val="16"/>
        </w:rPr>
        <w:t xml:space="preserve">  return result;</w:t>
      </w:r>
    </w:p>
    <w:p w14:paraId="0929697A" w14:textId="77777777" w:rsidR="001C2D80" w:rsidRPr="006F12BA" w:rsidRDefault="001C2D80" w:rsidP="001C2D80">
      <w:pPr>
        <w:rPr>
          <w:sz w:val="16"/>
          <w:szCs w:val="16"/>
        </w:rPr>
      </w:pPr>
      <w:r w:rsidRPr="006F12BA">
        <w:rPr>
          <w:sz w:val="16"/>
          <w:szCs w:val="16"/>
        </w:rPr>
        <w:t>}</w:t>
      </w:r>
    </w:p>
    <w:p w14:paraId="14C01077" w14:textId="77777777" w:rsidR="001C2D80" w:rsidRPr="006F12BA" w:rsidRDefault="001C2D80" w:rsidP="001C2D80">
      <w:pPr>
        <w:rPr>
          <w:sz w:val="16"/>
          <w:szCs w:val="16"/>
        </w:rPr>
      </w:pPr>
    </w:p>
    <w:p w14:paraId="27445FFA" w14:textId="77777777" w:rsidR="001C2D80" w:rsidRPr="006F12BA" w:rsidRDefault="001C2D80" w:rsidP="001C2D80">
      <w:pPr>
        <w:rPr>
          <w:sz w:val="16"/>
          <w:szCs w:val="16"/>
        </w:rPr>
      </w:pPr>
      <w:r w:rsidRPr="006F12BA">
        <w:rPr>
          <w:sz w:val="16"/>
          <w:szCs w:val="16"/>
        </w:rPr>
        <w:t>bool IsSubset(std::vector&lt;std::string&gt; subset, std::vector&lt;std::string&gt; set) {</w:t>
      </w:r>
    </w:p>
    <w:p w14:paraId="0522BCE3" w14:textId="77777777" w:rsidR="001C2D80" w:rsidRPr="006F12BA" w:rsidRDefault="001C2D80" w:rsidP="001C2D80">
      <w:pPr>
        <w:rPr>
          <w:sz w:val="16"/>
          <w:szCs w:val="16"/>
        </w:rPr>
      </w:pPr>
      <w:r w:rsidRPr="006F12BA">
        <w:rPr>
          <w:sz w:val="16"/>
          <w:szCs w:val="16"/>
        </w:rPr>
        <w:t xml:space="preserve">  std::sort(subset.begin(), subset.end());</w:t>
      </w:r>
    </w:p>
    <w:p w14:paraId="20B4F362" w14:textId="77777777" w:rsidR="001C2D80" w:rsidRPr="006F12BA" w:rsidRDefault="001C2D80" w:rsidP="001C2D80">
      <w:pPr>
        <w:rPr>
          <w:sz w:val="16"/>
          <w:szCs w:val="16"/>
        </w:rPr>
      </w:pPr>
      <w:r w:rsidRPr="006F12BA">
        <w:rPr>
          <w:sz w:val="16"/>
          <w:szCs w:val="16"/>
        </w:rPr>
        <w:t xml:space="preserve">  std::sort(set.begin(), set.end());</w:t>
      </w:r>
    </w:p>
    <w:p w14:paraId="58E9C2CD" w14:textId="77777777" w:rsidR="001C2D80" w:rsidRPr="006F12BA" w:rsidRDefault="001C2D80" w:rsidP="001C2D80">
      <w:pPr>
        <w:rPr>
          <w:sz w:val="16"/>
          <w:szCs w:val="16"/>
        </w:rPr>
      </w:pPr>
      <w:r w:rsidRPr="006F12BA">
        <w:rPr>
          <w:sz w:val="16"/>
          <w:szCs w:val="16"/>
        </w:rPr>
        <w:t xml:space="preserve">  std::vector&lt;std::string&gt; intersection;</w:t>
      </w:r>
    </w:p>
    <w:p w14:paraId="1AE32843" w14:textId="77777777" w:rsidR="001C2D80" w:rsidRPr="006F12BA" w:rsidRDefault="001C2D80" w:rsidP="001C2D80">
      <w:pPr>
        <w:rPr>
          <w:sz w:val="16"/>
          <w:szCs w:val="16"/>
        </w:rPr>
      </w:pPr>
      <w:r w:rsidRPr="006F12BA">
        <w:rPr>
          <w:sz w:val="16"/>
          <w:szCs w:val="16"/>
        </w:rPr>
        <w:t xml:space="preserve">  std::set_intersection(subset.begin(), subset.end(), set.begin(), set.end(),</w:t>
      </w:r>
    </w:p>
    <w:p w14:paraId="178C5A80" w14:textId="77777777" w:rsidR="001C2D80" w:rsidRPr="006F12BA" w:rsidRDefault="001C2D80" w:rsidP="001C2D80">
      <w:pPr>
        <w:rPr>
          <w:sz w:val="16"/>
          <w:szCs w:val="16"/>
        </w:rPr>
      </w:pPr>
      <w:r w:rsidRPr="006F12BA">
        <w:rPr>
          <w:sz w:val="16"/>
          <w:szCs w:val="16"/>
        </w:rPr>
        <w:t xml:space="preserve">                        std::back_inserter(intersection));</w:t>
      </w:r>
    </w:p>
    <w:p w14:paraId="7E7890E6" w14:textId="77777777" w:rsidR="001C2D80" w:rsidRPr="006F12BA" w:rsidRDefault="001C2D80" w:rsidP="001C2D80">
      <w:pPr>
        <w:rPr>
          <w:sz w:val="16"/>
          <w:szCs w:val="16"/>
        </w:rPr>
      </w:pPr>
      <w:r w:rsidRPr="006F12BA">
        <w:rPr>
          <w:sz w:val="16"/>
          <w:szCs w:val="16"/>
        </w:rPr>
        <w:t xml:space="preserve">  return intersection.size() == subset.size();</w:t>
      </w:r>
    </w:p>
    <w:p w14:paraId="725BD4CB" w14:textId="77777777" w:rsidR="001C2D80" w:rsidRPr="006F12BA" w:rsidRDefault="001C2D80" w:rsidP="001C2D80">
      <w:pPr>
        <w:rPr>
          <w:sz w:val="16"/>
          <w:szCs w:val="16"/>
        </w:rPr>
      </w:pPr>
      <w:r w:rsidRPr="006F12BA">
        <w:rPr>
          <w:sz w:val="16"/>
          <w:szCs w:val="16"/>
        </w:rPr>
        <w:t>}</w:t>
      </w:r>
    </w:p>
    <w:p w14:paraId="47FF58B8" w14:textId="77777777" w:rsidR="001C2D80" w:rsidRPr="006F12BA" w:rsidRDefault="001C2D80" w:rsidP="001C2D80">
      <w:pPr>
        <w:rPr>
          <w:sz w:val="16"/>
          <w:szCs w:val="16"/>
        </w:rPr>
      </w:pPr>
    </w:p>
    <w:p w14:paraId="29FB771E" w14:textId="77777777" w:rsidR="001C2D80" w:rsidRPr="006F12BA" w:rsidRDefault="001C2D80" w:rsidP="001C2D80">
      <w:pPr>
        <w:rPr>
          <w:sz w:val="16"/>
          <w:szCs w:val="16"/>
        </w:rPr>
      </w:pPr>
      <w:r w:rsidRPr="006F12BA">
        <w:rPr>
          <w:sz w:val="16"/>
          <w:szCs w:val="16"/>
        </w:rPr>
        <w:t>void ToLower(std::vector&lt;std::string&gt;&amp; strings) {</w:t>
      </w:r>
    </w:p>
    <w:p w14:paraId="2F157F6F" w14:textId="77777777" w:rsidR="001C2D80" w:rsidRPr="006F12BA" w:rsidRDefault="001C2D80" w:rsidP="001C2D80">
      <w:pPr>
        <w:rPr>
          <w:sz w:val="16"/>
          <w:szCs w:val="16"/>
        </w:rPr>
      </w:pPr>
      <w:r w:rsidRPr="006F12BA">
        <w:rPr>
          <w:sz w:val="16"/>
          <w:szCs w:val="16"/>
        </w:rPr>
        <w:t xml:space="preserve">  for (std::string&amp; string : strings) {</w:t>
      </w:r>
    </w:p>
    <w:p w14:paraId="66C68E61" w14:textId="77777777" w:rsidR="001C2D80" w:rsidRPr="006F12BA" w:rsidRDefault="001C2D80" w:rsidP="001C2D80">
      <w:pPr>
        <w:rPr>
          <w:sz w:val="16"/>
          <w:szCs w:val="16"/>
        </w:rPr>
      </w:pPr>
      <w:r w:rsidRPr="006F12BA">
        <w:rPr>
          <w:sz w:val="16"/>
          <w:szCs w:val="16"/>
        </w:rPr>
        <w:t xml:space="preserve">    using converter_type = std::codecvt_utf8&lt;wchar_t&gt;;</w:t>
      </w:r>
    </w:p>
    <w:p w14:paraId="6A50FCE5" w14:textId="77777777" w:rsidR="001C2D80" w:rsidRPr="006F12BA" w:rsidRDefault="001C2D80" w:rsidP="001C2D80">
      <w:pPr>
        <w:rPr>
          <w:sz w:val="16"/>
          <w:szCs w:val="16"/>
        </w:rPr>
      </w:pPr>
      <w:r w:rsidRPr="006F12BA">
        <w:rPr>
          <w:sz w:val="16"/>
          <w:szCs w:val="16"/>
        </w:rPr>
        <w:t xml:space="preserve">    std::wstring_convert&lt;converter_type, wchar_t&gt; convert;</w:t>
      </w:r>
    </w:p>
    <w:p w14:paraId="4002DF58" w14:textId="77777777" w:rsidR="001C2D80" w:rsidRPr="006F12BA" w:rsidRDefault="001C2D80" w:rsidP="001C2D80">
      <w:pPr>
        <w:rPr>
          <w:sz w:val="16"/>
          <w:szCs w:val="16"/>
        </w:rPr>
      </w:pPr>
      <w:r w:rsidRPr="006F12BA">
        <w:rPr>
          <w:sz w:val="16"/>
          <w:szCs w:val="16"/>
        </w:rPr>
        <w:t xml:space="preserve">    std::wstring lower_string = boost::algorithm::to_lower_copy(</w:t>
      </w:r>
    </w:p>
    <w:p w14:paraId="493EFA00" w14:textId="77777777" w:rsidR="001C2D80" w:rsidRPr="006F12BA" w:rsidRDefault="001C2D80" w:rsidP="001C2D80">
      <w:pPr>
        <w:rPr>
          <w:sz w:val="16"/>
          <w:szCs w:val="16"/>
        </w:rPr>
      </w:pPr>
      <w:r w:rsidRPr="006F12BA">
        <w:rPr>
          <w:sz w:val="16"/>
          <w:szCs w:val="16"/>
        </w:rPr>
        <w:t xml:space="preserve">        convert.from_bytes(string), std::locale("ru_RU"));</w:t>
      </w:r>
    </w:p>
    <w:p w14:paraId="1009B356" w14:textId="77777777" w:rsidR="001C2D80" w:rsidRPr="006F12BA" w:rsidRDefault="001C2D80" w:rsidP="001C2D80">
      <w:pPr>
        <w:rPr>
          <w:sz w:val="16"/>
          <w:szCs w:val="16"/>
        </w:rPr>
      </w:pPr>
      <w:r w:rsidRPr="006F12BA">
        <w:rPr>
          <w:sz w:val="16"/>
          <w:szCs w:val="16"/>
        </w:rPr>
        <w:t xml:space="preserve">    string = convert.to_bytes(lower_string);</w:t>
      </w:r>
    </w:p>
    <w:p w14:paraId="5F319BD8" w14:textId="77777777" w:rsidR="001C2D80" w:rsidRPr="006F12BA" w:rsidRDefault="001C2D80" w:rsidP="001C2D80">
      <w:pPr>
        <w:rPr>
          <w:sz w:val="16"/>
          <w:szCs w:val="16"/>
        </w:rPr>
      </w:pPr>
      <w:r w:rsidRPr="006F12BA">
        <w:rPr>
          <w:sz w:val="16"/>
          <w:szCs w:val="16"/>
        </w:rPr>
        <w:t xml:space="preserve">  }</w:t>
      </w:r>
    </w:p>
    <w:p w14:paraId="0D3490C1" w14:textId="77777777" w:rsidR="001C2D80" w:rsidRPr="006F12BA" w:rsidRDefault="001C2D80" w:rsidP="001C2D80">
      <w:pPr>
        <w:rPr>
          <w:sz w:val="16"/>
          <w:szCs w:val="16"/>
        </w:rPr>
      </w:pPr>
      <w:r w:rsidRPr="006F12BA">
        <w:rPr>
          <w:sz w:val="16"/>
          <w:szCs w:val="16"/>
        </w:rPr>
        <w:t>}</w:t>
      </w:r>
    </w:p>
    <w:p w14:paraId="34A1E314" w14:textId="77777777" w:rsidR="001C2D80" w:rsidRPr="006F12BA" w:rsidRDefault="001C2D80" w:rsidP="001C2D80">
      <w:pPr>
        <w:rPr>
          <w:sz w:val="16"/>
          <w:szCs w:val="16"/>
        </w:rPr>
      </w:pPr>
    </w:p>
    <w:p w14:paraId="41913B20" w14:textId="77777777" w:rsidR="001C2D80" w:rsidRPr="006F12BA" w:rsidRDefault="001C2D80" w:rsidP="001C2D80">
      <w:pPr>
        <w:rPr>
          <w:sz w:val="16"/>
          <w:szCs w:val="16"/>
        </w:rPr>
      </w:pPr>
      <w:r w:rsidRPr="006F12BA">
        <w:rPr>
          <w:sz w:val="16"/>
          <w:szCs w:val="16"/>
        </w:rPr>
        <w:t>std::vector&lt;std::string&gt; SplitAndStemInLowerCase(const std::string&amp; text) {</w:t>
      </w:r>
    </w:p>
    <w:p w14:paraId="7B9611B0" w14:textId="77777777" w:rsidR="001C2D80" w:rsidRPr="006F12BA" w:rsidRDefault="001C2D80" w:rsidP="001C2D80">
      <w:pPr>
        <w:rPr>
          <w:sz w:val="16"/>
          <w:szCs w:val="16"/>
        </w:rPr>
      </w:pPr>
      <w:r w:rsidRPr="006F12BA">
        <w:rPr>
          <w:sz w:val="16"/>
          <w:szCs w:val="16"/>
        </w:rPr>
        <w:t xml:space="preserve">  std::vector&lt;std::string&gt; result = SplitAndStem(text);</w:t>
      </w:r>
    </w:p>
    <w:p w14:paraId="47318FB0" w14:textId="77777777" w:rsidR="001C2D80" w:rsidRPr="006F12BA" w:rsidRDefault="001C2D80" w:rsidP="001C2D80">
      <w:pPr>
        <w:rPr>
          <w:sz w:val="16"/>
          <w:szCs w:val="16"/>
        </w:rPr>
      </w:pPr>
      <w:r w:rsidRPr="006F12BA">
        <w:rPr>
          <w:sz w:val="16"/>
          <w:szCs w:val="16"/>
        </w:rPr>
        <w:t xml:space="preserve">  ToLower(result);</w:t>
      </w:r>
    </w:p>
    <w:p w14:paraId="53622B6D" w14:textId="77777777" w:rsidR="001C2D80" w:rsidRPr="006F12BA" w:rsidRDefault="001C2D80" w:rsidP="001C2D80">
      <w:pPr>
        <w:rPr>
          <w:sz w:val="16"/>
          <w:szCs w:val="16"/>
        </w:rPr>
      </w:pPr>
      <w:r w:rsidRPr="006F12BA">
        <w:rPr>
          <w:sz w:val="16"/>
          <w:szCs w:val="16"/>
        </w:rPr>
        <w:t xml:space="preserve">  return result;</w:t>
      </w:r>
    </w:p>
    <w:p w14:paraId="7828E24A" w14:textId="77777777" w:rsidR="001C2D80" w:rsidRPr="006F12BA" w:rsidRDefault="001C2D80" w:rsidP="001C2D80">
      <w:pPr>
        <w:rPr>
          <w:sz w:val="16"/>
          <w:szCs w:val="16"/>
        </w:rPr>
      </w:pPr>
      <w:r w:rsidRPr="006F12BA">
        <w:rPr>
          <w:sz w:val="16"/>
          <w:szCs w:val="16"/>
        </w:rPr>
        <w:t>}</w:t>
      </w:r>
    </w:p>
    <w:p w14:paraId="537E2E16" w14:textId="77777777" w:rsidR="001C2D80" w:rsidRPr="006F12BA" w:rsidRDefault="001C2D80" w:rsidP="001C2D80">
      <w:pPr>
        <w:rPr>
          <w:sz w:val="16"/>
          <w:szCs w:val="16"/>
        </w:rPr>
      </w:pPr>
    </w:p>
    <w:p w14:paraId="2ABAEFEA" w14:textId="77777777" w:rsidR="001C2D80" w:rsidRPr="006F12BA" w:rsidRDefault="001C2D80" w:rsidP="001C2D80">
      <w:pPr>
        <w:rPr>
          <w:sz w:val="16"/>
          <w:szCs w:val="16"/>
        </w:rPr>
      </w:pPr>
      <w:r w:rsidRPr="006F12BA">
        <w:rPr>
          <w:sz w:val="16"/>
          <w:szCs w:val="16"/>
        </w:rPr>
        <w:t>bool Check(const std::string&amp; text,</w:t>
      </w:r>
    </w:p>
    <w:p w14:paraId="6092A964" w14:textId="77777777" w:rsidR="001C2D80" w:rsidRPr="006F12BA" w:rsidRDefault="001C2D80" w:rsidP="001C2D80">
      <w:pPr>
        <w:rPr>
          <w:sz w:val="16"/>
          <w:szCs w:val="16"/>
        </w:rPr>
      </w:pPr>
      <w:r w:rsidRPr="006F12BA">
        <w:rPr>
          <w:sz w:val="16"/>
          <w:szCs w:val="16"/>
        </w:rPr>
        <w:t xml:space="preserve">           const std::vector&lt;std::string&gt;&amp; key_phrases) {</w:t>
      </w:r>
    </w:p>
    <w:p w14:paraId="757942CF" w14:textId="77777777" w:rsidR="001C2D80" w:rsidRPr="006F12BA" w:rsidRDefault="001C2D80" w:rsidP="001C2D80">
      <w:pPr>
        <w:rPr>
          <w:sz w:val="16"/>
          <w:szCs w:val="16"/>
        </w:rPr>
      </w:pPr>
      <w:r w:rsidRPr="006F12BA">
        <w:rPr>
          <w:sz w:val="16"/>
          <w:szCs w:val="16"/>
        </w:rPr>
        <w:t xml:space="preserve">  std::vector&lt;std::string&gt; text_words = SplitAndStemInLowerCase(text);</w:t>
      </w:r>
    </w:p>
    <w:p w14:paraId="4804E51A" w14:textId="77777777" w:rsidR="001C2D80" w:rsidRPr="006F12BA" w:rsidRDefault="001C2D80" w:rsidP="001C2D80">
      <w:pPr>
        <w:rPr>
          <w:sz w:val="16"/>
          <w:szCs w:val="16"/>
        </w:rPr>
      </w:pPr>
      <w:r w:rsidRPr="006F12BA">
        <w:rPr>
          <w:sz w:val="16"/>
          <w:szCs w:val="16"/>
        </w:rPr>
        <w:t xml:space="preserve">  for (const std::string&amp; key_phrase : key_phrases) {</w:t>
      </w:r>
    </w:p>
    <w:p w14:paraId="7ED5F17B" w14:textId="77777777" w:rsidR="001C2D80" w:rsidRPr="006F12BA" w:rsidRDefault="001C2D80" w:rsidP="001C2D80">
      <w:pPr>
        <w:rPr>
          <w:sz w:val="16"/>
          <w:szCs w:val="16"/>
        </w:rPr>
      </w:pPr>
      <w:r w:rsidRPr="006F12BA">
        <w:rPr>
          <w:sz w:val="16"/>
          <w:szCs w:val="16"/>
        </w:rPr>
        <w:t xml:space="preserve">    std::vector&lt;std::string&gt; key_words = SplitAndStemInLowerCase(key_phrase);</w:t>
      </w:r>
    </w:p>
    <w:p w14:paraId="709DF01F" w14:textId="77777777" w:rsidR="001C2D80" w:rsidRPr="006F12BA" w:rsidRDefault="001C2D80" w:rsidP="001C2D80">
      <w:pPr>
        <w:rPr>
          <w:sz w:val="16"/>
          <w:szCs w:val="16"/>
        </w:rPr>
      </w:pPr>
      <w:r w:rsidRPr="006F12BA">
        <w:rPr>
          <w:sz w:val="16"/>
          <w:szCs w:val="16"/>
        </w:rPr>
        <w:t xml:space="preserve">    if (IsSubset(key_words, text_words)) {</w:t>
      </w:r>
    </w:p>
    <w:p w14:paraId="7611B996" w14:textId="77777777" w:rsidR="001C2D80" w:rsidRPr="006F12BA" w:rsidRDefault="001C2D80" w:rsidP="001C2D80">
      <w:pPr>
        <w:rPr>
          <w:sz w:val="16"/>
          <w:szCs w:val="16"/>
        </w:rPr>
      </w:pPr>
      <w:r w:rsidRPr="006F12BA">
        <w:rPr>
          <w:sz w:val="16"/>
          <w:szCs w:val="16"/>
        </w:rPr>
        <w:t xml:space="preserve">      return true;</w:t>
      </w:r>
    </w:p>
    <w:p w14:paraId="2109B817" w14:textId="77777777" w:rsidR="001C2D80" w:rsidRPr="006F12BA" w:rsidRDefault="001C2D80" w:rsidP="001C2D80">
      <w:pPr>
        <w:rPr>
          <w:sz w:val="16"/>
          <w:szCs w:val="16"/>
        </w:rPr>
      </w:pPr>
      <w:r w:rsidRPr="006F12BA">
        <w:rPr>
          <w:sz w:val="16"/>
          <w:szCs w:val="16"/>
        </w:rPr>
        <w:t xml:space="preserve">    }</w:t>
      </w:r>
    </w:p>
    <w:p w14:paraId="0CE802EE" w14:textId="77777777" w:rsidR="001C2D80" w:rsidRPr="006F12BA" w:rsidRDefault="001C2D80" w:rsidP="001C2D80">
      <w:pPr>
        <w:rPr>
          <w:sz w:val="16"/>
          <w:szCs w:val="16"/>
        </w:rPr>
      </w:pPr>
      <w:r w:rsidRPr="006F12BA">
        <w:rPr>
          <w:sz w:val="16"/>
          <w:szCs w:val="16"/>
        </w:rPr>
        <w:t xml:space="preserve">  }</w:t>
      </w:r>
    </w:p>
    <w:p w14:paraId="3BC51D42" w14:textId="77777777" w:rsidR="001C2D80" w:rsidRPr="006F12BA" w:rsidRDefault="001C2D80" w:rsidP="001C2D80">
      <w:pPr>
        <w:rPr>
          <w:sz w:val="16"/>
          <w:szCs w:val="16"/>
        </w:rPr>
      </w:pPr>
      <w:r w:rsidRPr="006F12BA">
        <w:rPr>
          <w:sz w:val="16"/>
          <w:szCs w:val="16"/>
        </w:rPr>
        <w:t xml:space="preserve">  return false;</w:t>
      </w:r>
    </w:p>
    <w:p w14:paraId="14003AAE" w14:textId="77777777" w:rsidR="001C2D80" w:rsidRPr="006F12BA" w:rsidRDefault="001C2D80" w:rsidP="001C2D80">
      <w:pPr>
        <w:rPr>
          <w:sz w:val="16"/>
          <w:szCs w:val="16"/>
        </w:rPr>
      </w:pPr>
      <w:r w:rsidRPr="006F12BA">
        <w:rPr>
          <w:sz w:val="16"/>
          <w:szCs w:val="16"/>
        </w:rPr>
        <w:t>}</w:t>
      </w:r>
    </w:p>
    <w:p w14:paraId="67D7E68C" w14:textId="77777777" w:rsidR="001C2D80" w:rsidRPr="006F12BA" w:rsidRDefault="001C2D80" w:rsidP="001C2D80">
      <w:pPr>
        <w:rPr>
          <w:sz w:val="16"/>
          <w:szCs w:val="16"/>
        </w:rPr>
      </w:pPr>
      <w:r w:rsidRPr="006F12BA">
        <w:rPr>
          <w:sz w:val="16"/>
          <w:szCs w:val="16"/>
        </w:rPr>
        <w:t>cmake_minimum_required(VERSION 3.16)</w:t>
      </w:r>
    </w:p>
    <w:p w14:paraId="60B471AF" w14:textId="77777777" w:rsidR="001C2D80" w:rsidRPr="006F12BA" w:rsidRDefault="001C2D80" w:rsidP="001C2D80">
      <w:pPr>
        <w:rPr>
          <w:sz w:val="16"/>
          <w:szCs w:val="16"/>
        </w:rPr>
      </w:pPr>
      <w:r w:rsidRPr="006F12BA">
        <w:rPr>
          <w:sz w:val="16"/>
          <w:szCs w:val="16"/>
        </w:rPr>
        <w:t>project(test)</w:t>
      </w:r>
    </w:p>
    <w:p w14:paraId="057A24D7" w14:textId="77777777" w:rsidR="001C2D80" w:rsidRPr="006F12BA" w:rsidRDefault="001C2D80" w:rsidP="001C2D80">
      <w:pPr>
        <w:rPr>
          <w:sz w:val="16"/>
          <w:szCs w:val="16"/>
        </w:rPr>
      </w:pPr>
      <w:r w:rsidRPr="006F12BA">
        <w:rPr>
          <w:sz w:val="16"/>
          <w:szCs w:val="16"/>
        </w:rPr>
        <w:t>set(CMAKE_CXX_STANDARD 20)</w:t>
      </w:r>
    </w:p>
    <w:p w14:paraId="39E3EC8D" w14:textId="77777777" w:rsidR="001C2D80" w:rsidRPr="006F12BA" w:rsidRDefault="001C2D80" w:rsidP="001C2D80">
      <w:pPr>
        <w:rPr>
          <w:sz w:val="16"/>
          <w:szCs w:val="16"/>
        </w:rPr>
      </w:pPr>
      <w:r w:rsidRPr="006F12BA">
        <w:rPr>
          <w:sz w:val="16"/>
          <w:szCs w:val="16"/>
        </w:rPr>
        <w:t>file(GLOB_RECURSE SOURCE_FILES *.cpp</w:t>
      </w:r>
    </w:p>
    <w:p w14:paraId="77F6A9A5" w14:textId="77777777" w:rsidR="001C2D80" w:rsidRPr="006F12BA" w:rsidRDefault="001C2D80" w:rsidP="001C2D80">
      <w:pPr>
        <w:rPr>
          <w:sz w:val="16"/>
          <w:szCs w:val="16"/>
        </w:rPr>
      </w:pPr>
      <w:r w:rsidRPr="006F12BA">
        <w:rPr>
          <w:sz w:val="16"/>
          <w:szCs w:val="16"/>
        </w:rPr>
        <w:t xml:space="preserve">        ${CMAKE_CURRENT_SOURCE_DIR}/../src/utility.cpp)</w:t>
      </w:r>
    </w:p>
    <w:p w14:paraId="4CD729A2" w14:textId="77777777" w:rsidR="001C2D80" w:rsidRPr="006F12BA" w:rsidRDefault="001C2D80" w:rsidP="001C2D80">
      <w:pPr>
        <w:rPr>
          <w:sz w:val="16"/>
          <w:szCs w:val="16"/>
        </w:rPr>
      </w:pPr>
    </w:p>
    <w:p w14:paraId="75650E14" w14:textId="77777777" w:rsidR="001C2D80" w:rsidRPr="006F12BA" w:rsidRDefault="001C2D80" w:rsidP="001C2D80">
      <w:pPr>
        <w:rPr>
          <w:sz w:val="16"/>
          <w:szCs w:val="16"/>
        </w:rPr>
      </w:pPr>
      <w:r w:rsidRPr="006F12BA">
        <w:rPr>
          <w:sz w:val="16"/>
          <w:szCs w:val="16"/>
        </w:rPr>
        <w:t>add_executable(${PROJECT_NAME} ${SOURCE_FILES})</w:t>
      </w:r>
    </w:p>
    <w:p w14:paraId="40DA1A7D" w14:textId="77777777" w:rsidR="001C2D80" w:rsidRPr="006F12BA" w:rsidRDefault="001C2D80" w:rsidP="001C2D80">
      <w:pPr>
        <w:rPr>
          <w:sz w:val="16"/>
          <w:szCs w:val="16"/>
        </w:rPr>
      </w:pPr>
      <w:r w:rsidRPr="006F12BA">
        <w:rPr>
          <w:sz w:val="16"/>
          <w:szCs w:val="16"/>
        </w:rPr>
        <w:t>include_directories(${CMAKE_CURRENT_SOURCE_DIR}/../include)</w:t>
      </w:r>
    </w:p>
    <w:p w14:paraId="0A3705C1" w14:textId="77777777" w:rsidR="001C2D80" w:rsidRPr="006F12BA" w:rsidRDefault="001C2D80" w:rsidP="001C2D80">
      <w:pPr>
        <w:rPr>
          <w:sz w:val="16"/>
          <w:szCs w:val="16"/>
        </w:rPr>
      </w:pPr>
    </w:p>
    <w:p w14:paraId="7BE47681" w14:textId="77777777" w:rsidR="001C2D80" w:rsidRPr="006F12BA" w:rsidRDefault="001C2D80" w:rsidP="001C2D80">
      <w:pPr>
        <w:rPr>
          <w:sz w:val="16"/>
          <w:szCs w:val="16"/>
        </w:rPr>
      </w:pPr>
      <w:r w:rsidRPr="006F12BA">
        <w:rPr>
          <w:sz w:val="16"/>
          <w:szCs w:val="16"/>
        </w:rPr>
        <w:t>find_package(GTest REQUIRED)</w:t>
      </w:r>
    </w:p>
    <w:p w14:paraId="06A33850" w14:textId="77777777" w:rsidR="001C2D80" w:rsidRPr="006F12BA" w:rsidRDefault="001C2D80" w:rsidP="001C2D80">
      <w:pPr>
        <w:rPr>
          <w:sz w:val="16"/>
          <w:szCs w:val="16"/>
        </w:rPr>
      </w:pPr>
      <w:r w:rsidRPr="006F12BA">
        <w:rPr>
          <w:sz w:val="16"/>
          <w:szCs w:val="16"/>
        </w:rPr>
        <w:t>target_link_libraries(${PROJECT_NAME} PUBLIC GTest::GTest GTest::Main)</w:t>
      </w:r>
    </w:p>
    <w:p w14:paraId="3EB41BDF" w14:textId="77777777" w:rsidR="001C2D80" w:rsidRPr="006F12BA" w:rsidRDefault="001C2D80" w:rsidP="001C2D80">
      <w:pPr>
        <w:rPr>
          <w:sz w:val="16"/>
          <w:szCs w:val="16"/>
        </w:rPr>
      </w:pPr>
      <w:r w:rsidRPr="006F12BA">
        <w:rPr>
          <w:sz w:val="16"/>
          <w:szCs w:val="16"/>
        </w:rPr>
        <w:t>target_include_directories(${PROJECT_NAME} PUBLIC ${GTEST_INCLUDE_DIR})</w:t>
      </w:r>
    </w:p>
    <w:p w14:paraId="1E9E0671" w14:textId="77777777" w:rsidR="001C2D80" w:rsidRPr="006F12BA" w:rsidRDefault="001C2D80" w:rsidP="001C2D80">
      <w:pPr>
        <w:rPr>
          <w:sz w:val="16"/>
          <w:szCs w:val="16"/>
        </w:rPr>
      </w:pPr>
    </w:p>
    <w:p w14:paraId="2F69DB05" w14:textId="77777777" w:rsidR="001C2D80" w:rsidRPr="006F12BA" w:rsidRDefault="001C2D80" w:rsidP="001C2D80">
      <w:pPr>
        <w:rPr>
          <w:sz w:val="16"/>
          <w:szCs w:val="16"/>
        </w:rPr>
      </w:pPr>
      <w:r w:rsidRPr="006F12BA">
        <w:rPr>
          <w:sz w:val="16"/>
          <w:szCs w:val="16"/>
        </w:rPr>
        <w:t>#add_subdirectory(${CMAKE_CURRENT_SOURCE_DIR}/ThirdParty/OleanderStemmingLibrary)</w:t>
      </w:r>
    </w:p>
    <w:p w14:paraId="0B040A9D" w14:textId="77777777" w:rsidR="001C2D80" w:rsidRPr="006F12BA" w:rsidRDefault="001C2D80" w:rsidP="001C2D80">
      <w:pPr>
        <w:rPr>
          <w:sz w:val="16"/>
          <w:szCs w:val="16"/>
        </w:rPr>
      </w:pPr>
      <w:r w:rsidRPr="006F12BA">
        <w:rPr>
          <w:sz w:val="16"/>
          <w:szCs w:val="16"/>
        </w:rPr>
        <w:t>include_directories(${PROJECT_NAME} PRIVATE ${CMAKE_CURRENT_SOURCE_DIR}/ThirdParty/OleanderStemmingLibrary/include)</w:t>
      </w:r>
    </w:p>
    <w:p w14:paraId="3517DA90" w14:textId="77777777" w:rsidR="001C2D80" w:rsidRPr="006F12BA" w:rsidRDefault="001C2D80" w:rsidP="001C2D80">
      <w:pPr>
        <w:rPr>
          <w:sz w:val="16"/>
          <w:szCs w:val="16"/>
        </w:rPr>
      </w:pPr>
      <w:r w:rsidRPr="006F12BA">
        <w:rPr>
          <w:sz w:val="16"/>
          <w:szCs w:val="16"/>
        </w:rPr>
        <w:t>target_link_libraries(${PROJECT_NAME} PRIVATE oleanderstemminglibrary)</w:t>
      </w:r>
    </w:p>
    <w:p w14:paraId="6F28A29F" w14:textId="77777777" w:rsidR="001C2D80" w:rsidRPr="006F12BA" w:rsidRDefault="001C2D80" w:rsidP="001C2D80">
      <w:pPr>
        <w:rPr>
          <w:sz w:val="16"/>
          <w:szCs w:val="16"/>
        </w:rPr>
      </w:pPr>
      <w:r w:rsidRPr="006F12BA">
        <w:rPr>
          <w:sz w:val="16"/>
          <w:szCs w:val="16"/>
        </w:rPr>
        <w:t>//</w:t>
      </w:r>
    </w:p>
    <w:p w14:paraId="04F3A593" w14:textId="77777777" w:rsidR="001C2D80" w:rsidRPr="006F12BA" w:rsidRDefault="001C2D80" w:rsidP="001C2D80">
      <w:pPr>
        <w:rPr>
          <w:sz w:val="16"/>
          <w:szCs w:val="16"/>
        </w:rPr>
      </w:pPr>
      <w:r w:rsidRPr="006F12BA">
        <w:rPr>
          <w:sz w:val="16"/>
          <w:szCs w:val="16"/>
        </w:rPr>
        <w:t>// Created by Kirill Danilchuk &lt;kirill.danilchuk01@gmail.com&gt; on 20/06/2021.</w:t>
      </w:r>
    </w:p>
    <w:p w14:paraId="1223BCF7" w14:textId="77777777" w:rsidR="001C2D80" w:rsidRPr="006F12BA" w:rsidRDefault="001C2D80" w:rsidP="001C2D80">
      <w:pPr>
        <w:rPr>
          <w:sz w:val="16"/>
          <w:szCs w:val="16"/>
        </w:rPr>
      </w:pPr>
      <w:r w:rsidRPr="006F12BA">
        <w:rPr>
          <w:sz w:val="16"/>
          <w:szCs w:val="16"/>
        </w:rPr>
        <w:t>//</w:t>
      </w:r>
    </w:p>
    <w:p w14:paraId="00150AEE" w14:textId="77777777" w:rsidR="001C2D80" w:rsidRPr="006F12BA" w:rsidRDefault="001C2D80" w:rsidP="001C2D80">
      <w:pPr>
        <w:rPr>
          <w:sz w:val="16"/>
          <w:szCs w:val="16"/>
        </w:rPr>
      </w:pPr>
    </w:p>
    <w:p w14:paraId="4250EC9B" w14:textId="77777777" w:rsidR="001C2D80" w:rsidRPr="006F12BA" w:rsidRDefault="001C2D80" w:rsidP="001C2D80">
      <w:pPr>
        <w:rPr>
          <w:sz w:val="16"/>
          <w:szCs w:val="16"/>
        </w:rPr>
      </w:pPr>
      <w:r w:rsidRPr="006F12BA">
        <w:rPr>
          <w:sz w:val="16"/>
          <w:szCs w:val="16"/>
        </w:rPr>
        <w:t>#include &lt;gtest/gtest.h&gt;</w:t>
      </w:r>
    </w:p>
    <w:p w14:paraId="3591CD3A" w14:textId="77777777" w:rsidR="001C2D80" w:rsidRPr="006F12BA" w:rsidRDefault="001C2D80" w:rsidP="001C2D80">
      <w:pPr>
        <w:rPr>
          <w:sz w:val="16"/>
          <w:szCs w:val="16"/>
        </w:rPr>
      </w:pPr>
    </w:p>
    <w:p w14:paraId="357B0628" w14:textId="77777777" w:rsidR="001C2D80" w:rsidRPr="006F12BA" w:rsidRDefault="001C2D80" w:rsidP="001C2D80">
      <w:pPr>
        <w:rPr>
          <w:sz w:val="16"/>
          <w:szCs w:val="16"/>
        </w:rPr>
      </w:pPr>
      <w:r w:rsidRPr="006F12BA">
        <w:rPr>
          <w:sz w:val="16"/>
          <w:szCs w:val="16"/>
        </w:rPr>
        <w:t>#include &lt;utility.hpp&gt;</w:t>
      </w:r>
    </w:p>
    <w:p w14:paraId="4BA80F70" w14:textId="77777777" w:rsidR="001C2D80" w:rsidRPr="006F12BA" w:rsidRDefault="001C2D80" w:rsidP="001C2D80">
      <w:pPr>
        <w:rPr>
          <w:sz w:val="16"/>
          <w:szCs w:val="16"/>
        </w:rPr>
      </w:pPr>
    </w:p>
    <w:p w14:paraId="09650C8A" w14:textId="77777777" w:rsidR="001C2D80" w:rsidRPr="006F12BA" w:rsidRDefault="001C2D80" w:rsidP="001C2D80">
      <w:pPr>
        <w:rPr>
          <w:sz w:val="16"/>
          <w:szCs w:val="16"/>
        </w:rPr>
      </w:pPr>
      <w:r w:rsidRPr="006F12BA">
        <w:rPr>
          <w:sz w:val="16"/>
          <w:szCs w:val="16"/>
        </w:rPr>
        <w:t>TEST(Split, any_cases) {</w:t>
      </w:r>
    </w:p>
    <w:p w14:paraId="049EBD3D" w14:textId="77777777" w:rsidR="001C2D80" w:rsidRPr="006F12BA" w:rsidRDefault="001C2D80" w:rsidP="001C2D80">
      <w:pPr>
        <w:rPr>
          <w:sz w:val="16"/>
          <w:szCs w:val="16"/>
        </w:rPr>
      </w:pPr>
      <w:r w:rsidRPr="006F12BA">
        <w:rPr>
          <w:sz w:val="16"/>
          <w:szCs w:val="16"/>
        </w:rPr>
        <w:t xml:space="preserve">  {</w:t>
      </w:r>
    </w:p>
    <w:p w14:paraId="58CE7BFD" w14:textId="77777777" w:rsidR="001C2D80" w:rsidRPr="006F12BA" w:rsidRDefault="001C2D80" w:rsidP="001C2D80">
      <w:pPr>
        <w:rPr>
          <w:sz w:val="16"/>
          <w:szCs w:val="16"/>
        </w:rPr>
      </w:pPr>
      <w:r w:rsidRPr="006F12BA">
        <w:rPr>
          <w:sz w:val="16"/>
          <w:szCs w:val="16"/>
        </w:rPr>
        <w:t xml:space="preserve">    auto result = Split("/добавь_пользователя 12312313", " ");</w:t>
      </w:r>
    </w:p>
    <w:p w14:paraId="047786E9" w14:textId="77777777" w:rsidR="001C2D80" w:rsidRPr="006F12BA" w:rsidRDefault="001C2D80" w:rsidP="001C2D80">
      <w:pPr>
        <w:rPr>
          <w:sz w:val="16"/>
          <w:szCs w:val="16"/>
        </w:rPr>
      </w:pPr>
      <w:r w:rsidRPr="006F12BA">
        <w:rPr>
          <w:sz w:val="16"/>
          <w:szCs w:val="16"/>
        </w:rPr>
        <w:t xml:space="preserve">    ASSERT_EQ(result.size(), 2);</w:t>
      </w:r>
    </w:p>
    <w:p w14:paraId="787F3EA1" w14:textId="77777777" w:rsidR="001C2D80" w:rsidRPr="006F12BA" w:rsidRDefault="001C2D80" w:rsidP="001C2D80">
      <w:pPr>
        <w:rPr>
          <w:sz w:val="16"/>
          <w:szCs w:val="16"/>
        </w:rPr>
      </w:pPr>
      <w:r w:rsidRPr="006F12BA">
        <w:rPr>
          <w:sz w:val="16"/>
          <w:szCs w:val="16"/>
        </w:rPr>
        <w:t xml:space="preserve">    EXPECT_EQ(result[0], "/добавь_пользователя");</w:t>
      </w:r>
    </w:p>
    <w:p w14:paraId="4492AA36" w14:textId="77777777" w:rsidR="001C2D80" w:rsidRPr="006F12BA" w:rsidRDefault="001C2D80" w:rsidP="001C2D80">
      <w:pPr>
        <w:rPr>
          <w:sz w:val="16"/>
          <w:szCs w:val="16"/>
        </w:rPr>
      </w:pPr>
      <w:r w:rsidRPr="006F12BA">
        <w:rPr>
          <w:sz w:val="16"/>
          <w:szCs w:val="16"/>
        </w:rPr>
        <w:t xml:space="preserve">    EXPECT_EQ(result[1], "12312313");</w:t>
      </w:r>
    </w:p>
    <w:p w14:paraId="4998C00B" w14:textId="77777777" w:rsidR="001C2D80" w:rsidRPr="006F12BA" w:rsidRDefault="001C2D80" w:rsidP="001C2D80">
      <w:pPr>
        <w:rPr>
          <w:sz w:val="16"/>
          <w:szCs w:val="16"/>
        </w:rPr>
      </w:pPr>
      <w:r w:rsidRPr="006F12BA">
        <w:rPr>
          <w:sz w:val="16"/>
          <w:szCs w:val="16"/>
        </w:rPr>
        <w:t xml:space="preserve">  }</w:t>
      </w:r>
    </w:p>
    <w:p w14:paraId="040C4B74" w14:textId="77777777" w:rsidR="001C2D80" w:rsidRPr="006F12BA" w:rsidRDefault="001C2D80" w:rsidP="001C2D80">
      <w:pPr>
        <w:rPr>
          <w:sz w:val="16"/>
          <w:szCs w:val="16"/>
        </w:rPr>
      </w:pPr>
      <w:r w:rsidRPr="006F12BA">
        <w:rPr>
          <w:sz w:val="16"/>
          <w:szCs w:val="16"/>
        </w:rPr>
        <w:t xml:space="preserve">  {</w:t>
      </w:r>
    </w:p>
    <w:p w14:paraId="66B7525E" w14:textId="77777777" w:rsidR="001C2D80" w:rsidRPr="006F12BA" w:rsidRDefault="001C2D80" w:rsidP="001C2D80">
      <w:pPr>
        <w:rPr>
          <w:sz w:val="16"/>
          <w:szCs w:val="16"/>
        </w:rPr>
      </w:pPr>
      <w:r w:rsidRPr="006F12BA">
        <w:rPr>
          <w:sz w:val="16"/>
          <w:szCs w:val="16"/>
        </w:rPr>
        <w:t xml:space="preserve">    auto result = Split("/Файл : 2 из 34 : /http", " : ");</w:t>
      </w:r>
    </w:p>
    <w:p w14:paraId="21DFC6F4" w14:textId="77777777" w:rsidR="001C2D80" w:rsidRPr="006F12BA" w:rsidRDefault="001C2D80" w:rsidP="001C2D80">
      <w:pPr>
        <w:rPr>
          <w:sz w:val="16"/>
          <w:szCs w:val="16"/>
        </w:rPr>
      </w:pPr>
      <w:r w:rsidRPr="006F12BA">
        <w:rPr>
          <w:sz w:val="16"/>
          <w:szCs w:val="16"/>
        </w:rPr>
        <w:t xml:space="preserve">    ASSERT_EQ(result.size(), 3);</w:t>
      </w:r>
    </w:p>
    <w:p w14:paraId="20E03A36" w14:textId="77777777" w:rsidR="001C2D80" w:rsidRPr="006F12BA" w:rsidRDefault="001C2D80" w:rsidP="001C2D80">
      <w:pPr>
        <w:rPr>
          <w:sz w:val="16"/>
          <w:szCs w:val="16"/>
        </w:rPr>
      </w:pPr>
      <w:r w:rsidRPr="006F12BA">
        <w:rPr>
          <w:sz w:val="16"/>
          <w:szCs w:val="16"/>
        </w:rPr>
        <w:t xml:space="preserve">    EXPECT_EQ(result[0], "/Файл");</w:t>
      </w:r>
    </w:p>
    <w:p w14:paraId="5525EC9A" w14:textId="77777777" w:rsidR="001C2D80" w:rsidRPr="006F12BA" w:rsidRDefault="001C2D80" w:rsidP="001C2D80">
      <w:pPr>
        <w:rPr>
          <w:sz w:val="16"/>
          <w:szCs w:val="16"/>
        </w:rPr>
      </w:pPr>
      <w:r w:rsidRPr="006F12BA">
        <w:rPr>
          <w:sz w:val="16"/>
          <w:szCs w:val="16"/>
        </w:rPr>
        <w:t xml:space="preserve">    EXPECT_EQ(result[1], "2 из 34");</w:t>
      </w:r>
    </w:p>
    <w:p w14:paraId="2AF2B89F" w14:textId="77777777" w:rsidR="001C2D80" w:rsidRPr="006F12BA" w:rsidRDefault="001C2D80" w:rsidP="001C2D80">
      <w:pPr>
        <w:rPr>
          <w:sz w:val="16"/>
          <w:szCs w:val="16"/>
        </w:rPr>
      </w:pPr>
      <w:r w:rsidRPr="006F12BA">
        <w:rPr>
          <w:sz w:val="16"/>
          <w:szCs w:val="16"/>
        </w:rPr>
        <w:t xml:space="preserve">    EXPECT_EQ(result[2], "/http");</w:t>
      </w:r>
    </w:p>
    <w:p w14:paraId="3CA17C16" w14:textId="77777777" w:rsidR="001C2D80" w:rsidRPr="006F12BA" w:rsidRDefault="001C2D80" w:rsidP="001C2D80">
      <w:pPr>
        <w:rPr>
          <w:sz w:val="16"/>
          <w:szCs w:val="16"/>
        </w:rPr>
      </w:pPr>
      <w:r w:rsidRPr="006F12BA">
        <w:rPr>
          <w:sz w:val="16"/>
          <w:szCs w:val="16"/>
        </w:rPr>
        <w:t xml:space="preserve">  }</w:t>
      </w:r>
    </w:p>
    <w:p w14:paraId="1A22270B" w14:textId="77777777" w:rsidR="001C2D80" w:rsidRPr="006F12BA" w:rsidRDefault="001C2D80" w:rsidP="001C2D80">
      <w:pPr>
        <w:rPr>
          <w:sz w:val="16"/>
          <w:szCs w:val="16"/>
        </w:rPr>
      </w:pPr>
      <w:r w:rsidRPr="006F12BA">
        <w:rPr>
          <w:sz w:val="16"/>
          <w:szCs w:val="16"/>
        </w:rPr>
        <w:t xml:space="preserve">  {</w:t>
      </w:r>
    </w:p>
    <w:p w14:paraId="2B409CAD" w14:textId="77777777" w:rsidR="001C2D80" w:rsidRPr="006F12BA" w:rsidRDefault="001C2D80" w:rsidP="001C2D80">
      <w:pPr>
        <w:rPr>
          <w:sz w:val="16"/>
          <w:szCs w:val="16"/>
        </w:rPr>
      </w:pPr>
      <w:r w:rsidRPr="006F12BA">
        <w:rPr>
          <w:sz w:val="16"/>
          <w:szCs w:val="16"/>
        </w:rPr>
        <w:t xml:space="preserve">    auto result = Split("/Файл : ", " : ");</w:t>
      </w:r>
    </w:p>
    <w:p w14:paraId="68C75DDB" w14:textId="77777777" w:rsidR="001C2D80" w:rsidRPr="006F12BA" w:rsidRDefault="001C2D80" w:rsidP="001C2D80">
      <w:pPr>
        <w:rPr>
          <w:sz w:val="16"/>
          <w:szCs w:val="16"/>
        </w:rPr>
      </w:pPr>
      <w:r w:rsidRPr="006F12BA">
        <w:rPr>
          <w:sz w:val="16"/>
          <w:szCs w:val="16"/>
        </w:rPr>
        <w:t xml:space="preserve">    ASSERT_EQ(result.size(), 1);</w:t>
      </w:r>
    </w:p>
    <w:p w14:paraId="43687F90" w14:textId="77777777" w:rsidR="001C2D80" w:rsidRPr="006F12BA" w:rsidRDefault="001C2D80" w:rsidP="001C2D80">
      <w:pPr>
        <w:rPr>
          <w:sz w:val="16"/>
          <w:szCs w:val="16"/>
        </w:rPr>
      </w:pPr>
      <w:r w:rsidRPr="006F12BA">
        <w:rPr>
          <w:sz w:val="16"/>
          <w:szCs w:val="16"/>
        </w:rPr>
        <w:t xml:space="preserve">    EXPECT_EQ(result[0], "/Файл");</w:t>
      </w:r>
    </w:p>
    <w:p w14:paraId="1AF28B76" w14:textId="77777777" w:rsidR="001C2D80" w:rsidRPr="006F12BA" w:rsidRDefault="001C2D80" w:rsidP="001C2D80">
      <w:pPr>
        <w:rPr>
          <w:sz w:val="16"/>
          <w:szCs w:val="16"/>
        </w:rPr>
      </w:pPr>
      <w:r w:rsidRPr="006F12BA">
        <w:rPr>
          <w:sz w:val="16"/>
          <w:szCs w:val="16"/>
        </w:rPr>
        <w:t xml:space="preserve">  }</w:t>
      </w:r>
    </w:p>
    <w:p w14:paraId="65DCE0AB" w14:textId="77777777" w:rsidR="001C2D80" w:rsidRPr="006F12BA" w:rsidRDefault="001C2D80" w:rsidP="001C2D80">
      <w:pPr>
        <w:rPr>
          <w:sz w:val="16"/>
          <w:szCs w:val="16"/>
        </w:rPr>
      </w:pPr>
      <w:r w:rsidRPr="006F12BA">
        <w:rPr>
          <w:sz w:val="16"/>
          <w:szCs w:val="16"/>
        </w:rPr>
        <w:t xml:space="preserve">  {</w:t>
      </w:r>
    </w:p>
    <w:p w14:paraId="65A3DFCD" w14:textId="77777777" w:rsidR="001C2D80" w:rsidRPr="006F12BA" w:rsidRDefault="001C2D80" w:rsidP="001C2D80">
      <w:pPr>
        <w:rPr>
          <w:sz w:val="16"/>
          <w:szCs w:val="16"/>
        </w:rPr>
      </w:pPr>
      <w:r w:rsidRPr="006F12BA">
        <w:rPr>
          <w:sz w:val="16"/>
          <w:szCs w:val="16"/>
        </w:rPr>
        <w:t xml:space="preserve">    auto result = Split("/Файл :  : ", " : ");</w:t>
      </w:r>
    </w:p>
    <w:p w14:paraId="5ACDB9F3" w14:textId="77777777" w:rsidR="001C2D80" w:rsidRPr="006F12BA" w:rsidRDefault="001C2D80" w:rsidP="001C2D80">
      <w:pPr>
        <w:rPr>
          <w:sz w:val="16"/>
          <w:szCs w:val="16"/>
        </w:rPr>
      </w:pPr>
      <w:r w:rsidRPr="006F12BA">
        <w:rPr>
          <w:sz w:val="16"/>
          <w:szCs w:val="16"/>
        </w:rPr>
        <w:t xml:space="preserve">    ASSERT_EQ(result.size(), 2);</w:t>
      </w:r>
    </w:p>
    <w:p w14:paraId="2163907F" w14:textId="77777777" w:rsidR="001C2D80" w:rsidRPr="006F12BA" w:rsidRDefault="001C2D80" w:rsidP="001C2D80">
      <w:pPr>
        <w:rPr>
          <w:sz w:val="16"/>
          <w:szCs w:val="16"/>
        </w:rPr>
      </w:pPr>
      <w:r w:rsidRPr="006F12BA">
        <w:rPr>
          <w:sz w:val="16"/>
          <w:szCs w:val="16"/>
        </w:rPr>
        <w:t xml:space="preserve">    EXPECT_EQ(result[0], "/Файл");</w:t>
      </w:r>
    </w:p>
    <w:p w14:paraId="03AB1D3A" w14:textId="77777777" w:rsidR="001C2D80" w:rsidRPr="006F12BA" w:rsidRDefault="001C2D80" w:rsidP="001C2D80">
      <w:pPr>
        <w:rPr>
          <w:sz w:val="16"/>
          <w:szCs w:val="16"/>
        </w:rPr>
      </w:pPr>
      <w:r w:rsidRPr="006F12BA">
        <w:rPr>
          <w:sz w:val="16"/>
          <w:szCs w:val="16"/>
        </w:rPr>
        <w:t xml:space="preserve">    EXPECT_EQ(result[1], "");</w:t>
      </w:r>
    </w:p>
    <w:p w14:paraId="568CD950" w14:textId="77777777" w:rsidR="001C2D80" w:rsidRPr="006F12BA" w:rsidRDefault="001C2D80" w:rsidP="001C2D80">
      <w:pPr>
        <w:rPr>
          <w:sz w:val="16"/>
          <w:szCs w:val="16"/>
        </w:rPr>
      </w:pPr>
      <w:r w:rsidRPr="006F12BA">
        <w:rPr>
          <w:sz w:val="16"/>
          <w:szCs w:val="16"/>
        </w:rPr>
        <w:t xml:space="preserve">  }</w:t>
      </w:r>
    </w:p>
    <w:p w14:paraId="7479C872" w14:textId="77777777" w:rsidR="001C2D80" w:rsidRPr="006F12BA" w:rsidRDefault="001C2D80" w:rsidP="001C2D80">
      <w:pPr>
        <w:rPr>
          <w:sz w:val="16"/>
          <w:szCs w:val="16"/>
        </w:rPr>
      </w:pPr>
      <w:r w:rsidRPr="006F12BA">
        <w:rPr>
          <w:sz w:val="16"/>
          <w:szCs w:val="16"/>
        </w:rPr>
        <w:t>}</w:t>
      </w:r>
    </w:p>
    <w:p w14:paraId="7F0BBD50" w14:textId="77777777" w:rsidR="001C2D80" w:rsidRPr="006F12BA" w:rsidRDefault="001C2D80" w:rsidP="001C2D80">
      <w:pPr>
        <w:rPr>
          <w:sz w:val="16"/>
          <w:szCs w:val="16"/>
        </w:rPr>
      </w:pPr>
    </w:p>
    <w:p w14:paraId="006AA8AB" w14:textId="77777777" w:rsidR="001C2D80" w:rsidRPr="006F12BA" w:rsidRDefault="001C2D80" w:rsidP="001C2D80">
      <w:pPr>
        <w:rPr>
          <w:sz w:val="16"/>
          <w:szCs w:val="16"/>
        </w:rPr>
      </w:pPr>
      <w:r w:rsidRPr="006F12BA">
        <w:rPr>
          <w:sz w:val="16"/>
          <w:szCs w:val="16"/>
        </w:rPr>
        <w:t>TEST(Check, true_case) {</w:t>
      </w:r>
    </w:p>
    <w:p w14:paraId="16D54C50" w14:textId="77777777" w:rsidR="001C2D80" w:rsidRPr="006F12BA" w:rsidRDefault="001C2D80" w:rsidP="001C2D80">
      <w:pPr>
        <w:rPr>
          <w:sz w:val="16"/>
          <w:szCs w:val="16"/>
        </w:rPr>
      </w:pPr>
      <w:r w:rsidRPr="006F12BA">
        <w:rPr>
          <w:sz w:val="16"/>
          <w:szCs w:val="16"/>
        </w:rPr>
        <w:t xml:space="preserve">  EXPECT_TRUE(Check(</w:t>
      </w:r>
    </w:p>
    <w:p w14:paraId="0FDD68A4" w14:textId="77777777" w:rsidR="001C2D80" w:rsidRPr="006F12BA" w:rsidRDefault="001C2D80" w:rsidP="001C2D80">
      <w:pPr>
        <w:rPr>
          <w:sz w:val="16"/>
          <w:szCs w:val="16"/>
        </w:rPr>
      </w:pPr>
      <w:r w:rsidRPr="006F12BA">
        <w:rPr>
          <w:sz w:val="16"/>
          <w:szCs w:val="16"/>
        </w:rPr>
        <w:t xml:space="preserve">      "Типы файлов в Linux | Уроки по Linux - Ravesli\n"</w:t>
      </w:r>
    </w:p>
    <w:p w14:paraId="3C0416CF"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"При навигации по файловой системе в </w:t>
      </w:r>
      <w:r w:rsidRPr="006F12BA">
        <w:rPr>
          <w:sz w:val="16"/>
          <w:szCs w:val="16"/>
        </w:rPr>
        <w:t>Linux</w:t>
      </w:r>
      <w:r w:rsidRPr="006F12BA">
        <w:rPr>
          <w:sz w:val="16"/>
          <w:szCs w:val="16"/>
          <w:lang w:val="ru-RU"/>
        </w:rPr>
        <w:t>, вы обязательно столкнетесь с "</w:t>
      </w:r>
    </w:p>
    <w:p w14:paraId="03EBE060" w14:textId="77777777" w:rsidR="001C2D80" w:rsidRPr="006F12BA" w:rsidRDefault="001C2D80" w:rsidP="001C2D80">
      <w:pPr>
        <w:rPr>
          <w:sz w:val="16"/>
          <w:szCs w:val="16"/>
          <w:lang w:val="ru-RU"/>
        </w:rPr>
      </w:pPr>
      <w:r w:rsidRPr="006F12BA">
        <w:rPr>
          <w:sz w:val="16"/>
          <w:szCs w:val="16"/>
          <w:lang w:val="ru-RU"/>
        </w:rPr>
        <w:t xml:space="preserve">      "различными типами файлов. Наиболее часто используемые и очевидные типы "</w:t>
      </w:r>
    </w:p>
    <w:p w14:paraId="0B0B8484" w14:textId="77777777" w:rsidR="001C2D80" w:rsidRPr="006F12BA" w:rsidRDefault="001C2D80" w:rsidP="001C2D80">
      <w:pPr>
        <w:rPr>
          <w:sz w:val="16"/>
          <w:szCs w:val="16"/>
          <w:lang w:val="ru-RU"/>
        </w:rPr>
      </w:pPr>
      <w:r w:rsidRPr="006F12BA">
        <w:rPr>
          <w:sz w:val="16"/>
          <w:szCs w:val="16"/>
          <w:lang w:val="ru-RU"/>
        </w:rPr>
        <w:t xml:space="preserve">      "— это обычные файлы и каталоги. Однако помимо их в </w:t>
      </w:r>
      <w:r w:rsidRPr="006F12BA">
        <w:rPr>
          <w:sz w:val="16"/>
          <w:szCs w:val="16"/>
        </w:rPr>
        <w:t>Linux</w:t>
      </w:r>
      <w:r w:rsidRPr="006F12BA">
        <w:rPr>
          <w:sz w:val="16"/>
          <w:szCs w:val="16"/>
          <w:lang w:val="ru-RU"/>
        </w:rPr>
        <w:t xml:space="preserve"> также "</w:t>
      </w:r>
    </w:p>
    <w:p w14:paraId="53E773EC" w14:textId="77777777" w:rsidR="001C2D80" w:rsidRPr="006F12BA" w:rsidRDefault="001C2D80" w:rsidP="001C2D80">
      <w:pPr>
        <w:rPr>
          <w:sz w:val="16"/>
          <w:szCs w:val="16"/>
          <w:lang w:val="ru-RU"/>
        </w:rPr>
      </w:pPr>
      <w:r w:rsidRPr="006F12BA">
        <w:rPr>
          <w:sz w:val="16"/>
          <w:szCs w:val="16"/>
          <w:lang w:val="ru-RU"/>
        </w:rPr>
        <w:t xml:space="preserve">      "существуют еще 5 специальных типов.",</w:t>
      </w:r>
    </w:p>
    <w:p w14:paraId="715718DF" w14:textId="77777777" w:rsidR="001C2D80" w:rsidRPr="006F12BA" w:rsidRDefault="001C2D80" w:rsidP="001C2D80">
      <w:pPr>
        <w:rPr>
          <w:sz w:val="16"/>
          <w:szCs w:val="16"/>
          <w:lang w:val="ru-RU"/>
        </w:rPr>
      </w:pPr>
      <w:r w:rsidRPr="006F12BA">
        <w:rPr>
          <w:sz w:val="16"/>
          <w:szCs w:val="16"/>
          <w:lang w:val="ru-RU"/>
        </w:rPr>
        <w:t xml:space="preserve">      {"файл обязательно"}));</w:t>
      </w:r>
    </w:p>
    <w:p w14:paraId="356211AF"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EXPECT</w:t>
      </w:r>
      <w:r w:rsidRPr="006F12BA">
        <w:rPr>
          <w:sz w:val="16"/>
          <w:szCs w:val="16"/>
          <w:lang w:val="ru-RU"/>
        </w:rPr>
        <w:t>_</w:t>
      </w:r>
      <w:r w:rsidRPr="006F12BA">
        <w:rPr>
          <w:sz w:val="16"/>
          <w:szCs w:val="16"/>
        </w:rPr>
        <w:t>TRUE</w:t>
      </w:r>
      <w:r w:rsidRPr="006F12BA">
        <w:rPr>
          <w:sz w:val="16"/>
          <w:szCs w:val="16"/>
          <w:lang w:val="ru-RU"/>
        </w:rPr>
        <w:t>(</w:t>
      </w:r>
      <w:r w:rsidRPr="006F12BA">
        <w:rPr>
          <w:sz w:val="16"/>
          <w:szCs w:val="16"/>
        </w:rPr>
        <w:t>Check</w:t>
      </w:r>
      <w:r w:rsidRPr="006F12BA">
        <w:rPr>
          <w:sz w:val="16"/>
          <w:szCs w:val="16"/>
          <w:lang w:val="ru-RU"/>
        </w:rPr>
        <w:t>(</w:t>
      </w:r>
    </w:p>
    <w:p w14:paraId="0E4D24FE" w14:textId="77777777" w:rsidR="001C2D80" w:rsidRPr="006F12BA" w:rsidRDefault="001C2D80" w:rsidP="001C2D80">
      <w:pPr>
        <w:rPr>
          <w:sz w:val="16"/>
          <w:szCs w:val="16"/>
          <w:lang w:val="ru-RU"/>
        </w:rPr>
      </w:pPr>
      <w:r w:rsidRPr="006F12BA">
        <w:rPr>
          <w:sz w:val="16"/>
          <w:szCs w:val="16"/>
          <w:lang w:val="ru-RU"/>
        </w:rPr>
        <w:t xml:space="preserve">      "Типы файлов в </w:t>
      </w:r>
      <w:r w:rsidRPr="006F12BA">
        <w:rPr>
          <w:sz w:val="16"/>
          <w:szCs w:val="16"/>
        </w:rPr>
        <w:t>Linux</w:t>
      </w:r>
      <w:r w:rsidRPr="006F12BA">
        <w:rPr>
          <w:sz w:val="16"/>
          <w:szCs w:val="16"/>
          <w:lang w:val="ru-RU"/>
        </w:rPr>
        <w:t xml:space="preserve"> | Уроки по </w:t>
      </w:r>
      <w:r w:rsidRPr="006F12BA">
        <w:rPr>
          <w:sz w:val="16"/>
          <w:szCs w:val="16"/>
        </w:rPr>
        <w:t>Linux</w:t>
      </w:r>
      <w:r w:rsidRPr="006F12BA">
        <w:rPr>
          <w:sz w:val="16"/>
          <w:szCs w:val="16"/>
          <w:lang w:val="ru-RU"/>
        </w:rPr>
        <w:t xml:space="preserve"> - </w:t>
      </w:r>
      <w:r w:rsidRPr="006F12BA">
        <w:rPr>
          <w:sz w:val="16"/>
          <w:szCs w:val="16"/>
        </w:rPr>
        <w:t>Ravesli</w:t>
      </w:r>
      <w:r w:rsidRPr="006F12BA">
        <w:rPr>
          <w:sz w:val="16"/>
          <w:szCs w:val="16"/>
          <w:lang w:val="ru-RU"/>
        </w:rPr>
        <w:t>\</w:t>
      </w:r>
      <w:r w:rsidRPr="006F12BA">
        <w:rPr>
          <w:sz w:val="16"/>
          <w:szCs w:val="16"/>
        </w:rPr>
        <w:t>n</w:t>
      </w:r>
      <w:r w:rsidRPr="006F12BA">
        <w:rPr>
          <w:sz w:val="16"/>
          <w:szCs w:val="16"/>
          <w:lang w:val="ru-RU"/>
        </w:rPr>
        <w:t>"</w:t>
      </w:r>
    </w:p>
    <w:p w14:paraId="4090E383" w14:textId="77777777" w:rsidR="001C2D80" w:rsidRPr="006F12BA" w:rsidRDefault="001C2D80" w:rsidP="001C2D80">
      <w:pPr>
        <w:rPr>
          <w:sz w:val="16"/>
          <w:szCs w:val="16"/>
          <w:lang w:val="ru-RU"/>
        </w:rPr>
      </w:pPr>
      <w:r w:rsidRPr="006F12BA">
        <w:rPr>
          <w:sz w:val="16"/>
          <w:szCs w:val="16"/>
          <w:lang w:val="ru-RU"/>
        </w:rPr>
        <w:t xml:space="preserve">      "При навигации по файловой системе в </w:t>
      </w:r>
      <w:r w:rsidRPr="006F12BA">
        <w:rPr>
          <w:sz w:val="16"/>
          <w:szCs w:val="16"/>
        </w:rPr>
        <w:t>Linux</w:t>
      </w:r>
      <w:r w:rsidRPr="006F12BA">
        <w:rPr>
          <w:sz w:val="16"/>
          <w:szCs w:val="16"/>
          <w:lang w:val="ru-RU"/>
        </w:rPr>
        <w:t>, вы обязательно столкнетесь с "</w:t>
      </w:r>
    </w:p>
    <w:p w14:paraId="1174FE1F" w14:textId="77777777" w:rsidR="001C2D80" w:rsidRPr="006F12BA" w:rsidRDefault="001C2D80" w:rsidP="001C2D80">
      <w:pPr>
        <w:rPr>
          <w:sz w:val="16"/>
          <w:szCs w:val="16"/>
          <w:lang w:val="ru-RU"/>
        </w:rPr>
      </w:pPr>
      <w:r w:rsidRPr="006F12BA">
        <w:rPr>
          <w:sz w:val="16"/>
          <w:szCs w:val="16"/>
          <w:lang w:val="ru-RU"/>
        </w:rPr>
        <w:t xml:space="preserve">      "различными типами файлов. Наиболее часто используемые и очевидные типы "</w:t>
      </w:r>
    </w:p>
    <w:p w14:paraId="5045A375" w14:textId="77777777" w:rsidR="001C2D80" w:rsidRPr="006F12BA" w:rsidRDefault="001C2D80" w:rsidP="001C2D80">
      <w:pPr>
        <w:rPr>
          <w:sz w:val="16"/>
          <w:szCs w:val="16"/>
          <w:lang w:val="ru-RU"/>
        </w:rPr>
      </w:pPr>
      <w:r w:rsidRPr="006F12BA">
        <w:rPr>
          <w:sz w:val="16"/>
          <w:szCs w:val="16"/>
          <w:lang w:val="ru-RU"/>
        </w:rPr>
        <w:t xml:space="preserve">      "— это обычные файлы и каталоги. Однако помимо их в </w:t>
      </w:r>
      <w:r w:rsidRPr="006F12BA">
        <w:rPr>
          <w:sz w:val="16"/>
          <w:szCs w:val="16"/>
        </w:rPr>
        <w:t>Linux</w:t>
      </w:r>
      <w:r w:rsidRPr="006F12BA">
        <w:rPr>
          <w:sz w:val="16"/>
          <w:szCs w:val="16"/>
          <w:lang w:val="ru-RU"/>
        </w:rPr>
        <w:t xml:space="preserve"> также "</w:t>
      </w:r>
    </w:p>
    <w:p w14:paraId="1A9CA230" w14:textId="77777777" w:rsidR="001C2D80" w:rsidRPr="006F12BA" w:rsidRDefault="001C2D80" w:rsidP="001C2D80">
      <w:pPr>
        <w:rPr>
          <w:sz w:val="16"/>
          <w:szCs w:val="16"/>
          <w:lang w:val="ru-RU"/>
        </w:rPr>
      </w:pPr>
      <w:r w:rsidRPr="006F12BA">
        <w:rPr>
          <w:sz w:val="16"/>
          <w:szCs w:val="16"/>
          <w:lang w:val="ru-RU"/>
        </w:rPr>
        <w:t xml:space="preserve">      "существуют еще 5 специальных типов.",</w:t>
      </w:r>
    </w:p>
    <w:p w14:paraId="0606C762" w14:textId="77777777" w:rsidR="001C2D80" w:rsidRPr="006F12BA" w:rsidRDefault="001C2D80" w:rsidP="001C2D80">
      <w:pPr>
        <w:rPr>
          <w:sz w:val="16"/>
          <w:szCs w:val="16"/>
          <w:lang w:val="ru-RU"/>
        </w:rPr>
      </w:pPr>
      <w:r w:rsidRPr="006F12BA">
        <w:rPr>
          <w:sz w:val="16"/>
          <w:szCs w:val="16"/>
          <w:lang w:val="ru-RU"/>
        </w:rPr>
        <w:t xml:space="preserve">      {"файлы"}));</w:t>
      </w:r>
    </w:p>
    <w:p w14:paraId="4D1BBA11"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EXPECT</w:t>
      </w:r>
      <w:r w:rsidRPr="006F12BA">
        <w:rPr>
          <w:sz w:val="16"/>
          <w:szCs w:val="16"/>
          <w:lang w:val="ru-RU"/>
        </w:rPr>
        <w:t>_</w:t>
      </w:r>
      <w:r w:rsidRPr="006F12BA">
        <w:rPr>
          <w:sz w:val="16"/>
          <w:szCs w:val="16"/>
        </w:rPr>
        <w:t>TRUE</w:t>
      </w:r>
      <w:r w:rsidRPr="006F12BA">
        <w:rPr>
          <w:sz w:val="16"/>
          <w:szCs w:val="16"/>
          <w:lang w:val="ru-RU"/>
        </w:rPr>
        <w:t>(</w:t>
      </w:r>
      <w:r w:rsidRPr="006F12BA">
        <w:rPr>
          <w:sz w:val="16"/>
          <w:szCs w:val="16"/>
        </w:rPr>
        <w:t>Check</w:t>
      </w:r>
      <w:r w:rsidRPr="006F12BA">
        <w:rPr>
          <w:sz w:val="16"/>
          <w:szCs w:val="16"/>
          <w:lang w:val="ru-RU"/>
        </w:rPr>
        <w:t>(</w:t>
      </w:r>
    </w:p>
    <w:p w14:paraId="3BBDF23F" w14:textId="77777777" w:rsidR="001C2D80" w:rsidRPr="006F12BA" w:rsidRDefault="001C2D80" w:rsidP="001C2D80">
      <w:pPr>
        <w:rPr>
          <w:sz w:val="16"/>
          <w:szCs w:val="16"/>
          <w:lang w:val="ru-RU"/>
        </w:rPr>
      </w:pPr>
      <w:r w:rsidRPr="006F12BA">
        <w:rPr>
          <w:sz w:val="16"/>
          <w:szCs w:val="16"/>
          <w:lang w:val="ru-RU"/>
        </w:rPr>
        <w:t xml:space="preserve">      "Типы файлов в </w:t>
      </w:r>
      <w:r w:rsidRPr="006F12BA">
        <w:rPr>
          <w:sz w:val="16"/>
          <w:szCs w:val="16"/>
        </w:rPr>
        <w:t>Linux</w:t>
      </w:r>
      <w:r w:rsidRPr="006F12BA">
        <w:rPr>
          <w:sz w:val="16"/>
          <w:szCs w:val="16"/>
          <w:lang w:val="ru-RU"/>
        </w:rPr>
        <w:t xml:space="preserve"> | Уроки по </w:t>
      </w:r>
      <w:r w:rsidRPr="006F12BA">
        <w:rPr>
          <w:sz w:val="16"/>
          <w:szCs w:val="16"/>
        </w:rPr>
        <w:t>Linux</w:t>
      </w:r>
      <w:r w:rsidRPr="006F12BA">
        <w:rPr>
          <w:sz w:val="16"/>
          <w:szCs w:val="16"/>
          <w:lang w:val="ru-RU"/>
        </w:rPr>
        <w:t xml:space="preserve"> - </w:t>
      </w:r>
      <w:r w:rsidRPr="006F12BA">
        <w:rPr>
          <w:sz w:val="16"/>
          <w:szCs w:val="16"/>
        </w:rPr>
        <w:t>Ravesli</w:t>
      </w:r>
      <w:r w:rsidRPr="006F12BA">
        <w:rPr>
          <w:sz w:val="16"/>
          <w:szCs w:val="16"/>
          <w:lang w:val="ru-RU"/>
        </w:rPr>
        <w:t>\</w:t>
      </w:r>
      <w:r w:rsidRPr="006F12BA">
        <w:rPr>
          <w:sz w:val="16"/>
          <w:szCs w:val="16"/>
        </w:rPr>
        <w:t>n</w:t>
      </w:r>
      <w:r w:rsidRPr="006F12BA">
        <w:rPr>
          <w:sz w:val="16"/>
          <w:szCs w:val="16"/>
          <w:lang w:val="ru-RU"/>
        </w:rPr>
        <w:t>"</w:t>
      </w:r>
    </w:p>
    <w:p w14:paraId="01032D16" w14:textId="77777777" w:rsidR="001C2D80" w:rsidRPr="006F12BA" w:rsidRDefault="001C2D80" w:rsidP="001C2D80">
      <w:pPr>
        <w:rPr>
          <w:sz w:val="16"/>
          <w:szCs w:val="16"/>
          <w:lang w:val="ru-RU"/>
        </w:rPr>
      </w:pPr>
      <w:r w:rsidRPr="006F12BA">
        <w:rPr>
          <w:sz w:val="16"/>
          <w:szCs w:val="16"/>
          <w:lang w:val="ru-RU"/>
        </w:rPr>
        <w:t xml:space="preserve">      "При навигации по файловой системе в </w:t>
      </w:r>
      <w:r w:rsidRPr="006F12BA">
        <w:rPr>
          <w:sz w:val="16"/>
          <w:szCs w:val="16"/>
        </w:rPr>
        <w:t>Linux</w:t>
      </w:r>
      <w:r w:rsidRPr="006F12BA">
        <w:rPr>
          <w:sz w:val="16"/>
          <w:szCs w:val="16"/>
          <w:lang w:val="ru-RU"/>
        </w:rPr>
        <w:t>, вы обязательно столкнетесь с "</w:t>
      </w:r>
    </w:p>
    <w:p w14:paraId="71E5626E" w14:textId="77777777" w:rsidR="001C2D80" w:rsidRPr="006F12BA" w:rsidRDefault="001C2D80" w:rsidP="001C2D80">
      <w:pPr>
        <w:rPr>
          <w:sz w:val="16"/>
          <w:szCs w:val="16"/>
          <w:lang w:val="ru-RU"/>
        </w:rPr>
      </w:pPr>
      <w:r w:rsidRPr="006F12BA">
        <w:rPr>
          <w:sz w:val="16"/>
          <w:szCs w:val="16"/>
          <w:lang w:val="ru-RU"/>
        </w:rPr>
        <w:t xml:space="preserve">      "различными типами файлов. Наиболее часто используемые и очевидные типы "</w:t>
      </w:r>
    </w:p>
    <w:p w14:paraId="07FE1412" w14:textId="77777777" w:rsidR="001C2D80" w:rsidRPr="006F12BA" w:rsidRDefault="001C2D80" w:rsidP="001C2D80">
      <w:pPr>
        <w:rPr>
          <w:sz w:val="16"/>
          <w:szCs w:val="16"/>
          <w:lang w:val="ru-RU"/>
        </w:rPr>
      </w:pPr>
      <w:r w:rsidRPr="006F12BA">
        <w:rPr>
          <w:sz w:val="16"/>
          <w:szCs w:val="16"/>
          <w:lang w:val="ru-RU"/>
        </w:rPr>
        <w:t xml:space="preserve">      "— это обычные файлы и каталоги. Однако помимо их в </w:t>
      </w:r>
      <w:r w:rsidRPr="006F12BA">
        <w:rPr>
          <w:sz w:val="16"/>
          <w:szCs w:val="16"/>
        </w:rPr>
        <w:t>Linux</w:t>
      </w:r>
      <w:r w:rsidRPr="006F12BA">
        <w:rPr>
          <w:sz w:val="16"/>
          <w:szCs w:val="16"/>
          <w:lang w:val="ru-RU"/>
        </w:rPr>
        <w:t xml:space="preserve"> также "</w:t>
      </w:r>
    </w:p>
    <w:p w14:paraId="3954AA2A" w14:textId="77777777" w:rsidR="001C2D80" w:rsidRPr="006F12BA" w:rsidRDefault="001C2D80" w:rsidP="001C2D80">
      <w:pPr>
        <w:rPr>
          <w:sz w:val="16"/>
          <w:szCs w:val="16"/>
          <w:lang w:val="ru-RU"/>
        </w:rPr>
      </w:pPr>
      <w:r w:rsidRPr="006F12BA">
        <w:rPr>
          <w:sz w:val="16"/>
          <w:szCs w:val="16"/>
          <w:lang w:val="ru-RU"/>
        </w:rPr>
        <w:t xml:space="preserve">      "существуют еще 5 специальных типов.",</w:t>
      </w:r>
    </w:p>
    <w:p w14:paraId="0010ECDF" w14:textId="77777777" w:rsidR="001C2D80" w:rsidRPr="006F12BA" w:rsidRDefault="001C2D80" w:rsidP="001C2D80">
      <w:pPr>
        <w:rPr>
          <w:sz w:val="16"/>
          <w:szCs w:val="16"/>
          <w:lang w:val="ru-RU"/>
        </w:rPr>
      </w:pPr>
      <w:r w:rsidRPr="006F12BA">
        <w:rPr>
          <w:sz w:val="16"/>
          <w:szCs w:val="16"/>
          <w:lang w:val="ru-RU"/>
        </w:rPr>
        <w:t xml:space="preserve">      {"файлов"}));</w:t>
      </w:r>
    </w:p>
    <w:p w14:paraId="245BD1CC"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w:t>
      </w:r>
    </w:p>
    <w:p w14:paraId="718C4E15" w14:textId="77777777" w:rsidR="001C2D80" w:rsidRPr="006F12BA" w:rsidRDefault="001C2D80" w:rsidP="001C2D80">
      <w:pPr>
        <w:rPr>
          <w:sz w:val="16"/>
          <w:szCs w:val="16"/>
        </w:rPr>
      </w:pPr>
      <w:r w:rsidRPr="006F12BA">
        <w:rPr>
          <w:sz w:val="16"/>
          <w:szCs w:val="16"/>
        </w:rPr>
        <w:t>}</w:t>
      </w:r>
    </w:p>
    <w:p w14:paraId="2E9C7457" w14:textId="77777777" w:rsidR="001C2D80" w:rsidRPr="006F12BA" w:rsidRDefault="001C2D80" w:rsidP="001C2D80">
      <w:pPr>
        <w:rPr>
          <w:sz w:val="16"/>
          <w:szCs w:val="16"/>
        </w:rPr>
      </w:pPr>
    </w:p>
    <w:p w14:paraId="4327F90F" w14:textId="77777777" w:rsidR="001C2D80" w:rsidRPr="006F12BA" w:rsidRDefault="001C2D80" w:rsidP="001C2D80">
      <w:pPr>
        <w:rPr>
          <w:sz w:val="16"/>
          <w:szCs w:val="16"/>
        </w:rPr>
      </w:pPr>
      <w:r w:rsidRPr="006F12BA">
        <w:rPr>
          <w:sz w:val="16"/>
          <w:szCs w:val="16"/>
        </w:rPr>
        <w:t>TEST(Check, false_case) {</w:t>
      </w:r>
    </w:p>
    <w:p w14:paraId="6F8A8AEA" w14:textId="77777777" w:rsidR="001C2D80" w:rsidRPr="006F12BA" w:rsidRDefault="001C2D80" w:rsidP="001C2D80">
      <w:pPr>
        <w:rPr>
          <w:sz w:val="16"/>
          <w:szCs w:val="16"/>
        </w:rPr>
      </w:pPr>
      <w:r w:rsidRPr="006F12BA">
        <w:rPr>
          <w:sz w:val="16"/>
          <w:szCs w:val="16"/>
        </w:rPr>
        <w:t xml:space="preserve">  EXPECT_FALSE(Check(</w:t>
      </w:r>
    </w:p>
    <w:p w14:paraId="31002460" w14:textId="77777777" w:rsidR="001C2D80" w:rsidRPr="006F12BA" w:rsidRDefault="001C2D80" w:rsidP="001C2D80">
      <w:pPr>
        <w:rPr>
          <w:sz w:val="16"/>
          <w:szCs w:val="16"/>
        </w:rPr>
      </w:pPr>
      <w:r w:rsidRPr="006F12BA">
        <w:rPr>
          <w:sz w:val="16"/>
          <w:szCs w:val="16"/>
        </w:rPr>
        <w:t xml:space="preserve">      "Типы файлов в Linux | Уроки по Linux - Ravesli\n"</w:t>
      </w:r>
    </w:p>
    <w:p w14:paraId="6D8049F8" w14:textId="77777777" w:rsidR="001C2D80" w:rsidRPr="006F12BA" w:rsidRDefault="001C2D80" w:rsidP="001C2D80">
      <w:pPr>
        <w:rPr>
          <w:sz w:val="16"/>
          <w:szCs w:val="16"/>
          <w:lang w:val="ru-RU"/>
        </w:rPr>
      </w:pPr>
      <w:r w:rsidRPr="006F12BA">
        <w:rPr>
          <w:sz w:val="16"/>
          <w:szCs w:val="16"/>
        </w:rPr>
        <w:t xml:space="preserve">      </w:t>
      </w:r>
      <w:r w:rsidRPr="006F12BA">
        <w:rPr>
          <w:sz w:val="16"/>
          <w:szCs w:val="16"/>
          <w:lang w:val="ru-RU"/>
        </w:rPr>
        <w:t xml:space="preserve">"При навигации по файловой системе в </w:t>
      </w:r>
      <w:r w:rsidRPr="006F12BA">
        <w:rPr>
          <w:sz w:val="16"/>
          <w:szCs w:val="16"/>
        </w:rPr>
        <w:t>Linux</w:t>
      </w:r>
      <w:r w:rsidRPr="006F12BA">
        <w:rPr>
          <w:sz w:val="16"/>
          <w:szCs w:val="16"/>
          <w:lang w:val="ru-RU"/>
        </w:rPr>
        <w:t>, вы обязательно столкнетесь с "</w:t>
      </w:r>
    </w:p>
    <w:p w14:paraId="6DA299CA" w14:textId="77777777" w:rsidR="001C2D80" w:rsidRPr="006F12BA" w:rsidRDefault="001C2D80" w:rsidP="001C2D80">
      <w:pPr>
        <w:rPr>
          <w:sz w:val="16"/>
          <w:szCs w:val="16"/>
          <w:lang w:val="ru-RU"/>
        </w:rPr>
      </w:pPr>
      <w:r w:rsidRPr="006F12BA">
        <w:rPr>
          <w:sz w:val="16"/>
          <w:szCs w:val="16"/>
          <w:lang w:val="ru-RU"/>
        </w:rPr>
        <w:t xml:space="preserve">      "различными типами файлов. Наиболее часто используемые и очевидные типы "</w:t>
      </w:r>
    </w:p>
    <w:p w14:paraId="11F2CD67" w14:textId="77777777" w:rsidR="001C2D80" w:rsidRPr="006F12BA" w:rsidRDefault="001C2D80" w:rsidP="001C2D80">
      <w:pPr>
        <w:rPr>
          <w:sz w:val="16"/>
          <w:szCs w:val="16"/>
          <w:lang w:val="ru-RU"/>
        </w:rPr>
      </w:pPr>
      <w:r w:rsidRPr="006F12BA">
        <w:rPr>
          <w:sz w:val="16"/>
          <w:szCs w:val="16"/>
          <w:lang w:val="ru-RU"/>
        </w:rPr>
        <w:t xml:space="preserve">      "— это обычные файлы и каталоги. Однако помимо их в </w:t>
      </w:r>
      <w:r w:rsidRPr="006F12BA">
        <w:rPr>
          <w:sz w:val="16"/>
          <w:szCs w:val="16"/>
        </w:rPr>
        <w:t>Linux</w:t>
      </w:r>
      <w:r w:rsidRPr="006F12BA">
        <w:rPr>
          <w:sz w:val="16"/>
          <w:szCs w:val="16"/>
          <w:lang w:val="ru-RU"/>
        </w:rPr>
        <w:t xml:space="preserve"> также "</w:t>
      </w:r>
    </w:p>
    <w:p w14:paraId="2ABE9500" w14:textId="77777777" w:rsidR="001C2D80" w:rsidRPr="006F12BA" w:rsidRDefault="001C2D80" w:rsidP="001C2D80">
      <w:pPr>
        <w:rPr>
          <w:sz w:val="16"/>
          <w:szCs w:val="16"/>
          <w:lang w:val="ru-RU"/>
        </w:rPr>
      </w:pPr>
      <w:r w:rsidRPr="006F12BA">
        <w:rPr>
          <w:sz w:val="16"/>
          <w:szCs w:val="16"/>
          <w:lang w:val="ru-RU"/>
        </w:rPr>
        <w:t xml:space="preserve">      "существуют еще 5 специальных типов.",</w:t>
      </w:r>
    </w:p>
    <w:p w14:paraId="6C66FDC2" w14:textId="77777777" w:rsidR="001C2D80" w:rsidRPr="006F12BA" w:rsidRDefault="001C2D80" w:rsidP="001C2D80">
      <w:pPr>
        <w:rPr>
          <w:sz w:val="16"/>
          <w:szCs w:val="16"/>
          <w:lang w:val="ru-RU"/>
        </w:rPr>
      </w:pPr>
      <w:r w:rsidRPr="006F12BA">
        <w:rPr>
          <w:sz w:val="16"/>
          <w:szCs w:val="16"/>
          <w:lang w:val="ru-RU"/>
        </w:rPr>
        <w:t xml:space="preserve">      {"файл каракули"}));</w:t>
      </w:r>
    </w:p>
    <w:p w14:paraId="4621F6BC"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EXPECT</w:t>
      </w:r>
      <w:r w:rsidRPr="006F12BA">
        <w:rPr>
          <w:sz w:val="16"/>
          <w:szCs w:val="16"/>
          <w:lang w:val="ru-RU"/>
        </w:rPr>
        <w:t>_</w:t>
      </w:r>
      <w:r w:rsidRPr="006F12BA">
        <w:rPr>
          <w:sz w:val="16"/>
          <w:szCs w:val="16"/>
        </w:rPr>
        <w:t>FALSE</w:t>
      </w:r>
      <w:r w:rsidRPr="006F12BA">
        <w:rPr>
          <w:sz w:val="16"/>
          <w:szCs w:val="16"/>
          <w:lang w:val="ru-RU"/>
        </w:rPr>
        <w:t>(</w:t>
      </w:r>
      <w:r w:rsidRPr="006F12BA">
        <w:rPr>
          <w:sz w:val="16"/>
          <w:szCs w:val="16"/>
        </w:rPr>
        <w:t>Check</w:t>
      </w:r>
      <w:r w:rsidRPr="006F12BA">
        <w:rPr>
          <w:sz w:val="16"/>
          <w:szCs w:val="16"/>
          <w:lang w:val="ru-RU"/>
        </w:rPr>
        <w:t>(</w:t>
      </w:r>
    </w:p>
    <w:p w14:paraId="20035C7F" w14:textId="77777777" w:rsidR="001C2D80" w:rsidRPr="006F12BA" w:rsidRDefault="001C2D80" w:rsidP="001C2D80">
      <w:pPr>
        <w:rPr>
          <w:sz w:val="16"/>
          <w:szCs w:val="16"/>
          <w:lang w:val="ru-RU"/>
        </w:rPr>
      </w:pPr>
      <w:r w:rsidRPr="006F12BA">
        <w:rPr>
          <w:sz w:val="16"/>
          <w:szCs w:val="16"/>
          <w:lang w:val="ru-RU"/>
        </w:rPr>
        <w:t xml:space="preserve">      "Типы файлов в </w:t>
      </w:r>
      <w:r w:rsidRPr="006F12BA">
        <w:rPr>
          <w:sz w:val="16"/>
          <w:szCs w:val="16"/>
        </w:rPr>
        <w:t>Linux</w:t>
      </w:r>
      <w:r w:rsidRPr="006F12BA">
        <w:rPr>
          <w:sz w:val="16"/>
          <w:szCs w:val="16"/>
          <w:lang w:val="ru-RU"/>
        </w:rPr>
        <w:t xml:space="preserve"> | Уроки по </w:t>
      </w:r>
      <w:r w:rsidRPr="006F12BA">
        <w:rPr>
          <w:sz w:val="16"/>
          <w:szCs w:val="16"/>
        </w:rPr>
        <w:t>Linux</w:t>
      </w:r>
      <w:r w:rsidRPr="006F12BA">
        <w:rPr>
          <w:sz w:val="16"/>
          <w:szCs w:val="16"/>
          <w:lang w:val="ru-RU"/>
        </w:rPr>
        <w:t xml:space="preserve"> - </w:t>
      </w:r>
      <w:r w:rsidRPr="006F12BA">
        <w:rPr>
          <w:sz w:val="16"/>
          <w:szCs w:val="16"/>
        </w:rPr>
        <w:t>Ravesli</w:t>
      </w:r>
      <w:r w:rsidRPr="006F12BA">
        <w:rPr>
          <w:sz w:val="16"/>
          <w:szCs w:val="16"/>
          <w:lang w:val="ru-RU"/>
        </w:rPr>
        <w:t>\</w:t>
      </w:r>
      <w:r w:rsidRPr="006F12BA">
        <w:rPr>
          <w:sz w:val="16"/>
          <w:szCs w:val="16"/>
        </w:rPr>
        <w:t>n</w:t>
      </w:r>
      <w:r w:rsidRPr="006F12BA">
        <w:rPr>
          <w:sz w:val="16"/>
          <w:szCs w:val="16"/>
          <w:lang w:val="ru-RU"/>
        </w:rPr>
        <w:t>"</w:t>
      </w:r>
    </w:p>
    <w:p w14:paraId="3C003194" w14:textId="77777777" w:rsidR="001C2D80" w:rsidRPr="006F12BA" w:rsidRDefault="001C2D80" w:rsidP="001C2D80">
      <w:pPr>
        <w:rPr>
          <w:sz w:val="16"/>
          <w:szCs w:val="16"/>
          <w:lang w:val="ru-RU"/>
        </w:rPr>
      </w:pPr>
      <w:r w:rsidRPr="006F12BA">
        <w:rPr>
          <w:sz w:val="16"/>
          <w:szCs w:val="16"/>
          <w:lang w:val="ru-RU"/>
        </w:rPr>
        <w:t xml:space="preserve">      "При навигации по файловой системе в </w:t>
      </w:r>
      <w:r w:rsidRPr="006F12BA">
        <w:rPr>
          <w:sz w:val="16"/>
          <w:szCs w:val="16"/>
        </w:rPr>
        <w:t>Linux</w:t>
      </w:r>
      <w:r w:rsidRPr="006F12BA">
        <w:rPr>
          <w:sz w:val="16"/>
          <w:szCs w:val="16"/>
          <w:lang w:val="ru-RU"/>
        </w:rPr>
        <w:t>, вы обязательно столкнетесь с "</w:t>
      </w:r>
    </w:p>
    <w:p w14:paraId="6E7AD281" w14:textId="77777777" w:rsidR="001C2D80" w:rsidRPr="006F12BA" w:rsidRDefault="001C2D80" w:rsidP="001C2D80">
      <w:pPr>
        <w:rPr>
          <w:sz w:val="16"/>
          <w:szCs w:val="16"/>
          <w:lang w:val="ru-RU"/>
        </w:rPr>
      </w:pPr>
      <w:r w:rsidRPr="006F12BA">
        <w:rPr>
          <w:sz w:val="16"/>
          <w:szCs w:val="16"/>
          <w:lang w:val="ru-RU"/>
        </w:rPr>
        <w:t xml:space="preserve">      "различными типами файлов. Наиболее часто используемые и очевидные типы "</w:t>
      </w:r>
    </w:p>
    <w:p w14:paraId="78EA9399" w14:textId="77777777" w:rsidR="001C2D80" w:rsidRPr="006F12BA" w:rsidRDefault="001C2D80" w:rsidP="001C2D80">
      <w:pPr>
        <w:rPr>
          <w:sz w:val="16"/>
          <w:szCs w:val="16"/>
          <w:lang w:val="ru-RU"/>
        </w:rPr>
      </w:pPr>
      <w:r w:rsidRPr="006F12BA">
        <w:rPr>
          <w:sz w:val="16"/>
          <w:szCs w:val="16"/>
          <w:lang w:val="ru-RU"/>
        </w:rPr>
        <w:t xml:space="preserve">      "— это обычные файлы и каталоги. Однако помимо их в </w:t>
      </w:r>
      <w:r w:rsidRPr="006F12BA">
        <w:rPr>
          <w:sz w:val="16"/>
          <w:szCs w:val="16"/>
        </w:rPr>
        <w:t>Linux</w:t>
      </w:r>
      <w:r w:rsidRPr="006F12BA">
        <w:rPr>
          <w:sz w:val="16"/>
          <w:szCs w:val="16"/>
          <w:lang w:val="ru-RU"/>
        </w:rPr>
        <w:t xml:space="preserve"> также "</w:t>
      </w:r>
    </w:p>
    <w:p w14:paraId="5A2D54C8" w14:textId="77777777" w:rsidR="001C2D80" w:rsidRPr="006F12BA" w:rsidRDefault="001C2D80" w:rsidP="001C2D80">
      <w:pPr>
        <w:rPr>
          <w:sz w:val="16"/>
          <w:szCs w:val="16"/>
          <w:lang w:val="ru-RU"/>
        </w:rPr>
      </w:pPr>
      <w:r w:rsidRPr="006F12BA">
        <w:rPr>
          <w:sz w:val="16"/>
          <w:szCs w:val="16"/>
          <w:lang w:val="ru-RU"/>
        </w:rPr>
        <w:t xml:space="preserve">      "существуют еще 5 специальных типов.",</w:t>
      </w:r>
    </w:p>
    <w:p w14:paraId="181A74C5" w14:textId="77777777" w:rsidR="001C2D80" w:rsidRPr="006F12BA" w:rsidRDefault="001C2D80" w:rsidP="001C2D80">
      <w:pPr>
        <w:rPr>
          <w:sz w:val="16"/>
          <w:szCs w:val="16"/>
          <w:lang w:val="ru-RU"/>
        </w:rPr>
      </w:pPr>
      <w:r w:rsidRPr="006F12BA">
        <w:rPr>
          <w:sz w:val="16"/>
          <w:szCs w:val="16"/>
          <w:lang w:val="ru-RU"/>
        </w:rPr>
        <w:t xml:space="preserve">      {"каракули"}));</w:t>
      </w:r>
    </w:p>
    <w:p w14:paraId="49FE6390"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EXPECT</w:t>
      </w:r>
      <w:r w:rsidRPr="006F12BA">
        <w:rPr>
          <w:sz w:val="16"/>
          <w:szCs w:val="16"/>
          <w:lang w:val="ru-RU"/>
        </w:rPr>
        <w:t>_</w:t>
      </w:r>
      <w:r w:rsidRPr="006F12BA">
        <w:rPr>
          <w:sz w:val="16"/>
          <w:szCs w:val="16"/>
        </w:rPr>
        <w:t>TRUE</w:t>
      </w:r>
      <w:r w:rsidRPr="006F12BA">
        <w:rPr>
          <w:sz w:val="16"/>
          <w:szCs w:val="16"/>
          <w:lang w:val="ru-RU"/>
        </w:rPr>
        <w:t>(</w:t>
      </w:r>
    </w:p>
    <w:p w14:paraId="3F3E556B" w14:textId="77777777" w:rsidR="001C2D80" w:rsidRPr="006F12BA" w:rsidRDefault="001C2D80" w:rsidP="001C2D80">
      <w:pPr>
        <w:rPr>
          <w:sz w:val="16"/>
          <w:szCs w:val="16"/>
          <w:lang w:val="ru-RU"/>
        </w:rPr>
      </w:pPr>
      <w:r w:rsidRPr="006F12BA">
        <w:rPr>
          <w:sz w:val="16"/>
          <w:szCs w:val="16"/>
          <w:lang w:val="ru-RU"/>
        </w:rPr>
        <w:t xml:space="preserve">      </w:t>
      </w:r>
      <w:r w:rsidRPr="006F12BA">
        <w:rPr>
          <w:sz w:val="16"/>
          <w:szCs w:val="16"/>
        </w:rPr>
        <w:t>Check</w:t>
      </w:r>
      <w:r w:rsidRPr="006F12BA">
        <w:rPr>
          <w:sz w:val="16"/>
          <w:szCs w:val="16"/>
          <w:lang w:val="ru-RU"/>
        </w:rPr>
        <w:t>("Корреспондента египетского телеканала в прямом эфире сбил скутер, "</w:t>
      </w:r>
    </w:p>
    <w:p w14:paraId="555FB5FF" w14:textId="77777777" w:rsidR="001C2D80" w:rsidRPr="006F12BA" w:rsidRDefault="001C2D80" w:rsidP="001C2D80">
      <w:pPr>
        <w:rPr>
          <w:sz w:val="16"/>
          <w:szCs w:val="16"/>
          <w:lang w:val="ru-RU"/>
        </w:rPr>
      </w:pPr>
      <w:r w:rsidRPr="006F12BA">
        <w:rPr>
          <w:sz w:val="16"/>
          <w:szCs w:val="16"/>
          <w:lang w:val="ru-RU"/>
        </w:rPr>
        <w:t xml:space="preserve">            "когда он рассказывал о тяжелой ситуации на дорогах",</w:t>
      </w:r>
    </w:p>
    <w:p w14:paraId="53D5E674" w14:textId="77777777" w:rsidR="001C2D80" w:rsidRPr="006F12BA" w:rsidRDefault="001C2D80" w:rsidP="001C2D80">
      <w:pPr>
        <w:rPr>
          <w:sz w:val="16"/>
          <w:szCs w:val="16"/>
        </w:rPr>
      </w:pPr>
      <w:r w:rsidRPr="006F12BA">
        <w:rPr>
          <w:sz w:val="16"/>
          <w:szCs w:val="16"/>
          <w:lang w:val="ru-RU"/>
        </w:rPr>
        <w:t xml:space="preserve">            </w:t>
      </w:r>
      <w:r w:rsidRPr="006F12BA">
        <w:rPr>
          <w:sz w:val="16"/>
          <w:szCs w:val="16"/>
        </w:rPr>
        <w:t>{"ОИ"})); //Steam(ОИ) == О</w:t>
      </w:r>
    </w:p>
    <w:p w14:paraId="4FF6E2C8" w14:textId="77777777" w:rsidR="001C2D80" w:rsidRPr="006F12BA" w:rsidRDefault="001C2D80" w:rsidP="001C2D80">
      <w:pPr>
        <w:rPr>
          <w:sz w:val="16"/>
          <w:szCs w:val="16"/>
        </w:rPr>
      </w:pPr>
      <w:r w:rsidRPr="006F12BA">
        <w:rPr>
          <w:sz w:val="16"/>
          <w:szCs w:val="16"/>
        </w:rPr>
        <w:t>}</w:t>
      </w:r>
    </w:p>
    <w:p w14:paraId="4D66E90C" w14:textId="77777777" w:rsidR="001C2D80" w:rsidRPr="006F12BA" w:rsidRDefault="001C2D80" w:rsidP="001C2D80">
      <w:pPr>
        <w:rPr>
          <w:sz w:val="16"/>
          <w:szCs w:val="16"/>
        </w:rPr>
      </w:pPr>
      <w:r w:rsidRPr="006F12BA">
        <w:rPr>
          <w:sz w:val="16"/>
          <w:szCs w:val="16"/>
        </w:rPr>
        <w:t>//</w:t>
      </w:r>
    </w:p>
    <w:p w14:paraId="00075BC3" w14:textId="77777777" w:rsidR="001C2D80" w:rsidRPr="006F12BA" w:rsidRDefault="001C2D80" w:rsidP="001C2D80">
      <w:pPr>
        <w:rPr>
          <w:sz w:val="16"/>
          <w:szCs w:val="16"/>
        </w:rPr>
      </w:pPr>
      <w:r w:rsidRPr="006F12BA">
        <w:rPr>
          <w:sz w:val="16"/>
          <w:szCs w:val="16"/>
        </w:rPr>
        <w:t>// Create by Kirill Danilchuk &lt;kirill.danilchuk01@gmail.com&gt; on 06/20/2021 21:40</w:t>
      </w:r>
    </w:p>
    <w:p w14:paraId="3557F89F" w14:textId="77777777" w:rsidR="001C2D80" w:rsidRPr="006F12BA" w:rsidRDefault="001C2D80" w:rsidP="001C2D80">
      <w:pPr>
        <w:rPr>
          <w:sz w:val="16"/>
          <w:szCs w:val="16"/>
        </w:rPr>
      </w:pPr>
      <w:r w:rsidRPr="006F12BA">
        <w:rPr>
          <w:sz w:val="16"/>
          <w:szCs w:val="16"/>
        </w:rPr>
        <w:t>//</w:t>
      </w:r>
    </w:p>
    <w:p w14:paraId="0AE9A8C2" w14:textId="77777777" w:rsidR="001C2D80" w:rsidRPr="006F12BA" w:rsidRDefault="001C2D80" w:rsidP="001C2D80">
      <w:pPr>
        <w:rPr>
          <w:sz w:val="16"/>
          <w:szCs w:val="16"/>
        </w:rPr>
      </w:pPr>
    </w:p>
    <w:p w14:paraId="40FBD60B" w14:textId="77777777" w:rsidR="001C2D80" w:rsidRPr="006F12BA" w:rsidRDefault="001C2D80" w:rsidP="001C2D80">
      <w:pPr>
        <w:rPr>
          <w:sz w:val="16"/>
          <w:szCs w:val="16"/>
        </w:rPr>
      </w:pPr>
      <w:r w:rsidRPr="006F12BA">
        <w:rPr>
          <w:sz w:val="16"/>
          <w:szCs w:val="16"/>
        </w:rPr>
        <w:t>#include "SearcherBot.hpp"</w:t>
      </w:r>
    </w:p>
    <w:p w14:paraId="184F4D59" w14:textId="77777777" w:rsidR="001C2D80" w:rsidRPr="006F12BA" w:rsidRDefault="001C2D80" w:rsidP="001C2D80">
      <w:pPr>
        <w:rPr>
          <w:sz w:val="16"/>
          <w:szCs w:val="16"/>
        </w:rPr>
      </w:pPr>
    </w:p>
    <w:p w14:paraId="355711A5" w14:textId="77777777" w:rsidR="001C2D80" w:rsidRPr="006F12BA" w:rsidRDefault="001C2D80" w:rsidP="001C2D80">
      <w:pPr>
        <w:rPr>
          <w:sz w:val="16"/>
          <w:szCs w:val="16"/>
        </w:rPr>
      </w:pPr>
      <w:r w:rsidRPr="006F12BA">
        <w:rPr>
          <w:sz w:val="16"/>
          <w:szCs w:val="16"/>
        </w:rPr>
        <w:t>int main() {</w:t>
      </w:r>
    </w:p>
    <w:p w14:paraId="684CB743" w14:textId="77777777" w:rsidR="001C2D80" w:rsidRPr="006F12BA" w:rsidRDefault="001C2D80" w:rsidP="001C2D80">
      <w:pPr>
        <w:rPr>
          <w:sz w:val="16"/>
          <w:szCs w:val="16"/>
        </w:rPr>
      </w:pPr>
      <w:r w:rsidRPr="006F12BA">
        <w:rPr>
          <w:sz w:val="16"/>
          <w:szCs w:val="16"/>
        </w:rPr>
        <w:t xml:space="preserve">  SearcherBot bot;</w:t>
      </w:r>
    </w:p>
    <w:p w14:paraId="621F7AC0" w14:textId="77777777" w:rsidR="001C2D80" w:rsidRPr="006F12BA" w:rsidRDefault="001C2D80" w:rsidP="001C2D80">
      <w:pPr>
        <w:rPr>
          <w:sz w:val="16"/>
          <w:szCs w:val="16"/>
        </w:rPr>
      </w:pPr>
      <w:r w:rsidRPr="006F12BA">
        <w:rPr>
          <w:sz w:val="16"/>
          <w:szCs w:val="16"/>
        </w:rPr>
        <w:t xml:space="preserve">  return 0;</w:t>
      </w:r>
    </w:p>
    <w:p w14:paraId="6CB509CA" w14:textId="77777777" w:rsidR="001C2D80" w:rsidRPr="007E34F6" w:rsidRDefault="001C2D80" w:rsidP="001C2D80">
      <w:pPr>
        <w:rPr>
          <w:sz w:val="16"/>
          <w:szCs w:val="16"/>
        </w:rPr>
      </w:pPr>
      <w:r w:rsidRPr="006F12BA">
        <w:rPr>
          <w:sz w:val="16"/>
          <w:szCs w:val="16"/>
        </w:rPr>
        <w:t>}</w:t>
      </w:r>
    </w:p>
    <w:p w14:paraId="4323F835" w14:textId="77777777" w:rsidR="005477BE" w:rsidRPr="005477BE" w:rsidRDefault="005477BE" w:rsidP="005477BE">
      <w:pPr>
        <w:rPr>
          <w:lang w:val="en-US"/>
        </w:rPr>
      </w:pPr>
    </w:p>
    <w:sectPr w:rsidR="005477BE" w:rsidRPr="005477BE" w:rsidSect="007E34F6">
      <w:type w:val="continuous"/>
      <w:pgSz w:w="11906" w:h="16838"/>
      <w:pgMar w:top="1440" w:right="1440" w:bottom="1440" w:left="1440" w:header="708" w:footer="708" w:gutter="0"/>
      <w:cols w:num="2"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8EE92" w14:textId="77777777" w:rsidR="00FD5276" w:rsidRDefault="00FD5276">
      <w:pPr>
        <w:spacing w:line="240" w:lineRule="auto"/>
      </w:pPr>
      <w:r>
        <w:separator/>
      </w:r>
    </w:p>
  </w:endnote>
  <w:endnote w:type="continuationSeparator" w:id="0">
    <w:p w14:paraId="55EE3665" w14:textId="77777777" w:rsidR="00FD5276" w:rsidRDefault="00FD52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6B301" w14:textId="77777777" w:rsidR="00FD5276" w:rsidRDefault="00FD5276">
      <w:pPr>
        <w:spacing w:line="240" w:lineRule="auto"/>
      </w:pPr>
      <w:r>
        <w:separator/>
      </w:r>
    </w:p>
  </w:footnote>
  <w:footnote w:type="continuationSeparator" w:id="0">
    <w:p w14:paraId="04729CA6" w14:textId="77777777" w:rsidR="00FD5276" w:rsidRDefault="00FD52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8665936"/>
      <w:docPartObj>
        <w:docPartGallery w:val="Page Numbers (Top of Page)"/>
        <w:docPartUnique/>
      </w:docPartObj>
    </w:sdtPr>
    <w:sdtEndPr>
      <w:rPr>
        <w:rStyle w:val="PageNumber"/>
      </w:rPr>
    </w:sdtEndPr>
    <w:sdtContent>
      <w:p w14:paraId="02553208" w14:textId="77777777" w:rsidR="00F02F2F" w:rsidRDefault="004A318E" w:rsidP="009A59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6D043F" w14:textId="77777777" w:rsidR="00F02F2F" w:rsidRDefault="00FD5276" w:rsidP="00F02F2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DD889" w14:textId="77777777" w:rsidR="00F02F2F" w:rsidRDefault="00FD5276" w:rsidP="00F02F2F">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EA37" w14:textId="77777777" w:rsidR="00BD0D16" w:rsidRDefault="00BD0D16" w:rsidP="00F42054">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980351"/>
      <w:docPartObj>
        <w:docPartGallery w:val="Page Numbers (Top of Page)"/>
        <w:docPartUnique/>
      </w:docPartObj>
    </w:sdtPr>
    <w:sdtEndPr>
      <w:rPr>
        <w:rStyle w:val="PageNumber"/>
      </w:rPr>
    </w:sdtEndPr>
    <w:sdtContent>
      <w:p w14:paraId="5BCD1B8D" w14:textId="77777777" w:rsidR="00BD0D16" w:rsidRDefault="00BD0D16" w:rsidP="009A59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A6E815" w14:textId="77777777" w:rsidR="00BD0D16" w:rsidRDefault="00BD0D16" w:rsidP="00F42054">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B00EC"/>
    <w:multiLevelType w:val="hybridMultilevel"/>
    <w:tmpl w:val="14C2B0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338293E"/>
    <w:multiLevelType w:val="hybridMultilevel"/>
    <w:tmpl w:val="9FD8B864"/>
    <w:lvl w:ilvl="0" w:tplc="AAD05AEA">
      <w:start w:val="1"/>
      <w:numFmt w:val="bullet"/>
      <w:lvlText w:val=""/>
      <w:lvlJc w:val="left"/>
      <w:pPr>
        <w:ind w:left="1429" w:hanging="360"/>
      </w:pPr>
      <w:rPr>
        <w:rFonts w:ascii="Symbol" w:hAnsi="Symbol" w:cs="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45215656"/>
    <w:multiLevelType w:val="hybridMultilevel"/>
    <w:tmpl w:val="ACC451AC"/>
    <w:lvl w:ilvl="0" w:tplc="59DEFD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A422FD0"/>
    <w:multiLevelType w:val="hybridMultilevel"/>
    <w:tmpl w:val="6A721B76"/>
    <w:lvl w:ilvl="0" w:tplc="7EE8F7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7268449E"/>
    <w:multiLevelType w:val="hybridMultilevel"/>
    <w:tmpl w:val="635A096C"/>
    <w:lvl w:ilvl="0" w:tplc="9A146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D80"/>
    <w:rsid w:val="00036872"/>
    <w:rsid w:val="001C2D80"/>
    <w:rsid w:val="00210255"/>
    <w:rsid w:val="0027737D"/>
    <w:rsid w:val="004A318E"/>
    <w:rsid w:val="005477BE"/>
    <w:rsid w:val="0060718D"/>
    <w:rsid w:val="006C0695"/>
    <w:rsid w:val="006F12BA"/>
    <w:rsid w:val="00742F6D"/>
    <w:rsid w:val="00764746"/>
    <w:rsid w:val="00786066"/>
    <w:rsid w:val="007B79F4"/>
    <w:rsid w:val="007F53E6"/>
    <w:rsid w:val="009B15DA"/>
    <w:rsid w:val="009B62A4"/>
    <w:rsid w:val="009F6BAC"/>
    <w:rsid w:val="00A06A4C"/>
    <w:rsid w:val="00A96F36"/>
    <w:rsid w:val="00B060E3"/>
    <w:rsid w:val="00BD0D16"/>
    <w:rsid w:val="00C45F74"/>
    <w:rsid w:val="00D40138"/>
    <w:rsid w:val="00D65D2C"/>
    <w:rsid w:val="00F008A0"/>
    <w:rsid w:val="00F12F9D"/>
    <w:rsid w:val="00F42054"/>
    <w:rsid w:val="00F92BFB"/>
    <w:rsid w:val="00FD5276"/>
    <w:rsid w:val="00FE4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BAB89"/>
  <w15:chartTrackingRefBased/>
  <w15:docId w15:val="{30F74B21-3BB6-ED49-848C-056D8824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Headings CS)"/>
        <w:color w:val="000000" w:themeColor="text1"/>
        <w:sz w:val="28"/>
        <w:szCs w:val="32"/>
        <w:lang w:val="en-GB"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D80"/>
    <w:rPr>
      <w:rFonts w:cstheme="minorBidi"/>
      <w:color w:val="auto"/>
      <w:szCs w:val="24"/>
    </w:rPr>
  </w:style>
  <w:style w:type="paragraph" w:styleId="Heading1">
    <w:name w:val="heading 1"/>
    <w:basedOn w:val="Normal"/>
    <w:next w:val="Normal"/>
    <w:link w:val="Heading1Char"/>
    <w:uiPriority w:val="9"/>
    <w:qFormat/>
    <w:rsid w:val="005477BE"/>
    <w:pPr>
      <w:keepNext/>
      <w:keepLines/>
      <w:spacing w:before="240" w:after="240"/>
      <w:jc w:val="center"/>
      <w:outlineLvl w:val="0"/>
    </w:pPr>
    <w:rPr>
      <w:rFonts w:eastAsiaTheme="majorEastAsia"/>
      <w:caps/>
    </w:rPr>
  </w:style>
  <w:style w:type="paragraph" w:styleId="Heading2">
    <w:name w:val="heading 2"/>
    <w:basedOn w:val="Normal"/>
    <w:next w:val="Normal"/>
    <w:link w:val="Heading2Char"/>
    <w:uiPriority w:val="9"/>
    <w:unhideWhenUsed/>
    <w:qFormat/>
    <w:rsid w:val="005477BE"/>
    <w:pPr>
      <w:keepNext/>
      <w:keepLines/>
      <w:spacing w:before="240" w:after="2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1C2D8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7BE"/>
    <w:rPr>
      <w:rFonts w:eastAsiaTheme="majorEastAsia"/>
      <w:caps/>
    </w:rPr>
  </w:style>
  <w:style w:type="character" w:customStyle="1" w:styleId="Heading2Char">
    <w:name w:val="Heading 2 Char"/>
    <w:basedOn w:val="DefaultParagraphFont"/>
    <w:link w:val="Heading2"/>
    <w:uiPriority w:val="9"/>
    <w:rsid w:val="005477BE"/>
    <w:rPr>
      <w:rFonts w:eastAsiaTheme="majorEastAsia" w:cstheme="majorBidi"/>
      <w:szCs w:val="26"/>
    </w:rPr>
  </w:style>
  <w:style w:type="paragraph" w:styleId="Quote">
    <w:name w:val="Quote"/>
    <w:basedOn w:val="Normal"/>
    <w:next w:val="Normal"/>
    <w:link w:val="QuoteChar"/>
    <w:uiPriority w:val="29"/>
    <w:rsid w:val="00547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477BE"/>
    <w:rPr>
      <w:i/>
      <w:iCs/>
      <w:color w:val="404040" w:themeColor="text1" w:themeTint="BF"/>
    </w:rPr>
  </w:style>
  <w:style w:type="paragraph" w:styleId="NoSpacing">
    <w:name w:val="No Spacing"/>
    <w:uiPriority w:val="1"/>
    <w:rsid w:val="005477BE"/>
    <w:pPr>
      <w:spacing w:line="240" w:lineRule="auto"/>
    </w:pPr>
  </w:style>
  <w:style w:type="paragraph" w:styleId="Title">
    <w:name w:val="Title"/>
    <w:basedOn w:val="Normal"/>
    <w:next w:val="Normal"/>
    <w:link w:val="TitleChar"/>
    <w:uiPriority w:val="10"/>
    <w:qFormat/>
    <w:rsid w:val="005477BE"/>
    <w:pPr>
      <w:spacing w:before="240" w:after="240"/>
      <w:contextualSpacing/>
      <w:jc w:val="center"/>
    </w:pPr>
    <w:rPr>
      <w:rFonts w:eastAsiaTheme="majorEastAsia"/>
      <w:caps/>
      <w:spacing w:val="-10"/>
      <w:kern w:val="28"/>
      <w:szCs w:val="56"/>
    </w:rPr>
  </w:style>
  <w:style w:type="character" w:customStyle="1" w:styleId="TitleChar">
    <w:name w:val="Title Char"/>
    <w:basedOn w:val="DefaultParagraphFont"/>
    <w:link w:val="Title"/>
    <w:uiPriority w:val="10"/>
    <w:rsid w:val="005477BE"/>
    <w:rPr>
      <w:rFonts w:eastAsiaTheme="majorEastAsia"/>
      <w:caps/>
      <w:spacing w:val="-10"/>
      <w:kern w:val="28"/>
      <w:szCs w:val="56"/>
    </w:rPr>
  </w:style>
  <w:style w:type="character" w:styleId="SubtleEmphasis">
    <w:name w:val="Subtle Emphasis"/>
    <w:basedOn w:val="DefaultParagraphFont"/>
    <w:uiPriority w:val="19"/>
    <w:rsid w:val="005477BE"/>
    <w:rPr>
      <w:i/>
      <w:iCs/>
      <w:color w:val="404040" w:themeColor="text1" w:themeTint="BF"/>
    </w:rPr>
  </w:style>
  <w:style w:type="paragraph" w:customStyle="1" w:styleId="DescriptionPicture">
    <w:name w:val="Description (Picture)"/>
    <w:basedOn w:val="Normal"/>
    <w:qFormat/>
    <w:rsid w:val="005477BE"/>
    <w:pPr>
      <w:spacing w:after="240"/>
      <w:jc w:val="center"/>
    </w:pPr>
  </w:style>
  <w:style w:type="paragraph" w:customStyle="1" w:styleId="Picture">
    <w:name w:val="Picture"/>
    <w:basedOn w:val="DescriptionPicture"/>
    <w:qFormat/>
    <w:rsid w:val="005477BE"/>
    <w:pPr>
      <w:spacing w:before="240" w:after="0"/>
    </w:pPr>
    <w:rPr>
      <w:lang w:val="en-US"/>
    </w:rPr>
  </w:style>
  <w:style w:type="paragraph" w:styleId="TOCHeading">
    <w:name w:val="TOC Heading"/>
    <w:basedOn w:val="Heading1"/>
    <w:next w:val="Normal"/>
    <w:uiPriority w:val="39"/>
    <w:unhideWhenUsed/>
    <w:qFormat/>
    <w:rsid w:val="005477BE"/>
    <w:pPr>
      <w:spacing w:before="480" w:after="0" w:line="276" w:lineRule="auto"/>
      <w:ind w:firstLine="0"/>
      <w:jc w:val="left"/>
      <w:outlineLvl w:val="9"/>
    </w:pPr>
    <w:rPr>
      <w:rFonts w:asciiTheme="majorHAnsi" w:hAnsiTheme="majorHAnsi" w:cstheme="majorBidi"/>
      <w:b/>
      <w:bCs/>
      <w:caps w:val="0"/>
      <w:color w:val="2F5496" w:themeColor="accent1" w:themeShade="BF"/>
      <w:szCs w:val="28"/>
      <w:lang w:val="en-US"/>
    </w:rPr>
  </w:style>
  <w:style w:type="paragraph" w:styleId="TOC1">
    <w:name w:val="toc 1"/>
    <w:basedOn w:val="Normal"/>
    <w:next w:val="Normal"/>
    <w:autoRedefine/>
    <w:uiPriority w:val="39"/>
    <w:unhideWhenUsed/>
    <w:rsid w:val="00F42054"/>
    <w:pPr>
      <w:spacing w:before="120"/>
      <w:jc w:val="left"/>
    </w:pPr>
    <w:rPr>
      <w:rFonts w:cstheme="minorHAnsi"/>
      <w:bCs/>
      <w:iCs/>
    </w:rPr>
  </w:style>
  <w:style w:type="paragraph" w:styleId="TOC2">
    <w:name w:val="toc 2"/>
    <w:basedOn w:val="Normal"/>
    <w:next w:val="Normal"/>
    <w:autoRedefine/>
    <w:uiPriority w:val="39"/>
    <w:unhideWhenUsed/>
    <w:rsid w:val="005477BE"/>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5477BE"/>
    <w:pPr>
      <w:ind w:left="56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477BE"/>
    <w:pPr>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477BE"/>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477BE"/>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477BE"/>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477BE"/>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477BE"/>
    <w:pPr>
      <w:ind w:left="2240"/>
      <w:jc w:val="left"/>
    </w:pPr>
    <w:rPr>
      <w:rFonts w:asciiTheme="minorHAnsi" w:hAnsiTheme="minorHAnsi" w:cstheme="minorHAnsi"/>
      <w:sz w:val="20"/>
      <w:szCs w:val="20"/>
    </w:rPr>
  </w:style>
  <w:style w:type="character" w:styleId="Hyperlink">
    <w:name w:val="Hyperlink"/>
    <w:basedOn w:val="DefaultParagraphFont"/>
    <w:uiPriority w:val="99"/>
    <w:unhideWhenUsed/>
    <w:rsid w:val="005477BE"/>
    <w:rPr>
      <w:color w:val="0563C1" w:themeColor="hyperlink"/>
      <w:u w:val="single"/>
    </w:rPr>
  </w:style>
  <w:style w:type="character" w:customStyle="1" w:styleId="Heading3Char">
    <w:name w:val="Heading 3 Char"/>
    <w:basedOn w:val="DefaultParagraphFont"/>
    <w:link w:val="Heading3"/>
    <w:uiPriority w:val="9"/>
    <w:semiHidden/>
    <w:rsid w:val="001C2D80"/>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1C2D80"/>
    <w:pPr>
      <w:spacing w:line="240" w:lineRule="auto"/>
      <w:ind w:firstLine="0"/>
      <w:jc w:val="left"/>
    </w:pPr>
    <w:rPr>
      <w:rFonts w:asciiTheme="minorHAnsi" w:hAnsiTheme="minorHAnsi" w:cstheme="minorBidi"/>
      <w:color w:val="auto"/>
      <w:sz w:val="24"/>
      <w:szCs w:val="24"/>
    </w:rPr>
  </w:style>
  <w:style w:type="paragraph" w:styleId="Header">
    <w:name w:val="header"/>
    <w:basedOn w:val="Normal"/>
    <w:link w:val="HeaderChar"/>
    <w:uiPriority w:val="99"/>
    <w:unhideWhenUsed/>
    <w:rsid w:val="001C2D80"/>
    <w:pPr>
      <w:tabs>
        <w:tab w:val="center" w:pos="4513"/>
        <w:tab w:val="right" w:pos="9026"/>
      </w:tabs>
      <w:spacing w:line="240" w:lineRule="auto"/>
    </w:pPr>
  </w:style>
  <w:style w:type="character" w:customStyle="1" w:styleId="HeaderChar">
    <w:name w:val="Header Char"/>
    <w:basedOn w:val="DefaultParagraphFont"/>
    <w:link w:val="Header"/>
    <w:uiPriority w:val="99"/>
    <w:rsid w:val="001C2D80"/>
    <w:rPr>
      <w:rFonts w:cstheme="minorBidi"/>
      <w:color w:val="auto"/>
      <w:szCs w:val="24"/>
    </w:rPr>
  </w:style>
  <w:style w:type="character" w:styleId="PageNumber">
    <w:name w:val="page number"/>
    <w:basedOn w:val="DefaultParagraphFont"/>
    <w:uiPriority w:val="99"/>
    <w:semiHidden/>
    <w:unhideWhenUsed/>
    <w:rsid w:val="001C2D80"/>
  </w:style>
  <w:style w:type="paragraph" w:styleId="Footer">
    <w:name w:val="footer"/>
    <w:basedOn w:val="Normal"/>
    <w:link w:val="FooterChar"/>
    <w:uiPriority w:val="99"/>
    <w:unhideWhenUsed/>
    <w:rsid w:val="001C2D80"/>
    <w:pPr>
      <w:tabs>
        <w:tab w:val="center" w:pos="4513"/>
        <w:tab w:val="right" w:pos="9026"/>
      </w:tabs>
      <w:spacing w:line="240" w:lineRule="auto"/>
    </w:pPr>
  </w:style>
  <w:style w:type="character" w:customStyle="1" w:styleId="FooterChar">
    <w:name w:val="Footer Char"/>
    <w:basedOn w:val="DefaultParagraphFont"/>
    <w:link w:val="Footer"/>
    <w:uiPriority w:val="99"/>
    <w:rsid w:val="001C2D80"/>
    <w:rPr>
      <w:rFonts w:cstheme="minorBidi"/>
      <w:color w:val="auto"/>
      <w:szCs w:val="24"/>
    </w:rPr>
  </w:style>
  <w:style w:type="paragraph" w:styleId="ListParagraph">
    <w:name w:val="List Paragraph"/>
    <w:basedOn w:val="Normal"/>
    <w:uiPriority w:val="34"/>
    <w:qFormat/>
    <w:rsid w:val="001C2D80"/>
    <w:pPr>
      <w:ind w:left="720"/>
      <w:contextualSpacing/>
    </w:pPr>
    <w:rPr>
      <w:rFonts w:cs="Times New Roman (Body CS)"/>
      <w:lang w:val="ru-RU"/>
    </w:rPr>
  </w:style>
  <w:style w:type="character" w:styleId="UnresolvedMention">
    <w:name w:val="Unresolved Mention"/>
    <w:basedOn w:val="DefaultParagraphFont"/>
    <w:uiPriority w:val="99"/>
    <w:semiHidden/>
    <w:unhideWhenUsed/>
    <w:rsid w:val="00F12F9D"/>
    <w:rPr>
      <w:color w:val="605E5C"/>
      <w:shd w:val="clear" w:color="auto" w:fill="E1DFDD"/>
    </w:rPr>
  </w:style>
  <w:style w:type="character" w:styleId="FollowedHyperlink">
    <w:name w:val="FollowedHyperlink"/>
    <w:basedOn w:val="DefaultParagraphFont"/>
    <w:uiPriority w:val="99"/>
    <w:semiHidden/>
    <w:unhideWhenUsed/>
    <w:rsid w:val="00F12F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ru.wikipedia.org/wiki/Telegra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jtv/libpqx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reo7sp/tgbot-cpp" TargetMode="External"/><Relationship Id="rId28"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github.com/tdlib/td" TargetMode="External"/><Relationship Id="rId27" Type="http://schemas.openxmlformats.org/officeDocument/2006/relationships/image" Target="media/image13.png"/><Relationship Id="rId30" Type="http://schemas.openxmlformats.org/officeDocument/2006/relationships/image" Target="media/image16.jp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irilldanilchuk/Library/Group%20Containers/UBF8T346G9.Office/User%20Content.localized/Templates.localized/Gu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45D85-5043-6246-8C32-1A411066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Guest.dotx</Template>
  <TotalTime>72</TotalTime>
  <Pages>1</Pages>
  <Words>24418</Words>
  <Characters>139189</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Даня Перданя</cp:lastModifiedBy>
  <cp:revision>17</cp:revision>
  <dcterms:created xsi:type="dcterms:W3CDTF">2021-09-17T17:41:00Z</dcterms:created>
  <dcterms:modified xsi:type="dcterms:W3CDTF">2021-09-20T14:51:00Z</dcterms:modified>
</cp:coreProperties>
</file>